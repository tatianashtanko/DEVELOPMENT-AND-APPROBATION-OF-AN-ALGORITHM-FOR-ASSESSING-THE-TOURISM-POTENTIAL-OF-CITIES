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E6808" w14:textId="77777777" w:rsidR="001B1816" w:rsidRPr="00F27DC5" w:rsidRDefault="00F27DC5" w:rsidP="00C01269">
      <w:pPr>
        <w:pStyle w:val="-"/>
      </w:pPr>
      <w:bookmarkStart w:id="0" w:name="_Toc363052306"/>
      <w:bookmarkStart w:id="1" w:name="_Toc371947690"/>
      <w:bookmarkStart w:id="2" w:name="_Toc378609179"/>
      <w:bookmarkStart w:id="3" w:name="_Toc378756696"/>
      <w:bookmarkStart w:id="4" w:name="_Toc389658881"/>
      <w:bookmarkStart w:id="5" w:name="_Toc389659568"/>
      <w:bookmarkStart w:id="6" w:name="_Toc421207494"/>
      <w:bookmarkStart w:id="7" w:name="_Toc422122953"/>
      <w:bookmarkStart w:id="8" w:name="_Toc422138295"/>
      <w:bookmarkStart w:id="9" w:name="_Toc452983361"/>
      <w:bookmarkStart w:id="10" w:name="_Toc452983408"/>
      <w:bookmarkStart w:id="11" w:name="_Toc452986443"/>
      <w:bookmarkStart w:id="12" w:name="_Toc452996996"/>
      <w:bookmarkStart w:id="13" w:name="_Toc452999786"/>
      <w:r w:rsidRPr="00F27DC5">
        <w:t>СОДЕРЖАНИЕ</w:t>
      </w:r>
      <w:bookmarkEnd w:id="0"/>
      <w:bookmarkEnd w:id="1"/>
      <w:bookmarkEnd w:id="2"/>
      <w:bookmarkEnd w:id="3"/>
      <w:bookmarkEnd w:id="4"/>
      <w:bookmarkEnd w:id="5"/>
      <w:bookmarkEnd w:id="6"/>
      <w:bookmarkEnd w:id="7"/>
      <w:bookmarkEnd w:id="8"/>
      <w:bookmarkEnd w:id="9"/>
      <w:bookmarkEnd w:id="10"/>
      <w:bookmarkEnd w:id="11"/>
      <w:bookmarkEnd w:id="12"/>
      <w:bookmarkEnd w:id="13"/>
    </w:p>
    <w:p w14:paraId="414ECFD7" w14:textId="4C79C092" w:rsidR="002A415D" w:rsidRDefault="007412CF">
      <w:pPr>
        <w:pStyle w:val="10"/>
        <w:rPr>
          <w:rFonts w:asciiTheme="minorHAnsi" w:eastAsiaTheme="minorEastAsia" w:hAnsiTheme="minorHAnsi" w:cstheme="minorBidi"/>
          <w:iCs w:val="0"/>
          <w:kern w:val="0"/>
          <w:sz w:val="22"/>
          <w:lang w:eastAsia="ru-RU"/>
        </w:rPr>
      </w:pPr>
      <w:r>
        <w:rPr>
          <w:bCs/>
        </w:rPr>
        <w:fldChar w:fldCharType="begin"/>
      </w:r>
      <w:r>
        <w:rPr>
          <w:bCs/>
        </w:rPr>
        <w:instrText xml:space="preserve"> TOC \o "1-4" \h \z \u </w:instrText>
      </w:r>
      <w:r>
        <w:rPr>
          <w:bCs/>
        </w:rPr>
        <w:fldChar w:fldCharType="separate"/>
      </w:r>
      <w:hyperlink w:anchor="_Toc228887924" w:history="1">
        <w:r w:rsidR="002A415D" w:rsidRPr="008A67B7">
          <w:rPr>
            <w:rStyle w:val="afa"/>
          </w:rPr>
          <w:t>СПИСОК СОКРАЩЕНИЙ И УСЛОВНЫХ ОБОЗНАЧЕНИЙ</w:t>
        </w:r>
        <w:r w:rsidR="002A415D">
          <w:rPr>
            <w:webHidden/>
          </w:rPr>
          <w:tab/>
        </w:r>
        <w:r w:rsidR="002A415D">
          <w:rPr>
            <w:webHidden/>
          </w:rPr>
          <w:fldChar w:fldCharType="begin"/>
        </w:r>
        <w:r w:rsidR="002A415D">
          <w:rPr>
            <w:webHidden/>
          </w:rPr>
          <w:instrText xml:space="preserve"> PAGEREF _Toc228887924 \h </w:instrText>
        </w:r>
        <w:r w:rsidR="002A415D">
          <w:rPr>
            <w:webHidden/>
          </w:rPr>
        </w:r>
        <w:r w:rsidR="002A415D">
          <w:rPr>
            <w:webHidden/>
          </w:rPr>
          <w:fldChar w:fldCharType="separate"/>
        </w:r>
        <w:r w:rsidR="002A415D">
          <w:rPr>
            <w:webHidden/>
          </w:rPr>
          <w:t>3</w:t>
        </w:r>
        <w:r w:rsidR="002A415D">
          <w:rPr>
            <w:webHidden/>
          </w:rPr>
          <w:fldChar w:fldCharType="end"/>
        </w:r>
      </w:hyperlink>
    </w:p>
    <w:p w14:paraId="07884B3E" w14:textId="5EB17997" w:rsidR="002A415D" w:rsidRDefault="002A415D">
      <w:pPr>
        <w:pStyle w:val="10"/>
        <w:rPr>
          <w:rFonts w:asciiTheme="minorHAnsi" w:eastAsiaTheme="minorEastAsia" w:hAnsiTheme="minorHAnsi" w:cstheme="minorBidi"/>
          <w:iCs w:val="0"/>
          <w:kern w:val="0"/>
          <w:sz w:val="22"/>
          <w:lang w:eastAsia="ru-RU"/>
        </w:rPr>
      </w:pPr>
      <w:hyperlink w:anchor="_Toc228887925" w:history="1">
        <w:r w:rsidRPr="008A67B7">
          <w:rPr>
            <w:rStyle w:val="afa"/>
          </w:rPr>
          <w:t>ТЕРМИНЫ И ОПРЕДЕЛЕНИЯ</w:t>
        </w:r>
        <w:r>
          <w:rPr>
            <w:webHidden/>
          </w:rPr>
          <w:tab/>
        </w:r>
        <w:r>
          <w:rPr>
            <w:webHidden/>
          </w:rPr>
          <w:fldChar w:fldCharType="begin"/>
        </w:r>
        <w:r>
          <w:rPr>
            <w:webHidden/>
          </w:rPr>
          <w:instrText xml:space="preserve"> PAGEREF _Toc228887925 \h </w:instrText>
        </w:r>
        <w:r>
          <w:rPr>
            <w:webHidden/>
          </w:rPr>
        </w:r>
        <w:r>
          <w:rPr>
            <w:webHidden/>
          </w:rPr>
          <w:fldChar w:fldCharType="separate"/>
        </w:r>
        <w:r>
          <w:rPr>
            <w:webHidden/>
          </w:rPr>
          <w:t>4</w:t>
        </w:r>
        <w:r>
          <w:rPr>
            <w:webHidden/>
          </w:rPr>
          <w:fldChar w:fldCharType="end"/>
        </w:r>
      </w:hyperlink>
    </w:p>
    <w:p w14:paraId="12BB3EBA" w14:textId="5BABF99C" w:rsidR="002A415D" w:rsidRDefault="002A415D">
      <w:pPr>
        <w:pStyle w:val="10"/>
        <w:rPr>
          <w:rFonts w:asciiTheme="minorHAnsi" w:eastAsiaTheme="minorEastAsia" w:hAnsiTheme="minorHAnsi" w:cstheme="minorBidi"/>
          <w:iCs w:val="0"/>
          <w:kern w:val="0"/>
          <w:sz w:val="22"/>
          <w:lang w:eastAsia="ru-RU"/>
        </w:rPr>
      </w:pPr>
      <w:hyperlink w:anchor="_Toc228887926" w:history="1">
        <w:r w:rsidRPr="008A67B7">
          <w:rPr>
            <w:rStyle w:val="afa"/>
          </w:rPr>
          <w:t>ВВЕДЕНИЕ</w:t>
        </w:r>
        <w:r>
          <w:rPr>
            <w:webHidden/>
          </w:rPr>
          <w:tab/>
        </w:r>
        <w:r>
          <w:rPr>
            <w:webHidden/>
          </w:rPr>
          <w:fldChar w:fldCharType="begin"/>
        </w:r>
        <w:r>
          <w:rPr>
            <w:webHidden/>
          </w:rPr>
          <w:instrText xml:space="preserve"> PAGEREF _Toc228887926 \h </w:instrText>
        </w:r>
        <w:r>
          <w:rPr>
            <w:webHidden/>
          </w:rPr>
        </w:r>
        <w:r>
          <w:rPr>
            <w:webHidden/>
          </w:rPr>
          <w:fldChar w:fldCharType="separate"/>
        </w:r>
        <w:r>
          <w:rPr>
            <w:webHidden/>
          </w:rPr>
          <w:t>5</w:t>
        </w:r>
        <w:r>
          <w:rPr>
            <w:webHidden/>
          </w:rPr>
          <w:fldChar w:fldCharType="end"/>
        </w:r>
      </w:hyperlink>
    </w:p>
    <w:p w14:paraId="346217B3" w14:textId="07A39B92" w:rsidR="002A415D" w:rsidRDefault="002A415D">
      <w:pPr>
        <w:pStyle w:val="10"/>
        <w:rPr>
          <w:rFonts w:asciiTheme="minorHAnsi" w:eastAsiaTheme="minorEastAsia" w:hAnsiTheme="minorHAnsi" w:cstheme="minorBidi"/>
          <w:iCs w:val="0"/>
          <w:kern w:val="0"/>
          <w:sz w:val="22"/>
          <w:lang w:eastAsia="ru-RU"/>
        </w:rPr>
      </w:pPr>
      <w:hyperlink w:anchor="_Toc228887927" w:history="1">
        <w:r w:rsidRPr="008A67B7">
          <w:rPr>
            <w:rStyle w:val="afa"/>
          </w:rPr>
          <w:t>1.</w:t>
        </w:r>
        <w:r>
          <w:rPr>
            <w:rFonts w:asciiTheme="minorHAnsi" w:eastAsiaTheme="minorEastAsia" w:hAnsiTheme="minorHAnsi" w:cstheme="minorBidi"/>
            <w:iCs w:val="0"/>
            <w:kern w:val="0"/>
            <w:sz w:val="22"/>
            <w:lang w:eastAsia="ru-RU"/>
          </w:rPr>
          <w:tab/>
        </w:r>
        <w:r w:rsidRPr="008A67B7">
          <w:rPr>
            <w:rStyle w:val="afa"/>
          </w:rPr>
          <w:t>Характеристика городов в условиях различной степени индустриализации</w:t>
        </w:r>
        <w:r>
          <w:rPr>
            <w:webHidden/>
          </w:rPr>
          <w:tab/>
        </w:r>
        <w:r>
          <w:rPr>
            <w:webHidden/>
          </w:rPr>
          <w:fldChar w:fldCharType="begin"/>
        </w:r>
        <w:r>
          <w:rPr>
            <w:webHidden/>
          </w:rPr>
          <w:instrText xml:space="preserve"> PAGEREF _Toc228887927 \h </w:instrText>
        </w:r>
        <w:r>
          <w:rPr>
            <w:webHidden/>
          </w:rPr>
        </w:r>
        <w:r>
          <w:rPr>
            <w:webHidden/>
          </w:rPr>
          <w:fldChar w:fldCharType="separate"/>
        </w:r>
        <w:r>
          <w:rPr>
            <w:webHidden/>
          </w:rPr>
          <w:t>7</w:t>
        </w:r>
        <w:r>
          <w:rPr>
            <w:webHidden/>
          </w:rPr>
          <w:fldChar w:fldCharType="end"/>
        </w:r>
      </w:hyperlink>
    </w:p>
    <w:p w14:paraId="3233F55C" w14:textId="3595ED62" w:rsidR="002A415D" w:rsidRDefault="002A415D">
      <w:pPr>
        <w:pStyle w:val="22"/>
        <w:rPr>
          <w:rFonts w:asciiTheme="minorHAnsi" w:eastAsiaTheme="minorEastAsia" w:hAnsiTheme="minorHAnsi" w:cstheme="minorBidi"/>
          <w:bCs w:val="0"/>
          <w:sz w:val="22"/>
          <w:lang w:eastAsia="ru-RU"/>
        </w:rPr>
      </w:pPr>
      <w:hyperlink w:anchor="_Toc228887928" w:history="1">
        <w:r w:rsidRPr="008A67B7">
          <w:rPr>
            <w:rStyle w:val="afa"/>
          </w:rPr>
          <w:t>1.1</w:t>
        </w:r>
        <w:r>
          <w:rPr>
            <w:rFonts w:asciiTheme="minorHAnsi" w:eastAsiaTheme="minorEastAsia" w:hAnsiTheme="minorHAnsi" w:cstheme="minorBidi"/>
            <w:bCs w:val="0"/>
            <w:sz w:val="22"/>
            <w:lang w:eastAsia="ru-RU"/>
          </w:rPr>
          <w:tab/>
        </w:r>
        <w:r w:rsidRPr="008A67B7">
          <w:rPr>
            <w:rStyle w:val="afa"/>
          </w:rPr>
          <w:t>Особенности городов в условиях различной степени индустриализации и возможные виды туризма</w:t>
        </w:r>
        <w:r>
          <w:rPr>
            <w:webHidden/>
          </w:rPr>
          <w:tab/>
        </w:r>
        <w:r>
          <w:rPr>
            <w:webHidden/>
          </w:rPr>
          <w:fldChar w:fldCharType="begin"/>
        </w:r>
        <w:r>
          <w:rPr>
            <w:webHidden/>
          </w:rPr>
          <w:instrText xml:space="preserve"> PAGEREF _Toc228887928 \h </w:instrText>
        </w:r>
        <w:r>
          <w:rPr>
            <w:webHidden/>
          </w:rPr>
        </w:r>
        <w:r>
          <w:rPr>
            <w:webHidden/>
          </w:rPr>
          <w:fldChar w:fldCharType="separate"/>
        </w:r>
        <w:r>
          <w:rPr>
            <w:webHidden/>
          </w:rPr>
          <w:t>7</w:t>
        </w:r>
        <w:r>
          <w:rPr>
            <w:webHidden/>
          </w:rPr>
          <w:fldChar w:fldCharType="end"/>
        </w:r>
      </w:hyperlink>
    </w:p>
    <w:p w14:paraId="0E58A144" w14:textId="2DB21DBF" w:rsidR="002A415D" w:rsidRDefault="002A415D">
      <w:pPr>
        <w:pStyle w:val="22"/>
        <w:rPr>
          <w:rFonts w:asciiTheme="minorHAnsi" w:eastAsiaTheme="minorEastAsia" w:hAnsiTheme="minorHAnsi" w:cstheme="minorBidi"/>
          <w:bCs w:val="0"/>
          <w:sz w:val="22"/>
          <w:lang w:eastAsia="ru-RU"/>
        </w:rPr>
      </w:pPr>
      <w:hyperlink w:anchor="_Toc228887929" w:history="1">
        <w:r w:rsidRPr="008A67B7">
          <w:rPr>
            <w:rStyle w:val="afa"/>
          </w:rPr>
          <w:t>1.2</w:t>
        </w:r>
        <w:r>
          <w:rPr>
            <w:rFonts w:asciiTheme="minorHAnsi" w:eastAsiaTheme="minorEastAsia" w:hAnsiTheme="minorHAnsi" w:cstheme="minorBidi"/>
            <w:bCs w:val="0"/>
            <w:sz w:val="22"/>
            <w:lang w:eastAsia="ru-RU"/>
          </w:rPr>
          <w:tab/>
        </w:r>
        <w:r w:rsidRPr="008A67B7">
          <w:rPr>
            <w:rStyle w:val="afa"/>
          </w:rPr>
          <w:t>Проблема отсутствия практики оценки туристического потенциала городов</w:t>
        </w:r>
        <w:r>
          <w:rPr>
            <w:webHidden/>
          </w:rPr>
          <w:tab/>
        </w:r>
        <w:r>
          <w:rPr>
            <w:webHidden/>
          </w:rPr>
          <w:fldChar w:fldCharType="begin"/>
        </w:r>
        <w:r>
          <w:rPr>
            <w:webHidden/>
          </w:rPr>
          <w:instrText xml:space="preserve"> PAGEREF _Toc228887929 \h </w:instrText>
        </w:r>
        <w:r>
          <w:rPr>
            <w:webHidden/>
          </w:rPr>
        </w:r>
        <w:r>
          <w:rPr>
            <w:webHidden/>
          </w:rPr>
          <w:fldChar w:fldCharType="separate"/>
        </w:r>
        <w:r>
          <w:rPr>
            <w:webHidden/>
          </w:rPr>
          <w:t>9</w:t>
        </w:r>
        <w:r>
          <w:rPr>
            <w:webHidden/>
          </w:rPr>
          <w:fldChar w:fldCharType="end"/>
        </w:r>
      </w:hyperlink>
    </w:p>
    <w:p w14:paraId="792F752E" w14:textId="340BCAE2" w:rsidR="002A415D" w:rsidRDefault="002A415D">
      <w:pPr>
        <w:pStyle w:val="22"/>
        <w:rPr>
          <w:rFonts w:asciiTheme="minorHAnsi" w:eastAsiaTheme="minorEastAsia" w:hAnsiTheme="minorHAnsi" w:cstheme="minorBidi"/>
          <w:bCs w:val="0"/>
          <w:sz w:val="22"/>
          <w:lang w:eastAsia="ru-RU"/>
        </w:rPr>
      </w:pPr>
      <w:hyperlink w:anchor="_Toc228887930" w:history="1">
        <w:r w:rsidRPr="008A67B7">
          <w:rPr>
            <w:rStyle w:val="afa"/>
          </w:rPr>
          <w:t>1.3</w:t>
        </w:r>
        <w:r>
          <w:rPr>
            <w:rFonts w:asciiTheme="minorHAnsi" w:eastAsiaTheme="minorEastAsia" w:hAnsiTheme="minorHAnsi" w:cstheme="minorBidi"/>
            <w:bCs w:val="0"/>
            <w:sz w:val="22"/>
            <w:lang w:eastAsia="ru-RU"/>
          </w:rPr>
          <w:tab/>
        </w:r>
        <w:r w:rsidRPr="008A67B7">
          <w:rPr>
            <w:rStyle w:val="afa"/>
          </w:rPr>
          <w:t>Базовый процесс оценки туристического потенциала города</w:t>
        </w:r>
        <w:r>
          <w:rPr>
            <w:webHidden/>
          </w:rPr>
          <w:tab/>
        </w:r>
        <w:r>
          <w:rPr>
            <w:webHidden/>
          </w:rPr>
          <w:fldChar w:fldCharType="begin"/>
        </w:r>
        <w:r>
          <w:rPr>
            <w:webHidden/>
          </w:rPr>
          <w:instrText xml:space="preserve"> PAGEREF _Toc228887930 \h </w:instrText>
        </w:r>
        <w:r>
          <w:rPr>
            <w:webHidden/>
          </w:rPr>
        </w:r>
        <w:r>
          <w:rPr>
            <w:webHidden/>
          </w:rPr>
          <w:fldChar w:fldCharType="separate"/>
        </w:r>
        <w:r>
          <w:rPr>
            <w:webHidden/>
          </w:rPr>
          <w:t>10</w:t>
        </w:r>
        <w:r>
          <w:rPr>
            <w:webHidden/>
          </w:rPr>
          <w:fldChar w:fldCharType="end"/>
        </w:r>
      </w:hyperlink>
    </w:p>
    <w:p w14:paraId="2CAF70DB" w14:textId="551BB404" w:rsidR="002A415D" w:rsidRDefault="002A415D">
      <w:pPr>
        <w:pStyle w:val="22"/>
        <w:rPr>
          <w:rFonts w:asciiTheme="minorHAnsi" w:eastAsiaTheme="minorEastAsia" w:hAnsiTheme="minorHAnsi" w:cstheme="minorBidi"/>
          <w:bCs w:val="0"/>
          <w:sz w:val="22"/>
          <w:lang w:eastAsia="ru-RU"/>
        </w:rPr>
      </w:pPr>
      <w:hyperlink w:anchor="_Toc228887931" w:history="1">
        <w:r w:rsidRPr="008A67B7">
          <w:rPr>
            <w:rStyle w:val="afa"/>
          </w:rPr>
          <w:t>1.4</w:t>
        </w:r>
        <w:r>
          <w:rPr>
            <w:rFonts w:asciiTheme="minorHAnsi" w:eastAsiaTheme="minorEastAsia" w:hAnsiTheme="minorHAnsi" w:cstheme="minorBidi"/>
            <w:bCs w:val="0"/>
            <w:sz w:val="22"/>
            <w:lang w:eastAsia="ru-RU"/>
          </w:rPr>
          <w:tab/>
        </w:r>
        <w:r w:rsidRPr="008A67B7">
          <w:rPr>
            <w:rStyle w:val="afa"/>
          </w:rPr>
          <w:t>Нормативная база</w:t>
        </w:r>
        <w:r>
          <w:rPr>
            <w:webHidden/>
          </w:rPr>
          <w:tab/>
        </w:r>
        <w:r>
          <w:rPr>
            <w:webHidden/>
          </w:rPr>
          <w:fldChar w:fldCharType="begin"/>
        </w:r>
        <w:r>
          <w:rPr>
            <w:webHidden/>
          </w:rPr>
          <w:instrText xml:space="preserve"> PAGEREF _Toc228887931 \h </w:instrText>
        </w:r>
        <w:r>
          <w:rPr>
            <w:webHidden/>
          </w:rPr>
        </w:r>
        <w:r>
          <w:rPr>
            <w:webHidden/>
          </w:rPr>
          <w:fldChar w:fldCharType="separate"/>
        </w:r>
        <w:r>
          <w:rPr>
            <w:webHidden/>
          </w:rPr>
          <w:t>13</w:t>
        </w:r>
        <w:r>
          <w:rPr>
            <w:webHidden/>
          </w:rPr>
          <w:fldChar w:fldCharType="end"/>
        </w:r>
      </w:hyperlink>
    </w:p>
    <w:p w14:paraId="618940DF" w14:textId="141753AF" w:rsidR="002A415D" w:rsidRDefault="002A415D">
      <w:pPr>
        <w:pStyle w:val="22"/>
        <w:rPr>
          <w:rFonts w:asciiTheme="minorHAnsi" w:eastAsiaTheme="minorEastAsia" w:hAnsiTheme="minorHAnsi" w:cstheme="minorBidi"/>
          <w:bCs w:val="0"/>
          <w:sz w:val="22"/>
          <w:lang w:eastAsia="ru-RU"/>
        </w:rPr>
      </w:pPr>
      <w:hyperlink w:anchor="_Toc228887932" w:history="1">
        <w:r w:rsidRPr="008A67B7">
          <w:rPr>
            <w:rStyle w:val="afa"/>
          </w:rPr>
          <w:t>1.5. Анализ отечественного и зарубежного опыта развития туризма в городах с различной степенью индустриализации</w:t>
        </w:r>
        <w:r>
          <w:rPr>
            <w:webHidden/>
          </w:rPr>
          <w:tab/>
        </w:r>
        <w:r>
          <w:rPr>
            <w:webHidden/>
          </w:rPr>
          <w:fldChar w:fldCharType="begin"/>
        </w:r>
        <w:r>
          <w:rPr>
            <w:webHidden/>
          </w:rPr>
          <w:instrText xml:space="preserve"> PAGEREF _Toc228887932 \h </w:instrText>
        </w:r>
        <w:r>
          <w:rPr>
            <w:webHidden/>
          </w:rPr>
        </w:r>
        <w:r>
          <w:rPr>
            <w:webHidden/>
          </w:rPr>
          <w:fldChar w:fldCharType="separate"/>
        </w:r>
        <w:r>
          <w:rPr>
            <w:webHidden/>
          </w:rPr>
          <w:t>14</w:t>
        </w:r>
        <w:r>
          <w:rPr>
            <w:webHidden/>
          </w:rPr>
          <w:fldChar w:fldCharType="end"/>
        </w:r>
      </w:hyperlink>
    </w:p>
    <w:p w14:paraId="698A9781" w14:textId="090E5B77" w:rsidR="002A415D" w:rsidRDefault="002A415D">
      <w:pPr>
        <w:pStyle w:val="22"/>
        <w:rPr>
          <w:rFonts w:asciiTheme="minorHAnsi" w:eastAsiaTheme="minorEastAsia" w:hAnsiTheme="minorHAnsi" w:cstheme="minorBidi"/>
          <w:bCs w:val="0"/>
          <w:sz w:val="22"/>
          <w:lang w:eastAsia="ru-RU"/>
        </w:rPr>
      </w:pPr>
      <w:hyperlink w:anchor="_Toc228887933" w:history="1">
        <w:r w:rsidRPr="008A67B7">
          <w:rPr>
            <w:rStyle w:val="afa"/>
          </w:rPr>
          <w:t>1.6.</w:t>
        </w:r>
        <w:r>
          <w:rPr>
            <w:rFonts w:asciiTheme="minorHAnsi" w:eastAsiaTheme="minorEastAsia" w:hAnsiTheme="minorHAnsi" w:cstheme="minorBidi"/>
            <w:bCs w:val="0"/>
            <w:sz w:val="22"/>
            <w:lang w:eastAsia="ru-RU"/>
          </w:rPr>
          <w:tab/>
        </w:r>
        <w:r w:rsidRPr="008A67B7">
          <w:rPr>
            <w:rStyle w:val="afa"/>
          </w:rPr>
          <w:t>Методы оценки туристического потенциала</w:t>
        </w:r>
        <w:r>
          <w:rPr>
            <w:webHidden/>
          </w:rPr>
          <w:tab/>
        </w:r>
        <w:r>
          <w:rPr>
            <w:webHidden/>
          </w:rPr>
          <w:fldChar w:fldCharType="begin"/>
        </w:r>
        <w:r>
          <w:rPr>
            <w:webHidden/>
          </w:rPr>
          <w:instrText xml:space="preserve"> PAGEREF _Toc228887933 \h </w:instrText>
        </w:r>
        <w:r>
          <w:rPr>
            <w:webHidden/>
          </w:rPr>
        </w:r>
        <w:r>
          <w:rPr>
            <w:webHidden/>
          </w:rPr>
          <w:fldChar w:fldCharType="separate"/>
        </w:r>
        <w:r>
          <w:rPr>
            <w:webHidden/>
          </w:rPr>
          <w:t>16</w:t>
        </w:r>
        <w:r>
          <w:rPr>
            <w:webHidden/>
          </w:rPr>
          <w:fldChar w:fldCharType="end"/>
        </w:r>
      </w:hyperlink>
    </w:p>
    <w:p w14:paraId="04E330AB" w14:textId="21AB3CF0" w:rsidR="002A415D" w:rsidRDefault="002A415D">
      <w:pPr>
        <w:pStyle w:val="30"/>
        <w:rPr>
          <w:rFonts w:asciiTheme="minorHAnsi" w:eastAsiaTheme="minorEastAsia" w:hAnsiTheme="minorHAnsi" w:cstheme="minorBidi"/>
          <w:bCs w:val="0"/>
          <w:sz w:val="22"/>
          <w:szCs w:val="22"/>
        </w:rPr>
      </w:pPr>
      <w:hyperlink w:anchor="_Toc228887934" w:history="1">
        <w:r w:rsidRPr="008A67B7">
          <w:rPr>
            <w:rStyle w:val="afa"/>
          </w:rPr>
          <w:t>1.6.1.</w:t>
        </w:r>
        <w:r>
          <w:rPr>
            <w:rFonts w:asciiTheme="minorHAnsi" w:eastAsiaTheme="minorEastAsia" w:hAnsiTheme="minorHAnsi" w:cstheme="minorBidi"/>
            <w:bCs w:val="0"/>
            <w:sz w:val="22"/>
            <w:szCs w:val="22"/>
          </w:rPr>
          <w:tab/>
        </w:r>
        <w:r w:rsidRPr="008A67B7">
          <w:rPr>
            <w:rStyle w:val="afa"/>
          </w:rPr>
          <w:t>Отечественный опыт</w:t>
        </w:r>
        <w:r>
          <w:rPr>
            <w:webHidden/>
          </w:rPr>
          <w:tab/>
        </w:r>
        <w:r>
          <w:rPr>
            <w:webHidden/>
          </w:rPr>
          <w:fldChar w:fldCharType="begin"/>
        </w:r>
        <w:r>
          <w:rPr>
            <w:webHidden/>
          </w:rPr>
          <w:instrText xml:space="preserve"> PAGEREF _Toc228887934 \h </w:instrText>
        </w:r>
        <w:r>
          <w:rPr>
            <w:webHidden/>
          </w:rPr>
        </w:r>
        <w:r>
          <w:rPr>
            <w:webHidden/>
          </w:rPr>
          <w:fldChar w:fldCharType="separate"/>
        </w:r>
        <w:r>
          <w:rPr>
            <w:webHidden/>
          </w:rPr>
          <w:t>16</w:t>
        </w:r>
        <w:r>
          <w:rPr>
            <w:webHidden/>
          </w:rPr>
          <w:fldChar w:fldCharType="end"/>
        </w:r>
      </w:hyperlink>
    </w:p>
    <w:p w14:paraId="1ACECCD1" w14:textId="42F6393F" w:rsidR="002A415D" w:rsidRDefault="002A415D">
      <w:pPr>
        <w:pStyle w:val="22"/>
        <w:tabs>
          <w:tab w:val="left" w:pos="1276"/>
        </w:tabs>
        <w:rPr>
          <w:rFonts w:asciiTheme="minorHAnsi" w:eastAsiaTheme="minorEastAsia" w:hAnsiTheme="minorHAnsi" w:cstheme="minorBidi"/>
          <w:bCs w:val="0"/>
          <w:sz w:val="22"/>
          <w:lang w:eastAsia="ru-RU"/>
        </w:rPr>
      </w:pPr>
      <w:hyperlink w:anchor="_Toc228887935" w:history="1">
        <w:r w:rsidRPr="008A67B7">
          <w:rPr>
            <w:rStyle w:val="afa"/>
          </w:rPr>
          <w:t>1.6.2.</w:t>
        </w:r>
        <w:r>
          <w:rPr>
            <w:rFonts w:asciiTheme="minorHAnsi" w:eastAsiaTheme="minorEastAsia" w:hAnsiTheme="minorHAnsi" w:cstheme="minorBidi"/>
            <w:bCs w:val="0"/>
            <w:sz w:val="22"/>
            <w:lang w:eastAsia="ru-RU"/>
          </w:rPr>
          <w:tab/>
        </w:r>
        <w:r w:rsidRPr="008A67B7">
          <w:rPr>
            <w:rStyle w:val="afa"/>
          </w:rPr>
          <w:t>Зарубежный опыт</w:t>
        </w:r>
        <w:r>
          <w:rPr>
            <w:webHidden/>
          </w:rPr>
          <w:tab/>
        </w:r>
        <w:r>
          <w:rPr>
            <w:webHidden/>
          </w:rPr>
          <w:fldChar w:fldCharType="begin"/>
        </w:r>
        <w:r>
          <w:rPr>
            <w:webHidden/>
          </w:rPr>
          <w:instrText xml:space="preserve"> PAGEREF _Toc228887935 \h </w:instrText>
        </w:r>
        <w:r>
          <w:rPr>
            <w:webHidden/>
          </w:rPr>
        </w:r>
        <w:r>
          <w:rPr>
            <w:webHidden/>
          </w:rPr>
          <w:fldChar w:fldCharType="separate"/>
        </w:r>
        <w:r>
          <w:rPr>
            <w:webHidden/>
          </w:rPr>
          <w:t>18</w:t>
        </w:r>
        <w:r>
          <w:rPr>
            <w:webHidden/>
          </w:rPr>
          <w:fldChar w:fldCharType="end"/>
        </w:r>
      </w:hyperlink>
    </w:p>
    <w:p w14:paraId="0A94265A" w14:textId="12399D8A" w:rsidR="002A415D" w:rsidRDefault="002A415D">
      <w:pPr>
        <w:pStyle w:val="10"/>
        <w:rPr>
          <w:rFonts w:asciiTheme="minorHAnsi" w:eastAsiaTheme="minorEastAsia" w:hAnsiTheme="minorHAnsi" w:cstheme="minorBidi"/>
          <w:iCs w:val="0"/>
          <w:kern w:val="0"/>
          <w:sz w:val="22"/>
          <w:lang w:eastAsia="ru-RU"/>
        </w:rPr>
      </w:pPr>
      <w:hyperlink w:anchor="_Toc228887936" w:history="1">
        <w:r w:rsidRPr="008A67B7">
          <w:rPr>
            <w:rStyle w:val="afa"/>
          </w:rPr>
          <w:t>1.7.</w:t>
        </w:r>
        <w:r>
          <w:rPr>
            <w:rFonts w:asciiTheme="minorHAnsi" w:eastAsiaTheme="minorEastAsia" w:hAnsiTheme="minorHAnsi" w:cstheme="minorBidi"/>
            <w:iCs w:val="0"/>
            <w:kern w:val="0"/>
            <w:sz w:val="22"/>
            <w:lang w:eastAsia="ru-RU"/>
          </w:rPr>
          <w:tab/>
        </w:r>
        <w:r w:rsidRPr="008A67B7">
          <w:rPr>
            <w:rStyle w:val="afa"/>
          </w:rPr>
          <w:t>Концептуальная модель данных для оценки туристического потенциала и дальнейшей разработки рекомендаций</w:t>
        </w:r>
        <w:r>
          <w:rPr>
            <w:webHidden/>
          </w:rPr>
          <w:tab/>
        </w:r>
        <w:r>
          <w:rPr>
            <w:webHidden/>
          </w:rPr>
          <w:fldChar w:fldCharType="begin"/>
        </w:r>
        <w:r>
          <w:rPr>
            <w:webHidden/>
          </w:rPr>
          <w:instrText xml:space="preserve"> PAGEREF _Toc228887936 \h </w:instrText>
        </w:r>
        <w:r>
          <w:rPr>
            <w:webHidden/>
          </w:rPr>
        </w:r>
        <w:r>
          <w:rPr>
            <w:webHidden/>
          </w:rPr>
          <w:fldChar w:fldCharType="separate"/>
        </w:r>
        <w:r>
          <w:rPr>
            <w:webHidden/>
          </w:rPr>
          <w:t>19</w:t>
        </w:r>
        <w:r>
          <w:rPr>
            <w:webHidden/>
          </w:rPr>
          <w:fldChar w:fldCharType="end"/>
        </w:r>
      </w:hyperlink>
    </w:p>
    <w:p w14:paraId="708FF58D" w14:textId="7C17188F" w:rsidR="002A415D" w:rsidRDefault="002A415D">
      <w:pPr>
        <w:pStyle w:val="10"/>
        <w:rPr>
          <w:rFonts w:asciiTheme="minorHAnsi" w:eastAsiaTheme="minorEastAsia" w:hAnsiTheme="minorHAnsi" w:cstheme="minorBidi"/>
          <w:iCs w:val="0"/>
          <w:kern w:val="0"/>
          <w:sz w:val="22"/>
          <w:lang w:eastAsia="ru-RU"/>
        </w:rPr>
      </w:pPr>
      <w:hyperlink w:anchor="_Toc228887937" w:history="1">
        <w:r w:rsidRPr="008A67B7">
          <w:rPr>
            <w:rStyle w:val="afa"/>
          </w:rPr>
          <w:t>2.</w:t>
        </w:r>
        <w:r>
          <w:rPr>
            <w:rFonts w:asciiTheme="minorHAnsi" w:eastAsiaTheme="minorEastAsia" w:hAnsiTheme="minorHAnsi" w:cstheme="minorBidi"/>
            <w:iCs w:val="0"/>
            <w:kern w:val="0"/>
            <w:sz w:val="22"/>
            <w:lang w:eastAsia="ru-RU"/>
          </w:rPr>
          <w:tab/>
        </w:r>
        <w:r w:rsidRPr="008A67B7">
          <w:rPr>
            <w:rStyle w:val="afa"/>
          </w:rPr>
          <w:t>Алгоритм оценки туристического потенциала города различной степени индустриализации</w:t>
        </w:r>
        <w:r>
          <w:rPr>
            <w:webHidden/>
          </w:rPr>
          <w:tab/>
        </w:r>
        <w:r>
          <w:rPr>
            <w:webHidden/>
          </w:rPr>
          <w:fldChar w:fldCharType="begin"/>
        </w:r>
        <w:r>
          <w:rPr>
            <w:webHidden/>
          </w:rPr>
          <w:instrText xml:space="preserve"> PAGEREF _Toc228887937 \h </w:instrText>
        </w:r>
        <w:r>
          <w:rPr>
            <w:webHidden/>
          </w:rPr>
        </w:r>
        <w:r>
          <w:rPr>
            <w:webHidden/>
          </w:rPr>
          <w:fldChar w:fldCharType="separate"/>
        </w:r>
        <w:r>
          <w:rPr>
            <w:webHidden/>
          </w:rPr>
          <w:t>21</w:t>
        </w:r>
        <w:r>
          <w:rPr>
            <w:webHidden/>
          </w:rPr>
          <w:fldChar w:fldCharType="end"/>
        </w:r>
      </w:hyperlink>
    </w:p>
    <w:p w14:paraId="5DCC1E87" w14:textId="168CE3BB" w:rsidR="002A415D" w:rsidRDefault="002A415D">
      <w:pPr>
        <w:pStyle w:val="22"/>
        <w:rPr>
          <w:rFonts w:asciiTheme="minorHAnsi" w:eastAsiaTheme="minorEastAsia" w:hAnsiTheme="minorHAnsi" w:cstheme="minorBidi"/>
          <w:bCs w:val="0"/>
          <w:sz w:val="22"/>
          <w:lang w:eastAsia="ru-RU"/>
        </w:rPr>
      </w:pPr>
      <w:hyperlink w:anchor="_Toc228887938" w:history="1">
        <w:r w:rsidRPr="008A67B7">
          <w:rPr>
            <w:rStyle w:val="afa"/>
          </w:rPr>
          <w:t>2.1.</w:t>
        </w:r>
        <w:r>
          <w:rPr>
            <w:rFonts w:asciiTheme="minorHAnsi" w:eastAsiaTheme="minorEastAsia" w:hAnsiTheme="minorHAnsi" w:cstheme="minorBidi"/>
            <w:bCs w:val="0"/>
            <w:sz w:val="22"/>
            <w:lang w:eastAsia="ru-RU"/>
          </w:rPr>
          <w:tab/>
        </w:r>
        <w:r w:rsidRPr="008A67B7">
          <w:rPr>
            <w:rStyle w:val="afa"/>
          </w:rPr>
          <w:t>Общее описание алгоритма</w:t>
        </w:r>
        <w:r>
          <w:rPr>
            <w:webHidden/>
          </w:rPr>
          <w:tab/>
        </w:r>
        <w:r>
          <w:rPr>
            <w:webHidden/>
          </w:rPr>
          <w:fldChar w:fldCharType="begin"/>
        </w:r>
        <w:r>
          <w:rPr>
            <w:webHidden/>
          </w:rPr>
          <w:instrText xml:space="preserve"> PAGEREF _Toc228887938 \h </w:instrText>
        </w:r>
        <w:r>
          <w:rPr>
            <w:webHidden/>
          </w:rPr>
        </w:r>
        <w:r>
          <w:rPr>
            <w:webHidden/>
          </w:rPr>
          <w:fldChar w:fldCharType="separate"/>
        </w:r>
        <w:r>
          <w:rPr>
            <w:webHidden/>
          </w:rPr>
          <w:t>21</w:t>
        </w:r>
        <w:r>
          <w:rPr>
            <w:webHidden/>
          </w:rPr>
          <w:fldChar w:fldCharType="end"/>
        </w:r>
      </w:hyperlink>
    </w:p>
    <w:p w14:paraId="7ABC0811" w14:textId="289278E0" w:rsidR="002A415D" w:rsidRDefault="002A415D">
      <w:pPr>
        <w:pStyle w:val="22"/>
        <w:rPr>
          <w:rFonts w:asciiTheme="minorHAnsi" w:eastAsiaTheme="minorEastAsia" w:hAnsiTheme="minorHAnsi" w:cstheme="minorBidi"/>
          <w:bCs w:val="0"/>
          <w:sz w:val="22"/>
          <w:lang w:eastAsia="ru-RU"/>
        </w:rPr>
      </w:pPr>
      <w:hyperlink w:anchor="_Toc228887939" w:history="1">
        <w:r w:rsidRPr="008A67B7">
          <w:rPr>
            <w:rStyle w:val="afa"/>
          </w:rPr>
          <w:t>2.2.</w:t>
        </w:r>
        <w:r>
          <w:rPr>
            <w:rFonts w:asciiTheme="minorHAnsi" w:eastAsiaTheme="minorEastAsia" w:hAnsiTheme="minorHAnsi" w:cstheme="minorBidi"/>
            <w:bCs w:val="0"/>
            <w:sz w:val="22"/>
            <w:lang w:eastAsia="ru-RU"/>
          </w:rPr>
          <w:tab/>
        </w:r>
        <w:r w:rsidRPr="008A67B7">
          <w:rPr>
            <w:rStyle w:val="afa"/>
          </w:rPr>
          <w:t>Требования к входным данным</w:t>
        </w:r>
        <w:r>
          <w:rPr>
            <w:webHidden/>
          </w:rPr>
          <w:tab/>
        </w:r>
        <w:r>
          <w:rPr>
            <w:webHidden/>
          </w:rPr>
          <w:fldChar w:fldCharType="begin"/>
        </w:r>
        <w:r>
          <w:rPr>
            <w:webHidden/>
          </w:rPr>
          <w:instrText xml:space="preserve"> PAGEREF _Toc228887939 \h </w:instrText>
        </w:r>
        <w:r>
          <w:rPr>
            <w:webHidden/>
          </w:rPr>
        </w:r>
        <w:r>
          <w:rPr>
            <w:webHidden/>
          </w:rPr>
          <w:fldChar w:fldCharType="separate"/>
        </w:r>
        <w:r>
          <w:rPr>
            <w:webHidden/>
          </w:rPr>
          <w:t>23</w:t>
        </w:r>
        <w:r>
          <w:rPr>
            <w:webHidden/>
          </w:rPr>
          <w:fldChar w:fldCharType="end"/>
        </w:r>
      </w:hyperlink>
    </w:p>
    <w:p w14:paraId="1A8E6B04" w14:textId="0D0BFF27" w:rsidR="002A415D" w:rsidRDefault="002A415D">
      <w:pPr>
        <w:pStyle w:val="22"/>
        <w:rPr>
          <w:rFonts w:asciiTheme="minorHAnsi" w:eastAsiaTheme="minorEastAsia" w:hAnsiTheme="minorHAnsi" w:cstheme="minorBidi"/>
          <w:bCs w:val="0"/>
          <w:sz w:val="22"/>
          <w:lang w:eastAsia="ru-RU"/>
        </w:rPr>
      </w:pPr>
      <w:hyperlink w:anchor="_Toc228887940" w:history="1">
        <w:r w:rsidRPr="008A67B7">
          <w:rPr>
            <w:rStyle w:val="afa"/>
          </w:rPr>
          <w:t>2.3.</w:t>
        </w:r>
        <w:r>
          <w:rPr>
            <w:rFonts w:asciiTheme="minorHAnsi" w:eastAsiaTheme="minorEastAsia" w:hAnsiTheme="minorHAnsi" w:cstheme="minorBidi"/>
            <w:bCs w:val="0"/>
            <w:sz w:val="22"/>
            <w:lang w:eastAsia="ru-RU"/>
          </w:rPr>
          <w:tab/>
        </w:r>
        <w:r w:rsidRPr="008A67B7">
          <w:rPr>
            <w:rStyle w:val="afa"/>
          </w:rPr>
          <w:t>Детальное описание шагов алгоритма оценки туристического потенциала городов различной степени индустриализации</w:t>
        </w:r>
        <w:r>
          <w:rPr>
            <w:webHidden/>
          </w:rPr>
          <w:tab/>
        </w:r>
        <w:r>
          <w:rPr>
            <w:webHidden/>
          </w:rPr>
          <w:fldChar w:fldCharType="begin"/>
        </w:r>
        <w:r>
          <w:rPr>
            <w:webHidden/>
          </w:rPr>
          <w:instrText xml:space="preserve"> PAGEREF _Toc228887940 \h </w:instrText>
        </w:r>
        <w:r>
          <w:rPr>
            <w:webHidden/>
          </w:rPr>
        </w:r>
        <w:r>
          <w:rPr>
            <w:webHidden/>
          </w:rPr>
          <w:fldChar w:fldCharType="separate"/>
        </w:r>
        <w:r>
          <w:rPr>
            <w:webHidden/>
          </w:rPr>
          <w:t>28</w:t>
        </w:r>
        <w:r>
          <w:rPr>
            <w:webHidden/>
          </w:rPr>
          <w:fldChar w:fldCharType="end"/>
        </w:r>
      </w:hyperlink>
    </w:p>
    <w:p w14:paraId="64AC2F39" w14:textId="38BC7621" w:rsidR="002A415D" w:rsidRDefault="002A415D">
      <w:pPr>
        <w:pStyle w:val="22"/>
        <w:rPr>
          <w:rFonts w:asciiTheme="minorHAnsi" w:eastAsiaTheme="minorEastAsia" w:hAnsiTheme="minorHAnsi" w:cstheme="minorBidi"/>
          <w:bCs w:val="0"/>
          <w:sz w:val="22"/>
          <w:lang w:eastAsia="ru-RU"/>
        </w:rPr>
      </w:pPr>
      <w:hyperlink w:anchor="_Toc228887941" w:history="1">
        <w:r w:rsidRPr="008A67B7">
          <w:rPr>
            <w:rStyle w:val="afa"/>
          </w:rPr>
          <w:t>2.4.</w:t>
        </w:r>
        <w:r>
          <w:rPr>
            <w:rFonts w:asciiTheme="minorHAnsi" w:eastAsiaTheme="minorEastAsia" w:hAnsiTheme="minorHAnsi" w:cstheme="minorBidi"/>
            <w:bCs w:val="0"/>
            <w:sz w:val="22"/>
            <w:lang w:eastAsia="ru-RU"/>
          </w:rPr>
          <w:tab/>
        </w:r>
        <w:r w:rsidRPr="008A67B7">
          <w:rPr>
            <w:rStyle w:val="afa"/>
          </w:rPr>
          <w:t>Форма представления результатов, интерпретация результатов, а также предоставление рекомендаций в соответствии с полученным результатов</w:t>
        </w:r>
        <w:r>
          <w:rPr>
            <w:webHidden/>
          </w:rPr>
          <w:tab/>
        </w:r>
        <w:r>
          <w:rPr>
            <w:webHidden/>
          </w:rPr>
          <w:fldChar w:fldCharType="begin"/>
        </w:r>
        <w:r>
          <w:rPr>
            <w:webHidden/>
          </w:rPr>
          <w:instrText xml:space="preserve"> PAGEREF _Toc228887941 \h </w:instrText>
        </w:r>
        <w:r>
          <w:rPr>
            <w:webHidden/>
          </w:rPr>
        </w:r>
        <w:r>
          <w:rPr>
            <w:webHidden/>
          </w:rPr>
          <w:fldChar w:fldCharType="separate"/>
        </w:r>
        <w:r>
          <w:rPr>
            <w:webHidden/>
          </w:rPr>
          <w:t>39</w:t>
        </w:r>
        <w:r>
          <w:rPr>
            <w:webHidden/>
          </w:rPr>
          <w:fldChar w:fldCharType="end"/>
        </w:r>
      </w:hyperlink>
    </w:p>
    <w:p w14:paraId="3C9C9571" w14:textId="1AFAF413" w:rsidR="002A415D" w:rsidRDefault="002A415D">
      <w:pPr>
        <w:pStyle w:val="10"/>
        <w:rPr>
          <w:rFonts w:asciiTheme="minorHAnsi" w:eastAsiaTheme="minorEastAsia" w:hAnsiTheme="minorHAnsi" w:cstheme="minorBidi"/>
          <w:iCs w:val="0"/>
          <w:kern w:val="0"/>
          <w:sz w:val="22"/>
          <w:lang w:eastAsia="ru-RU"/>
        </w:rPr>
      </w:pPr>
      <w:hyperlink w:anchor="_Toc228887942" w:history="1">
        <w:r w:rsidRPr="008A67B7">
          <w:rPr>
            <w:rStyle w:val="afa"/>
          </w:rPr>
          <w:t>3.</w:t>
        </w:r>
        <w:r>
          <w:rPr>
            <w:rFonts w:asciiTheme="minorHAnsi" w:eastAsiaTheme="minorEastAsia" w:hAnsiTheme="minorHAnsi" w:cstheme="minorBidi"/>
            <w:iCs w:val="0"/>
            <w:kern w:val="0"/>
            <w:sz w:val="22"/>
            <w:lang w:eastAsia="ru-RU"/>
          </w:rPr>
          <w:tab/>
        </w:r>
        <w:r w:rsidRPr="008A67B7">
          <w:rPr>
            <w:rStyle w:val="afa"/>
          </w:rPr>
          <w:t>Описание экспериментальных сценариев для апробации алгоритма оценки туристического потенциала городов различной степени индустриализации</w:t>
        </w:r>
        <w:r>
          <w:rPr>
            <w:webHidden/>
          </w:rPr>
          <w:tab/>
        </w:r>
        <w:r>
          <w:rPr>
            <w:webHidden/>
          </w:rPr>
          <w:fldChar w:fldCharType="begin"/>
        </w:r>
        <w:r>
          <w:rPr>
            <w:webHidden/>
          </w:rPr>
          <w:instrText xml:space="preserve"> PAGEREF _Toc228887942 \h </w:instrText>
        </w:r>
        <w:r>
          <w:rPr>
            <w:webHidden/>
          </w:rPr>
        </w:r>
        <w:r>
          <w:rPr>
            <w:webHidden/>
          </w:rPr>
          <w:fldChar w:fldCharType="separate"/>
        </w:r>
        <w:r>
          <w:rPr>
            <w:webHidden/>
          </w:rPr>
          <w:t>43</w:t>
        </w:r>
        <w:r>
          <w:rPr>
            <w:webHidden/>
          </w:rPr>
          <w:fldChar w:fldCharType="end"/>
        </w:r>
      </w:hyperlink>
    </w:p>
    <w:p w14:paraId="5E1DF3EE" w14:textId="4C7C1B1B" w:rsidR="002A415D" w:rsidRDefault="002A415D">
      <w:pPr>
        <w:pStyle w:val="22"/>
        <w:rPr>
          <w:rFonts w:asciiTheme="minorHAnsi" w:eastAsiaTheme="minorEastAsia" w:hAnsiTheme="minorHAnsi" w:cstheme="minorBidi"/>
          <w:bCs w:val="0"/>
          <w:sz w:val="22"/>
          <w:lang w:eastAsia="ru-RU"/>
        </w:rPr>
      </w:pPr>
      <w:hyperlink w:anchor="_Toc228887943" w:history="1">
        <w:r w:rsidRPr="008A67B7">
          <w:rPr>
            <w:rStyle w:val="afa"/>
          </w:rPr>
          <w:t>3.1.</w:t>
        </w:r>
        <w:r>
          <w:rPr>
            <w:rFonts w:asciiTheme="minorHAnsi" w:eastAsiaTheme="minorEastAsia" w:hAnsiTheme="minorHAnsi" w:cstheme="minorBidi"/>
            <w:bCs w:val="0"/>
            <w:sz w:val="22"/>
            <w:lang w:eastAsia="ru-RU"/>
          </w:rPr>
          <w:tab/>
        </w:r>
        <w:r w:rsidRPr="008A67B7">
          <w:rPr>
            <w:rStyle w:val="afa"/>
          </w:rPr>
          <w:t>Перечень сценариев</w:t>
        </w:r>
        <w:r>
          <w:rPr>
            <w:webHidden/>
          </w:rPr>
          <w:tab/>
        </w:r>
        <w:r>
          <w:rPr>
            <w:webHidden/>
          </w:rPr>
          <w:fldChar w:fldCharType="begin"/>
        </w:r>
        <w:r>
          <w:rPr>
            <w:webHidden/>
          </w:rPr>
          <w:instrText xml:space="preserve"> PAGEREF _Toc228887943 \h </w:instrText>
        </w:r>
        <w:r>
          <w:rPr>
            <w:webHidden/>
          </w:rPr>
        </w:r>
        <w:r>
          <w:rPr>
            <w:webHidden/>
          </w:rPr>
          <w:fldChar w:fldCharType="separate"/>
        </w:r>
        <w:r>
          <w:rPr>
            <w:webHidden/>
          </w:rPr>
          <w:t>43</w:t>
        </w:r>
        <w:r>
          <w:rPr>
            <w:webHidden/>
          </w:rPr>
          <w:fldChar w:fldCharType="end"/>
        </w:r>
      </w:hyperlink>
    </w:p>
    <w:p w14:paraId="3E23D02C" w14:textId="4EBD94F6" w:rsidR="002A415D" w:rsidRDefault="002A415D">
      <w:pPr>
        <w:pStyle w:val="22"/>
        <w:rPr>
          <w:rFonts w:asciiTheme="minorHAnsi" w:eastAsiaTheme="minorEastAsia" w:hAnsiTheme="minorHAnsi" w:cstheme="minorBidi"/>
          <w:bCs w:val="0"/>
          <w:sz w:val="22"/>
          <w:lang w:eastAsia="ru-RU"/>
        </w:rPr>
      </w:pPr>
      <w:hyperlink w:anchor="_Toc228887944" w:history="1">
        <w:r w:rsidRPr="008A67B7">
          <w:rPr>
            <w:rStyle w:val="afa"/>
          </w:rPr>
          <w:t>3.2.</w:t>
        </w:r>
        <w:r>
          <w:rPr>
            <w:rFonts w:asciiTheme="minorHAnsi" w:eastAsiaTheme="minorEastAsia" w:hAnsiTheme="minorHAnsi" w:cstheme="minorBidi"/>
            <w:bCs w:val="0"/>
            <w:sz w:val="22"/>
            <w:lang w:eastAsia="ru-RU"/>
          </w:rPr>
          <w:tab/>
        </w:r>
        <w:r w:rsidRPr="008A67B7">
          <w:rPr>
            <w:rStyle w:val="afa"/>
          </w:rPr>
          <w:t>Исходные данные для демонстрации алгоритма в разных сценариях</w:t>
        </w:r>
        <w:r>
          <w:rPr>
            <w:webHidden/>
          </w:rPr>
          <w:tab/>
        </w:r>
        <w:r>
          <w:rPr>
            <w:webHidden/>
          </w:rPr>
          <w:fldChar w:fldCharType="begin"/>
        </w:r>
        <w:r>
          <w:rPr>
            <w:webHidden/>
          </w:rPr>
          <w:instrText xml:space="preserve"> PAGEREF _Toc228887944 \h </w:instrText>
        </w:r>
        <w:r>
          <w:rPr>
            <w:webHidden/>
          </w:rPr>
        </w:r>
        <w:r>
          <w:rPr>
            <w:webHidden/>
          </w:rPr>
          <w:fldChar w:fldCharType="separate"/>
        </w:r>
        <w:r>
          <w:rPr>
            <w:webHidden/>
          </w:rPr>
          <w:t>45</w:t>
        </w:r>
        <w:r>
          <w:rPr>
            <w:webHidden/>
          </w:rPr>
          <w:fldChar w:fldCharType="end"/>
        </w:r>
      </w:hyperlink>
    </w:p>
    <w:p w14:paraId="7EF5F23C" w14:textId="2C290F96" w:rsidR="002A415D" w:rsidRDefault="002A415D">
      <w:pPr>
        <w:pStyle w:val="22"/>
        <w:rPr>
          <w:rFonts w:asciiTheme="minorHAnsi" w:eastAsiaTheme="minorEastAsia" w:hAnsiTheme="minorHAnsi" w:cstheme="minorBidi"/>
          <w:bCs w:val="0"/>
          <w:sz w:val="22"/>
          <w:lang w:eastAsia="ru-RU"/>
        </w:rPr>
      </w:pPr>
      <w:hyperlink w:anchor="_Toc228887945" w:history="1">
        <w:r w:rsidRPr="008A67B7">
          <w:rPr>
            <w:rStyle w:val="afa"/>
          </w:rPr>
          <w:t>3.3.</w:t>
        </w:r>
        <w:r>
          <w:rPr>
            <w:rFonts w:asciiTheme="minorHAnsi" w:eastAsiaTheme="minorEastAsia" w:hAnsiTheme="minorHAnsi" w:cstheme="minorBidi"/>
            <w:bCs w:val="0"/>
            <w:sz w:val="22"/>
            <w:lang w:eastAsia="ru-RU"/>
          </w:rPr>
          <w:tab/>
        </w:r>
        <w:r w:rsidRPr="008A67B7">
          <w:rPr>
            <w:rStyle w:val="afa"/>
          </w:rPr>
          <w:t>Ожидания от применения алгоритма</w:t>
        </w:r>
        <w:r>
          <w:rPr>
            <w:webHidden/>
          </w:rPr>
          <w:tab/>
        </w:r>
        <w:r>
          <w:rPr>
            <w:webHidden/>
          </w:rPr>
          <w:fldChar w:fldCharType="begin"/>
        </w:r>
        <w:r>
          <w:rPr>
            <w:webHidden/>
          </w:rPr>
          <w:instrText xml:space="preserve"> PAGEREF _Toc228887945 \h </w:instrText>
        </w:r>
        <w:r>
          <w:rPr>
            <w:webHidden/>
          </w:rPr>
        </w:r>
        <w:r>
          <w:rPr>
            <w:webHidden/>
          </w:rPr>
          <w:fldChar w:fldCharType="separate"/>
        </w:r>
        <w:r>
          <w:rPr>
            <w:webHidden/>
          </w:rPr>
          <w:t>58</w:t>
        </w:r>
        <w:r>
          <w:rPr>
            <w:webHidden/>
          </w:rPr>
          <w:fldChar w:fldCharType="end"/>
        </w:r>
      </w:hyperlink>
    </w:p>
    <w:p w14:paraId="3C5AE839" w14:textId="246413FC" w:rsidR="002A415D" w:rsidRDefault="002A415D">
      <w:pPr>
        <w:pStyle w:val="22"/>
        <w:rPr>
          <w:rFonts w:asciiTheme="minorHAnsi" w:eastAsiaTheme="minorEastAsia" w:hAnsiTheme="minorHAnsi" w:cstheme="minorBidi"/>
          <w:bCs w:val="0"/>
          <w:sz w:val="22"/>
          <w:lang w:eastAsia="ru-RU"/>
        </w:rPr>
      </w:pPr>
      <w:hyperlink w:anchor="_Toc228887946" w:history="1">
        <w:r w:rsidRPr="008A67B7">
          <w:rPr>
            <w:rStyle w:val="afa"/>
          </w:rPr>
          <w:t>3.4.</w:t>
        </w:r>
        <w:r>
          <w:rPr>
            <w:rFonts w:asciiTheme="minorHAnsi" w:eastAsiaTheme="minorEastAsia" w:hAnsiTheme="minorHAnsi" w:cstheme="minorBidi"/>
            <w:bCs w:val="0"/>
            <w:sz w:val="22"/>
            <w:lang w:eastAsia="ru-RU"/>
          </w:rPr>
          <w:tab/>
        </w:r>
        <w:r w:rsidRPr="008A67B7">
          <w:rPr>
            <w:rStyle w:val="afa"/>
          </w:rPr>
          <w:t>Реализация алгоритма</w:t>
        </w:r>
        <w:r>
          <w:rPr>
            <w:webHidden/>
          </w:rPr>
          <w:tab/>
        </w:r>
        <w:r>
          <w:rPr>
            <w:webHidden/>
          </w:rPr>
          <w:fldChar w:fldCharType="begin"/>
        </w:r>
        <w:r>
          <w:rPr>
            <w:webHidden/>
          </w:rPr>
          <w:instrText xml:space="preserve"> PAGEREF _Toc228887946 \h </w:instrText>
        </w:r>
        <w:r>
          <w:rPr>
            <w:webHidden/>
          </w:rPr>
        </w:r>
        <w:r>
          <w:rPr>
            <w:webHidden/>
          </w:rPr>
          <w:fldChar w:fldCharType="separate"/>
        </w:r>
        <w:r>
          <w:rPr>
            <w:webHidden/>
          </w:rPr>
          <w:t>58</w:t>
        </w:r>
        <w:r>
          <w:rPr>
            <w:webHidden/>
          </w:rPr>
          <w:fldChar w:fldCharType="end"/>
        </w:r>
      </w:hyperlink>
    </w:p>
    <w:p w14:paraId="068BB970" w14:textId="643C01F3" w:rsidR="002A415D" w:rsidRDefault="002A415D">
      <w:pPr>
        <w:pStyle w:val="10"/>
        <w:rPr>
          <w:rFonts w:asciiTheme="minorHAnsi" w:eastAsiaTheme="minorEastAsia" w:hAnsiTheme="minorHAnsi" w:cstheme="minorBidi"/>
          <w:iCs w:val="0"/>
          <w:kern w:val="0"/>
          <w:sz w:val="22"/>
          <w:lang w:eastAsia="ru-RU"/>
        </w:rPr>
      </w:pPr>
      <w:hyperlink w:anchor="_Toc228887947" w:history="1">
        <w:r w:rsidRPr="008A67B7">
          <w:rPr>
            <w:rStyle w:val="afa"/>
          </w:rPr>
          <w:t>3.5.</w:t>
        </w:r>
        <w:r>
          <w:rPr>
            <w:rFonts w:asciiTheme="minorHAnsi" w:eastAsiaTheme="minorEastAsia" w:hAnsiTheme="minorHAnsi" w:cstheme="minorBidi"/>
            <w:iCs w:val="0"/>
            <w:kern w:val="0"/>
            <w:sz w:val="22"/>
            <w:lang w:eastAsia="ru-RU"/>
          </w:rPr>
          <w:tab/>
        </w:r>
        <w:r w:rsidRPr="008A67B7">
          <w:rPr>
            <w:rStyle w:val="afa"/>
          </w:rPr>
          <w:t>Исследование применения разработанного алгоритма в сценариях изменения данных</w:t>
        </w:r>
        <w:r>
          <w:rPr>
            <w:webHidden/>
          </w:rPr>
          <w:tab/>
        </w:r>
        <w:r>
          <w:rPr>
            <w:webHidden/>
          </w:rPr>
          <w:fldChar w:fldCharType="begin"/>
        </w:r>
        <w:r>
          <w:rPr>
            <w:webHidden/>
          </w:rPr>
          <w:instrText xml:space="preserve"> PAGEREF _Toc228887947 \h </w:instrText>
        </w:r>
        <w:r>
          <w:rPr>
            <w:webHidden/>
          </w:rPr>
        </w:r>
        <w:r>
          <w:rPr>
            <w:webHidden/>
          </w:rPr>
          <w:fldChar w:fldCharType="separate"/>
        </w:r>
        <w:r>
          <w:rPr>
            <w:webHidden/>
          </w:rPr>
          <w:t>68</w:t>
        </w:r>
        <w:r>
          <w:rPr>
            <w:webHidden/>
          </w:rPr>
          <w:fldChar w:fldCharType="end"/>
        </w:r>
      </w:hyperlink>
    </w:p>
    <w:p w14:paraId="3955B24A" w14:textId="0435EEE1" w:rsidR="002A415D" w:rsidRDefault="002A415D">
      <w:pPr>
        <w:pStyle w:val="30"/>
        <w:rPr>
          <w:rFonts w:asciiTheme="minorHAnsi" w:eastAsiaTheme="minorEastAsia" w:hAnsiTheme="minorHAnsi" w:cstheme="minorBidi"/>
          <w:bCs w:val="0"/>
          <w:sz w:val="22"/>
          <w:szCs w:val="22"/>
        </w:rPr>
      </w:pPr>
      <w:hyperlink w:anchor="_Toc228887948" w:history="1">
        <w:r w:rsidRPr="008A67B7">
          <w:rPr>
            <w:rStyle w:val="afa"/>
          </w:rPr>
          <w:t>3.5.1.</w:t>
        </w:r>
        <w:r>
          <w:rPr>
            <w:rFonts w:asciiTheme="minorHAnsi" w:eastAsiaTheme="minorEastAsia" w:hAnsiTheme="minorHAnsi" w:cstheme="minorBidi"/>
            <w:bCs w:val="0"/>
            <w:sz w:val="22"/>
            <w:szCs w:val="22"/>
          </w:rPr>
          <w:tab/>
        </w:r>
        <w:r w:rsidRPr="008A67B7">
          <w:rPr>
            <w:rStyle w:val="afa"/>
          </w:rPr>
          <w:t>Апробация алгоритма с помощью сценария 2 (Прогнозное развитие, позитивный сценарий)</w:t>
        </w:r>
        <w:r>
          <w:rPr>
            <w:webHidden/>
          </w:rPr>
          <w:tab/>
        </w:r>
        <w:r>
          <w:rPr>
            <w:webHidden/>
          </w:rPr>
          <w:fldChar w:fldCharType="begin"/>
        </w:r>
        <w:r>
          <w:rPr>
            <w:webHidden/>
          </w:rPr>
          <w:instrText xml:space="preserve"> PAGEREF _Toc228887948 \h </w:instrText>
        </w:r>
        <w:r>
          <w:rPr>
            <w:webHidden/>
          </w:rPr>
        </w:r>
        <w:r>
          <w:rPr>
            <w:webHidden/>
          </w:rPr>
          <w:fldChar w:fldCharType="separate"/>
        </w:r>
        <w:r>
          <w:rPr>
            <w:webHidden/>
          </w:rPr>
          <w:t>68</w:t>
        </w:r>
        <w:r>
          <w:rPr>
            <w:webHidden/>
          </w:rPr>
          <w:fldChar w:fldCharType="end"/>
        </w:r>
      </w:hyperlink>
    </w:p>
    <w:p w14:paraId="27A587FE" w14:textId="724FF75C" w:rsidR="002A415D" w:rsidRDefault="002A415D">
      <w:pPr>
        <w:pStyle w:val="30"/>
        <w:rPr>
          <w:rFonts w:asciiTheme="minorHAnsi" w:eastAsiaTheme="minorEastAsia" w:hAnsiTheme="minorHAnsi" w:cstheme="minorBidi"/>
          <w:bCs w:val="0"/>
          <w:sz w:val="22"/>
          <w:szCs w:val="22"/>
        </w:rPr>
      </w:pPr>
      <w:hyperlink w:anchor="_Toc228887949" w:history="1">
        <w:r w:rsidRPr="008A67B7">
          <w:rPr>
            <w:rStyle w:val="afa"/>
          </w:rPr>
          <w:t>3.5.2.</w:t>
        </w:r>
        <w:r>
          <w:rPr>
            <w:rFonts w:asciiTheme="minorHAnsi" w:eastAsiaTheme="minorEastAsia" w:hAnsiTheme="minorHAnsi" w:cstheme="minorBidi"/>
            <w:bCs w:val="0"/>
            <w:sz w:val="22"/>
            <w:szCs w:val="22"/>
          </w:rPr>
          <w:tab/>
        </w:r>
        <w:r w:rsidRPr="008A67B7">
          <w:rPr>
            <w:rStyle w:val="afa"/>
          </w:rPr>
          <w:t>Апробация алгоритма с помощью сценария 3 (Негативный сценарий)</w:t>
        </w:r>
        <w:r>
          <w:rPr>
            <w:webHidden/>
          </w:rPr>
          <w:tab/>
        </w:r>
        <w:r>
          <w:rPr>
            <w:webHidden/>
          </w:rPr>
          <w:fldChar w:fldCharType="begin"/>
        </w:r>
        <w:r>
          <w:rPr>
            <w:webHidden/>
          </w:rPr>
          <w:instrText xml:space="preserve"> PAGEREF _Toc228887949 \h </w:instrText>
        </w:r>
        <w:r>
          <w:rPr>
            <w:webHidden/>
          </w:rPr>
        </w:r>
        <w:r>
          <w:rPr>
            <w:webHidden/>
          </w:rPr>
          <w:fldChar w:fldCharType="separate"/>
        </w:r>
        <w:r>
          <w:rPr>
            <w:webHidden/>
          </w:rPr>
          <w:t>75</w:t>
        </w:r>
        <w:r>
          <w:rPr>
            <w:webHidden/>
          </w:rPr>
          <w:fldChar w:fldCharType="end"/>
        </w:r>
      </w:hyperlink>
    </w:p>
    <w:p w14:paraId="145EDD37" w14:textId="2BC86F13" w:rsidR="002A415D" w:rsidRDefault="002A415D">
      <w:pPr>
        <w:pStyle w:val="22"/>
        <w:rPr>
          <w:rFonts w:asciiTheme="minorHAnsi" w:eastAsiaTheme="minorEastAsia" w:hAnsiTheme="minorHAnsi" w:cstheme="minorBidi"/>
          <w:bCs w:val="0"/>
          <w:sz w:val="22"/>
          <w:lang w:eastAsia="ru-RU"/>
        </w:rPr>
      </w:pPr>
      <w:hyperlink w:anchor="_Toc228887950" w:history="1">
        <w:r w:rsidRPr="008A67B7">
          <w:rPr>
            <w:rStyle w:val="afa"/>
          </w:rPr>
          <w:t>3.6.</w:t>
        </w:r>
        <w:r>
          <w:rPr>
            <w:rFonts w:asciiTheme="minorHAnsi" w:eastAsiaTheme="minorEastAsia" w:hAnsiTheme="minorHAnsi" w:cstheme="minorBidi"/>
            <w:bCs w:val="0"/>
            <w:sz w:val="22"/>
            <w:lang w:eastAsia="ru-RU"/>
          </w:rPr>
          <w:tab/>
        </w:r>
        <w:r w:rsidRPr="008A67B7">
          <w:rPr>
            <w:rStyle w:val="afa"/>
          </w:rPr>
          <w:t>Анализ результатов сценарного моделирования и границы применимости алгоритма</w:t>
        </w:r>
        <w:r>
          <w:rPr>
            <w:webHidden/>
          </w:rPr>
          <w:tab/>
        </w:r>
        <w:r>
          <w:rPr>
            <w:webHidden/>
          </w:rPr>
          <w:fldChar w:fldCharType="begin"/>
        </w:r>
        <w:r>
          <w:rPr>
            <w:webHidden/>
          </w:rPr>
          <w:instrText xml:space="preserve"> PAGEREF _Toc228887950 \h </w:instrText>
        </w:r>
        <w:r>
          <w:rPr>
            <w:webHidden/>
          </w:rPr>
        </w:r>
        <w:r>
          <w:rPr>
            <w:webHidden/>
          </w:rPr>
          <w:fldChar w:fldCharType="separate"/>
        </w:r>
        <w:r>
          <w:rPr>
            <w:webHidden/>
          </w:rPr>
          <w:t>81</w:t>
        </w:r>
        <w:r>
          <w:rPr>
            <w:webHidden/>
          </w:rPr>
          <w:fldChar w:fldCharType="end"/>
        </w:r>
      </w:hyperlink>
    </w:p>
    <w:p w14:paraId="16593477" w14:textId="7637A0EE" w:rsidR="002A415D" w:rsidRDefault="002A415D">
      <w:pPr>
        <w:pStyle w:val="22"/>
        <w:rPr>
          <w:rFonts w:asciiTheme="minorHAnsi" w:eastAsiaTheme="minorEastAsia" w:hAnsiTheme="minorHAnsi" w:cstheme="minorBidi"/>
          <w:bCs w:val="0"/>
          <w:sz w:val="22"/>
          <w:lang w:eastAsia="ru-RU"/>
        </w:rPr>
      </w:pPr>
      <w:hyperlink w:anchor="_Toc228887951" w:history="1">
        <w:r w:rsidRPr="008A67B7">
          <w:rPr>
            <w:rStyle w:val="afa"/>
          </w:rPr>
          <w:t>4.  Рекомендации к внедрению алгоритма оценки туристического потенциала города</w:t>
        </w:r>
        <w:r>
          <w:rPr>
            <w:webHidden/>
          </w:rPr>
          <w:tab/>
        </w:r>
        <w:r>
          <w:rPr>
            <w:webHidden/>
          </w:rPr>
          <w:fldChar w:fldCharType="begin"/>
        </w:r>
        <w:r>
          <w:rPr>
            <w:webHidden/>
          </w:rPr>
          <w:instrText xml:space="preserve"> PAGEREF _Toc228887951 \h </w:instrText>
        </w:r>
        <w:r>
          <w:rPr>
            <w:webHidden/>
          </w:rPr>
        </w:r>
        <w:r>
          <w:rPr>
            <w:webHidden/>
          </w:rPr>
          <w:fldChar w:fldCharType="separate"/>
        </w:r>
        <w:r>
          <w:rPr>
            <w:webHidden/>
          </w:rPr>
          <w:t>83</w:t>
        </w:r>
        <w:r>
          <w:rPr>
            <w:webHidden/>
          </w:rPr>
          <w:fldChar w:fldCharType="end"/>
        </w:r>
      </w:hyperlink>
    </w:p>
    <w:p w14:paraId="773E7685" w14:textId="540EE6C3" w:rsidR="002A415D" w:rsidRDefault="002A415D">
      <w:pPr>
        <w:pStyle w:val="22"/>
        <w:rPr>
          <w:rFonts w:asciiTheme="minorHAnsi" w:eastAsiaTheme="minorEastAsia" w:hAnsiTheme="minorHAnsi" w:cstheme="minorBidi"/>
          <w:bCs w:val="0"/>
          <w:sz w:val="22"/>
          <w:lang w:eastAsia="ru-RU"/>
        </w:rPr>
      </w:pPr>
      <w:hyperlink w:anchor="_Toc228887952" w:history="1">
        <w:r w:rsidRPr="008A67B7">
          <w:rPr>
            <w:rStyle w:val="afa"/>
          </w:rPr>
          <w:t>1.1.</w:t>
        </w:r>
        <w:r>
          <w:rPr>
            <w:rFonts w:asciiTheme="minorHAnsi" w:eastAsiaTheme="minorEastAsia" w:hAnsiTheme="minorHAnsi" w:cstheme="minorBidi"/>
            <w:bCs w:val="0"/>
            <w:sz w:val="22"/>
            <w:lang w:eastAsia="ru-RU"/>
          </w:rPr>
          <w:tab/>
        </w:r>
        <w:r w:rsidRPr="008A67B7">
          <w:rPr>
            <w:rStyle w:val="afa"/>
          </w:rPr>
          <w:t>Описание изменений базового процесса планирования</w:t>
        </w:r>
        <w:r>
          <w:rPr>
            <w:webHidden/>
          </w:rPr>
          <w:tab/>
        </w:r>
        <w:r>
          <w:rPr>
            <w:webHidden/>
          </w:rPr>
          <w:fldChar w:fldCharType="begin"/>
        </w:r>
        <w:r>
          <w:rPr>
            <w:webHidden/>
          </w:rPr>
          <w:instrText xml:space="preserve"> PAGEREF _Toc228887952 \h </w:instrText>
        </w:r>
        <w:r>
          <w:rPr>
            <w:webHidden/>
          </w:rPr>
        </w:r>
        <w:r>
          <w:rPr>
            <w:webHidden/>
          </w:rPr>
          <w:fldChar w:fldCharType="separate"/>
        </w:r>
        <w:r>
          <w:rPr>
            <w:webHidden/>
          </w:rPr>
          <w:t>83</w:t>
        </w:r>
        <w:r>
          <w:rPr>
            <w:webHidden/>
          </w:rPr>
          <w:fldChar w:fldCharType="end"/>
        </w:r>
      </w:hyperlink>
    </w:p>
    <w:p w14:paraId="3255BC7C" w14:textId="77697EF6" w:rsidR="002A415D" w:rsidRDefault="002A415D">
      <w:pPr>
        <w:pStyle w:val="22"/>
        <w:rPr>
          <w:rFonts w:asciiTheme="minorHAnsi" w:eastAsiaTheme="minorEastAsia" w:hAnsiTheme="minorHAnsi" w:cstheme="minorBidi"/>
          <w:bCs w:val="0"/>
          <w:sz w:val="22"/>
          <w:lang w:eastAsia="ru-RU"/>
        </w:rPr>
      </w:pPr>
      <w:hyperlink w:anchor="_Toc228887953" w:history="1">
        <w:r w:rsidRPr="008A67B7">
          <w:rPr>
            <w:rStyle w:val="afa"/>
          </w:rPr>
          <w:t>1.2.</w:t>
        </w:r>
        <w:r>
          <w:rPr>
            <w:rFonts w:asciiTheme="minorHAnsi" w:eastAsiaTheme="minorEastAsia" w:hAnsiTheme="minorHAnsi" w:cstheme="minorBidi"/>
            <w:bCs w:val="0"/>
            <w:sz w:val="22"/>
            <w:lang w:eastAsia="ru-RU"/>
          </w:rPr>
          <w:tab/>
        </w:r>
        <w:r w:rsidRPr="008A67B7">
          <w:rPr>
            <w:rStyle w:val="afa"/>
          </w:rPr>
          <w:t>Изменения нормативной базы и регламентов</w:t>
        </w:r>
        <w:r>
          <w:rPr>
            <w:webHidden/>
          </w:rPr>
          <w:tab/>
        </w:r>
        <w:r>
          <w:rPr>
            <w:webHidden/>
          </w:rPr>
          <w:fldChar w:fldCharType="begin"/>
        </w:r>
        <w:r>
          <w:rPr>
            <w:webHidden/>
          </w:rPr>
          <w:instrText xml:space="preserve"> PAGEREF _Toc228887953 \h </w:instrText>
        </w:r>
        <w:r>
          <w:rPr>
            <w:webHidden/>
          </w:rPr>
        </w:r>
        <w:r>
          <w:rPr>
            <w:webHidden/>
          </w:rPr>
          <w:fldChar w:fldCharType="separate"/>
        </w:r>
        <w:r>
          <w:rPr>
            <w:webHidden/>
          </w:rPr>
          <w:t>85</w:t>
        </w:r>
        <w:r>
          <w:rPr>
            <w:webHidden/>
          </w:rPr>
          <w:fldChar w:fldCharType="end"/>
        </w:r>
      </w:hyperlink>
    </w:p>
    <w:p w14:paraId="1E2CB7BE" w14:textId="397AF6BC" w:rsidR="002A415D" w:rsidRDefault="002A415D">
      <w:pPr>
        <w:pStyle w:val="22"/>
        <w:rPr>
          <w:rFonts w:asciiTheme="minorHAnsi" w:eastAsiaTheme="minorEastAsia" w:hAnsiTheme="minorHAnsi" w:cstheme="minorBidi"/>
          <w:bCs w:val="0"/>
          <w:sz w:val="22"/>
          <w:lang w:eastAsia="ru-RU"/>
        </w:rPr>
      </w:pPr>
      <w:hyperlink w:anchor="_Toc228887954" w:history="1">
        <w:r w:rsidRPr="008A67B7">
          <w:rPr>
            <w:rStyle w:val="afa"/>
          </w:rPr>
          <w:t>1.3.</w:t>
        </w:r>
        <w:r>
          <w:rPr>
            <w:rFonts w:asciiTheme="minorHAnsi" w:eastAsiaTheme="minorEastAsia" w:hAnsiTheme="minorHAnsi" w:cstheme="minorBidi"/>
            <w:bCs w:val="0"/>
            <w:sz w:val="22"/>
            <w:lang w:eastAsia="ru-RU"/>
          </w:rPr>
          <w:tab/>
        </w:r>
        <w:r w:rsidRPr="008A67B7">
          <w:rPr>
            <w:rStyle w:val="afa"/>
          </w:rPr>
          <w:t>Организационные и структурные изменения</w:t>
        </w:r>
        <w:r>
          <w:rPr>
            <w:webHidden/>
          </w:rPr>
          <w:tab/>
        </w:r>
        <w:r>
          <w:rPr>
            <w:webHidden/>
          </w:rPr>
          <w:fldChar w:fldCharType="begin"/>
        </w:r>
        <w:r>
          <w:rPr>
            <w:webHidden/>
          </w:rPr>
          <w:instrText xml:space="preserve"> PAGEREF _Toc228887954 \h </w:instrText>
        </w:r>
        <w:r>
          <w:rPr>
            <w:webHidden/>
          </w:rPr>
        </w:r>
        <w:r>
          <w:rPr>
            <w:webHidden/>
          </w:rPr>
          <w:fldChar w:fldCharType="separate"/>
        </w:r>
        <w:r>
          <w:rPr>
            <w:webHidden/>
          </w:rPr>
          <w:t>86</w:t>
        </w:r>
        <w:r>
          <w:rPr>
            <w:webHidden/>
          </w:rPr>
          <w:fldChar w:fldCharType="end"/>
        </w:r>
      </w:hyperlink>
    </w:p>
    <w:p w14:paraId="3491AD92" w14:textId="7F2194B1" w:rsidR="002A415D" w:rsidRDefault="002A415D">
      <w:pPr>
        <w:pStyle w:val="22"/>
        <w:rPr>
          <w:rFonts w:asciiTheme="minorHAnsi" w:eastAsiaTheme="minorEastAsia" w:hAnsiTheme="minorHAnsi" w:cstheme="minorBidi"/>
          <w:bCs w:val="0"/>
          <w:sz w:val="22"/>
          <w:lang w:eastAsia="ru-RU"/>
        </w:rPr>
      </w:pPr>
      <w:hyperlink w:anchor="_Toc228887955" w:history="1">
        <w:r w:rsidRPr="008A67B7">
          <w:rPr>
            <w:rStyle w:val="afa"/>
          </w:rPr>
          <w:t>1.4.</w:t>
        </w:r>
        <w:r>
          <w:rPr>
            <w:rFonts w:asciiTheme="minorHAnsi" w:eastAsiaTheme="minorEastAsia" w:hAnsiTheme="minorHAnsi" w:cstheme="minorBidi"/>
            <w:bCs w:val="0"/>
            <w:sz w:val="22"/>
            <w:lang w:eastAsia="ru-RU"/>
          </w:rPr>
          <w:tab/>
        </w:r>
        <w:r w:rsidRPr="008A67B7">
          <w:rPr>
            <w:rStyle w:val="afa"/>
          </w:rPr>
          <w:t>Пути совершенствования и адаптации алгоритма</w:t>
        </w:r>
        <w:r>
          <w:rPr>
            <w:webHidden/>
          </w:rPr>
          <w:tab/>
        </w:r>
        <w:r>
          <w:rPr>
            <w:webHidden/>
          </w:rPr>
          <w:fldChar w:fldCharType="begin"/>
        </w:r>
        <w:r>
          <w:rPr>
            <w:webHidden/>
          </w:rPr>
          <w:instrText xml:space="preserve"> PAGEREF _Toc228887955 \h </w:instrText>
        </w:r>
        <w:r>
          <w:rPr>
            <w:webHidden/>
          </w:rPr>
        </w:r>
        <w:r>
          <w:rPr>
            <w:webHidden/>
          </w:rPr>
          <w:fldChar w:fldCharType="separate"/>
        </w:r>
        <w:r>
          <w:rPr>
            <w:webHidden/>
          </w:rPr>
          <w:t>86</w:t>
        </w:r>
        <w:r>
          <w:rPr>
            <w:webHidden/>
          </w:rPr>
          <w:fldChar w:fldCharType="end"/>
        </w:r>
      </w:hyperlink>
    </w:p>
    <w:p w14:paraId="53BC80B2" w14:textId="2F878297" w:rsidR="002A415D" w:rsidRDefault="002A415D">
      <w:pPr>
        <w:pStyle w:val="10"/>
        <w:rPr>
          <w:rFonts w:asciiTheme="minorHAnsi" w:eastAsiaTheme="minorEastAsia" w:hAnsiTheme="minorHAnsi" w:cstheme="minorBidi"/>
          <w:iCs w:val="0"/>
          <w:kern w:val="0"/>
          <w:sz w:val="22"/>
          <w:lang w:eastAsia="ru-RU"/>
        </w:rPr>
      </w:pPr>
      <w:hyperlink w:anchor="_Toc228887956" w:history="1">
        <w:r w:rsidRPr="008A67B7">
          <w:rPr>
            <w:rStyle w:val="afa"/>
          </w:rPr>
          <w:t>ЗАКЛЮЧЕНИЕ</w:t>
        </w:r>
        <w:r>
          <w:rPr>
            <w:webHidden/>
          </w:rPr>
          <w:tab/>
        </w:r>
        <w:r>
          <w:rPr>
            <w:webHidden/>
          </w:rPr>
          <w:fldChar w:fldCharType="begin"/>
        </w:r>
        <w:r>
          <w:rPr>
            <w:webHidden/>
          </w:rPr>
          <w:instrText xml:space="preserve"> PAGEREF _Toc228887956 \h </w:instrText>
        </w:r>
        <w:r>
          <w:rPr>
            <w:webHidden/>
          </w:rPr>
        </w:r>
        <w:r>
          <w:rPr>
            <w:webHidden/>
          </w:rPr>
          <w:fldChar w:fldCharType="separate"/>
        </w:r>
        <w:r>
          <w:rPr>
            <w:webHidden/>
          </w:rPr>
          <w:t>88</w:t>
        </w:r>
        <w:r>
          <w:rPr>
            <w:webHidden/>
          </w:rPr>
          <w:fldChar w:fldCharType="end"/>
        </w:r>
      </w:hyperlink>
    </w:p>
    <w:p w14:paraId="01A21186" w14:textId="7828309E" w:rsidR="002A415D" w:rsidRDefault="002A415D">
      <w:pPr>
        <w:pStyle w:val="10"/>
        <w:rPr>
          <w:rFonts w:asciiTheme="minorHAnsi" w:eastAsiaTheme="minorEastAsia" w:hAnsiTheme="minorHAnsi" w:cstheme="minorBidi"/>
          <w:iCs w:val="0"/>
          <w:kern w:val="0"/>
          <w:sz w:val="22"/>
          <w:lang w:eastAsia="ru-RU"/>
        </w:rPr>
      </w:pPr>
      <w:hyperlink w:anchor="_Toc228887957" w:history="1">
        <w:r w:rsidRPr="008A67B7">
          <w:rPr>
            <w:rStyle w:val="afa"/>
          </w:rPr>
          <w:t>СПИСОК ИСПОЛЬЗОВАННЫХ ИСТОЧНИКОВ</w:t>
        </w:r>
        <w:r>
          <w:rPr>
            <w:webHidden/>
          </w:rPr>
          <w:tab/>
        </w:r>
        <w:r>
          <w:rPr>
            <w:webHidden/>
          </w:rPr>
          <w:fldChar w:fldCharType="begin"/>
        </w:r>
        <w:r>
          <w:rPr>
            <w:webHidden/>
          </w:rPr>
          <w:instrText xml:space="preserve"> PAGEREF _Toc228887957 \h </w:instrText>
        </w:r>
        <w:r>
          <w:rPr>
            <w:webHidden/>
          </w:rPr>
        </w:r>
        <w:r>
          <w:rPr>
            <w:webHidden/>
          </w:rPr>
          <w:fldChar w:fldCharType="separate"/>
        </w:r>
        <w:r>
          <w:rPr>
            <w:webHidden/>
          </w:rPr>
          <w:t>90</w:t>
        </w:r>
        <w:r>
          <w:rPr>
            <w:webHidden/>
          </w:rPr>
          <w:fldChar w:fldCharType="end"/>
        </w:r>
      </w:hyperlink>
    </w:p>
    <w:p w14:paraId="14E2CD3A" w14:textId="4186E186" w:rsidR="00C127CC" w:rsidRPr="00B7671B" w:rsidRDefault="007412CF" w:rsidP="0029504C">
      <w:pPr>
        <w:pStyle w:val="13"/>
        <w:rPr>
          <w:rFonts w:cs="MSTT313ebcef87O04501700"/>
        </w:rPr>
      </w:pPr>
      <w:r>
        <w:rPr>
          <w:rFonts w:eastAsia="SimSun"/>
          <w:iCs/>
          <w:caps/>
          <w:noProof/>
          <w:kern w:val="32"/>
          <w:szCs w:val="22"/>
          <w:lang w:eastAsia="zh-CN"/>
        </w:rPr>
        <w:lastRenderedPageBreak/>
        <w:fldChar w:fldCharType="end"/>
      </w:r>
      <w:bookmarkStart w:id="14" w:name="_Toc228887924"/>
      <w:r w:rsidR="00365023" w:rsidRPr="00B7671B">
        <w:t>СПИСОК СОКРАЩЕНИЙ И УСЛОВНЫХ ОБОЗНАЧЕНИЙ</w:t>
      </w:r>
      <w:bookmarkEnd w:id="14"/>
    </w:p>
    <w:p w14:paraId="5DD0DAF5" w14:textId="04978CD7" w:rsidR="0029504C" w:rsidRDefault="002D1591" w:rsidP="0029504C">
      <w:pPr>
        <w:ind w:firstLine="0"/>
      </w:pPr>
      <w:r>
        <w:t>ВКР - выпускная квалификационная работа</w:t>
      </w:r>
    </w:p>
    <w:p w14:paraId="62F216D7" w14:textId="0B719E5A" w:rsidR="002D1591" w:rsidRDefault="002D1591" w:rsidP="0029504C">
      <w:pPr>
        <w:ind w:firstLine="0"/>
      </w:pPr>
      <w:r>
        <w:t>ГИС - геоинформационная система</w:t>
      </w:r>
    </w:p>
    <w:p w14:paraId="20D4A3E3" w14:textId="1FADDC2E" w:rsidR="002D1591" w:rsidRDefault="002D1591" w:rsidP="0029504C">
      <w:pPr>
        <w:ind w:firstLine="0"/>
      </w:pPr>
      <w:r>
        <w:t>ПИ-город - постиндустриальный город</w:t>
      </w:r>
    </w:p>
    <w:p w14:paraId="6BE5961A" w14:textId="77777777" w:rsidR="00365023" w:rsidRDefault="00365023" w:rsidP="00D96FD2"/>
    <w:p w14:paraId="61BC5F3A" w14:textId="77777777" w:rsidR="00365023" w:rsidRDefault="00365023" w:rsidP="00D96FD2"/>
    <w:p w14:paraId="129E109C" w14:textId="77777777" w:rsidR="00365023" w:rsidRDefault="00365023" w:rsidP="00D96FD2"/>
    <w:p w14:paraId="54EFF0A9" w14:textId="77777777" w:rsidR="00365023" w:rsidRDefault="00365023" w:rsidP="00D96FD2"/>
    <w:p w14:paraId="13F061E2" w14:textId="77777777" w:rsidR="00365023" w:rsidRDefault="00365023" w:rsidP="00D96FD2"/>
    <w:p w14:paraId="07E7D074" w14:textId="77777777" w:rsidR="00365023" w:rsidRDefault="00365023" w:rsidP="00D96FD2"/>
    <w:p w14:paraId="6334B234" w14:textId="77777777" w:rsidR="00365023" w:rsidRDefault="00365023" w:rsidP="00D96FD2"/>
    <w:p w14:paraId="77A55A57" w14:textId="77777777" w:rsidR="00365023" w:rsidRDefault="00365023" w:rsidP="00D96FD2"/>
    <w:p w14:paraId="1D87B990" w14:textId="77777777" w:rsidR="00365023" w:rsidRDefault="00365023" w:rsidP="00D96FD2"/>
    <w:p w14:paraId="7AE689D3" w14:textId="77777777" w:rsidR="00365023" w:rsidRDefault="00365023" w:rsidP="00D96FD2"/>
    <w:p w14:paraId="79424C8C" w14:textId="77777777" w:rsidR="00365023" w:rsidRDefault="00365023" w:rsidP="00D96FD2"/>
    <w:p w14:paraId="7F7FA272" w14:textId="77777777" w:rsidR="00365023" w:rsidRDefault="00365023" w:rsidP="00D96FD2"/>
    <w:p w14:paraId="5E87FEE6" w14:textId="77777777" w:rsidR="00365023" w:rsidRDefault="00365023">
      <w:pPr>
        <w:spacing w:line="240" w:lineRule="auto"/>
        <w:ind w:firstLine="0"/>
        <w:jc w:val="left"/>
      </w:pPr>
      <w:r>
        <w:br w:type="page"/>
      </w:r>
    </w:p>
    <w:p w14:paraId="224AB7C4" w14:textId="77777777" w:rsidR="00365023" w:rsidRPr="00F27DC5" w:rsidRDefault="00365023" w:rsidP="001E500B">
      <w:pPr>
        <w:pStyle w:val="13"/>
        <w:rPr>
          <w:rFonts w:cs="MSTT313ebcef87O04501700"/>
        </w:rPr>
      </w:pPr>
      <w:bookmarkStart w:id="15" w:name="_Toc228887925"/>
      <w:r>
        <w:lastRenderedPageBreak/>
        <w:t>ТЕРМИНЫ И ОПРЕДЕЛЕНИЯ</w:t>
      </w:r>
      <w:bookmarkEnd w:id="15"/>
    </w:p>
    <w:p w14:paraId="3C9AE86C" w14:textId="4171B9AF" w:rsidR="00601841" w:rsidRDefault="00601841" w:rsidP="00601841">
      <w:pPr>
        <w:ind w:firstLine="0"/>
        <w:jc w:val="left"/>
      </w:pPr>
      <w:r>
        <w:t xml:space="preserve">Мастер-план </w:t>
      </w:r>
      <w:r w:rsidR="00D47A3F">
        <w:t xml:space="preserve">- </w:t>
      </w:r>
      <w:r>
        <w:t>документ стратегического развития, объединяющий общее видение и проектные решения; определяет экономические и пространственные задачи</w:t>
      </w:r>
      <w:r w:rsidR="00D96331">
        <w:t xml:space="preserve">, </w:t>
      </w:r>
      <w:r>
        <w:t>включает в себя анализ территории, формулировку проектных решений, сбор мнений и предложений жителей</w:t>
      </w:r>
    </w:p>
    <w:p w14:paraId="2090A7E1" w14:textId="049C8572" w:rsidR="003E7183" w:rsidRPr="000F6D3E" w:rsidRDefault="003E7183" w:rsidP="003E7183">
      <w:pPr>
        <w:ind w:firstLine="0"/>
        <w:jc w:val="left"/>
      </w:pPr>
      <w:r w:rsidRPr="00040833">
        <w:t xml:space="preserve">Постиндустриальный город </w:t>
      </w:r>
      <w:proofErr w:type="gramStart"/>
      <w:r w:rsidR="00D47A3F">
        <w:t>-</w:t>
      </w:r>
      <w:r w:rsidRPr="00040833">
        <w:t>это</w:t>
      </w:r>
      <w:proofErr w:type="gramEnd"/>
      <w:r w:rsidRPr="00040833">
        <w:t xml:space="preserve"> урбанистическая форма, которая, в отличие от индустриальных центров, характеризующихся доминированием массового промышленного производства, демонстрирует снижение производственной активности и неполную адаптацию к экономике, основанной на сфере услуг, информации и знаниях, и при этом </w:t>
      </w:r>
      <w:r w:rsidRPr="000F6D3E">
        <w:t xml:space="preserve">претерпевает существенные трансформации вследствие </w:t>
      </w:r>
      <w:proofErr w:type="spellStart"/>
      <w:r w:rsidRPr="000F6D3E">
        <w:t>деиндустриализации</w:t>
      </w:r>
      <w:proofErr w:type="spellEnd"/>
      <w:r w:rsidRPr="000F6D3E">
        <w:t xml:space="preserve"> и перехода к постиндустриальной модели социально-экономического развития</w:t>
      </w:r>
    </w:p>
    <w:p w14:paraId="648D8BCF" w14:textId="57B5BE45" w:rsidR="00F64A99" w:rsidRPr="000F6D3E" w:rsidRDefault="00F64A99" w:rsidP="00A83F40">
      <w:pPr>
        <w:ind w:firstLine="0"/>
        <w:jc w:val="left"/>
      </w:pPr>
      <w:r w:rsidRPr="000F6D3E">
        <w:t xml:space="preserve">Социальный ландшафт </w:t>
      </w:r>
      <w:r w:rsidR="00D47A3F">
        <w:t>-</w:t>
      </w:r>
      <w:r w:rsidRPr="000F6D3E">
        <w:t xml:space="preserve"> комплекс социальных отношений, институтов, норм, ценностей, культурных образцов, а также материальной и нематериальной инфраструктуры, которые формируют среду жизнедеятельности</w:t>
      </w:r>
      <w:bookmarkStart w:id="16" w:name="_Hlk187856276"/>
      <w:r w:rsidR="00493DC7" w:rsidRPr="000F6D3E">
        <w:t xml:space="preserve"> </w:t>
      </w:r>
      <w:r w:rsidR="000133B5" w:rsidRPr="000F6D3E">
        <w:t>[1]</w:t>
      </w:r>
    </w:p>
    <w:p w14:paraId="3A362B5A" w14:textId="43A4E76D" w:rsidR="000611E6" w:rsidRPr="000F6D3E" w:rsidRDefault="000611E6" w:rsidP="00A83F40">
      <w:pPr>
        <w:ind w:firstLine="0"/>
        <w:jc w:val="left"/>
      </w:pPr>
      <w:r w:rsidRPr="000F6D3E">
        <w:t xml:space="preserve">Стратегия развития </w:t>
      </w:r>
      <w:r w:rsidR="00D47A3F">
        <w:t>-</w:t>
      </w:r>
      <w:r w:rsidRPr="000F6D3E">
        <w:t xml:space="preserve"> определение принципов </w:t>
      </w:r>
      <w:r w:rsidR="00D96331">
        <w:t>преобразования</w:t>
      </w:r>
      <w:r w:rsidRPr="000F6D3E">
        <w:t xml:space="preserve"> территории в долгосрочной перспективе</w:t>
      </w:r>
    </w:p>
    <w:bookmarkEnd w:id="16"/>
    <w:p w14:paraId="3EF364F0" w14:textId="2B2C7EEC" w:rsidR="003E7183" w:rsidRDefault="00F64A99" w:rsidP="00A83F40">
      <w:pPr>
        <w:ind w:firstLine="0"/>
        <w:jc w:val="left"/>
      </w:pPr>
      <w:r w:rsidRPr="000F6D3E">
        <w:t xml:space="preserve">Туристический потенциал </w:t>
      </w:r>
      <w:r w:rsidR="00D47A3F">
        <w:t>-</w:t>
      </w:r>
      <w:r w:rsidRPr="000F6D3E">
        <w:t xml:space="preserve"> сочетание</w:t>
      </w:r>
      <w:r>
        <w:t xml:space="preserve"> природных, культурных, исторических, социально-экономических и инфраструктурных </w:t>
      </w:r>
      <w:r w:rsidR="00D96331">
        <w:t>аспектов</w:t>
      </w:r>
      <w:r>
        <w:t xml:space="preserve"> территории, которые могут быть использованы для развития туризма и привлечения туристов</w:t>
      </w:r>
    </w:p>
    <w:p w14:paraId="1BCF3118" w14:textId="77777777" w:rsidR="00365023" w:rsidRDefault="00365023" w:rsidP="00365023"/>
    <w:p w14:paraId="769B23D5" w14:textId="77777777" w:rsidR="00365023" w:rsidRDefault="00365023" w:rsidP="00D96FD2"/>
    <w:p w14:paraId="38BA9279" w14:textId="77777777" w:rsidR="00365023" w:rsidRDefault="00365023" w:rsidP="00D96FD2"/>
    <w:p w14:paraId="6891FB9B" w14:textId="77777777" w:rsidR="001B1816" w:rsidRPr="00CE399E" w:rsidRDefault="00F27DC5" w:rsidP="006420B7">
      <w:pPr>
        <w:pStyle w:val="13"/>
        <w:tabs>
          <w:tab w:val="clear" w:pos="1134"/>
        </w:tabs>
      </w:pPr>
      <w:bookmarkStart w:id="17" w:name="_Toc452983363"/>
      <w:bookmarkStart w:id="18" w:name="_Toc489292463"/>
      <w:bookmarkStart w:id="19" w:name="_Toc489295938"/>
      <w:bookmarkStart w:id="20" w:name="_Toc489301954"/>
      <w:bookmarkStart w:id="21" w:name="_Toc489303239"/>
      <w:bookmarkStart w:id="22" w:name="_Toc489305021"/>
      <w:bookmarkStart w:id="23" w:name="_Toc499663250"/>
      <w:bookmarkStart w:id="24" w:name="_Toc228887926"/>
      <w:r w:rsidRPr="00CE399E">
        <w:lastRenderedPageBreak/>
        <w:t>ВВЕДЕНИЕ</w:t>
      </w:r>
      <w:bookmarkEnd w:id="17"/>
      <w:bookmarkEnd w:id="18"/>
      <w:bookmarkEnd w:id="19"/>
      <w:bookmarkEnd w:id="20"/>
      <w:bookmarkEnd w:id="21"/>
      <w:bookmarkEnd w:id="22"/>
      <w:bookmarkEnd w:id="23"/>
      <w:bookmarkEnd w:id="24"/>
    </w:p>
    <w:p w14:paraId="3EC78C94" w14:textId="0E4EB5C9" w:rsidR="00AD5DB4" w:rsidRDefault="00AD5DB4" w:rsidP="00C013BC">
      <w:r>
        <w:t>Вектор глобального развития сегодня определяет глубокую структурную трансформацию индустриальных центров. Автоматизация мощностей и децентрализация производства вынуждают города пересматривать стратегии экономического роста и подходы к управлению качеством городской среды. В этом контексте развитие туристического сектора становится эффективным инструментом диверсификации локальной экономики, позволяя одновременно конвертировать историческое наследие промышленных зон в актуальный ресурс развития.</w:t>
      </w:r>
    </w:p>
    <w:p w14:paraId="3B2FC023" w14:textId="74C03F71" w:rsidR="00AD5DB4" w:rsidRDefault="00AD5DB4" w:rsidP="00C013BC">
      <w:r>
        <w:t xml:space="preserve">Влияние индустрии гостеприимства на урбанизированные территории носит комплексный характер. Оно включает не только стимулирование социокультурной динамики и рост компетенций местного населения, но и открывает возможности для </w:t>
      </w:r>
      <w:proofErr w:type="spellStart"/>
      <w:r>
        <w:t>редевелопмента</w:t>
      </w:r>
      <w:proofErr w:type="spellEnd"/>
      <w:r>
        <w:t xml:space="preserve"> депрессивных промзон. Развитие промышленного туризма, в свою очередь, способствует качественному ребрендингу территорий, созданию новых рабочих мест и формированию комфортной среды, привлекательной как для резидентов, так и для инвесторов.</w:t>
      </w:r>
    </w:p>
    <w:p w14:paraId="0C3BFF5D" w14:textId="77777777" w:rsidR="00AD5DB4" w:rsidRDefault="00AD5DB4" w:rsidP="00C013BC">
      <w:r>
        <w:t>Методическая оценка туристического потенциала приобретает стратегический вес для поселений, находящихся в фазе функционального перепрофилирования. Грамотно выстроенная стратегия развития туризма позволяет городам не только найти новые точки экономического роста, но и сохранить свою историческую идентичность, предлагая гостям уникальный и аутентичный опыт.</w:t>
      </w:r>
    </w:p>
    <w:p w14:paraId="2AC36FF1" w14:textId="175AAA17" w:rsidR="008C0272" w:rsidRPr="00CE399E" w:rsidRDefault="008C0272" w:rsidP="00C013BC">
      <w:r w:rsidRPr="00CE399E">
        <w:t>Однако, несмотря на высокий туристический потенциал множества городов, данные возможности используются малоэффективно из-за отсутствия единого объективного метода оценки туристического потенциала, а также из-за недостаточной проработки механизмов внедрения подобных инструментов в стратегическую документацию, рассматривающую долгосрочную перспективу.</w:t>
      </w:r>
    </w:p>
    <w:p w14:paraId="26AA278D" w14:textId="07294758" w:rsidR="008C0272" w:rsidRPr="00CE399E" w:rsidRDefault="008C0272" w:rsidP="00C013BC">
      <w:r w:rsidRPr="00CE399E">
        <w:t>Цель ВКР: разработка алгоритма оценки туристического потенциала города, апробация метода на существующих городах различного типа</w:t>
      </w:r>
      <w:r w:rsidR="00CE399E" w:rsidRPr="00CE399E">
        <w:t>.</w:t>
      </w:r>
    </w:p>
    <w:p w14:paraId="68BC0C22" w14:textId="77777777" w:rsidR="008C0272" w:rsidRPr="003013FF" w:rsidRDefault="008C0272" w:rsidP="00C013BC">
      <w:r w:rsidRPr="00CE399E">
        <w:t>Проблема: отсутствие универсального, объективного и адаптивного алгоритма оценки туристического потенциала, способного эффективно работать</w:t>
      </w:r>
      <w:r w:rsidRPr="003013FF">
        <w:t xml:space="preserve"> с разнообразными характеристиками городов, находящихся на различных стадиях развития (от индустриальных центров до сервисных мегаполисов), а также обеспечивать надежные результаты в условиях задержки обновления статистических данных и сценарной неопределенности.</w:t>
      </w:r>
    </w:p>
    <w:p w14:paraId="112A723C" w14:textId="77777777" w:rsidR="008C0272" w:rsidRPr="003013FF" w:rsidRDefault="008C0272" w:rsidP="00C013BC">
      <w:r w:rsidRPr="00CE399E">
        <w:t xml:space="preserve">Задача в рамках проблемы: количественная апробация разработанного алгоритма оценки туристического потенциала на основе системы многоуровневых критериев, </w:t>
      </w:r>
      <w:r w:rsidRPr="00CE399E">
        <w:lastRenderedPageBreak/>
        <w:t>подтверждение его математической стабильности при изменении исходных данных, а также описание необходимых организационных и нормативных изменений для успешного внедрения подхода в практику.</w:t>
      </w:r>
    </w:p>
    <w:p w14:paraId="246D2145" w14:textId="77777777" w:rsidR="008C0272" w:rsidRPr="003013FF" w:rsidRDefault="008C0272" w:rsidP="00C013BC">
      <w:r w:rsidRPr="003013FF">
        <w:t>Задачи:</w:t>
      </w:r>
    </w:p>
    <w:p w14:paraId="712E71D9" w14:textId="3027C511" w:rsidR="006E2B03" w:rsidRPr="006E2B03" w:rsidRDefault="006E2B03" w:rsidP="00221E35">
      <w:pPr>
        <w:pStyle w:val="a0"/>
        <w:numPr>
          <w:ilvl w:val="0"/>
          <w:numId w:val="7"/>
        </w:numPr>
        <w:tabs>
          <w:tab w:val="clear" w:pos="993"/>
        </w:tabs>
        <w:ind w:left="0" w:firstLine="709"/>
        <w:rPr>
          <w:szCs w:val="24"/>
        </w:rPr>
      </w:pPr>
      <w:r w:rsidRPr="006E2B03">
        <w:rPr>
          <w:szCs w:val="24"/>
        </w:rPr>
        <w:t>провести теоретический обзор методологии оценки туристического потенциала городов;</w:t>
      </w:r>
    </w:p>
    <w:p w14:paraId="00BFE7F5" w14:textId="6AE13172" w:rsidR="006E2B03" w:rsidRPr="006E2B03" w:rsidRDefault="006E2B03" w:rsidP="00221E35">
      <w:pPr>
        <w:pStyle w:val="a0"/>
        <w:numPr>
          <w:ilvl w:val="0"/>
          <w:numId w:val="7"/>
        </w:numPr>
        <w:tabs>
          <w:tab w:val="clear" w:pos="993"/>
        </w:tabs>
        <w:ind w:left="0" w:firstLine="709"/>
        <w:rPr>
          <w:szCs w:val="24"/>
        </w:rPr>
      </w:pPr>
      <w:r w:rsidRPr="006E2B03">
        <w:t>проанализировать нормативно-правовые акты в контексте оценки туристического потенциала города;</w:t>
      </w:r>
    </w:p>
    <w:p w14:paraId="5C32E1F1" w14:textId="211A3A38" w:rsidR="006E2B03" w:rsidRPr="006E2B03" w:rsidRDefault="006E2B03" w:rsidP="00221E35">
      <w:pPr>
        <w:pStyle w:val="a0"/>
        <w:numPr>
          <w:ilvl w:val="0"/>
          <w:numId w:val="7"/>
        </w:numPr>
        <w:tabs>
          <w:tab w:val="clear" w:pos="993"/>
        </w:tabs>
        <w:ind w:left="0" w:firstLine="709"/>
        <w:rPr>
          <w:szCs w:val="24"/>
        </w:rPr>
      </w:pPr>
      <w:r>
        <w:t xml:space="preserve">разработать алгоритм оценки туристического потенциала городов </w:t>
      </w:r>
      <w:r w:rsidRPr="006E2B03">
        <w:t>в условиях различной степени индустриализации</w:t>
      </w:r>
      <w:r>
        <w:t>;</w:t>
      </w:r>
    </w:p>
    <w:p w14:paraId="09A213C2" w14:textId="5A32FD5B" w:rsidR="008C0272" w:rsidRPr="006E2B03" w:rsidRDefault="008C0272" w:rsidP="00221E35">
      <w:pPr>
        <w:pStyle w:val="a0"/>
        <w:numPr>
          <w:ilvl w:val="0"/>
          <w:numId w:val="7"/>
        </w:numPr>
        <w:tabs>
          <w:tab w:val="clear" w:pos="993"/>
        </w:tabs>
        <w:ind w:left="0" w:firstLine="709"/>
        <w:rPr>
          <w:szCs w:val="24"/>
        </w:rPr>
      </w:pPr>
      <w:r w:rsidRPr="006E2B03">
        <w:rPr>
          <w:szCs w:val="24"/>
        </w:rPr>
        <w:t>описать и обосновать экспериментальные сценарии для апробации алгоритма, включая выбор городов с различным масштабом и постиндустриальным статусом;</w:t>
      </w:r>
    </w:p>
    <w:p w14:paraId="14288431" w14:textId="0657A1A7" w:rsidR="008C0272" w:rsidRPr="006E2B03" w:rsidRDefault="008C0272" w:rsidP="00221E35">
      <w:pPr>
        <w:pStyle w:val="a0"/>
        <w:numPr>
          <w:ilvl w:val="0"/>
          <w:numId w:val="7"/>
        </w:numPr>
        <w:tabs>
          <w:tab w:val="clear" w:pos="993"/>
        </w:tabs>
        <w:ind w:left="0" w:firstLine="709"/>
        <w:rPr>
          <w:szCs w:val="24"/>
        </w:rPr>
      </w:pPr>
      <w:r w:rsidRPr="006E2B03">
        <w:rPr>
          <w:szCs w:val="24"/>
        </w:rPr>
        <w:t xml:space="preserve">реализовать применение разработанного алгоритма </w:t>
      </w:r>
      <w:r w:rsidR="006E2B03" w:rsidRPr="006E2B03">
        <w:rPr>
          <w:szCs w:val="24"/>
        </w:rPr>
        <w:t>в выбранных для апробации сценариях</w:t>
      </w:r>
      <w:r w:rsidRPr="006E2B03">
        <w:rPr>
          <w:szCs w:val="24"/>
        </w:rPr>
        <w:t>, интерпретировав итоговые результаты;</w:t>
      </w:r>
    </w:p>
    <w:p w14:paraId="71640A5D" w14:textId="735B0173" w:rsidR="008C0272" w:rsidRPr="006E2B03" w:rsidRDefault="0068499E" w:rsidP="00221E35">
      <w:pPr>
        <w:pStyle w:val="a0"/>
        <w:numPr>
          <w:ilvl w:val="0"/>
          <w:numId w:val="7"/>
        </w:numPr>
        <w:tabs>
          <w:tab w:val="clear" w:pos="993"/>
        </w:tabs>
        <w:ind w:left="0" w:firstLine="709"/>
        <w:rPr>
          <w:szCs w:val="24"/>
        </w:rPr>
      </w:pPr>
      <w:r w:rsidRPr="006E2B03">
        <w:rPr>
          <w:szCs w:val="24"/>
        </w:rPr>
        <w:t>исследовать</w:t>
      </w:r>
      <w:r>
        <w:rPr>
          <w:szCs w:val="24"/>
        </w:rPr>
        <w:t xml:space="preserve"> устойчивость и </w:t>
      </w:r>
      <w:r w:rsidR="008C0272" w:rsidRPr="006E2B03">
        <w:rPr>
          <w:szCs w:val="24"/>
        </w:rPr>
        <w:t>чувствительность алгоритма к актуальности, определив границы применимости подхода;</w:t>
      </w:r>
    </w:p>
    <w:p w14:paraId="25EE8554" w14:textId="77777777" w:rsidR="008C0272" w:rsidRPr="006E2B03" w:rsidRDefault="008C0272" w:rsidP="00221E35">
      <w:pPr>
        <w:pStyle w:val="a0"/>
        <w:numPr>
          <w:ilvl w:val="0"/>
          <w:numId w:val="7"/>
        </w:numPr>
        <w:tabs>
          <w:tab w:val="clear" w:pos="993"/>
        </w:tabs>
        <w:ind w:left="0" w:firstLine="709"/>
        <w:rPr>
          <w:szCs w:val="24"/>
        </w:rPr>
      </w:pPr>
      <w:r w:rsidRPr="006E2B03">
        <w:rPr>
          <w:szCs w:val="24"/>
        </w:rPr>
        <w:t>сформулировать комплексные рекомендации по внедрению алгоритма в градостроительные процессы, включая изменения нормативной базы и организационной структуры органов власти.</w:t>
      </w:r>
    </w:p>
    <w:p w14:paraId="28235DE6" w14:textId="77777777" w:rsidR="00CE399E" w:rsidRDefault="008C0272" w:rsidP="00C013BC">
      <w:r w:rsidRPr="003013FF">
        <w:t xml:space="preserve">Объект — города различного типа и масштаба, находящиеся </w:t>
      </w:r>
      <w:r w:rsidR="00CE399E" w:rsidRPr="00CE399E">
        <w:t>в условиях различной степени индустриализации</w:t>
      </w:r>
      <w:r w:rsidR="00CE399E">
        <w:t>.</w:t>
      </w:r>
    </w:p>
    <w:p w14:paraId="5039CDBD" w14:textId="7E8102C1" w:rsidR="008C0272" w:rsidRDefault="008C0272" w:rsidP="00C013BC">
      <w:r w:rsidRPr="003013FF">
        <w:t>Предмет — механизм оценки туристического потенциала городов и процесс интеграции разработанного алгоритма в систему принятия управленческих решений</w:t>
      </w:r>
      <w:r w:rsidR="00CE399E">
        <w:t>.</w:t>
      </w:r>
    </w:p>
    <w:p w14:paraId="54969F0E" w14:textId="77777777" w:rsidR="008C0272" w:rsidRDefault="008C0272" w:rsidP="008C0272"/>
    <w:p w14:paraId="2F219797" w14:textId="542CBA48" w:rsidR="00094432" w:rsidRPr="007B07EA" w:rsidRDefault="00001223" w:rsidP="00C013BC">
      <w:pPr>
        <w:pStyle w:val="1"/>
        <w:tabs>
          <w:tab w:val="clear" w:pos="1134"/>
          <w:tab w:val="left" w:pos="284"/>
        </w:tabs>
        <w:ind w:left="0" w:firstLine="709"/>
      </w:pPr>
      <w:bookmarkStart w:id="25" w:name="_Toc228887927"/>
      <w:r w:rsidRPr="00EB3823">
        <w:lastRenderedPageBreak/>
        <w:t xml:space="preserve">Характеристика </w:t>
      </w:r>
      <w:r w:rsidRPr="007B07EA">
        <w:t>городов</w:t>
      </w:r>
      <w:r w:rsidR="00CA6FE1" w:rsidRPr="007B07EA">
        <w:t xml:space="preserve"> в условиях различной степени индустриализации</w:t>
      </w:r>
      <w:bookmarkEnd w:id="25"/>
    </w:p>
    <w:p w14:paraId="2198EF2E" w14:textId="5EABAFDD" w:rsidR="00FE7832" w:rsidRPr="007B07EA" w:rsidRDefault="00001223" w:rsidP="00C013BC">
      <w:pPr>
        <w:pStyle w:val="2"/>
        <w:tabs>
          <w:tab w:val="clear" w:pos="1134"/>
          <w:tab w:val="left" w:pos="426"/>
        </w:tabs>
        <w:spacing w:before="0" w:after="0"/>
      </w:pPr>
      <w:bookmarkStart w:id="26" w:name="_Toc489300798"/>
      <w:bookmarkStart w:id="27" w:name="_Toc489301313"/>
      <w:bookmarkStart w:id="28" w:name="_Toc228887928"/>
      <w:r w:rsidRPr="007B07EA">
        <w:t xml:space="preserve">Особенности </w:t>
      </w:r>
      <w:r w:rsidR="00CA6FE1" w:rsidRPr="007B07EA">
        <w:t xml:space="preserve">городов в условиях различной степени индустриализации </w:t>
      </w:r>
      <w:r w:rsidRPr="007B07EA">
        <w:t>и возможные виды туризма</w:t>
      </w:r>
      <w:bookmarkEnd w:id="28"/>
    </w:p>
    <w:p w14:paraId="38C75D0B" w14:textId="33E1ADD7" w:rsidR="00D11FF9" w:rsidRPr="007B07EA" w:rsidRDefault="00D11FF9" w:rsidP="00C013BC">
      <w:r w:rsidRPr="007B07EA">
        <w:t>Современная система расселения на территории России характеризуется высокой степенью гетерогенности: города находятся на разных стадиях социально-экономической трансформации. Неравномерность индустриальных процессов обуславливает различия в качестве городской среды, сохранности культурного наследия и векторе миграционных потоков. Для формирования эффективной стратегии развития территорий необходимо разграничивать особенности городов, находящихся на индустриальном и постиндустриальном этапах развития.</w:t>
      </w:r>
    </w:p>
    <w:p w14:paraId="39EFB448" w14:textId="3BDEED6E" w:rsidR="00D11FF9" w:rsidRPr="007B07EA" w:rsidRDefault="00D11FF9" w:rsidP="00C013BC">
      <w:r w:rsidRPr="007B07EA">
        <w:t>Города индустриального типа ориентированы на промышленное производство как основной источник экономического роста. Для них характерна жесткая функциональная планировка, высокая концентрация населения в производственном секторе и зависимость городской инфраструктуры от деятельности градообразующих предприятий. В таких условиях туристический потенциал зачастую рассматривается как вторичный, однако именно индустриальное наследие может стать базой для развития специфических направлений, таких как промышленный, военно-патриотический и научно-технический туризм.</w:t>
      </w:r>
      <w:r w:rsidR="004A5932" w:rsidRPr="007B07EA">
        <w:t xml:space="preserve"> Последние годы туристы во многих странах заинтересованы в посещении производственных объектов и изучении процессов. Индустриальный туризм позволяет расширить кругозор, узнать новую информацию и комплексно взглянуть на развитие человечества. Туризм в индустрии может приносить доход, создавать рабочие места и способствовать развитию городов [</w:t>
      </w:r>
      <w:r w:rsidR="003E2356" w:rsidRPr="007B07EA">
        <w:t>2</w:t>
      </w:r>
      <w:r w:rsidR="004A5932" w:rsidRPr="007B07EA">
        <w:t>].</w:t>
      </w:r>
    </w:p>
    <w:p w14:paraId="35B1D7B5" w14:textId="113D3FB0" w:rsidR="00D11FF9" w:rsidRPr="007B07EA" w:rsidRDefault="00D11FF9" w:rsidP="00C013BC">
      <w:r w:rsidRPr="007B07EA">
        <w:t xml:space="preserve">Постиндустриальные города (ПИ-города) представляют собой иную траекторию развития, где фокус смещается с производства благ на развитие сферы услуг, культуры, технологий и образования. Как отмечает </w:t>
      </w:r>
      <w:proofErr w:type="spellStart"/>
      <w:r w:rsidRPr="007B07EA">
        <w:t>Жанбосов</w:t>
      </w:r>
      <w:proofErr w:type="spellEnd"/>
      <w:r w:rsidRPr="007B07EA">
        <w:t xml:space="preserve"> А.Т. в работе «Постиндустриальный город России и постсоветского пространства», «новый город формируется как ресурс не только государства и корпораций, но и горожан. ПИ-город становится местом свободы человека от ограничений </w:t>
      </w:r>
      <w:r w:rsidR="004A5932" w:rsidRPr="007B07EA">
        <w:t>с</w:t>
      </w:r>
      <w:r w:rsidRPr="007B07EA">
        <w:t>реды, давления большого социума и экономики» [</w:t>
      </w:r>
      <w:r w:rsidR="003E2356" w:rsidRPr="007B07EA">
        <w:t>3</w:t>
      </w:r>
      <w:r w:rsidRPr="007B07EA">
        <w:t>]. В таких городах человеческий капитал — творческие способности, профессионализм и духовное развитие — становится более значимым активом, чем материальные производственные мощности [</w:t>
      </w:r>
      <w:r w:rsidR="003E2356" w:rsidRPr="007B07EA">
        <w:t>4</w:t>
      </w:r>
      <w:r w:rsidRPr="007B07EA">
        <w:t>].</w:t>
      </w:r>
      <w:r w:rsidR="004A5932" w:rsidRPr="007B07EA">
        <w:t xml:space="preserve"> </w:t>
      </w:r>
    </w:p>
    <w:p w14:paraId="42EAF4B0" w14:textId="517CAF0B" w:rsidR="00D11FF9" w:rsidRPr="007B07EA" w:rsidRDefault="00D11FF9" w:rsidP="00C013BC">
      <w:r w:rsidRPr="007B07EA">
        <w:t>Сравнительный анализ позволяет выделить специфические характеристики городов в зависимости от степени их индустриализации:</w:t>
      </w:r>
    </w:p>
    <w:p w14:paraId="4AB9D456" w14:textId="17A622A1" w:rsidR="00D11FF9" w:rsidRPr="007B07EA" w:rsidRDefault="00AC0658" w:rsidP="00221E35">
      <w:pPr>
        <w:pStyle w:val="a0"/>
        <w:numPr>
          <w:ilvl w:val="0"/>
          <w:numId w:val="25"/>
        </w:numPr>
      </w:pPr>
      <w:r>
        <w:lastRenderedPageBreak/>
        <w:t>и</w:t>
      </w:r>
      <w:r w:rsidR="00D11FF9" w:rsidRPr="007B07EA">
        <w:t>ндустриальная стадия: преобладание традиционных промышленных секторов, утилитарный подход к городской среде, развитие ведомственной инфраструктуры.</w:t>
      </w:r>
    </w:p>
    <w:p w14:paraId="5613D443" w14:textId="598B9EDA" w:rsidR="00D11FF9" w:rsidRPr="007B07EA" w:rsidRDefault="00AC0658" w:rsidP="00221E35">
      <w:pPr>
        <w:pStyle w:val="a0"/>
        <w:numPr>
          <w:ilvl w:val="0"/>
          <w:numId w:val="25"/>
        </w:numPr>
      </w:pPr>
      <w:r>
        <w:t>п</w:t>
      </w:r>
      <w:r w:rsidR="00D11FF9" w:rsidRPr="007B07EA">
        <w:t xml:space="preserve">остиндустриальная стадия: </w:t>
      </w:r>
    </w:p>
    <w:p w14:paraId="51C2F331" w14:textId="4F0EB54F" w:rsidR="00D11FF9" w:rsidRPr="007B07EA" w:rsidRDefault="00D11FF9" w:rsidP="00221E35">
      <w:pPr>
        <w:pStyle w:val="a0"/>
        <w:numPr>
          <w:ilvl w:val="0"/>
          <w:numId w:val="15"/>
        </w:numPr>
        <w:ind w:left="0" w:firstLine="709"/>
      </w:pPr>
      <w:r w:rsidRPr="007B07EA">
        <w:t>диверсификация экономики и рост занятости в сфере услуг (включая туризм)</w:t>
      </w:r>
      <w:r w:rsidR="004F6469">
        <w:t>,</w:t>
      </w:r>
    </w:p>
    <w:p w14:paraId="3EF88B5F" w14:textId="4D6FB770" w:rsidR="00D11FF9" w:rsidRPr="007B07EA" w:rsidRDefault="00D11FF9" w:rsidP="00221E35">
      <w:pPr>
        <w:pStyle w:val="a0"/>
        <w:numPr>
          <w:ilvl w:val="0"/>
          <w:numId w:val="15"/>
        </w:numPr>
        <w:ind w:left="0" w:firstLine="709"/>
      </w:pPr>
      <w:proofErr w:type="spellStart"/>
      <w:r w:rsidRPr="007B07EA">
        <w:t>ревитализация</w:t>
      </w:r>
      <w:proofErr w:type="spellEnd"/>
      <w:r w:rsidRPr="007B07EA">
        <w:t xml:space="preserve"> заброшенных промышленных зон для создания креативных кластеров и общественных пространств</w:t>
      </w:r>
      <w:r w:rsidR="004F6469">
        <w:t>,</w:t>
      </w:r>
    </w:p>
    <w:p w14:paraId="1F1BC24F" w14:textId="6809E97D" w:rsidR="00D11FF9" w:rsidRPr="007B07EA" w:rsidRDefault="00D11FF9" w:rsidP="00221E35">
      <w:pPr>
        <w:pStyle w:val="a0"/>
        <w:numPr>
          <w:ilvl w:val="0"/>
          <w:numId w:val="15"/>
        </w:numPr>
        <w:ind w:left="0" w:firstLine="709"/>
      </w:pPr>
      <w:r w:rsidRPr="007B07EA">
        <w:t>фокус на инновациях, привлечении «креативного класса» и сохранении исторического контекста как части бренда города.</w:t>
      </w:r>
    </w:p>
    <w:p w14:paraId="5071BAF2" w14:textId="0594DF60" w:rsidR="00D11FF9" w:rsidRPr="007B07EA" w:rsidRDefault="00D11FF9" w:rsidP="00C013BC">
      <w:r w:rsidRPr="007B07EA">
        <w:t>При оценке туристического потенциала одним и важнейших факторов является туристическая инфраструктура, которая позволяет туристам комфортно проживать в городе. Туристская инфраструктура - комплекс сооружений, инженерных коммуникаций и систем, предназначенных для обеспечения функционирования индустрии туризма, т.е. для производства и обращения туристского продукта. В ее состав входят предприятия размещения туристов, предприятия питания, транспортные предприятия, информационно-рекламные агентства, предприятия торговли и др. [</w:t>
      </w:r>
      <w:r w:rsidR="003E2356" w:rsidRPr="007B07EA">
        <w:t>5</w:t>
      </w:r>
      <w:r w:rsidRPr="007B07EA">
        <w:t>].</w:t>
      </w:r>
    </w:p>
    <w:p w14:paraId="414B1AD6" w14:textId="27266C8B" w:rsidR="00D11FF9" w:rsidRPr="007B07EA" w:rsidRDefault="00D11FF9" w:rsidP="00C013BC">
      <w:r w:rsidRPr="007B07EA">
        <w:t>Однако степень индустриализации напрямую диктует приоритетные виды туризма, которые могут быть реализованы на территории:</w:t>
      </w:r>
    </w:p>
    <w:p w14:paraId="79516B71" w14:textId="2D4F185C" w:rsidR="00D11FF9" w:rsidRPr="007B07EA" w:rsidRDefault="00D11FF9" w:rsidP="00221E35">
      <w:pPr>
        <w:pStyle w:val="a0"/>
        <w:numPr>
          <w:ilvl w:val="0"/>
          <w:numId w:val="16"/>
        </w:numPr>
        <w:ind w:left="0" w:firstLine="709"/>
      </w:pPr>
      <w:r w:rsidRPr="007B07EA">
        <w:t>для исторических и аграрно-ориентированных поселений: агротуризм, паломнический, экологический туризм, посещение объектов культурного наследия, туризм в дикой природе</w:t>
      </w:r>
      <w:r w:rsidR="004F6469">
        <w:t>,</w:t>
      </w:r>
    </w:p>
    <w:p w14:paraId="4393B6E0" w14:textId="45806544" w:rsidR="00D11FF9" w:rsidRPr="007B07EA" w:rsidRDefault="00D11FF9" w:rsidP="00221E35">
      <w:pPr>
        <w:pStyle w:val="a0"/>
        <w:numPr>
          <w:ilvl w:val="0"/>
          <w:numId w:val="16"/>
        </w:numPr>
        <w:ind w:left="0" w:firstLine="709"/>
      </w:pPr>
      <w:r w:rsidRPr="007B07EA">
        <w:t>для индустриальных центров: промышленный туризм, экскурсионный (техногенные ландшафты), научно-популярный и медицинский туризм</w:t>
      </w:r>
      <w:r w:rsidR="004F6469">
        <w:t>,</w:t>
      </w:r>
    </w:p>
    <w:p w14:paraId="45D84CE5" w14:textId="3E32A7C1" w:rsidR="00D11FF9" w:rsidRPr="007B07EA" w:rsidRDefault="00D11FF9" w:rsidP="00221E35">
      <w:pPr>
        <w:pStyle w:val="a0"/>
        <w:numPr>
          <w:ilvl w:val="0"/>
          <w:numId w:val="16"/>
        </w:numPr>
        <w:ind w:left="0" w:firstLine="709"/>
      </w:pPr>
      <w:r w:rsidRPr="007B07EA">
        <w:t>для постиндустриальных мегаполисов и наукоградов: культурно-познавательный, событийный, деловой, образовательный, водный и приключенческий туризм.</w:t>
      </w:r>
    </w:p>
    <w:p w14:paraId="7DD00EC7" w14:textId="77777777" w:rsidR="004A5932" w:rsidRPr="007B07EA" w:rsidRDefault="004A5932" w:rsidP="00C013BC">
      <w:r w:rsidRPr="007B07EA">
        <w:t xml:space="preserve">Согласно книге Г.А. </w:t>
      </w:r>
      <w:proofErr w:type="spellStart"/>
      <w:r w:rsidRPr="007B07EA">
        <w:t>Потаева</w:t>
      </w:r>
      <w:proofErr w:type="spellEnd"/>
      <w:r w:rsidRPr="007B07EA">
        <w:t xml:space="preserve"> «Постиндустриальные города: реновация и развитие» качества, которыми обладают наиболее посещаемые туристами объекты это:</w:t>
      </w:r>
    </w:p>
    <w:p w14:paraId="31D3EA85" w14:textId="142EC2C0" w:rsidR="004A5932" w:rsidRPr="007B07EA" w:rsidRDefault="004A5932" w:rsidP="00221E35">
      <w:pPr>
        <w:pStyle w:val="a0"/>
        <w:numPr>
          <w:ilvl w:val="0"/>
          <w:numId w:val="16"/>
        </w:numPr>
        <w:ind w:left="0" w:firstLine="709"/>
      </w:pPr>
      <w:r w:rsidRPr="007B07EA">
        <w:t>уникальность, необычность, отсутствие аналогов в других местах</w:t>
      </w:r>
      <w:r w:rsidR="004F6469">
        <w:t>,</w:t>
      </w:r>
    </w:p>
    <w:p w14:paraId="29D8BE78" w14:textId="3E969806" w:rsidR="004A5932" w:rsidRPr="007B07EA" w:rsidRDefault="004A5932" w:rsidP="00221E35">
      <w:pPr>
        <w:pStyle w:val="a0"/>
        <w:numPr>
          <w:ilvl w:val="0"/>
          <w:numId w:val="16"/>
        </w:numPr>
        <w:ind w:left="0" w:firstLine="709"/>
      </w:pPr>
      <w:r w:rsidRPr="007B07EA">
        <w:t>широкая известность</w:t>
      </w:r>
      <w:r w:rsidR="004F6469">
        <w:t>,</w:t>
      </w:r>
    </w:p>
    <w:p w14:paraId="7B0FC660" w14:textId="5DE25D21" w:rsidR="004A5932" w:rsidRPr="007B07EA" w:rsidRDefault="004A5932" w:rsidP="00221E35">
      <w:pPr>
        <w:pStyle w:val="a0"/>
        <w:numPr>
          <w:ilvl w:val="0"/>
          <w:numId w:val="16"/>
        </w:numPr>
        <w:ind w:left="0" w:firstLine="709"/>
      </w:pPr>
      <w:r w:rsidRPr="007B07EA">
        <w:t>познавательная ценность, связь с важными историческими событиями и выдающимися личностями</w:t>
      </w:r>
      <w:r w:rsidR="004F6469">
        <w:t>,</w:t>
      </w:r>
    </w:p>
    <w:p w14:paraId="273A4757" w14:textId="4CE0439B" w:rsidR="004A5932" w:rsidRPr="007B07EA" w:rsidRDefault="004A5932" w:rsidP="00221E35">
      <w:pPr>
        <w:pStyle w:val="a0"/>
        <w:numPr>
          <w:ilvl w:val="0"/>
          <w:numId w:val="16"/>
        </w:numPr>
        <w:ind w:left="0" w:firstLine="709"/>
      </w:pPr>
      <w:r w:rsidRPr="007B07EA">
        <w:t>высокая художественная ценность самого объекта и его окружения</w:t>
      </w:r>
      <w:r w:rsidR="004F6469">
        <w:t>,</w:t>
      </w:r>
    </w:p>
    <w:p w14:paraId="01E02D82" w14:textId="3CCB4150" w:rsidR="004A5932" w:rsidRPr="007B07EA" w:rsidRDefault="004A5932" w:rsidP="00221E35">
      <w:pPr>
        <w:pStyle w:val="a0"/>
        <w:numPr>
          <w:ilvl w:val="0"/>
          <w:numId w:val="16"/>
        </w:numPr>
        <w:ind w:left="0" w:firstLine="709"/>
      </w:pPr>
      <w:r w:rsidRPr="007B07EA">
        <w:t>сохранность и подготовленность к показу</w:t>
      </w:r>
      <w:r w:rsidR="004F6469">
        <w:t>,</w:t>
      </w:r>
    </w:p>
    <w:p w14:paraId="385A6484" w14:textId="246AE6FE" w:rsidR="004A5932" w:rsidRPr="007B07EA" w:rsidRDefault="004A5932" w:rsidP="00221E35">
      <w:pPr>
        <w:pStyle w:val="a0"/>
        <w:numPr>
          <w:ilvl w:val="0"/>
          <w:numId w:val="16"/>
        </w:numPr>
        <w:ind w:left="0" w:firstLine="709"/>
      </w:pPr>
      <w:r w:rsidRPr="007B07EA">
        <w:t>удобство и доступность расположения</w:t>
      </w:r>
      <w:r w:rsidRPr="007B07EA">
        <w:rPr>
          <w:lang w:val="en-US"/>
        </w:rPr>
        <w:t xml:space="preserve"> </w:t>
      </w:r>
      <w:r w:rsidRPr="007B07EA">
        <w:t>[</w:t>
      </w:r>
      <w:r w:rsidR="003E2356" w:rsidRPr="007B07EA">
        <w:t>4</w:t>
      </w:r>
      <w:r w:rsidRPr="007B07EA">
        <w:t>].</w:t>
      </w:r>
    </w:p>
    <w:p w14:paraId="344F6AA5" w14:textId="77E4E2D8" w:rsidR="00D11FF9" w:rsidRDefault="00D11FF9" w:rsidP="00C013BC">
      <w:r w:rsidRPr="007B07EA">
        <w:lastRenderedPageBreak/>
        <w:t>Таким образом, оценка туристического потенциала должна</w:t>
      </w:r>
      <w:r>
        <w:t xml:space="preserve"> базироваться на глубоком анализе текущей стадии индустриального развития города. Это позволяет не только эффективно использовать существующие ресурсы (от памятников архитектуры до объектов промышленной эстетики), но и минимизир</w:t>
      </w:r>
      <w:r w:rsidRPr="00D11FF9">
        <w:t>овать риски, связанные с оттоком населения, путем создания новых рабочих мест в туристическом секторе и повышения общей привлекательности городской среды.</w:t>
      </w:r>
    </w:p>
    <w:p w14:paraId="2A182251" w14:textId="0C3BC238" w:rsidR="00740FC6" w:rsidRPr="000F12CF" w:rsidRDefault="00740FC6" w:rsidP="00C013BC">
      <w:pPr>
        <w:pStyle w:val="2"/>
        <w:tabs>
          <w:tab w:val="clear" w:pos="1134"/>
          <w:tab w:val="left" w:pos="426"/>
        </w:tabs>
        <w:spacing w:before="0" w:after="0"/>
      </w:pPr>
      <w:bookmarkStart w:id="29" w:name="_Toc228887929"/>
      <w:r w:rsidRPr="000F12CF">
        <w:t xml:space="preserve">Проблема отсутствия практики оценки туристического потенциала </w:t>
      </w:r>
      <w:r w:rsidR="00C37762">
        <w:t>городов</w:t>
      </w:r>
      <w:bookmarkEnd w:id="29"/>
    </w:p>
    <w:p w14:paraId="0DDB8812" w14:textId="3427D0D7" w:rsidR="00D809FB" w:rsidRDefault="00D809FB" w:rsidP="00C013BC">
      <w:r>
        <w:t>Центральной проблемой, рассматриваемой в данной работе, является отсутствие единого, научно обоснованного метода оценки туристического потенциала городов, находящихся на различных стадиях индустриального и постиндустриального развития. Несмотря на то, что туризм признан стратегическим вектором диверсификации локальных экономик, отсутствие объективного инструментария оценки препятствует эффективному распределению инвестиций и сохранению идентичности территорий.</w:t>
      </w:r>
    </w:p>
    <w:p w14:paraId="2378992F" w14:textId="540A8F49" w:rsidR="00D809FB" w:rsidRDefault="00D809FB" w:rsidP="00C013BC">
      <w:r>
        <w:t>Проблемы формирования туристического сектора в российских городах имеют глубокие исторические корни и являются следствием системных структурных трансформаций. В советский период большинство городов формировалось в рамках плановой индустриальной модели, где город рассматривался прежде всего как производственная единица. В этой парадигме туристическая привлекательность не являлась значимым показателем эффективности управления территорией. Туризм носил преимущественно социальный и ведомственный характер, а города с узкой специализацией (моногорода) фактически были исключены из рекреационного контекста. Таким образом, исторически сложился дефицит методик, позволяющих оценить город не как «завод», а как «продукт» потребления туристом.</w:t>
      </w:r>
    </w:p>
    <w:p w14:paraId="68F91BF6" w14:textId="7683A277" w:rsidR="00D809FB" w:rsidRDefault="00D809FB" w:rsidP="00C013BC">
      <w:r>
        <w:t xml:space="preserve">Коренной перелом произошел в 1990-е годы при переходе к рыночным отношениям. Глубокий экономический спад и </w:t>
      </w:r>
      <w:proofErr w:type="spellStart"/>
      <w:r>
        <w:t>деиндустриализация</w:t>
      </w:r>
      <w:proofErr w:type="spellEnd"/>
      <w:r>
        <w:t xml:space="preserve"> привели к прогрессирующему износу материально-технической базы и упадку традиционных отраслей. В условиях высокой централизации капитала и дотационного статуса многих муниципалитетов возникла острая необходимость поиска альтернативных драйверов роста. Именно в этот период туристско-рекреационная сфера начала рассматриваться как инструмент компенсации промышленного спада. Однако на пути реализации этой стратегии возникли серьезные барьеры: критическое состояние инфраструктуры и, что наиболее важно, полное отсутствие методологической базы для оценки потенциала территорий, которые ранее никогда не позиционировались как туристические.</w:t>
      </w:r>
    </w:p>
    <w:p w14:paraId="5AE4021C" w14:textId="0B7DD850" w:rsidR="00D809FB" w:rsidRDefault="00D809FB" w:rsidP="00C013BC">
      <w:r>
        <w:lastRenderedPageBreak/>
        <w:t>Специфика проблемы оценки варьируется в зависимости от степени индустриализации города</w:t>
      </w:r>
      <w:r w:rsidR="00114E54">
        <w:t>.</w:t>
      </w:r>
    </w:p>
    <w:p w14:paraId="7831C9E7" w14:textId="6BA8FB1F" w:rsidR="00D809FB" w:rsidRDefault="00D809FB" w:rsidP="00C013BC">
      <w:r>
        <w:t>Индустриальные центры сталкиваются с проблемой «невидимого потенциала». Объекты промышленной архитектуры, инженерные сооружения и научные достижения долгое время воспринимались исключительно как утилитарные, что привело к отсутствию практики их оценки как объектов индустриального наследия и промышленного туризма.</w:t>
      </w:r>
    </w:p>
    <w:p w14:paraId="291BAC0A" w14:textId="3AC50388" w:rsidR="00D809FB" w:rsidRDefault="00D809FB" w:rsidP="00C013BC">
      <w:r>
        <w:t>Города, находящиеся в стадии трансформации, испытывают трудности из-за неопределенности своего статуса. Процессы глобализации и переноса производств сделали бывшие промышленные гиганты менее конкурентоспособными. Для таких городов поиск новой идентичности через туризм стал жизненно важным, однако отсутствие методик не позволяет определить, какие именно ресурсы (культурные, природные или технологические) являются приоритетными для развития.</w:t>
      </w:r>
    </w:p>
    <w:p w14:paraId="15D77BF2" w14:textId="3B6902BF" w:rsidR="00D809FB" w:rsidRDefault="00D809FB" w:rsidP="00C013BC">
      <w:r>
        <w:t>Постиндустриальные города столкнулись с проблемой оценки «мягких» факторов — качества городской среды, креативного потенциала, событийного наполнения и цифровой доступности. В условиях роста интереса к городскому и культурному туризму возникла потребность в измерении нематериальных активов, которые традиционные статистические методы не учитывают.</w:t>
      </w:r>
    </w:p>
    <w:p w14:paraId="2A99854F" w14:textId="1448C748" w:rsidR="00D809FB" w:rsidRPr="00BF7F6B" w:rsidRDefault="00D809FB" w:rsidP="00C013BC">
      <w:r>
        <w:t>Исторический процесс осознания важности сохранения локальной идентичности и ценности городского пространства как формы досуга привел к тому, что постиндустриальные и трансформирующиеся города начали рассматриваться как перспективные туристические дестинации. Однако накопленный дефицит научно обоснованных методик привел к ситуации, когда управленчес</w:t>
      </w:r>
      <w:r w:rsidRPr="00D809FB">
        <w:t xml:space="preserve">кие решения принимаются интуитивно, без учета </w:t>
      </w:r>
      <w:r w:rsidRPr="00984927">
        <w:t xml:space="preserve">математически рассчитанного прогноза возврата инвестиций. В сложившихся условиях актуализируется задача разработки объективного инструментария, позволяющего оценить </w:t>
      </w:r>
      <w:r w:rsidRPr="00BF7F6B">
        <w:t>перспективность развития туризма с учетом уникальной траектории формирования каждого типа российского города.</w:t>
      </w:r>
    </w:p>
    <w:p w14:paraId="5EC3F51A" w14:textId="294FB09B" w:rsidR="00DF3D53" w:rsidRPr="00BF7F6B" w:rsidRDefault="00DF3D53" w:rsidP="00C013BC">
      <w:pPr>
        <w:pStyle w:val="2"/>
        <w:tabs>
          <w:tab w:val="clear" w:pos="1134"/>
          <w:tab w:val="left" w:pos="426"/>
        </w:tabs>
        <w:spacing w:before="0" w:after="0"/>
      </w:pPr>
      <w:bookmarkStart w:id="30" w:name="_Toc228887930"/>
      <w:r w:rsidRPr="00BF7F6B">
        <w:t>Базовы</w:t>
      </w:r>
      <w:r w:rsidR="00984927" w:rsidRPr="00BF7F6B">
        <w:t>й</w:t>
      </w:r>
      <w:r w:rsidRPr="00BF7F6B">
        <w:t xml:space="preserve"> процесс оценки туристического потенциала</w:t>
      </w:r>
      <w:r w:rsidR="00236DAF">
        <w:t xml:space="preserve"> города</w:t>
      </w:r>
      <w:bookmarkEnd w:id="30"/>
    </w:p>
    <w:p w14:paraId="48767356" w14:textId="6EAA3744" w:rsidR="00DF3D53" w:rsidRPr="00DF3D53" w:rsidRDefault="00B65683" w:rsidP="00F67DE1">
      <w:pPr>
        <w:ind w:firstLine="142"/>
      </w:pPr>
      <w:r>
        <w:rPr>
          <w:noProof/>
        </w:rPr>
        <w:drawing>
          <wp:inline distT="0" distB="0" distL="0" distR="0" wp14:anchorId="120A8F05" wp14:editId="55D3E3C2">
            <wp:extent cx="6077298" cy="162878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77298" cy="1628786"/>
                    </a:xfrm>
                    <a:prstGeom prst="rect">
                      <a:avLst/>
                    </a:prstGeom>
                    <a:noFill/>
                    <a:ln>
                      <a:noFill/>
                    </a:ln>
                  </pic:spPr>
                </pic:pic>
              </a:graphicData>
            </a:graphic>
          </wp:inline>
        </w:drawing>
      </w:r>
    </w:p>
    <w:p w14:paraId="3F791156" w14:textId="546368E0" w:rsidR="00F34070" w:rsidRDefault="00F34070" w:rsidP="00F67DE1">
      <w:pPr>
        <w:jc w:val="center"/>
      </w:pPr>
      <w:bookmarkStart w:id="31" w:name="_Ref528946426"/>
      <w:r w:rsidRPr="00F34070">
        <w:t xml:space="preserve">Рисунок </w:t>
      </w:r>
      <w:r w:rsidR="00450775">
        <w:fldChar w:fldCharType="begin"/>
      </w:r>
      <w:r w:rsidR="00450775">
        <w:instrText xml:space="preserve"> SEQ Рисунок \* ARABIC </w:instrText>
      </w:r>
      <w:r w:rsidR="00450775">
        <w:fldChar w:fldCharType="separate"/>
      </w:r>
      <w:r>
        <w:rPr>
          <w:noProof/>
        </w:rPr>
        <w:t>1</w:t>
      </w:r>
      <w:r w:rsidR="00450775">
        <w:rPr>
          <w:noProof/>
        </w:rPr>
        <w:fldChar w:fldCharType="end"/>
      </w:r>
      <w:bookmarkEnd w:id="31"/>
      <w:r w:rsidRPr="00F34070">
        <w:t xml:space="preserve"> </w:t>
      </w:r>
      <w:r w:rsidR="001B7A8C">
        <w:t>-</w:t>
      </w:r>
      <w:r w:rsidRPr="00F34070">
        <w:t xml:space="preserve"> Схема процесса оценки</w:t>
      </w:r>
      <w:r>
        <w:t xml:space="preserve"> туристического потенциала, </w:t>
      </w:r>
      <w:r w:rsidR="00236DAF">
        <w:t>предложено</w:t>
      </w:r>
      <w:r>
        <w:t xml:space="preserve"> автором</w:t>
      </w:r>
    </w:p>
    <w:p w14:paraId="7CEA5F88" w14:textId="77777777" w:rsidR="00984927" w:rsidRDefault="00984927" w:rsidP="00F67DE1"/>
    <w:p w14:paraId="211A8812" w14:textId="77777777" w:rsidR="00236DAF" w:rsidRDefault="00236DAF" w:rsidP="00984927">
      <w:r w:rsidRPr="00236DAF">
        <w:t>Схема, приведенная на рисунке 1, отражает логику современного градостроительного цикла в контексте развития туризма. В основу авторского подхода легла междисциплинарная парадигма и строгая декомпозиция процесса на этапы: от формирования аналитической базы до разработки финальных проектных решений.</w:t>
      </w:r>
    </w:p>
    <w:p w14:paraId="729B839C" w14:textId="5C33C919" w:rsidR="00236DAF" w:rsidRDefault="00236DAF" w:rsidP="00236DAF">
      <w:r>
        <w:t>Алгоритм развития территории включает четыре последовательных стадии</w:t>
      </w:r>
      <w:r w:rsidR="00B43A82">
        <w:t>, которые представлены ниже.</w:t>
      </w:r>
    </w:p>
    <w:p w14:paraId="73FBCB06" w14:textId="77777777" w:rsidR="00236DAF" w:rsidRDefault="00236DAF" w:rsidP="00236DAF">
      <w:r>
        <w:t>1. Аналитический блок. На старте осуществляется синтез данных, полученных в ходе кабинетных исследований (ГИС-моделирование, обработка массивов официальной статистики) и натурных изысканий. Традиционно этот этап характеризуется высокой долей экспертного субъективизма и фрагментарностью показателей. Применение предложенного автором алгоритма призвано демпфировать фактор личного восприятия аналитика, переводя оценку в плоскость верифицируемых количественных данных.</w:t>
      </w:r>
    </w:p>
    <w:p w14:paraId="0DFAE6AC" w14:textId="61454469" w:rsidR="00984927" w:rsidRDefault="00984927" w:rsidP="00236DAF">
      <w:r w:rsidRPr="00BF7F6B">
        <w:t xml:space="preserve">2. Мастер-планирование. </w:t>
      </w:r>
      <w:r w:rsidR="00B019CD" w:rsidRPr="00BF7F6B">
        <w:t>Данный этап является стратегическим ядром</w:t>
      </w:r>
      <w:r w:rsidR="00236DAF">
        <w:t xml:space="preserve"> всего процесса</w:t>
      </w:r>
      <w:r w:rsidR="00B019CD" w:rsidRPr="00BF7F6B">
        <w:t>. На основе данных алгоритма междисциплинарная группа (урбанисты, архитекторы, историки, социологи, экологи) формирует видение и сценарии развития. Здесь определяется вектор трансформации территории: от индустриального центра к многофункциональному туристическому узлу.</w:t>
      </w:r>
    </w:p>
    <w:p w14:paraId="6D7018AB" w14:textId="4CEFA76E" w:rsidR="00984927" w:rsidRDefault="00984927" w:rsidP="00984927">
      <w:r>
        <w:t xml:space="preserve">3. Программирование территории. Этап переводит стратегические идеи в плоскость экономической реализации. Здесь формулируются приоритетные направления инвестиций, разрабатывается операционная модель и ведется поиск источников финансирования (федеральные гранты, программы </w:t>
      </w:r>
      <w:r w:rsidR="00954DEE">
        <w:t>государственно-частного партнерства</w:t>
      </w:r>
      <w:r>
        <w:t xml:space="preserve">). </w:t>
      </w:r>
    </w:p>
    <w:p w14:paraId="468BA8B7" w14:textId="0582A8C3" w:rsidR="00984927" w:rsidRDefault="00984927" w:rsidP="00984927">
      <w:r>
        <w:t xml:space="preserve">4. Проектирование. </w:t>
      </w:r>
      <w:r w:rsidR="00B019CD" w:rsidRPr="00B019CD">
        <w:t xml:space="preserve">Заключительный этап предполагает детальную разработку планировочных решений. Для создания качественного проекта привлекается широкий круг профильных специалистов, обеспечивающих проработку ключевых разделов: транспортного (доступность и </w:t>
      </w:r>
      <w:proofErr w:type="spellStart"/>
      <w:r w:rsidR="00B019CD" w:rsidRPr="00B019CD">
        <w:t>микромобильность</w:t>
      </w:r>
      <w:proofErr w:type="spellEnd"/>
      <w:r w:rsidR="00B019CD" w:rsidRPr="00B019CD">
        <w:t>), инженерного (инфраструктура), историко-культурного (сохранение наследия) и экологического (устойчивое развитие).</w:t>
      </w:r>
    </w:p>
    <w:p w14:paraId="3CD7F08A" w14:textId="3BBFEA28" w:rsidR="00BF7F6B" w:rsidRDefault="00BF7F6B" w:rsidP="00984927">
      <w:r w:rsidRPr="00BF7F6B">
        <w:t>Для детальной иллюстрации взаимодействия участников процесса автором разработана диаграмма последовательности (рис. 2).</w:t>
      </w:r>
    </w:p>
    <w:p w14:paraId="7FAE1C52" w14:textId="62BE09E0" w:rsidR="00AC2432" w:rsidRPr="00AC2432" w:rsidRDefault="00465C07" w:rsidP="00F67DE1">
      <w:pPr>
        <w:ind w:firstLine="0"/>
      </w:pPr>
      <w:r>
        <w:rPr>
          <w:noProof/>
        </w:rPr>
        <w:lastRenderedPageBreak/>
        <w:drawing>
          <wp:inline distT="0" distB="0" distL="0" distR="0" wp14:anchorId="1968A9B6" wp14:editId="19D37929">
            <wp:extent cx="5933576" cy="6209968"/>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847"/>
                    <a:stretch/>
                  </pic:blipFill>
                  <pic:spPr bwMode="auto">
                    <a:xfrm>
                      <a:off x="0" y="0"/>
                      <a:ext cx="5934075" cy="6210491"/>
                    </a:xfrm>
                    <a:prstGeom prst="rect">
                      <a:avLst/>
                    </a:prstGeom>
                    <a:noFill/>
                    <a:ln>
                      <a:noFill/>
                    </a:ln>
                    <a:extLst>
                      <a:ext uri="{53640926-AAD7-44D8-BBD7-CCE9431645EC}">
                        <a14:shadowObscured xmlns:a14="http://schemas.microsoft.com/office/drawing/2010/main"/>
                      </a:ext>
                    </a:extLst>
                  </pic:spPr>
                </pic:pic>
              </a:graphicData>
            </a:graphic>
          </wp:inline>
        </w:drawing>
      </w:r>
    </w:p>
    <w:p w14:paraId="48062BB1" w14:textId="4CA98A68" w:rsidR="00C05F5B" w:rsidRPr="00513416" w:rsidRDefault="00C05F5B" w:rsidP="00F67DE1">
      <w:pPr>
        <w:jc w:val="center"/>
      </w:pPr>
      <w:r w:rsidRPr="00513416">
        <w:t>Рисунок 2 – Диаграмма последовательности, предложенная автором</w:t>
      </w:r>
    </w:p>
    <w:p w14:paraId="11DC72D2" w14:textId="77777777" w:rsidR="00ED6265" w:rsidRPr="00FB2631" w:rsidRDefault="00F2748C" w:rsidP="00ED6265">
      <w:r w:rsidRPr="00FB2631">
        <w:t>Представленная на рис. 2 диаграмма последовательности отражает логику взаимодействия между Администрацией, Группой по мастер-планированию, Специалистом по анализу данных и Проектной группой. Процесс включает этапы</w:t>
      </w:r>
      <w:r w:rsidR="006B2341" w:rsidRPr="00FB2631">
        <w:t>, описанные далее</w:t>
      </w:r>
      <w:r w:rsidR="00ED6265" w:rsidRPr="00FB2631">
        <w:t>:</w:t>
      </w:r>
    </w:p>
    <w:p w14:paraId="512DA49A" w14:textId="77777777" w:rsidR="00ED6265" w:rsidRDefault="00ED6265" w:rsidP="00ED6265">
      <w:r w:rsidRPr="00FB2631">
        <w:t>1) инициирование</w:t>
      </w:r>
      <w:r>
        <w:t>: администрация направляет запрос группе по мастер-планированию (МП) на развитие территории,</w:t>
      </w:r>
    </w:p>
    <w:p w14:paraId="5F107844" w14:textId="77777777" w:rsidR="00ED6265" w:rsidRDefault="00ED6265" w:rsidP="00ED6265">
      <w:r>
        <w:t>2) аналитика: группа по МП поручает специалисту по анализу данных провести сбор и обработку информации; специалист применяет разработанный алгоритм и передает результаты оценки (баллы и индекс потенциала) обратно группе по МП,</w:t>
      </w:r>
    </w:p>
    <w:p w14:paraId="15E2BE1E" w14:textId="77777777" w:rsidR="00ED6265" w:rsidRDefault="00ED6265" w:rsidP="00ED6265">
      <w:r>
        <w:lastRenderedPageBreak/>
        <w:t>3) стратегия: на основе полученных данных группа по МП разрабатывает сценарии развития и мастер-план,</w:t>
      </w:r>
    </w:p>
    <w:p w14:paraId="36A45094" w14:textId="77777777" w:rsidR="00ED6265" w:rsidRDefault="00ED6265" w:rsidP="00ED6265">
      <w:r>
        <w:t>4) программирование: группа по МП презентует мастер-план Администрации, обосновывая необходимость привлечения субсидий; после подтверждения источников финансирования процесс переходит в стадию реализации,</w:t>
      </w:r>
    </w:p>
    <w:p w14:paraId="58B402C6" w14:textId="77777777" w:rsidR="00ED6265" w:rsidRDefault="00ED6265" w:rsidP="00ED6265">
      <w:r>
        <w:t>5) детальное проектирование: группа по МП формирует техническое задание (ТЗ) для проектной группы; проектная группа осуществляет детальную планировку территории, прорабатывая транспортный, инженерный, экологический и историко-культурный разделы,</w:t>
      </w:r>
    </w:p>
    <w:p w14:paraId="6804B142" w14:textId="77777777" w:rsidR="00ED6265" w:rsidRDefault="00ED6265" w:rsidP="00ED6265">
      <w:r>
        <w:t>6) финализация: готовый проект передается группе по МП для итоговой презентации Администрации и последующей реализации.</w:t>
      </w:r>
    </w:p>
    <w:p w14:paraId="208AF37B" w14:textId="53D686F8" w:rsidR="00DA3D05" w:rsidRPr="00AC2432" w:rsidRDefault="00F2748C" w:rsidP="00ED6265">
      <w:r>
        <w:t xml:space="preserve">Такая последовательность гарантирует, что детальное проектирование начинается только после подтверждения экономической целесообразности и наличия финансирования, что минимизирует риски создания нереализуемых </w:t>
      </w:r>
      <w:r w:rsidRPr="00F2748C">
        <w:t>проектов</w:t>
      </w:r>
      <w:r w:rsidR="00DA3D05" w:rsidRPr="00F2748C">
        <w:t>.</w:t>
      </w:r>
    </w:p>
    <w:p w14:paraId="67632025" w14:textId="4919E387" w:rsidR="00762024" w:rsidRPr="000F12CF" w:rsidRDefault="00762024" w:rsidP="00C013BC">
      <w:pPr>
        <w:pStyle w:val="2"/>
        <w:tabs>
          <w:tab w:val="left" w:pos="426"/>
        </w:tabs>
        <w:spacing w:before="0" w:after="0"/>
      </w:pPr>
      <w:bookmarkStart w:id="32" w:name="_Toc228887931"/>
      <w:r w:rsidRPr="000F12CF">
        <w:t>Нормативная база</w:t>
      </w:r>
      <w:bookmarkEnd w:id="32"/>
    </w:p>
    <w:p w14:paraId="75B49264" w14:textId="4B697CF9" w:rsidR="00762024" w:rsidRDefault="00762024" w:rsidP="00C013BC">
      <w:r>
        <w:t xml:space="preserve">На данный </w:t>
      </w:r>
      <w:r w:rsidRPr="007B07EA">
        <w:t xml:space="preserve">момент </w:t>
      </w:r>
      <w:r w:rsidR="00E16343" w:rsidRPr="007B07EA">
        <w:t>не существует единой методологии, в которой был бы описан единый метод</w:t>
      </w:r>
      <w:r w:rsidR="008763FC" w:rsidRPr="007B07EA">
        <w:t xml:space="preserve"> или алгоритм</w:t>
      </w:r>
      <w:r w:rsidR="00E16343" w:rsidRPr="007B07EA">
        <w:t xml:space="preserve"> оценки туристического потенциала городов. Однако, есть источники, которые </w:t>
      </w:r>
      <w:r w:rsidRPr="007B07EA">
        <w:t xml:space="preserve">косвенно </w:t>
      </w:r>
      <w:r w:rsidR="001A709A" w:rsidRPr="007B07EA">
        <w:t>влия</w:t>
      </w:r>
      <w:r w:rsidR="00E16343" w:rsidRPr="007B07EA">
        <w:t>ю</w:t>
      </w:r>
      <w:r w:rsidR="001A709A" w:rsidRPr="007B07EA">
        <w:t xml:space="preserve">т на оценку туристического потенциала и разработку дальнейших рекомендаций по его развитию. </w:t>
      </w:r>
    </w:p>
    <w:p w14:paraId="5BBB0D0C" w14:textId="6B835E1C" w:rsidR="00ED6265" w:rsidRDefault="00ED6265" w:rsidP="00ED6265">
      <w:r>
        <w:t>Документация, представленная ниже, может дать информацию при оценке туристического потенциала и косвенно повлиять на дальнейшее развитие туризма</w:t>
      </w:r>
      <w:r w:rsidR="001209CD">
        <w:t>.</w:t>
      </w:r>
    </w:p>
    <w:p w14:paraId="31F06F89" w14:textId="067C4AC3" w:rsidR="00ED6265" w:rsidRDefault="00ED6265" w:rsidP="00221E35">
      <w:pPr>
        <w:pStyle w:val="a0"/>
        <w:numPr>
          <w:ilvl w:val="0"/>
          <w:numId w:val="26"/>
        </w:numPr>
      </w:pPr>
      <w:r>
        <w:t>Градостроительный кодекс Российской Федерации (</w:t>
      </w:r>
      <w:proofErr w:type="spellStart"/>
      <w:r>
        <w:t>ГрК</w:t>
      </w:r>
      <w:proofErr w:type="spellEnd"/>
      <w:r>
        <w:t xml:space="preserve"> РФ): определяет общие правила градостроительной деятельности, которые важны при планировании развития туристической инфраструктуры; </w:t>
      </w:r>
      <w:proofErr w:type="spellStart"/>
      <w:r>
        <w:t>ГрК</w:t>
      </w:r>
      <w:proofErr w:type="spellEnd"/>
      <w:r>
        <w:t xml:space="preserve"> РФ регулирует территориальное планирование и зонирование, что является основой для размещения туристических объектов</w:t>
      </w:r>
      <w:r w:rsidR="001209CD">
        <w:t>.</w:t>
      </w:r>
    </w:p>
    <w:p w14:paraId="0EEE8895" w14:textId="77777777" w:rsidR="001209CD" w:rsidRDefault="00ED6265" w:rsidP="001209CD">
      <w:pPr>
        <w:pStyle w:val="a0"/>
        <w:numPr>
          <w:ilvl w:val="0"/>
          <w:numId w:val="26"/>
        </w:numPr>
      </w:pPr>
      <w:r>
        <w:t>Федеральный закон от 25.06.2002 № 73-ФЗ «Об объектах культурного наследия (памятниках истории и культуры) народов Российской Федерации»: данный закон определяет правила охраны и использования объектов культурного наследия</w:t>
      </w:r>
      <w:r w:rsidR="001209CD">
        <w:t>.</w:t>
      </w:r>
    </w:p>
    <w:p w14:paraId="6FDB1F14" w14:textId="47DC4FBC" w:rsidR="00ED6265" w:rsidRDefault="00ED6265" w:rsidP="001209CD">
      <w:pPr>
        <w:pStyle w:val="a0"/>
        <w:numPr>
          <w:ilvl w:val="0"/>
          <w:numId w:val="26"/>
        </w:numPr>
      </w:pPr>
      <w:r>
        <w:t>Федеральный закон от 10.01.2002 № 7-ФЗ «Об охране окружающей среды»: устанавливает принципы охраны окружающей среды и может влиять на развитие экотуризма и рекреационных зон</w:t>
      </w:r>
      <w:r w:rsidR="001209CD">
        <w:t>.</w:t>
      </w:r>
    </w:p>
    <w:p w14:paraId="28EC2E35" w14:textId="2344C660" w:rsidR="00ED6265" w:rsidRPr="00ED6265" w:rsidRDefault="00ED6265" w:rsidP="00ED6265">
      <w:r>
        <w:lastRenderedPageBreak/>
        <w:t xml:space="preserve">4) </w:t>
      </w:r>
      <w:r w:rsidR="001209CD">
        <w:t>Д</w:t>
      </w:r>
      <w:r w:rsidRPr="00ED6265">
        <w:t>окументы территориального планирования (схемы территориального планирования, генеральные планы): определяют стратегические направления развития территории, включая потенциальную туристическую отрасль</w:t>
      </w:r>
      <w:r w:rsidR="001209CD">
        <w:t>.</w:t>
      </w:r>
    </w:p>
    <w:p w14:paraId="33C2C16F" w14:textId="2AE13CAE" w:rsidR="001A709A" w:rsidRPr="00B00CE0" w:rsidRDefault="00ED6265" w:rsidP="00ED6265">
      <w:r w:rsidRPr="00ED6265">
        <w:t xml:space="preserve">5) </w:t>
      </w:r>
      <w:r w:rsidR="001209CD">
        <w:t>Р</w:t>
      </w:r>
      <w:r w:rsidR="001A709A" w:rsidRPr="00ED6265">
        <w:t xml:space="preserve">егиональные </w:t>
      </w:r>
      <w:r w:rsidR="001A709A" w:rsidRPr="00B00CE0">
        <w:t>законы о туристской деятельности</w:t>
      </w:r>
      <w:r w:rsidRPr="00B00CE0">
        <w:t>.</w:t>
      </w:r>
    </w:p>
    <w:p w14:paraId="2CD5BF7F" w14:textId="30D8D774" w:rsidR="001A709A" w:rsidRPr="00B00CE0" w:rsidRDefault="001A709A" w:rsidP="00C013BC">
      <w:r w:rsidRPr="00B00CE0">
        <w:t>Влияют косвенно, но довольно часто содержат общие рекомендации и принципы по развитию туризма в конкретном регионе, определяя основные направления и приоритеты.</w:t>
      </w:r>
    </w:p>
    <w:p w14:paraId="1F2047FA" w14:textId="00980939" w:rsidR="001A709A" w:rsidRPr="00B00CE0" w:rsidRDefault="001A709A" w:rsidP="00C013BC">
      <w:r w:rsidRPr="00B00CE0">
        <w:t>Документация, содержащая общие рекомендации и принципы</w:t>
      </w:r>
      <w:r w:rsidR="001209CD">
        <w:t>.</w:t>
      </w:r>
    </w:p>
    <w:p w14:paraId="412B49F7" w14:textId="0B5FE4D3" w:rsidR="00B00CE0" w:rsidRPr="00FC185C" w:rsidRDefault="001209CD" w:rsidP="001209CD">
      <w:pPr>
        <w:pStyle w:val="a0"/>
        <w:numPr>
          <w:ilvl w:val="0"/>
          <w:numId w:val="29"/>
        </w:numPr>
        <w:ind w:hanging="11"/>
      </w:pPr>
      <w:r>
        <w:t>Р</w:t>
      </w:r>
      <w:r w:rsidR="001A709A" w:rsidRPr="00B00CE0">
        <w:t xml:space="preserve">аспоряжение Правительства РФ от 20 сентября 2019 г. № 2129-р </w:t>
      </w:r>
      <w:r w:rsidR="0006782E" w:rsidRPr="00B00CE0">
        <w:t>«</w:t>
      </w:r>
      <w:r w:rsidR="001A709A" w:rsidRPr="00B00CE0">
        <w:t>Об утверждении Стратегии развития туризма в Российской Федерации на период до 2035 года</w:t>
      </w:r>
      <w:r w:rsidR="0006782E" w:rsidRPr="00B00CE0">
        <w:t>»</w:t>
      </w:r>
      <w:r w:rsidR="00B00CE0" w:rsidRPr="00B00CE0">
        <w:t xml:space="preserve">: </w:t>
      </w:r>
      <w:r w:rsidR="001A709A" w:rsidRPr="00B00CE0">
        <w:t xml:space="preserve">является стратегическим и определяет основные направления развития туризма в Российской Федерации. Он не содержит конкретных методик оценки туристического потенциала, но устанавливает общий вектор развития </w:t>
      </w:r>
      <w:r w:rsidR="001A709A" w:rsidRPr="00FC185C">
        <w:t>туристической отрасли</w:t>
      </w:r>
      <w:r>
        <w:t>.</w:t>
      </w:r>
    </w:p>
    <w:p w14:paraId="73A255E5" w14:textId="61F308CF" w:rsidR="001A709A" w:rsidRPr="00FC185C" w:rsidRDefault="001209CD" w:rsidP="001209CD">
      <w:pPr>
        <w:pStyle w:val="a0"/>
        <w:numPr>
          <w:ilvl w:val="0"/>
          <w:numId w:val="29"/>
        </w:numPr>
        <w:ind w:hanging="11"/>
      </w:pPr>
      <w:r>
        <w:t>П</w:t>
      </w:r>
      <w:r w:rsidR="001A709A" w:rsidRPr="00FC185C">
        <w:t>рограммы развития туризма (региональные и муниципальные)</w:t>
      </w:r>
      <w:r w:rsidR="00B00CE0" w:rsidRPr="00FC185C">
        <w:t>.</w:t>
      </w:r>
    </w:p>
    <w:p w14:paraId="6281FB3A" w14:textId="12F1B070" w:rsidR="0052416A" w:rsidRPr="00FC185C" w:rsidRDefault="001927CE" w:rsidP="00C013BC">
      <w:pPr>
        <w:pStyle w:val="2"/>
        <w:numPr>
          <w:ilvl w:val="0"/>
          <w:numId w:val="0"/>
        </w:numPr>
        <w:tabs>
          <w:tab w:val="clear" w:pos="1134"/>
          <w:tab w:val="left" w:pos="567"/>
        </w:tabs>
        <w:spacing w:before="0" w:after="0"/>
        <w:ind w:firstLine="709"/>
      </w:pPr>
      <w:bookmarkStart w:id="33" w:name="_Toc228887932"/>
      <w:r w:rsidRPr="00FC185C">
        <w:t xml:space="preserve">1.5. </w:t>
      </w:r>
      <w:r w:rsidR="007664F1" w:rsidRPr="00FC185C">
        <w:t>Анализ отечественного и зарубежного опыта развития туризма в городах с различной степенью индустриализации</w:t>
      </w:r>
      <w:bookmarkEnd w:id="33"/>
    </w:p>
    <w:p w14:paraId="209EE2C4" w14:textId="3EF4C7B7" w:rsidR="0052416A" w:rsidRPr="00FC185C" w:rsidRDefault="00753E57" w:rsidP="00C013BC">
      <w:r w:rsidRPr="00FC185C">
        <w:t xml:space="preserve">Рассмотрим зарубежные и отечественные примеры городов, обладающих различной степенью индустриализации, которые успешно интегрируют туристическую функцию в свою структуру. </w:t>
      </w:r>
    </w:p>
    <w:p w14:paraId="2F418A30" w14:textId="6D98A7DB" w:rsidR="0052416A" w:rsidRPr="00FC185C" w:rsidRDefault="0052416A" w:rsidP="001209CD">
      <w:pPr>
        <w:pStyle w:val="a0"/>
        <w:numPr>
          <w:ilvl w:val="0"/>
          <w:numId w:val="30"/>
        </w:numPr>
        <w:ind w:hanging="11"/>
      </w:pPr>
      <w:r w:rsidRPr="00FC185C">
        <w:t>Лодзь (Польша)</w:t>
      </w:r>
    </w:p>
    <w:p w14:paraId="1611ADDB" w14:textId="2CA22F49" w:rsidR="00447247" w:rsidRPr="00FC185C" w:rsidRDefault="00EB4463" w:rsidP="00C013BC">
      <w:r w:rsidRPr="00FC185C">
        <w:t xml:space="preserve">Лодзь представляет собой эталонный пример преодоления системного кризиса, спровоцированного упадком текстильного кластера. </w:t>
      </w:r>
      <w:r w:rsidR="00447247" w:rsidRPr="00FC185C">
        <w:t xml:space="preserve">Опыт </w:t>
      </w:r>
      <w:r w:rsidRPr="00FC185C">
        <w:t>г. Лодзь</w:t>
      </w:r>
      <w:r w:rsidR="00447247" w:rsidRPr="00FC185C">
        <w:t xml:space="preserve"> ценен для городов, где традиционная индустрия утратила свою экономическую роль.</w:t>
      </w:r>
    </w:p>
    <w:p w14:paraId="3092405C" w14:textId="77777777" w:rsidR="004819AF" w:rsidRPr="00FC185C" w:rsidRDefault="004819AF" w:rsidP="00C013BC">
      <w:pPr>
        <w:rPr>
          <w:rFonts w:eastAsia="Calibri"/>
          <w:szCs w:val="22"/>
          <w:lang w:eastAsia="en-US"/>
        </w:rPr>
      </w:pPr>
      <w:r w:rsidRPr="00FC185C">
        <w:t>В качестве приоритетных векторов развития были выбраны:</w:t>
      </w:r>
    </w:p>
    <w:p w14:paraId="7126BD18" w14:textId="6026FF00" w:rsidR="001C476D" w:rsidRPr="00FC185C" w:rsidRDefault="001C476D" w:rsidP="00221E35">
      <w:pPr>
        <w:pStyle w:val="a0"/>
        <w:numPr>
          <w:ilvl w:val="0"/>
          <w:numId w:val="5"/>
        </w:numPr>
        <w:ind w:left="0" w:firstLine="709"/>
      </w:pPr>
      <w:r w:rsidRPr="00FC185C">
        <w:t>реконструкция бывших фабричных зданий и превращение их в культурные центры, музеи и лофты</w:t>
      </w:r>
      <w:r w:rsidR="00087B5A" w:rsidRPr="00FC185C">
        <w:t>,</w:t>
      </w:r>
    </w:p>
    <w:p w14:paraId="76314238" w14:textId="128A7E87" w:rsidR="001C476D" w:rsidRPr="00FC185C" w:rsidRDefault="001C476D" w:rsidP="00221E35">
      <w:pPr>
        <w:pStyle w:val="a0"/>
        <w:numPr>
          <w:ilvl w:val="0"/>
          <w:numId w:val="5"/>
        </w:numPr>
        <w:ind w:left="0" w:firstLine="709"/>
      </w:pPr>
      <w:r w:rsidRPr="00FC185C">
        <w:t>развитие стрит-арта и уличной культуры</w:t>
      </w:r>
      <w:r w:rsidR="00087B5A" w:rsidRPr="00FC185C">
        <w:t>,</w:t>
      </w:r>
    </w:p>
    <w:p w14:paraId="6F0A6129" w14:textId="73FAB687" w:rsidR="001C476D" w:rsidRPr="00FC185C" w:rsidRDefault="001C476D" w:rsidP="00221E35">
      <w:pPr>
        <w:pStyle w:val="a0"/>
        <w:numPr>
          <w:ilvl w:val="0"/>
          <w:numId w:val="5"/>
        </w:numPr>
        <w:ind w:left="0" w:firstLine="709"/>
      </w:pPr>
      <w:r w:rsidRPr="00FC185C">
        <w:t>проведение фестивалей и культурных мероприятий.</w:t>
      </w:r>
    </w:p>
    <w:p w14:paraId="370833C0" w14:textId="234344AF" w:rsidR="00AC2432" w:rsidRPr="00FC185C" w:rsidRDefault="001C476D" w:rsidP="00C013BC">
      <w:r w:rsidRPr="00FC185C">
        <w:t>В</w:t>
      </w:r>
      <w:r w:rsidRPr="00FC185C">
        <w:rPr>
          <w:lang w:val="en-US"/>
        </w:rPr>
        <w:t xml:space="preserve"> </w:t>
      </w:r>
      <w:r w:rsidRPr="00FC185C">
        <w:t>статье</w:t>
      </w:r>
      <w:r w:rsidRPr="00FC185C">
        <w:rPr>
          <w:lang w:val="en-US"/>
        </w:rPr>
        <w:t xml:space="preserve"> «Problems of post-industrial city development. Tensions</w:t>
      </w:r>
      <w:r w:rsidRPr="00FC185C">
        <w:t xml:space="preserve"> </w:t>
      </w:r>
      <w:r w:rsidRPr="00FC185C">
        <w:rPr>
          <w:lang w:val="en-US"/>
        </w:rPr>
        <w:t>between</w:t>
      </w:r>
      <w:r w:rsidRPr="00FC185C">
        <w:t xml:space="preserve"> </w:t>
      </w:r>
      <w:r w:rsidRPr="00FC185C">
        <w:rPr>
          <w:lang w:val="en-US"/>
        </w:rPr>
        <w:t>the</w:t>
      </w:r>
      <w:r w:rsidRPr="00FC185C">
        <w:t xml:space="preserve"> </w:t>
      </w:r>
      <w:r w:rsidRPr="00FC185C">
        <w:rPr>
          <w:lang w:val="en-US"/>
        </w:rPr>
        <w:t>structure</w:t>
      </w:r>
      <w:r w:rsidRPr="00FC185C">
        <w:t xml:space="preserve"> </w:t>
      </w:r>
      <w:r w:rsidRPr="00FC185C">
        <w:rPr>
          <w:lang w:val="en-US"/>
        </w:rPr>
        <w:t>and</w:t>
      </w:r>
      <w:r w:rsidRPr="00FC185C">
        <w:t xml:space="preserve"> </w:t>
      </w:r>
      <w:r w:rsidRPr="00FC185C">
        <w:rPr>
          <w:lang w:val="en-US"/>
        </w:rPr>
        <w:t>image</w:t>
      </w:r>
      <w:r w:rsidRPr="00FC185C">
        <w:t xml:space="preserve"> </w:t>
      </w:r>
      <w:r w:rsidRPr="00FC185C">
        <w:rPr>
          <w:lang w:val="en-US"/>
        </w:rPr>
        <w:t>of</w:t>
      </w:r>
      <w:r w:rsidRPr="00FC185C">
        <w:t xml:space="preserve"> </w:t>
      </w:r>
      <w:proofErr w:type="spellStart"/>
      <w:r w:rsidRPr="00FC185C">
        <w:t>Łó</w:t>
      </w:r>
      <w:proofErr w:type="spellEnd"/>
      <w:r w:rsidRPr="00FC185C">
        <w:rPr>
          <w:lang w:val="en-US"/>
        </w:rPr>
        <w:t>d</w:t>
      </w:r>
      <w:r w:rsidRPr="00FC185C">
        <w:t>ź (</w:t>
      </w:r>
      <w:r w:rsidRPr="00FC185C">
        <w:rPr>
          <w:lang w:val="en-US"/>
        </w:rPr>
        <w:t>Poland</w:t>
      </w:r>
      <w:r w:rsidRPr="00FC185C">
        <w:t>)»</w:t>
      </w:r>
      <w:r w:rsidR="008763FC" w:rsidRPr="00FC185C">
        <w:t xml:space="preserve"> [</w:t>
      </w:r>
      <w:r w:rsidR="003E2356" w:rsidRPr="00FC185C">
        <w:t>6</w:t>
      </w:r>
      <w:r w:rsidR="008763FC" w:rsidRPr="00FC185C">
        <w:t>]</w:t>
      </w:r>
      <w:r w:rsidRPr="00FC185C">
        <w:t xml:space="preserve"> </w:t>
      </w:r>
      <w:r w:rsidR="00447247" w:rsidRPr="00FC185C">
        <w:t>подчеркивается важность анализа субъективного восприятия города жителями и туристами. Опыт Лодзи показывает, что промышленная архитектура может выступать мощным «аттрактором», но только при условии преодоления хаотичности застройки и формирования целостного архитектурного стиля. Использование концепции</w:t>
      </w:r>
      <w:r w:rsidR="00997143" w:rsidRPr="00FC185C">
        <w:t xml:space="preserve"> </w:t>
      </w:r>
      <w:proofErr w:type="spellStart"/>
      <w:r w:rsidR="00997143" w:rsidRPr="00FC185C">
        <w:t>Соджи</w:t>
      </w:r>
      <w:proofErr w:type="spellEnd"/>
      <w:r w:rsidR="00447247" w:rsidRPr="00FC185C">
        <w:t xml:space="preserve"> «</w:t>
      </w:r>
      <w:proofErr w:type="spellStart"/>
      <w:r w:rsidR="00447247" w:rsidRPr="00FC185C">
        <w:t>триалектики</w:t>
      </w:r>
      <w:proofErr w:type="spellEnd"/>
      <w:r w:rsidR="00447247" w:rsidRPr="00FC185C">
        <w:t xml:space="preserve"> </w:t>
      </w:r>
      <w:proofErr w:type="spellStart"/>
      <w:r w:rsidR="00997143" w:rsidRPr="00FC185C">
        <w:t>пространственности</w:t>
      </w:r>
      <w:proofErr w:type="spellEnd"/>
      <w:r w:rsidR="00447247" w:rsidRPr="00FC185C">
        <w:t>» позволило городу оценить свой потенциал</w:t>
      </w:r>
      <w:r w:rsidR="00997143" w:rsidRPr="00FC185C">
        <w:t xml:space="preserve"> через призму взаимодействия объективного (существующее пространство) и субъективного </w:t>
      </w:r>
      <w:r w:rsidR="00997143" w:rsidRPr="00FC185C">
        <w:lastRenderedPageBreak/>
        <w:t xml:space="preserve">(мнение горожан) восприятия города. «Третье пространство» (синтез первого и второго) косвенно иллюстрирует потенциал развития туризма. </w:t>
      </w:r>
      <w:r w:rsidR="00BF17C0" w:rsidRPr="00FC185C">
        <w:t xml:space="preserve">Также в статье описывается, что было проведено </w:t>
      </w:r>
      <w:proofErr w:type="spellStart"/>
      <w:r w:rsidR="00BF17C0" w:rsidRPr="00FC185C">
        <w:t>фотоэссе</w:t>
      </w:r>
      <w:proofErr w:type="spellEnd"/>
      <w:r w:rsidR="00BF17C0" w:rsidRPr="00FC185C">
        <w:t xml:space="preserve"> жителей, которое показало, что город имеет неоднозначный имидж в глазах самих горожан, что также указывает, что потенциальное восприятие туристами не будет резко положительным. </w:t>
      </w:r>
    </w:p>
    <w:p w14:paraId="30A8F31D" w14:textId="7B3BF18E" w:rsidR="00BF17C0" w:rsidRPr="00FC185C" w:rsidRDefault="00BF17C0" w:rsidP="00C013BC">
      <w:r w:rsidRPr="00FC185C">
        <w:t>Прямые рекомендации для дальнейшего развития туризма отсутствуют, но из анализа можно выделить косвенные предложения по развитию туристического потенциала: разработка целостной стратегии развития города на основе анализа, которая бы учитывала сохранение исторических ценностей, решение социальных проблем, преобразование заброшенных промышленных объектов в новые общественные пространства, развитие культурных мероприятий (создание новых фестивалей, организация новых музеев и т.д.)</w:t>
      </w:r>
      <w:bookmarkStart w:id="34" w:name="_Hlk187856382"/>
      <w:r w:rsidR="00493DC7" w:rsidRPr="00FC185C">
        <w:t>.</w:t>
      </w:r>
    </w:p>
    <w:bookmarkEnd w:id="34"/>
    <w:p w14:paraId="0CFC22FD" w14:textId="563278D4" w:rsidR="00BF17C0" w:rsidRPr="00FC185C" w:rsidRDefault="00BF17C0" w:rsidP="001209CD">
      <w:pPr>
        <w:pStyle w:val="a0"/>
        <w:numPr>
          <w:ilvl w:val="0"/>
          <w:numId w:val="30"/>
        </w:numPr>
        <w:ind w:hanging="11"/>
      </w:pPr>
      <w:r w:rsidRPr="00FC185C">
        <w:t>Гамбург (Германия)</w:t>
      </w:r>
    </w:p>
    <w:p w14:paraId="754CB389" w14:textId="6EAB4EED" w:rsidR="00AC2432" w:rsidRPr="00FC185C" w:rsidRDefault="006D4F14" w:rsidP="00C013BC">
      <w:r w:rsidRPr="00FC185C">
        <w:t xml:space="preserve">Гамбург демонстрирует опыт города, где индустриальная функция (порт) не исчезла, но трансформировалась, освободив территории для новых городских смыслов. Это пример «смешанной» модели развития. </w:t>
      </w:r>
      <w:r w:rsidR="009B0FDA" w:rsidRPr="00FC185C">
        <w:t>На данный момент Гамбург привлекает своим историческим наследием, архитектурой, музеями.</w:t>
      </w:r>
    </w:p>
    <w:p w14:paraId="35CAFB55" w14:textId="559033F2" w:rsidR="00AC2432" w:rsidRPr="00FC185C" w:rsidRDefault="009B0FDA" w:rsidP="00C013BC">
      <w:r w:rsidRPr="00FC185C">
        <w:t xml:space="preserve">Статья </w:t>
      </w:r>
      <w:r w:rsidR="0006782E" w:rsidRPr="00FC185C">
        <w:t>«</w:t>
      </w:r>
      <w:r w:rsidRPr="00FC185C">
        <w:rPr>
          <w:lang w:val="en-US"/>
        </w:rPr>
        <w:t>The</w:t>
      </w:r>
      <w:r w:rsidRPr="00FC185C">
        <w:t xml:space="preserve"> </w:t>
      </w:r>
      <w:r w:rsidRPr="00FC185C">
        <w:rPr>
          <w:lang w:val="en-US"/>
        </w:rPr>
        <w:t>Hamburg</w:t>
      </w:r>
      <w:r w:rsidRPr="00FC185C">
        <w:t xml:space="preserve"> </w:t>
      </w:r>
      <w:r w:rsidRPr="00FC185C">
        <w:rPr>
          <w:lang w:val="en-US"/>
        </w:rPr>
        <w:t>transformation</w:t>
      </w:r>
      <w:r w:rsidRPr="00FC185C">
        <w:t xml:space="preserve">: </w:t>
      </w:r>
      <w:r w:rsidRPr="00FC185C">
        <w:rPr>
          <w:lang w:val="en-US"/>
        </w:rPr>
        <w:t>From</w:t>
      </w:r>
      <w:r w:rsidRPr="00FC185C">
        <w:t xml:space="preserve"> </w:t>
      </w:r>
      <w:r w:rsidRPr="00FC185C">
        <w:rPr>
          <w:lang w:val="en-US"/>
        </w:rPr>
        <w:t>industrial</w:t>
      </w:r>
      <w:r w:rsidRPr="00FC185C">
        <w:t xml:space="preserve"> </w:t>
      </w:r>
      <w:r w:rsidRPr="00FC185C">
        <w:rPr>
          <w:lang w:val="en-US"/>
        </w:rPr>
        <w:t>city</w:t>
      </w:r>
      <w:r w:rsidRPr="00FC185C">
        <w:t xml:space="preserve"> </w:t>
      </w:r>
      <w:r w:rsidRPr="00FC185C">
        <w:rPr>
          <w:lang w:val="en-US"/>
        </w:rPr>
        <w:t>to</w:t>
      </w:r>
      <w:r w:rsidRPr="00FC185C">
        <w:t xml:space="preserve"> </w:t>
      </w:r>
      <w:r w:rsidRPr="00FC185C">
        <w:rPr>
          <w:lang w:val="en-US"/>
        </w:rPr>
        <w:t>global</w:t>
      </w:r>
      <w:r w:rsidRPr="00FC185C">
        <w:t xml:space="preserve"> </w:t>
      </w:r>
      <w:r w:rsidRPr="00FC185C">
        <w:rPr>
          <w:lang w:val="en-US"/>
        </w:rPr>
        <w:t>service</w:t>
      </w:r>
      <w:r w:rsidRPr="00FC185C">
        <w:t xml:space="preserve"> </w:t>
      </w:r>
      <w:r w:rsidRPr="00FC185C">
        <w:rPr>
          <w:lang w:val="en-US"/>
        </w:rPr>
        <w:t>hub</w:t>
      </w:r>
      <w:r w:rsidRPr="00FC185C">
        <w:t xml:space="preserve">, </w:t>
      </w:r>
      <w:r w:rsidRPr="00FC185C">
        <w:rPr>
          <w:lang w:val="en-US"/>
        </w:rPr>
        <w:t>and</w:t>
      </w:r>
      <w:r w:rsidRPr="00FC185C">
        <w:t xml:space="preserve"> </w:t>
      </w:r>
      <w:r w:rsidRPr="00FC185C">
        <w:rPr>
          <w:lang w:val="en-US"/>
        </w:rPr>
        <w:t>the</w:t>
      </w:r>
      <w:r w:rsidRPr="00FC185C">
        <w:t xml:space="preserve"> </w:t>
      </w:r>
      <w:r w:rsidRPr="00FC185C">
        <w:rPr>
          <w:lang w:val="en-US"/>
        </w:rPr>
        <w:t>relevance</w:t>
      </w:r>
      <w:r w:rsidRPr="00FC185C">
        <w:t xml:space="preserve"> </w:t>
      </w:r>
      <w:r w:rsidRPr="00FC185C">
        <w:rPr>
          <w:lang w:val="en-US"/>
        </w:rPr>
        <w:t>for</w:t>
      </w:r>
      <w:r w:rsidRPr="00FC185C">
        <w:t xml:space="preserve"> </w:t>
      </w:r>
      <w:r w:rsidRPr="00FC185C">
        <w:rPr>
          <w:lang w:val="en-US"/>
        </w:rPr>
        <w:t>urban</w:t>
      </w:r>
      <w:r w:rsidRPr="00FC185C">
        <w:t xml:space="preserve"> </w:t>
      </w:r>
      <w:r w:rsidRPr="00FC185C">
        <w:rPr>
          <w:lang w:val="en-US"/>
        </w:rPr>
        <w:t>regeneration</w:t>
      </w:r>
      <w:r w:rsidRPr="00FC185C">
        <w:t xml:space="preserve"> </w:t>
      </w:r>
      <w:r w:rsidRPr="00FC185C">
        <w:rPr>
          <w:lang w:val="en-US"/>
        </w:rPr>
        <w:t>of</w:t>
      </w:r>
      <w:r w:rsidRPr="00FC185C">
        <w:t xml:space="preserve"> </w:t>
      </w:r>
      <w:r w:rsidRPr="00FC185C">
        <w:rPr>
          <w:lang w:val="en-US"/>
        </w:rPr>
        <w:t>brownfield</w:t>
      </w:r>
      <w:r w:rsidRPr="00FC185C">
        <w:t xml:space="preserve"> </w:t>
      </w:r>
      <w:r w:rsidRPr="00FC185C">
        <w:rPr>
          <w:lang w:val="en-US"/>
        </w:rPr>
        <w:t>areas</w:t>
      </w:r>
      <w:r w:rsidR="0006782E" w:rsidRPr="00FC185C">
        <w:t>»</w:t>
      </w:r>
      <w:r w:rsidRPr="00FC185C">
        <w:t xml:space="preserve"> </w:t>
      </w:r>
      <w:r w:rsidR="00662CF6" w:rsidRPr="00FC185C">
        <w:t>[</w:t>
      </w:r>
      <w:r w:rsidR="003E2356" w:rsidRPr="00FC185C">
        <w:t>7</w:t>
      </w:r>
      <w:r w:rsidR="00662CF6" w:rsidRPr="00FC185C">
        <w:t xml:space="preserve">] </w:t>
      </w:r>
      <w:r w:rsidRPr="00FC185C">
        <w:t xml:space="preserve">повествует о преобразовании Гамбурга в глобальный центр, где уделяет особое внимание процессу преобразования промышленных территорий. </w:t>
      </w:r>
    </w:p>
    <w:p w14:paraId="6D672BFB" w14:textId="3A81845B" w:rsidR="009B0FDA" w:rsidRPr="00FC185C" w:rsidRDefault="009B0FDA" w:rsidP="00C013BC">
      <w:r w:rsidRPr="00FC185C">
        <w:t>В статье указано, что трансформация города в постиндустриальную эпоху содержалась не только изменениями в экономике, но и регенерацией промышленных территорий, что привело к созданию новых культурных объектов, общественных пространств и архитектурных достопримечательностей</w:t>
      </w:r>
      <w:r w:rsidR="00493DC7" w:rsidRPr="00FC185C">
        <w:t>.</w:t>
      </w:r>
    </w:p>
    <w:p w14:paraId="6FB37435" w14:textId="527E0652" w:rsidR="00D841F4" w:rsidRPr="00FC185C" w:rsidRDefault="00D841F4" w:rsidP="00C013BC">
      <w:r w:rsidRPr="00FC185C">
        <w:t>Для достижения этих целей муниципальные власти внедрили принципы устойчивого планирования. Речь идет о создании зон смешанной застройки, где жилые и офисные площади гармонично сосуществуют с ритейлом и объектами культуры. Такой подход, дополненный активным привлечением инвестиций и концептуальным переосмыслением индустриального наследия, позволил городу полностью перезагрузить свой имидж.</w:t>
      </w:r>
    </w:p>
    <w:p w14:paraId="2E23AC93" w14:textId="0AF8391B" w:rsidR="00203ED4" w:rsidRPr="00FC185C" w:rsidRDefault="00203ED4" w:rsidP="00C013BC">
      <w:pPr>
        <w:rPr>
          <w:rFonts w:eastAsia="Calibri"/>
          <w:szCs w:val="22"/>
          <w:lang w:eastAsia="en-US"/>
        </w:rPr>
      </w:pPr>
      <w:r w:rsidRPr="00FC185C">
        <w:t xml:space="preserve">Таким образом, </w:t>
      </w:r>
      <w:proofErr w:type="spellStart"/>
      <w:r w:rsidRPr="00FC185C">
        <w:t>ревитализация</w:t>
      </w:r>
      <w:proofErr w:type="spellEnd"/>
      <w:r w:rsidRPr="00FC185C">
        <w:t xml:space="preserve"> индустриальных массивов и их адаптация под общественные нужды не только повышает туристическую привлекательность города, но и выступает катализатором качественного роста всей индустрии гостеприимства.</w:t>
      </w:r>
    </w:p>
    <w:p w14:paraId="434A23AB" w14:textId="39272783" w:rsidR="00C51AB6" w:rsidRPr="00FC185C" w:rsidRDefault="00896249" w:rsidP="00221E35">
      <w:pPr>
        <w:pStyle w:val="a0"/>
        <w:numPr>
          <w:ilvl w:val="0"/>
          <w:numId w:val="30"/>
        </w:numPr>
        <w:ind w:left="0" w:firstLine="709"/>
      </w:pPr>
      <w:r w:rsidRPr="00FC185C">
        <w:t>Иваново (Россия)</w:t>
      </w:r>
    </w:p>
    <w:p w14:paraId="28CD3D15" w14:textId="68C8EAFD" w:rsidR="009C42F6" w:rsidRPr="00FC185C" w:rsidRDefault="006D4F14" w:rsidP="00C013BC">
      <w:r w:rsidRPr="00FC185C">
        <w:lastRenderedPageBreak/>
        <w:t>Отечественный опыт города Иваново интересен тем, что город сохраняет свою специализацию (центр легкой промышленности), но активно диверсифицирует экономику через туризм.</w:t>
      </w:r>
      <w:r w:rsidR="009C42F6" w:rsidRPr="00FC185C">
        <w:t xml:space="preserve"> Город обладает уникальным историко-культурным наследием, связанным с текстильной промышленностью, авангардом и купеческой архитектурой, благодаря чему наблюдается рост числа туристов, интересующихся историей города и промышленным туризмом. </w:t>
      </w:r>
    </w:p>
    <w:p w14:paraId="51BE72A3" w14:textId="0450AA8A" w:rsidR="00301CBD" w:rsidRPr="00FC185C" w:rsidRDefault="006D4F14" w:rsidP="00C013BC">
      <w:r w:rsidRPr="00FC185C">
        <w:t>В работе Соловьевой Е.А. «Оценка туристско-рекреационного потенциала г. Иваново» [</w:t>
      </w:r>
      <w:r w:rsidR="003E2356" w:rsidRPr="00FC185C">
        <w:t>8</w:t>
      </w:r>
      <w:r w:rsidRPr="00FC185C">
        <w:t xml:space="preserve">] применен комплексный методологический подход, включающий SWOT-анализ, контент-анализ и оценку статистических показателей. Это позволило выявить сильные стороны </w:t>
      </w:r>
      <w:r w:rsidR="00D841F4" w:rsidRPr="00FC185C">
        <w:t>-</w:t>
      </w:r>
      <w:r w:rsidRPr="00FC185C">
        <w:t xml:space="preserve"> уникальное сочетание архитектуры авангарда и купеческой старины. Оценка выявила необходимость «модернизации мягкой инфраструктуры» (гостиницы, навигация, общественное питание). Пример </w:t>
      </w:r>
      <w:r w:rsidR="00D841F4" w:rsidRPr="00FC185C">
        <w:t xml:space="preserve">г. </w:t>
      </w:r>
      <w:r w:rsidRPr="00FC185C">
        <w:t>Иваново доказывает, что даже в условиях активной индустриальной базы город может успешно развивать промышленный и культурный туризм, если в систему управления внедрены четкие методики мониторинга качества среды и транспортной доступности</w:t>
      </w:r>
      <w:r w:rsidR="00662CF6" w:rsidRPr="00FC185C">
        <w:t>.</w:t>
      </w:r>
    </w:p>
    <w:p w14:paraId="713427FC" w14:textId="5A2F1CFB" w:rsidR="00BE6925" w:rsidRPr="00FC185C" w:rsidRDefault="008A7A9B" w:rsidP="00221E35">
      <w:pPr>
        <w:pStyle w:val="2"/>
        <w:numPr>
          <w:ilvl w:val="1"/>
          <w:numId w:val="17"/>
        </w:numPr>
        <w:spacing w:before="0" w:after="0"/>
        <w:ind w:left="0" w:firstLine="709"/>
      </w:pPr>
      <w:r w:rsidRPr="00FC185C">
        <w:t xml:space="preserve"> </w:t>
      </w:r>
      <w:bookmarkStart w:id="35" w:name="_Toc228887933"/>
      <w:r w:rsidR="00BE6925" w:rsidRPr="00FC185C">
        <w:t>Методы оценки туристического потенциала</w:t>
      </w:r>
      <w:bookmarkEnd w:id="35"/>
      <w:r w:rsidR="00BE6925" w:rsidRPr="00FC185C">
        <w:t xml:space="preserve"> </w:t>
      </w:r>
    </w:p>
    <w:p w14:paraId="295CDD0D" w14:textId="627377BF" w:rsidR="00BE6925" w:rsidRPr="001209CD" w:rsidRDefault="00BE6925" w:rsidP="00221E35">
      <w:pPr>
        <w:pStyle w:val="3"/>
        <w:numPr>
          <w:ilvl w:val="2"/>
          <w:numId w:val="17"/>
        </w:numPr>
        <w:tabs>
          <w:tab w:val="clear" w:pos="1134"/>
          <w:tab w:val="left" w:pos="709"/>
        </w:tabs>
        <w:spacing w:before="0" w:after="0"/>
        <w:ind w:left="0" w:firstLine="709"/>
        <w:rPr>
          <w:b w:val="0"/>
          <w:bCs/>
        </w:rPr>
      </w:pPr>
      <w:bookmarkStart w:id="36" w:name="_Toc228887934"/>
      <w:r w:rsidRPr="001209CD">
        <w:rPr>
          <w:b w:val="0"/>
          <w:bCs/>
        </w:rPr>
        <w:t>Отечественный опыт</w:t>
      </w:r>
      <w:bookmarkEnd w:id="36"/>
    </w:p>
    <w:p w14:paraId="62A03306" w14:textId="3CA4E1B4" w:rsidR="00BE6925" w:rsidRPr="00FC185C" w:rsidRDefault="000E5E4C" w:rsidP="00C013BC">
      <w:r w:rsidRPr="00FC185C">
        <w:t>Рассмотрим</w:t>
      </w:r>
      <w:r w:rsidR="00EE2F23" w:rsidRPr="00FC185C">
        <w:t xml:space="preserve"> различные статьи, </w:t>
      </w:r>
      <w:r w:rsidR="00453F2E" w:rsidRPr="00FC185C">
        <w:t xml:space="preserve">описывающие </w:t>
      </w:r>
      <w:r w:rsidR="00EE2F23" w:rsidRPr="00FC185C">
        <w:t>метод</w:t>
      </w:r>
      <w:r w:rsidR="00453F2E" w:rsidRPr="00FC185C">
        <w:t>ы</w:t>
      </w:r>
      <w:r w:rsidR="00EE2F23" w:rsidRPr="00FC185C">
        <w:t xml:space="preserve"> оценки туристического потенциал</w:t>
      </w:r>
      <w:r w:rsidR="00453F2E" w:rsidRPr="00FC185C">
        <w:t>а</w:t>
      </w:r>
      <w:r w:rsidR="00EE2F23" w:rsidRPr="00FC185C">
        <w:t xml:space="preserve">. </w:t>
      </w:r>
    </w:p>
    <w:p w14:paraId="13AB8AD4" w14:textId="1DED4274" w:rsidR="00EE2F23" w:rsidRPr="007B07EA" w:rsidRDefault="00EE2F23" w:rsidP="00C013BC">
      <w:r w:rsidRPr="00FC185C">
        <w:t>Статья «Оценка использования и развития туристического потенциала региона»</w:t>
      </w:r>
      <w:r w:rsidR="00DB66B8" w:rsidRPr="00FC185C">
        <w:t xml:space="preserve"> </w:t>
      </w:r>
      <w:r w:rsidR="00493DC7" w:rsidRPr="00FC185C">
        <w:t>[</w:t>
      </w:r>
      <w:r w:rsidR="003E2356" w:rsidRPr="00FC185C">
        <w:t>9</w:t>
      </w:r>
      <w:r w:rsidR="00493DC7" w:rsidRPr="00FC185C">
        <w:t xml:space="preserve">] </w:t>
      </w:r>
      <w:r w:rsidRPr="00FC185C">
        <w:t>выделяет недостаточность существующих</w:t>
      </w:r>
      <w:r w:rsidRPr="007B07EA">
        <w:t xml:space="preserve"> методов оценки туристического потенциала как основную проблему. Авторы подчеркивают, что традиционные подходы часто ограничиваются поверхностными количественными оценками, не учитывая полную совокупность факторов, влияющих на развитие туризма. Также, в статье отмечается, что для эффективного планирования и управления туристической деятельностью необходимо перейти к более комплексному и многоаспектному подходу.</w:t>
      </w:r>
    </w:p>
    <w:p w14:paraId="036B734F" w14:textId="44369981" w:rsidR="00EE2F23" w:rsidRPr="007B07EA" w:rsidRDefault="00EE2F23" w:rsidP="00C013BC">
      <w:r w:rsidRPr="007B07EA">
        <w:t>В статье туристический потенциал рассматривается как комплексный ресурс, включающий в себя такие ключевые компоненты, как: туристические ресурсы, инфраструктура, информационно-коммуникационное обеспечение, репутация и имидж региона.</w:t>
      </w:r>
    </w:p>
    <w:p w14:paraId="5F0ACB99" w14:textId="7C34C149" w:rsidR="00EE2F23" w:rsidRPr="007B07EA" w:rsidRDefault="00EE2F23" w:rsidP="00C013BC">
      <w:r w:rsidRPr="007B07EA">
        <w:t xml:space="preserve">Авторы предлагают комплексную систему оценки туристического потенциала, основанную на таких методах, как: системный анализ, оценка количественных (число объектов) и качественных (например, качество городской среды) показателей, ГИС-технологии, гравитационные модели (для анализа и прогнозирования туристических потоков с учетом привлекательности региона, расстояния и прочих факторов), </w:t>
      </w:r>
      <w:r w:rsidRPr="007B07EA">
        <w:lastRenderedPageBreak/>
        <w:t>туристический баланс (</w:t>
      </w:r>
      <w:r w:rsidR="007C73C3" w:rsidRPr="007B07EA">
        <w:t>разница между количеством въезжающих и выезжающих туристов</w:t>
      </w:r>
      <w:r w:rsidRPr="007B07EA">
        <w:t>)</w:t>
      </w:r>
      <w:r w:rsidR="007C73C3" w:rsidRPr="007B07EA">
        <w:t>, индекс субъекта (иллюстрирует влияние субъекта на выбор потребителя).</w:t>
      </w:r>
    </w:p>
    <w:p w14:paraId="1886AAD3" w14:textId="333D98D6" w:rsidR="007C73C3" w:rsidRPr="007B07EA" w:rsidRDefault="007C73C3" w:rsidP="00C013BC">
      <w:r w:rsidRPr="007B07EA">
        <w:t>Целью статьи «Сравнительный анализ методов оценки туристского потенциала» Карпычевой О.В.</w:t>
      </w:r>
      <w:bookmarkStart w:id="37" w:name="_Hlk187856437"/>
      <w:r w:rsidR="00493DC7" w:rsidRPr="007B07EA">
        <w:t xml:space="preserve"> [</w:t>
      </w:r>
      <w:r w:rsidR="003E2356" w:rsidRPr="007B07EA">
        <w:t>10</w:t>
      </w:r>
      <w:r w:rsidR="00493DC7" w:rsidRPr="007B07EA">
        <w:t>]</w:t>
      </w:r>
      <w:bookmarkEnd w:id="37"/>
      <w:r w:rsidR="00493DC7" w:rsidRPr="007B07EA">
        <w:t xml:space="preserve"> </w:t>
      </w:r>
      <w:r w:rsidRPr="007B07EA">
        <w:t>является разработка методологии оценки туристического потенциала постиндустриального города на примере Красноярского края, а также выработка рекомендаций для дальнейшего развития туризма в регионе.</w:t>
      </w:r>
    </w:p>
    <w:p w14:paraId="6A94E60C" w14:textId="082FD64C" w:rsidR="007C73C3" w:rsidRPr="007B07EA" w:rsidRDefault="007C73C3" w:rsidP="00C013BC">
      <w:r w:rsidRPr="007B07EA">
        <w:t xml:space="preserve">В статье были рассмотрены следующие методы: </w:t>
      </w:r>
      <w:r w:rsidRPr="007B07EA">
        <w:rPr>
          <w:lang w:val="en-US"/>
        </w:rPr>
        <w:t>SWOT</w:t>
      </w:r>
      <w:r w:rsidRPr="007B07EA">
        <w:t>-анализ, метод взвешенных баллов (помогает определить значимость различных факторов для туристической привлекательности), модель Кулаковой и Осипова (ориентирована на оценку потенциала по ключевым компонентам: природным и культурным ресурсам, инфраструктуре).</w:t>
      </w:r>
    </w:p>
    <w:p w14:paraId="2E3CCE58" w14:textId="5F2BC380" w:rsidR="007C73C3" w:rsidRPr="007B07EA" w:rsidRDefault="007C73C3" w:rsidP="00C013BC">
      <w:r w:rsidRPr="007B07EA">
        <w:t xml:space="preserve">Также в статье упоминается, что ключевыми факторами туристического потенциала являются природные ресурсы, культурно-исторические объекты, инфраструктура, социально-экономические условия, а также особо охраняемые природные территории, соответственно </w:t>
      </w:r>
      <w:r w:rsidRPr="007B07EA">
        <w:rPr>
          <w:lang w:val="en-US"/>
        </w:rPr>
        <w:t>SWOT</w:t>
      </w:r>
      <w:r w:rsidRPr="007B07EA">
        <w:t>-анализ позволяет лишь поверхностно оценить сильные и слабые стороны, угрозы и возможности</w:t>
      </w:r>
    </w:p>
    <w:p w14:paraId="7424DE17" w14:textId="2F440F58" w:rsidR="007C73C3" w:rsidRPr="007B07EA" w:rsidRDefault="007C73C3" w:rsidP="00C013BC">
      <w:r w:rsidRPr="007B07EA">
        <w:t>В статье</w:t>
      </w:r>
      <w:r w:rsidR="006D3BEB" w:rsidRPr="007B07EA">
        <w:t xml:space="preserve"> </w:t>
      </w:r>
      <w:r w:rsidRPr="007B07EA">
        <w:t xml:space="preserve">«Комплексный подход к оценке туристического потенциала с применением экспертных методов и геоинформационного моделирования» Е.В. </w:t>
      </w:r>
      <w:proofErr w:type="spellStart"/>
      <w:r w:rsidRPr="007B07EA">
        <w:t>Смиренникова</w:t>
      </w:r>
      <w:proofErr w:type="spellEnd"/>
      <w:r w:rsidRPr="007B07EA">
        <w:t xml:space="preserve"> </w:t>
      </w:r>
      <w:r w:rsidR="00493DC7" w:rsidRPr="007B07EA">
        <w:t>[</w:t>
      </w:r>
      <w:r w:rsidR="003E2356" w:rsidRPr="007B07EA">
        <w:t>11</w:t>
      </w:r>
      <w:r w:rsidR="00493DC7" w:rsidRPr="007B07EA">
        <w:t xml:space="preserve">] </w:t>
      </w:r>
      <w:r w:rsidRPr="007B07EA">
        <w:t>подчеркивает, что для эффективного развития туризма необходимо отойти от традиционных методов, ограничивающихся общей статистикой, и перейти к интегративному подходу. Этот подход сочетает экспертные оценки и геоинформационное моделирование и опирается на детальный учет множества факторов.</w:t>
      </w:r>
    </w:p>
    <w:p w14:paraId="12622BD9" w14:textId="67BB1872" w:rsidR="007C73C3" w:rsidRPr="007B07EA" w:rsidRDefault="007C73C3" w:rsidP="00C013BC">
      <w:r w:rsidRPr="007B07EA">
        <w:t>Согласно статье, ключевым этапом является определение полного спектра факторов, влияющих на туристический потенциал. Эти факторы разделяются на несколько основных групп: природные (включая климат, рельеф, водные ресурсы, флору и фауну, особо охраняемые территории), культурно-исторические (памятники, музеи, традиции), социально-экономические (инфраструктура, уровень сервиса и безопасности), а также информационные аспекты (доступность информации и продвижение туристических продуктов). Для их оценки автор предлагает привлекать экспертов для ранжирования значимости, а также использовать геоинформационные технологии для пространственного анализа.</w:t>
      </w:r>
    </w:p>
    <w:p w14:paraId="0FA5AC34" w14:textId="112B9741" w:rsidR="007C73C3" w:rsidRPr="007B07EA" w:rsidRDefault="007C73C3" w:rsidP="00C013BC">
      <w:r w:rsidRPr="007B07EA">
        <w:t xml:space="preserve">Для моделирования автор предлагает использовать математико-картографический метод, основанный на представлении каждого фактора в виде отдельного слоя на карте </w:t>
      </w:r>
      <w:r w:rsidR="00C523F2" w:rsidRPr="007B07EA">
        <w:t xml:space="preserve">и последующем расчёте итоговой оценки с учетом весовых коэффициентов. </w:t>
      </w:r>
    </w:p>
    <w:p w14:paraId="30830E09" w14:textId="49CBE0C5" w:rsidR="007C73C3" w:rsidRPr="007B07EA" w:rsidRDefault="00C523F2" w:rsidP="00C013BC">
      <w:r w:rsidRPr="007B07EA">
        <w:t xml:space="preserve">В статье «Оценка туристического потенциала территории с применением геоинформационных методов» Коноваловой Н.В. и </w:t>
      </w:r>
      <w:proofErr w:type="spellStart"/>
      <w:r w:rsidRPr="007B07EA">
        <w:t>Смиренниковой</w:t>
      </w:r>
      <w:proofErr w:type="spellEnd"/>
      <w:r w:rsidRPr="007B07EA">
        <w:t xml:space="preserve"> </w:t>
      </w:r>
      <w:r w:rsidR="00662CF6" w:rsidRPr="007B07EA">
        <w:t>Е. В.</w:t>
      </w:r>
      <w:r w:rsidRPr="007B07EA">
        <w:t xml:space="preserve"> были предложены </w:t>
      </w:r>
      <w:r w:rsidRPr="007B07EA">
        <w:lastRenderedPageBreak/>
        <w:t>формулы для расчета значений факторов туристического потенциала в каждой точечной ячейке, метод создания изолиний для дальнейшей оценки пространственного распределения потенциала и введены весовые коэффициенты, отражающие важность факторов, которые рассчитываются с помощью экспертных оценок</w:t>
      </w:r>
      <w:bookmarkStart w:id="38" w:name="_Hlk187856456"/>
      <w:r w:rsidR="00493DC7" w:rsidRPr="007B07EA">
        <w:t xml:space="preserve"> [</w:t>
      </w:r>
      <w:r w:rsidR="003E2356" w:rsidRPr="007B07EA">
        <w:t>12</w:t>
      </w:r>
      <w:r w:rsidR="00493DC7" w:rsidRPr="007B07EA">
        <w:t>].</w:t>
      </w:r>
    </w:p>
    <w:p w14:paraId="782AF32C" w14:textId="1C2E5B78" w:rsidR="00BE6925" w:rsidRPr="001209CD" w:rsidRDefault="00BE6925" w:rsidP="00221E35">
      <w:pPr>
        <w:pStyle w:val="2"/>
        <w:numPr>
          <w:ilvl w:val="2"/>
          <w:numId w:val="17"/>
        </w:numPr>
        <w:tabs>
          <w:tab w:val="clear" w:pos="1134"/>
          <w:tab w:val="left" w:pos="709"/>
        </w:tabs>
        <w:spacing w:before="0" w:after="0"/>
        <w:ind w:left="0" w:firstLine="709"/>
        <w:rPr>
          <w:b w:val="0"/>
          <w:bCs/>
        </w:rPr>
      </w:pPr>
      <w:bookmarkStart w:id="39" w:name="_Toc228887935"/>
      <w:bookmarkEnd w:id="38"/>
      <w:r w:rsidRPr="001209CD">
        <w:rPr>
          <w:b w:val="0"/>
          <w:bCs/>
        </w:rPr>
        <w:t>Зарубежный опыт</w:t>
      </w:r>
      <w:bookmarkEnd w:id="39"/>
    </w:p>
    <w:p w14:paraId="2B121ECB" w14:textId="7F169C5B" w:rsidR="00BE6925" w:rsidRPr="007B07EA" w:rsidRDefault="00C523F2" w:rsidP="00C013BC">
      <w:r w:rsidRPr="007B07EA">
        <w:t>Одна из зарубежных статей, «</w:t>
      </w:r>
      <w:r w:rsidRPr="007B07EA">
        <w:rPr>
          <w:lang w:val="en-US"/>
        </w:rPr>
        <w:t>Potential</w:t>
      </w:r>
      <w:r w:rsidRPr="007B07EA">
        <w:t xml:space="preserve"> </w:t>
      </w:r>
      <w:r w:rsidRPr="007B07EA">
        <w:rPr>
          <w:lang w:val="en-US"/>
        </w:rPr>
        <w:t>of</w:t>
      </w:r>
      <w:r w:rsidRPr="007B07EA">
        <w:t xml:space="preserve"> </w:t>
      </w:r>
      <w:r w:rsidRPr="007B07EA">
        <w:rPr>
          <w:lang w:val="en-US"/>
        </w:rPr>
        <w:t>tourism</w:t>
      </w:r>
      <w:r w:rsidRPr="007B07EA">
        <w:t xml:space="preserve"> </w:t>
      </w:r>
      <w:r w:rsidRPr="007B07EA">
        <w:rPr>
          <w:lang w:val="en-US"/>
        </w:rPr>
        <w:t>and</w:t>
      </w:r>
      <w:r w:rsidRPr="007B07EA">
        <w:t xml:space="preserve"> </w:t>
      </w:r>
      <w:r w:rsidRPr="007B07EA">
        <w:rPr>
          <w:lang w:val="en-US"/>
        </w:rPr>
        <w:t>recreational</w:t>
      </w:r>
      <w:r w:rsidRPr="007B07EA">
        <w:t xml:space="preserve"> </w:t>
      </w:r>
      <w:r w:rsidRPr="007B07EA">
        <w:rPr>
          <w:lang w:val="en-US"/>
        </w:rPr>
        <w:t>postindustrial</w:t>
      </w:r>
      <w:r w:rsidRPr="007B07EA">
        <w:t xml:space="preserve"> </w:t>
      </w:r>
      <w:r w:rsidRPr="007B07EA">
        <w:rPr>
          <w:lang w:val="en-US"/>
        </w:rPr>
        <w:t>city</w:t>
      </w:r>
      <w:r w:rsidRPr="007B07EA">
        <w:t xml:space="preserve"> (</w:t>
      </w:r>
      <w:proofErr w:type="spellStart"/>
      <w:r w:rsidRPr="007B07EA">
        <w:rPr>
          <w:lang w:val="en-US"/>
        </w:rPr>
        <w:t>Radzionk</w:t>
      </w:r>
      <w:proofErr w:type="spellEnd"/>
      <w:r w:rsidRPr="007B07EA">
        <w:t>ó</w:t>
      </w:r>
      <w:r w:rsidRPr="007B07EA">
        <w:rPr>
          <w:lang w:val="en-US"/>
        </w:rPr>
        <w:t>w</w:t>
      </w:r>
      <w:r w:rsidRPr="007B07EA">
        <w:t xml:space="preserve"> </w:t>
      </w:r>
      <w:r w:rsidRPr="007B07EA">
        <w:rPr>
          <w:lang w:val="en-US"/>
        </w:rPr>
        <w:t>GIS</w:t>
      </w:r>
      <w:r w:rsidRPr="007B07EA">
        <w:t>-</w:t>
      </w:r>
      <w:r w:rsidRPr="007B07EA">
        <w:rPr>
          <w:lang w:val="en-US"/>
        </w:rPr>
        <w:t>based</w:t>
      </w:r>
      <w:r w:rsidRPr="007B07EA">
        <w:t xml:space="preserve"> </w:t>
      </w:r>
      <w:r w:rsidRPr="007B07EA">
        <w:rPr>
          <w:lang w:val="en-US"/>
        </w:rPr>
        <w:t>case</w:t>
      </w:r>
      <w:r w:rsidRPr="007B07EA">
        <w:t xml:space="preserve"> </w:t>
      </w:r>
      <w:r w:rsidRPr="007B07EA">
        <w:rPr>
          <w:lang w:val="en-US"/>
        </w:rPr>
        <w:t>study</w:t>
      </w:r>
      <w:r w:rsidRPr="007B07EA">
        <w:t>)»</w:t>
      </w:r>
      <w:r w:rsidR="002D6C09" w:rsidRPr="007B07EA">
        <w:t xml:space="preserve"> [</w:t>
      </w:r>
      <w:r w:rsidR="003E2356" w:rsidRPr="007B07EA">
        <w:t>13</w:t>
      </w:r>
      <w:r w:rsidR="002D6C09" w:rsidRPr="007B07EA">
        <w:t xml:space="preserve">] </w:t>
      </w:r>
      <w:r w:rsidRPr="007B07EA">
        <w:t>исследу</w:t>
      </w:r>
      <w:r w:rsidR="002D6C09" w:rsidRPr="007B07EA">
        <w:t>е</w:t>
      </w:r>
      <w:r w:rsidRPr="007B07EA">
        <w:t xml:space="preserve">т туристический потенциал постиндустриального города </w:t>
      </w:r>
      <w:proofErr w:type="spellStart"/>
      <w:r w:rsidRPr="007B07EA">
        <w:t>Радзенков</w:t>
      </w:r>
      <w:proofErr w:type="spellEnd"/>
      <w:r w:rsidRPr="007B07EA">
        <w:t>, основываясь на анализе структуры землепользования. В городе сочетаются обилие зелёных зон и индустриальное прошлое, что создает основу для туристического направления.</w:t>
      </w:r>
    </w:p>
    <w:p w14:paraId="4C187D5F" w14:textId="0639A9EB" w:rsidR="00C523F2" w:rsidRPr="007B07EA" w:rsidRDefault="00C523F2" w:rsidP="00C013BC">
      <w:r w:rsidRPr="007B07EA">
        <w:t xml:space="preserve">Методология включала ГИС-анализ, экспертную оценку и сеточный метод. В результате исследования был сделан вывод, что туристический потенциал </w:t>
      </w:r>
      <w:proofErr w:type="spellStart"/>
      <w:r w:rsidRPr="007B07EA">
        <w:t>Радзенкова</w:t>
      </w:r>
      <w:proofErr w:type="spellEnd"/>
      <w:r w:rsidRPr="007B07EA">
        <w:t xml:space="preserve"> не используется в полной мере из-за недостатка инфраструктуры, преобладания туризма на один день, а также ограниченной доступности территории с высоким потенциалом.</w:t>
      </w:r>
    </w:p>
    <w:p w14:paraId="6D3860EE" w14:textId="7158A0EE" w:rsidR="00C523F2" w:rsidRDefault="00C523F2" w:rsidP="00C013BC">
      <w:r w:rsidRPr="007B07EA">
        <w:t xml:space="preserve">Для развития </w:t>
      </w:r>
      <w:r w:rsidR="001A17A1" w:rsidRPr="007B07EA">
        <w:t xml:space="preserve">туристического потенциала этого города было рекомендовано развивать велосипедную инфраструктуру, детские площадки и </w:t>
      </w:r>
      <w:proofErr w:type="spellStart"/>
      <w:r w:rsidR="001A17A1" w:rsidRPr="007B07EA">
        <w:t>реновировать</w:t>
      </w:r>
      <w:proofErr w:type="spellEnd"/>
      <w:r w:rsidR="001A17A1" w:rsidRPr="007B07EA">
        <w:t xml:space="preserve"> промышленные зоны</w:t>
      </w:r>
      <w:bookmarkStart w:id="40" w:name="_Hlk187856466"/>
      <w:r w:rsidR="002D6C09" w:rsidRPr="007B07EA">
        <w:t>.</w:t>
      </w:r>
    </w:p>
    <w:p w14:paraId="3D3C728C" w14:textId="77777777" w:rsidR="00ED6265" w:rsidRDefault="00ED6265" w:rsidP="00ED6265">
      <w:r>
        <w:t>В статье «Математическая модель для оценки туристического потенциала» [14] авторы рассматривают существующие методы, описанные далее:</w:t>
      </w:r>
    </w:p>
    <w:p w14:paraId="2D1EB8CC" w14:textId="77777777" w:rsidR="00ED6265" w:rsidRDefault="00ED6265" w:rsidP="001209CD">
      <w:pPr>
        <w:pStyle w:val="a0"/>
        <w:numPr>
          <w:ilvl w:val="0"/>
          <w:numId w:val="27"/>
        </w:numPr>
        <w:ind w:hanging="11"/>
      </w:pPr>
      <w:r>
        <w:t>SWOT-анализ: данный метод является популярным и поверхностным для оценки туристического потенциала; данный метод позволяет выделить сильные и слабые стороны для первичного понимания, а также возможностей и угроз для конкретного туристического объекта,</w:t>
      </w:r>
    </w:p>
    <w:p w14:paraId="579FA1AE" w14:textId="77777777" w:rsidR="00ED6265" w:rsidRDefault="00ED6265" w:rsidP="001209CD">
      <w:pPr>
        <w:pStyle w:val="a0"/>
        <w:numPr>
          <w:ilvl w:val="0"/>
          <w:numId w:val="27"/>
        </w:numPr>
        <w:ind w:hanging="11"/>
      </w:pPr>
      <w:r>
        <w:t xml:space="preserve">метод круговых моделей: в статье рассматривается модель </w:t>
      </w:r>
      <w:proofErr w:type="spellStart"/>
      <w:r>
        <w:t>Du</w:t>
      </w:r>
      <w:proofErr w:type="spellEnd"/>
      <w:r>
        <w:t xml:space="preserve"> </w:t>
      </w:r>
      <w:proofErr w:type="spellStart"/>
      <w:r>
        <w:t>Cros</w:t>
      </w:r>
      <w:proofErr w:type="spellEnd"/>
      <w:r>
        <w:t>, которая рассматривает туристический потенциал как взаимосвязь между ресурсами, их ценностью и развитием,</w:t>
      </w:r>
    </w:p>
    <w:p w14:paraId="7022BE5F" w14:textId="220A78D0" w:rsidR="00ED6265" w:rsidRDefault="00ED6265" w:rsidP="001209CD">
      <w:pPr>
        <w:pStyle w:val="a0"/>
        <w:numPr>
          <w:ilvl w:val="0"/>
          <w:numId w:val="27"/>
        </w:numPr>
        <w:ind w:hanging="11"/>
      </w:pPr>
      <w:r>
        <w:t xml:space="preserve">модель </w:t>
      </w:r>
      <w:proofErr w:type="spellStart"/>
      <w:r>
        <w:t>McKercher</w:t>
      </w:r>
      <w:proofErr w:type="spellEnd"/>
      <w:r>
        <w:t>: данная модель делит туристический потенциал на четыре основные составляющие — физические, эмоциональные, продуктовые и культурные; данную модель авторы взяли за основу и дорабатывали свой метод оценки туристического потенциала,</w:t>
      </w:r>
    </w:p>
    <w:p w14:paraId="1A7034F6" w14:textId="6FA5F395" w:rsidR="001A709A" w:rsidRPr="00ED6265" w:rsidRDefault="00ED6265" w:rsidP="001209CD">
      <w:pPr>
        <w:pStyle w:val="a0"/>
        <w:numPr>
          <w:ilvl w:val="0"/>
          <w:numId w:val="27"/>
        </w:numPr>
        <w:ind w:hanging="11"/>
      </w:pPr>
      <w:r>
        <w:t>м</w:t>
      </w:r>
      <w:r w:rsidRPr="00ED6265">
        <w:t xml:space="preserve">атематическая модель </w:t>
      </w:r>
      <w:proofErr w:type="spellStart"/>
      <w:r w:rsidRPr="00ED6265">
        <w:t>Weighted</w:t>
      </w:r>
      <w:proofErr w:type="spellEnd"/>
      <w:r w:rsidRPr="00ED6265">
        <w:t xml:space="preserve"> </w:t>
      </w:r>
      <w:proofErr w:type="spellStart"/>
      <w:r w:rsidRPr="00ED6265">
        <w:t>Sum</w:t>
      </w:r>
      <w:proofErr w:type="spellEnd"/>
      <w:r w:rsidRPr="00ED6265">
        <w:t xml:space="preserve"> </w:t>
      </w:r>
      <w:proofErr w:type="spellStart"/>
      <w:r w:rsidRPr="00ED6265">
        <w:t>Method</w:t>
      </w:r>
      <w:proofErr w:type="spellEnd"/>
      <w:r w:rsidRPr="00ED6265">
        <w:t xml:space="preserve"> (WSM, метод взвешенной суммы)</w:t>
      </w:r>
      <w:r>
        <w:t xml:space="preserve">: </w:t>
      </w:r>
      <w:r w:rsidRPr="00ED6265">
        <w:t>модель использует набор показателей и присваивает каждому вес, определяемый на основе экспертных оценок</w:t>
      </w:r>
      <w:r>
        <w:t>; р</w:t>
      </w:r>
      <w:r w:rsidRPr="00ED6265">
        <w:t>езультатом является индекс, который представляет собой взвешенный показатель</w:t>
      </w:r>
      <w:r>
        <w:t>, а в</w:t>
      </w:r>
      <w:r w:rsidRPr="00ED6265">
        <w:t>ес каждого параметра в данной модели рассчитывается в зависимости от ранга.</w:t>
      </w:r>
      <w:bookmarkEnd w:id="40"/>
    </w:p>
    <w:p w14:paraId="5590CD9C" w14:textId="70194B0B" w:rsidR="000F12CF" w:rsidRPr="005473BD" w:rsidRDefault="000F12CF" w:rsidP="001209CD">
      <w:pPr>
        <w:pStyle w:val="1"/>
        <w:numPr>
          <w:ilvl w:val="1"/>
          <w:numId w:val="17"/>
        </w:numPr>
        <w:tabs>
          <w:tab w:val="clear" w:pos="1134"/>
          <w:tab w:val="left" w:pos="426"/>
        </w:tabs>
        <w:ind w:left="0" w:firstLine="709"/>
      </w:pPr>
      <w:r>
        <w:lastRenderedPageBreak/>
        <w:t xml:space="preserve"> </w:t>
      </w:r>
      <w:bookmarkStart w:id="41" w:name="_Toc228887936"/>
      <w:r w:rsidR="002D3E01" w:rsidRPr="005473BD">
        <w:t>Концептуальная м</w:t>
      </w:r>
      <w:r w:rsidRPr="005473BD">
        <w:t>одель данных для оценки туристического потенциала и дальнейшей разработки рекомендаций</w:t>
      </w:r>
      <w:bookmarkEnd w:id="41"/>
    </w:p>
    <w:p w14:paraId="4FFF0F5C" w14:textId="328CE443" w:rsidR="000F12CF" w:rsidRPr="005473BD" w:rsidRDefault="000F12CF" w:rsidP="000F12CF">
      <w:pPr>
        <w:ind w:firstLine="0"/>
      </w:pPr>
      <w:r w:rsidRPr="005473BD">
        <w:rPr>
          <w:noProof/>
        </w:rPr>
        <w:drawing>
          <wp:inline distT="0" distB="0" distL="0" distR="0" wp14:anchorId="120D3116" wp14:editId="13A4120A">
            <wp:extent cx="5934075" cy="27622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946"/>
                    <a:stretch/>
                  </pic:blipFill>
                  <pic:spPr bwMode="auto">
                    <a:xfrm>
                      <a:off x="0" y="0"/>
                      <a:ext cx="5934075"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4A66F355" w14:textId="553CEBD2" w:rsidR="00C05F5B" w:rsidRPr="005473BD" w:rsidRDefault="00C05F5B" w:rsidP="00C013BC">
      <w:pPr>
        <w:jc w:val="center"/>
      </w:pPr>
      <w:r w:rsidRPr="005473BD">
        <w:t>Рисунок 3 – Диаграмма классов, предлагаемая автором</w:t>
      </w:r>
    </w:p>
    <w:p w14:paraId="0875C919" w14:textId="42DCBB0F" w:rsidR="002D3E01" w:rsidRDefault="002D3E01" w:rsidP="00C013BC">
      <w:r w:rsidRPr="005473BD">
        <w:t>Для реализации разработанного алгоритма автором была сформирована концептуальная модель данных, представленная в виде диаграммы классов (рис. 3). Данная модель служит логическим каркасом для системы поддержки принятия</w:t>
      </w:r>
      <w:r>
        <w:t xml:space="preserve"> решений и описывает ключевые сущности, их атрибутивный состав и функциональные взаимосвязи.</w:t>
      </w:r>
    </w:p>
    <w:p w14:paraId="72493639" w14:textId="12EBC17B" w:rsidR="002D3E01" w:rsidRPr="00F41886" w:rsidRDefault="002D3E01" w:rsidP="00C013BC">
      <w:r>
        <w:t xml:space="preserve">Ядром модели выступает класс «Город», который аккумулирует базовые параметры исследуемой территории. </w:t>
      </w:r>
      <w:r w:rsidR="00752E66" w:rsidRPr="00752E66">
        <w:t xml:space="preserve">В противовес узкоспециализированным моделям, данный класс включает атрибут </w:t>
      </w:r>
      <w:proofErr w:type="spellStart"/>
      <w:r w:rsidR="00752E66" w:rsidRPr="00752E66">
        <w:t>type</w:t>
      </w:r>
      <w:proofErr w:type="spellEnd"/>
      <w:r w:rsidR="00752E66" w:rsidRPr="00752E66">
        <w:t xml:space="preserve"> (тип), позволяющий дифференцировать территории по уровню их индустриального развития: от классических промышленных центров до постиндустриальных узлов. Такая архитектура обеспечивает универсальность инструмента и позволяет динамически корректировать весовые коэффициенты алгоритма, исходя из </w:t>
      </w:r>
      <w:r w:rsidR="00752E66" w:rsidRPr="00F41886">
        <w:t>актуального социально-экономического профиля города</w:t>
      </w:r>
      <w:r w:rsidRPr="00F41886">
        <w:t>.</w:t>
      </w:r>
    </w:p>
    <w:p w14:paraId="7DB20F6E" w14:textId="77777777" w:rsidR="002D3E01" w:rsidRPr="00F41886" w:rsidRDefault="002D3E01" w:rsidP="00FC5C23">
      <w:r w:rsidRPr="00F41886">
        <w:t>Класс «Город» связан отношением «один ко многим» (</w:t>
      </w:r>
      <w:proofErr w:type="gramStart"/>
      <w:r w:rsidRPr="00F41886">
        <w:t>1..</w:t>
      </w:r>
      <w:proofErr w:type="gramEnd"/>
      <w:r w:rsidRPr="00F41886">
        <w:t>*) с блоками входных данных:</w:t>
      </w:r>
    </w:p>
    <w:p w14:paraId="3306F05D" w14:textId="15E97CED" w:rsidR="002D3E01" w:rsidRPr="00F41886" w:rsidRDefault="002D3E01" w:rsidP="00221E35">
      <w:pPr>
        <w:pStyle w:val="a0"/>
        <w:numPr>
          <w:ilvl w:val="0"/>
          <w:numId w:val="18"/>
        </w:numPr>
        <w:ind w:left="0" w:firstLine="709"/>
      </w:pPr>
      <w:r w:rsidRPr="00F41886">
        <w:t>«Экономика»</w:t>
      </w:r>
      <w:r w:rsidR="00F41886" w:rsidRPr="00F41886">
        <w:t>: с</w:t>
      </w:r>
      <w:r w:rsidRPr="00F41886">
        <w:t>одержит ссылки на отчетную документацию и матрицы экономических показателей, определяющих финансовую устойчивость территории</w:t>
      </w:r>
      <w:r w:rsidR="00F41886" w:rsidRPr="00F41886">
        <w:t>,</w:t>
      </w:r>
    </w:p>
    <w:p w14:paraId="2C3FEDF0" w14:textId="6EA6D28C" w:rsidR="002D3E01" w:rsidRPr="00F41886" w:rsidRDefault="002D3E01" w:rsidP="00221E35">
      <w:pPr>
        <w:pStyle w:val="a0"/>
        <w:numPr>
          <w:ilvl w:val="0"/>
          <w:numId w:val="18"/>
        </w:numPr>
        <w:ind w:left="0" w:firstLine="709"/>
      </w:pPr>
      <w:r w:rsidRPr="00F41886">
        <w:t>«Транспорт»</w:t>
      </w:r>
      <w:r w:rsidR="00F41886" w:rsidRPr="00F41886">
        <w:t>: ф</w:t>
      </w:r>
      <w:r w:rsidRPr="00F41886">
        <w:t>иксирует параметры физической доступности (</w:t>
      </w:r>
      <w:proofErr w:type="spellStart"/>
      <w:r w:rsidRPr="00F41886">
        <w:t>availability</w:t>
      </w:r>
      <w:proofErr w:type="spellEnd"/>
      <w:r w:rsidRPr="00F41886">
        <w:t>) и стоимость логистических услуг (</w:t>
      </w:r>
      <w:proofErr w:type="spellStart"/>
      <w:r w:rsidRPr="00F41886">
        <w:t>cost</w:t>
      </w:r>
      <w:proofErr w:type="spellEnd"/>
      <w:r w:rsidRPr="00F41886">
        <w:t>), что является критически важным для оценки потенциала удаленных индустриальных центров</w:t>
      </w:r>
      <w:r w:rsidR="00F41886" w:rsidRPr="00F41886">
        <w:t>,</w:t>
      </w:r>
    </w:p>
    <w:p w14:paraId="7AD2248D" w14:textId="4CF2CB5C" w:rsidR="002D3E01" w:rsidRPr="00FF4E98" w:rsidRDefault="002D3E01" w:rsidP="00221E35">
      <w:pPr>
        <w:pStyle w:val="a0"/>
        <w:numPr>
          <w:ilvl w:val="0"/>
          <w:numId w:val="18"/>
        </w:numPr>
        <w:ind w:left="0" w:firstLine="709"/>
      </w:pPr>
      <w:r w:rsidRPr="00F41886">
        <w:t>«Инфраструктура»</w:t>
      </w:r>
      <w:r w:rsidR="00F41886" w:rsidRPr="00F41886">
        <w:t>: о</w:t>
      </w:r>
      <w:r w:rsidRPr="00F41886">
        <w:t xml:space="preserve">писывает объекты аттракции (достопримечательности), гостиничный фонд и точки общественного питания. Важной особенностью является </w:t>
      </w:r>
      <w:r w:rsidRPr="00F41886">
        <w:lastRenderedPageBreak/>
        <w:t xml:space="preserve">наличие метода </w:t>
      </w:r>
      <w:proofErr w:type="spellStart"/>
      <w:r w:rsidRPr="00F41886">
        <w:t>update_the_status</w:t>
      </w:r>
      <w:proofErr w:type="spellEnd"/>
      <w:r w:rsidRPr="00F41886">
        <w:t xml:space="preserve">, позволяющего проводить мониторинг состояния объектов в режиме </w:t>
      </w:r>
      <w:r w:rsidRPr="00FF4E98">
        <w:t>реального времени.</w:t>
      </w:r>
    </w:p>
    <w:p w14:paraId="6AD13C17" w14:textId="77777777" w:rsidR="002D3E01" w:rsidRPr="00FF4E98" w:rsidRDefault="002D3E01" w:rsidP="00C013BC">
      <w:r w:rsidRPr="00FF4E98">
        <w:t>Аналитическая часть модели представлена связкой классов «Оценка потенциала», «Анализ населения» и «Анализ спроса». Класс «Оценка потенциала» агрегирует данные о площади (</w:t>
      </w:r>
      <w:proofErr w:type="spellStart"/>
      <w:r w:rsidRPr="00FF4E98">
        <w:t>area</w:t>
      </w:r>
      <w:proofErr w:type="spellEnd"/>
      <w:r w:rsidRPr="00FF4E98">
        <w:t>) и уровне (</w:t>
      </w:r>
      <w:proofErr w:type="spellStart"/>
      <w:r w:rsidRPr="00FF4E98">
        <w:t>level</w:t>
      </w:r>
      <w:proofErr w:type="spellEnd"/>
      <w:r w:rsidRPr="00FF4E98">
        <w:t>) туристических ресурсов. Взаимодействие с классами анализа населения и спроса позволяет учитывать не только количественные показатели, но и качественные факторы:</w:t>
      </w:r>
    </w:p>
    <w:p w14:paraId="77FB3CC2" w14:textId="209CCD91" w:rsidR="002D3E01" w:rsidRPr="00FF4E98" w:rsidRDefault="002D3E01" w:rsidP="00221E35">
      <w:pPr>
        <w:pStyle w:val="a0"/>
        <w:numPr>
          <w:ilvl w:val="0"/>
          <w:numId w:val="19"/>
        </w:numPr>
        <w:ind w:left="0" w:firstLine="709"/>
      </w:pPr>
      <w:r w:rsidRPr="00FC5C23">
        <w:rPr>
          <w:lang w:val="en-US"/>
        </w:rPr>
        <w:t>Interest</w:t>
      </w:r>
      <w:r w:rsidRPr="00FF4E98">
        <w:t xml:space="preserve"> и </w:t>
      </w:r>
      <w:r w:rsidRPr="00FC5C23">
        <w:rPr>
          <w:lang w:val="en-US"/>
        </w:rPr>
        <w:t>willingness</w:t>
      </w:r>
      <w:r w:rsidRPr="00FF4E98">
        <w:t xml:space="preserve"> </w:t>
      </w:r>
      <w:r w:rsidRPr="00FC5C23">
        <w:rPr>
          <w:lang w:val="en-US"/>
        </w:rPr>
        <w:t>to</w:t>
      </w:r>
      <w:r w:rsidRPr="00FF4E98">
        <w:t xml:space="preserve"> </w:t>
      </w:r>
      <w:r w:rsidRPr="00FC5C23">
        <w:rPr>
          <w:lang w:val="en-US"/>
        </w:rPr>
        <w:t>receive</w:t>
      </w:r>
      <w:r w:rsidRPr="00FF4E98">
        <w:t xml:space="preserve"> </w:t>
      </w:r>
      <w:r w:rsidRPr="00FC5C23">
        <w:rPr>
          <w:lang w:val="en-US"/>
        </w:rPr>
        <w:t>tourists</w:t>
      </w:r>
      <w:r w:rsidR="00F41886" w:rsidRPr="00FF4E98">
        <w:t>: о</w:t>
      </w:r>
      <w:r w:rsidRPr="00FF4E98">
        <w:t>тражают готовность жителей к развитию туризма</w:t>
      </w:r>
      <w:r w:rsidR="00A94F5E" w:rsidRPr="00FF4E98">
        <w:t xml:space="preserve"> (готов ли малый и средний бизнес, достаточно ли гостиниц, ресторанов, кафе и т.д.)</w:t>
      </w:r>
      <w:r w:rsidRPr="00FF4E98">
        <w:t xml:space="preserve">, что крайне важно для городов, проходящих стадию </w:t>
      </w:r>
      <w:proofErr w:type="spellStart"/>
      <w:r w:rsidRPr="00FF4E98">
        <w:t>ревитализации</w:t>
      </w:r>
      <w:proofErr w:type="spellEnd"/>
      <w:r w:rsidR="00F41886" w:rsidRPr="00FF4E98">
        <w:t>,</w:t>
      </w:r>
    </w:p>
    <w:p w14:paraId="286230B9" w14:textId="02A627F2" w:rsidR="002D3E01" w:rsidRPr="00FF4E98" w:rsidRDefault="002D3E01" w:rsidP="00221E35">
      <w:pPr>
        <w:pStyle w:val="a0"/>
        <w:numPr>
          <w:ilvl w:val="0"/>
          <w:numId w:val="19"/>
        </w:numPr>
        <w:ind w:left="0" w:firstLine="709"/>
      </w:pPr>
      <w:r w:rsidRPr="00FF4E98">
        <w:rPr>
          <w:lang w:val="en-US"/>
        </w:rPr>
        <w:t>Tourism</w:t>
      </w:r>
      <w:r w:rsidRPr="00FF4E98">
        <w:t xml:space="preserve"> </w:t>
      </w:r>
      <w:r w:rsidRPr="00FF4E98">
        <w:rPr>
          <w:lang w:val="en-US"/>
        </w:rPr>
        <w:t>demand</w:t>
      </w:r>
      <w:r w:rsidRPr="00FF4E98">
        <w:t xml:space="preserve"> и </w:t>
      </w:r>
      <w:r w:rsidRPr="00FF4E98">
        <w:rPr>
          <w:lang w:val="en-US"/>
        </w:rPr>
        <w:t>growth</w:t>
      </w:r>
      <w:r w:rsidRPr="00FF4E98">
        <w:t xml:space="preserve"> </w:t>
      </w:r>
      <w:r w:rsidRPr="00FF4E98">
        <w:rPr>
          <w:lang w:val="en-US"/>
        </w:rPr>
        <w:t>potential</w:t>
      </w:r>
      <w:r w:rsidR="00F41886" w:rsidRPr="00FF4E98">
        <w:t>: п</w:t>
      </w:r>
      <w:r w:rsidRPr="00FF4E98">
        <w:t>озволяют прогнозировать интересны ли территории как туристического места.</w:t>
      </w:r>
    </w:p>
    <w:p w14:paraId="4646B4B9" w14:textId="4C4A2C3F" w:rsidR="00752E66" w:rsidRDefault="00752E66" w:rsidP="00C013BC">
      <w:r w:rsidRPr="00FF4E98">
        <w:t>Завершающим звеном логической</w:t>
      </w:r>
      <w:r>
        <w:t xml:space="preserve"> цепочки являются классы «Результаты оценки» и «Рекомендация».</w:t>
      </w:r>
    </w:p>
    <w:p w14:paraId="3D631405" w14:textId="54905017" w:rsidR="002D3E01" w:rsidRDefault="00752E66" w:rsidP="00C013BC">
      <w:pPr>
        <w:rPr>
          <w:highlight w:val="yellow"/>
        </w:rPr>
      </w:pPr>
      <w:r>
        <w:t xml:space="preserve">Резюмируя, представленная концептуальная модель позволяет систематизировать разрозненные факторы, формирующие туристическую привлекательность города. Охватывая спектр параметров от транспортной логистики до социальной готовности жителей, модель закладывает фундамент для проектирования автоматизированных систем оценки. </w:t>
      </w:r>
      <w:r w:rsidR="002D3E01">
        <w:t>Это позволяет выявлять наиболее перспективные направления развития туризма и формировать стратегии роста для городов с различной степенью индустриализации, обеспечивая их устойчивую трансформацию в современной экономике.</w:t>
      </w:r>
    </w:p>
    <w:p w14:paraId="40CF4991" w14:textId="4996D2DB" w:rsidR="00383AEF" w:rsidRDefault="00383AEF" w:rsidP="00C013BC">
      <w:pPr>
        <w:jc w:val="left"/>
      </w:pPr>
      <w:r>
        <w:br w:type="page"/>
      </w:r>
    </w:p>
    <w:p w14:paraId="2604A672" w14:textId="3512C75A" w:rsidR="00383AEF" w:rsidRPr="007B07EA" w:rsidRDefault="00383AEF" w:rsidP="00221E35">
      <w:pPr>
        <w:pStyle w:val="1"/>
        <w:numPr>
          <w:ilvl w:val="0"/>
          <w:numId w:val="17"/>
        </w:numPr>
        <w:tabs>
          <w:tab w:val="clear" w:pos="1134"/>
          <w:tab w:val="left" w:pos="426"/>
        </w:tabs>
        <w:ind w:left="0" w:firstLine="709"/>
      </w:pPr>
      <w:bookmarkStart w:id="42" w:name="_Toc201605707"/>
      <w:bookmarkStart w:id="43" w:name="_Toc228887937"/>
      <w:r w:rsidRPr="007B07EA">
        <w:lastRenderedPageBreak/>
        <w:t>Алгоритм оценки туристического потенциала города</w:t>
      </w:r>
      <w:bookmarkEnd w:id="42"/>
      <w:r w:rsidR="007858E8" w:rsidRPr="007B07EA">
        <w:t xml:space="preserve"> различной степени индустриализации</w:t>
      </w:r>
      <w:bookmarkEnd w:id="43"/>
    </w:p>
    <w:p w14:paraId="6C2C3268" w14:textId="4F682E75" w:rsidR="004204BB" w:rsidRPr="007B07EA" w:rsidRDefault="003E1D4B" w:rsidP="00221E35">
      <w:pPr>
        <w:pStyle w:val="2"/>
        <w:numPr>
          <w:ilvl w:val="1"/>
          <w:numId w:val="20"/>
        </w:numPr>
        <w:tabs>
          <w:tab w:val="clear" w:pos="1134"/>
          <w:tab w:val="left" w:pos="426"/>
        </w:tabs>
        <w:spacing w:before="0" w:after="0"/>
        <w:ind w:left="0" w:firstLine="709"/>
      </w:pPr>
      <w:bookmarkStart w:id="44" w:name="_Toc201605708"/>
      <w:r w:rsidRPr="007B07EA">
        <w:t xml:space="preserve"> </w:t>
      </w:r>
      <w:bookmarkStart w:id="45" w:name="_Toc228887938"/>
      <w:r w:rsidR="00383AEF" w:rsidRPr="007B07EA">
        <w:t>Общее описание алгоритма</w:t>
      </w:r>
      <w:bookmarkEnd w:id="44"/>
      <w:bookmarkEnd w:id="45"/>
    </w:p>
    <w:p w14:paraId="0C61E590" w14:textId="6FC0C2EE" w:rsidR="004204BB" w:rsidRDefault="004204BB" w:rsidP="00C013BC">
      <w:r w:rsidRPr="007B07EA">
        <w:t>Разработанный алгоритм оценки</w:t>
      </w:r>
      <w:r>
        <w:t xml:space="preserve"> представляет собой процесс, состоящий из нескольких последовательных этапов (рис. 4)</w:t>
      </w:r>
      <w:r w:rsidR="001209CD">
        <w:t>.</w:t>
      </w:r>
    </w:p>
    <w:p w14:paraId="370B89BF" w14:textId="752CACC5" w:rsidR="00D90D27" w:rsidRDefault="00D90D27" w:rsidP="001209CD">
      <w:r>
        <w:t xml:space="preserve">1) </w:t>
      </w:r>
      <w:r w:rsidR="001209CD">
        <w:t>С</w:t>
      </w:r>
      <w:r>
        <w:t>бор данных: на этом этапе осуществляется поиск и выгрузка информации из открытых достоверных источников; в их число входят данные Федеральной службы государственной статистики (Росстат), МВД РФ, Министерства культуры РФ, региональных статистических комитетов, а также отчеты аналитических центров</w:t>
      </w:r>
      <w:r w:rsidR="001209CD">
        <w:t>.</w:t>
      </w:r>
    </w:p>
    <w:p w14:paraId="50B0341C" w14:textId="0A777F71" w:rsidR="00D90D27" w:rsidRDefault="00D90D27" w:rsidP="001209CD">
      <w:r>
        <w:t xml:space="preserve">2) </w:t>
      </w:r>
      <w:r w:rsidR="001209CD">
        <w:t>П</w:t>
      </w:r>
      <w:r>
        <w:t>редварительная обработка данных: полученная информация подвергается структурированию и проверке на полноту и актуальность; обработка включает приведение разнородных данных к единой системе исчисления и устранение статистических погрешностей</w:t>
      </w:r>
      <w:r w:rsidR="001209CD">
        <w:t>.</w:t>
      </w:r>
    </w:p>
    <w:p w14:paraId="12CBFA34" w14:textId="487A974F" w:rsidR="00D90D27" w:rsidRDefault="00D90D27" w:rsidP="001209CD">
      <w:r>
        <w:t xml:space="preserve">3) </w:t>
      </w:r>
      <w:r w:rsidR="001209CD">
        <w:t>О</w:t>
      </w:r>
      <w:r>
        <w:t>ценка данных согласно предложенным блокам критериев, критериям и индикаторам: это ключевой аналитический блок алгоритма, в рамках которого показатели распределяются по шести блокам критериев</w:t>
      </w:r>
      <w:r w:rsidR="001209CD">
        <w:t>.</w:t>
      </w:r>
    </w:p>
    <w:p w14:paraId="048FC003" w14:textId="32A12007" w:rsidR="00D90D27" w:rsidRDefault="00D90D27" w:rsidP="001209CD">
      <w:r>
        <w:t xml:space="preserve">4) </w:t>
      </w:r>
      <w:r w:rsidR="001209CD">
        <w:t>П</w:t>
      </w:r>
      <w:r>
        <w:t>олучение результатов и их оценка: по итогам расчета формируется сводная таблица с балльной и процентной оценкой, а также выводится итоговый индекс туристического потенциала. Дальнейшая логика алгоритма зависит от полученного значения:</w:t>
      </w:r>
    </w:p>
    <w:p w14:paraId="0E5543FD" w14:textId="77777777" w:rsidR="001209CD" w:rsidRDefault="00D90D27" w:rsidP="001209CD">
      <w:pPr>
        <w:pStyle w:val="a0"/>
        <w:numPr>
          <w:ilvl w:val="0"/>
          <w:numId w:val="31"/>
        </w:numPr>
        <w:ind w:hanging="11"/>
      </w:pPr>
      <w:r>
        <w:t xml:space="preserve">при выявлении высокого туристического потенциала (верхняя ветка схемы) алгоритм предполагает переход к формированию рекомендаций по дальнейшему развитию и </w:t>
      </w:r>
      <w:r w:rsidRPr="00D90D27">
        <w:t>масштабированию успешных практик; для таких городов упор делается на укрепление бренда и привлечение новых целевых аудиторий</w:t>
      </w:r>
      <w:r w:rsidR="001209CD">
        <w:t>;</w:t>
      </w:r>
    </w:p>
    <w:p w14:paraId="027E60C0" w14:textId="1A7ED244" w:rsidR="004204BB" w:rsidRPr="00D90D27" w:rsidRDefault="00D90D27" w:rsidP="001209CD">
      <w:pPr>
        <w:pStyle w:val="a0"/>
        <w:numPr>
          <w:ilvl w:val="0"/>
          <w:numId w:val="31"/>
        </w:numPr>
        <w:ind w:hanging="11"/>
      </w:pPr>
      <w:r w:rsidRPr="00D90D27">
        <w:t>при выявлении среднего или низкого потенциала (нижняя ветка схемы) алгоритм требует проведения углубленного анализа для выявления «узких мест»; н</w:t>
      </w:r>
      <w:r w:rsidR="004204BB" w:rsidRPr="00D90D27">
        <w:t>а основе этого происходит формирование рекомендаций по изменению приоритетных векторов развития (например, переориентация с культурного на промышленный туризм) с целью постепенного повышения туристической привлекательности территории.</w:t>
      </w:r>
    </w:p>
    <w:p w14:paraId="193BB112" w14:textId="45524B84" w:rsidR="00383AEF" w:rsidRDefault="004204BB" w:rsidP="00C013BC">
      <w:r>
        <w:t xml:space="preserve">Использование данного алгоритма позволяет администрациям городов и инвесторам принимать научно обоснованные решения, минимизировать риски неэффективного вложения средств и создавать стратегии развития, максимально учитывающие уникальный </w:t>
      </w:r>
      <w:r>
        <w:lastRenderedPageBreak/>
        <w:t>индустриальный и постиндустриальный контекст каждой территории.</w:t>
      </w:r>
      <w:r w:rsidR="00BD4D89">
        <w:rPr>
          <w:noProof/>
          <w:sz w:val="28"/>
          <w:szCs w:val="28"/>
        </w:rPr>
        <w:drawing>
          <wp:inline distT="0" distB="0" distL="0" distR="0" wp14:anchorId="37021C0B" wp14:editId="66FA961B">
            <wp:extent cx="5535904" cy="2380615"/>
            <wp:effectExtent l="0" t="0" r="825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1" cstate="print">
                      <a:extLst>
                        <a:ext uri="{28A0092B-C50C-407E-A947-70E740481C1C}">
                          <a14:useLocalDpi xmlns:a14="http://schemas.microsoft.com/office/drawing/2010/main" val="0"/>
                        </a:ext>
                      </a:extLst>
                    </a:blip>
                    <a:srcRect l="4027" r="5957"/>
                    <a:stretch/>
                  </pic:blipFill>
                  <pic:spPr bwMode="auto">
                    <a:xfrm>
                      <a:off x="0" y="0"/>
                      <a:ext cx="5540794" cy="2382718"/>
                    </a:xfrm>
                    <a:prstGeom prst="rect">
                      <a:avLst/>
                    </a:prstGeom>
                    <a:ln>
                      <a:noFill/>
                    </a:ln>
                    <a:extLst>
                      <a:ext uri="{53640926-AAD7-44D8-BBD7-CCE9431645EC}">
                        <a14:shadowObscured xmlns:a14="http://schemas.microsoft.com/office/drawing/2010/main"/>
                      </a:ext>
                    </a:extLst>
                  </pic:spPr>
                </pic:pic>
              </a:graphicData>
            </a:graphic>
          </wp:inline>
        </w:drawing>
      </w:r>
    </w:p>
    <w:p w14:paraId="2AEF7FA2" w14:textId="3546B4A5" w:rsidR="00383AEF" w:rsidRDefault="00383AEF" w:rsidP="00C013BC">
      <w:pPr>
        <w:jc w:val="center"/>
      </w:pPr>
      <w:r w:rsidRPr="00BD4D89">
        <w:t xml:space="preserve">Рисунок </w:t>
      </w:r>
      <w:r w:rsidR="00BD4D89" w:rsidRPr="00BD4D89">
        <w:t>4</w:t>
      </w:r>
      <w:r w:rsidRPr="00BD4D89">
        <w:t xml:space="preserve"> – Схема алгоритма, предложенная автором</w:t>
      </w:r>
    </w:p>
    <w:p w14:paraId="41003561" w14:textId="643CA5F0" w:rsidR="00383AEF" w:rsidRDefault="00383AEF" w:rsidP="00C013BC">
      <w:r>
        <w:t xml:space="preserve">В результате разработанный алгоритм оценки туристического потенциала городов может использоваться различными категориями пользователей: </w:t>
      </w:r>
    </w:p>
    <w:p w14:paraId="400CA7AD" w14:textId="3CDFFC81" w:rsidR="00383AEF" w:rsidRDefault="00383AEF" w:rsidP="00221E35">
      <w:pPr>
        <w:pStyle w:val="a0"/>
        <w:numPr>
          <w:ilvl w:val="0"/>
          <w:numId w:val="12"/>
        </w:numPr>
        <w:ind w:left="0" w:firstLine="709"/>
      </w:pPr>
      <w:r>
        <w:t>жители города – для общего ознакомления с туристическими возможностями и достопримечательностями своего города, а также для понимания перспектив развития туризма (базовый уровень)</w:t>
      </w:r>
      <w:r w:rsidR="008849F1">
        <w:t>,</w:t>
      </w:r>
    </w:p>
    <w:p w14:paraId="40895EBB" w14:textId="66C3DD85" w:rsidR="00383AEF" w:rsidRDefault="00383AEF" w:rsidP="00221E35">
      <w:pPr>
        <w:pStyle w:val="a0"/>
        <w:numPr>
          <w:ilvl w:val="0"/>
          <w:numId w:val="12"/>
        </w:numPr>
        <w:ind w:left="0" w:firstLine="709"/>
      </w:pPr>
      <w:r>
        <w:t>туристы, планирующие поездку – для получения общего представления о городе как туристическом направлении, основных достопримечательностях и возможностях для отдыха (базовый уровень)</w:t>
      </w:r>
      <w:r w:rsidR="008849F1">
        <w:t>,</w:t>
      </w:r>
    </w:p>
    <w:p w14:paraId="7103FF53" w14:textId="0617BE19" w:rsidR="00383AEF" w:rsidRDefault="00383AEF" w:rsidP="00221E35">
      <w:pPr>
        <w:pStyle w:val="a0"/>
        <w:numPr>
          <w:ilvl w:val="0"/>
          <w:numId w:val="12"/>
        </w:numPr>
        <w:ind w:left="0" w:firstLine="709"/>
      </w:pPr>
      <w:r>
        <w:t>местные СМИ и блогеры, освещающие городскую жизнь – для информирования аудитории о новостях и событиях в сфере туризма, а также для популяризации города как туристического направления (базовый уровень)</w:t>
      </w:r>
      <w:r w:rsidR="008849F1">
        <w:t>,</w:t>
      </w:r>
    </w:p>
    <w:p w14:paraId="416719B9" w14:textId="254C10B6" w:rsidR="00383AEF" w:rsidRDefault="00383AEF" w:rsidP="00221E35">
      <w:pPr>
        <w:pStyle w:val="a0"/>
        <w:numPr>
          <w:ilvl w:val="0"/>
          <w:numId w:val="10"/>
        </w:numPr>
        <w:ind w:left="0" w:firstLine="709"/>
      </w:pPr>
      <w:r>
        <w:t xml:space="preserve">специалисты в сфере туризма и культуры </w:t>
      </w:r>
      <w:r w:rsidRPr="00F34070">
        <w:t xml:space="preserve">– </w:t>
      </w:r>
      <w:r>
        <w:t>для выявления приоритетных объектов и направлений развития туристической инфраструктуры, а также для планирования мероприятий, туров и экскурсий (продвинутый уровень)</w:t>
      </w:r>
      <w:r w:rsidR="008849F1">
        <w:t>,</w:t>
      </w:r>
    </w:p>
    <w:p w14:paraId="2B52B0BD" w14:textId="794AF160" w:rsidR="00383AEF" w:rsidRDefault="00383AEF" w:rsidP="00221E35">
      <w:pPr>
        <w:pStyle w:val="a0"/>
        <w:numPr>
          <w:ilvl w:val="0"/>
          <w:numId w:val="9"/>
        </w:numPr>
        <w:ind w:left="0" w:firstLine="709"/>
      </w:pPr>
      <w:r>
        <w:t xml:space="preserve">инвесторы и предприниматели </w:t>
      </w:r>
      <w:r w:rsidRPr="00F34070">
        <w:t xml:space="preserve">– </w:t>
      </w:r>
      <w:r>
        <w:t>для выбора перспективных локаций с учётом культурного, природного и инфраструктурного потенциала города с целью эффективного вложения средств в развитие туристической сферы (продвинутый уровень)</w:t>
      </w:r>
      <w:r w:rsidR="008849F1">
        <w:t>,</w:t>
      </w:r>
    </w:p>
    <w:p w14:paraId="1E531708" w14:textId="48487EEB" w:rsidR="00383AEF" w:rsidRDefault="00383AEF" w:rsidP="00221E35">
      <w:pPr>
        <w:pStyle w:val="a0"/>
        <w:numPr>
          <w:ilvl w:val="0"/>
          <w:numId w:val="9"/>
        </w:numPr>
        <w:ind w:left="0" w:firstLine="709"/>
      </w:pPr>
      <w:r>
        <w:t xml:space="preserve">архитекторы, урбанисты и градостроители </w:t>
      </w:r>
      <w:r w:rsidRPr="00F34070">
        <w:t xml:space="preserve">– </w:t>
      </w:r>
      <w:r>
        <w:t>для учета туристической составляющей при создании мастер-плана или при разработке туристического мастер-плана, учитывая долгосрочные перспективы развития города и потребности туристов (экспертный уровень)</w:t>
      </w:r>
      <w:r w:rsidR="008849F1">
        <w:t>,</w:t>
      </w:r>
    </w:p>
    <w:p w14:paraId="74A7559C" w14:textId="5A93C84F" w:rsidR="00383AEF" w:rsidRDefault="00383AEF" w:rsidP="00221E35">
      <w:pPr>
        <w:pStyle w:val="a0"/>
        <w:numPr>
          <w:ilvl w:val="0"/>
          <w:numId w:val="9"/>
        </w:numPr>
        <w:ind w:left="0" w:firstLine="709"/>
      </w:pPr>
      <w:r>
        <w:t xml:space="preserve">органы местного самоуправления и градостроительные организации </w:t>
      </w:r>
      <w:r w:rsidRPr="00F34070">
        <w:t xml:space="preserve">– </w:t>
      </w:r>
      <w:r>
        <w:t xml:space="preserve">при разработке стратегий и программ развития города учитывать результаты оценки </w:t>
      </w:r>
      <w:r>
        <w:lastRenderedPageBreak/>
        <w:t>туристического потенциала для формирования комплексных планов по улучшению городской среды и привлечению туристов (экспертный уровень)</w:t>
      </w:r>
      <w:r w:rsidR="008849F1">
        <w:t>,</w:t>
      </w:r>
    </w:p>
    <w:p w14:paraId="528C3B5B" w14:textId="0E9E8FA9" w:rsidR="00383AEF" w:rsidRDefault="00383AEF" w:rsidP="00221E35">
      <w:pPr>
        <w:pStyle w:val="a0"/>
        <w:numPr>
          <w:ilvl w:val="0"/>
          <w:numId w:val="8"/>
        </w:numPr>
        <w:ind w:left="0" w:firstLine="709"/>
      </w:pPr>
      <w:r>
        <w:t xml:space="preserve">профильные министерства и ведомства </w:t>
      </w:r>
      <w:r w:rsidRPr="00F34070">
        <w:t>–</w:t>
      </w:r>
      <w:r>
        <w:t xml:space="preserve"> для мониторинга и корректировки государственной политики в области туризма, поддержки культурного наследия и развития инфраструктуры с целью повышения конкурентоспособности городов </w:t>
      </w:r>
      <w:r w:rsidR="00D06831">
        <w:t xml:space="preserve">различной степени индустриализации </w:t>
      </w:r>
      <w:r>
        <w:t>(экспертный уровень)</w:t>
      </w:r>
      <w:r w:rsidR="008849F1">
        <w:t>,</w:t>
      </w:r>
    </w:p>
    <w:p w14:paraId="68CDEB4C" w14:textId="593B62F0" w:rsidR="00383AEF" w:rsidRPr="00075CEC" w:rsidRDefault="00383AEF" w:rsidP="00221E35">
      <w:pPr>
        <w:pStyle w:val="a0"/>
        <w:numPr>
          <w:ilvl w:val="0"/>
          <w:numId w:val="8"/>
        </w:numPr>
        <w:ind w:left="0" w:firstLine="709"/>
      </w:pPr>
      <w:r>
        <w:t>исследователи в области туризма, урбанистики и экономики – для проведения научных исследований</w:t>
      </w:r>
      <w:r w:rsidRPr="00075CEC">
        <w:t>, анализа трендов и разработки новых концепций развития туризма в городах (экспертный уровень)</w:t>
      </w:r>
      <w:r w:rsidR="008849F1">
        <w:t>,</w:t>
      </w:r>
    </w:p>
    <w:p w14:paraId="0D39FAA3" w14:textId="564F8780" w:rsidR="00527193" w:rsidRPr="00075CEC" w:rsidRDefault="00383AEF" w:rsidP="00221E35">
      <w:pPr>
        <w:pStyle w:val="a0"/>
        <w:numPr>
          <w:ilvl w:val="0"/>
          <w:numId w:val="8"/>
        </w:numPr>
        <w:ind w:left="0" w:firstLine="709"/>
      </w:pPr>
      <w:r w:rsidRPr="00075CEC">
        <w:t>консалтинговые компании, специализирующиеся на развитии туризма и городов</w:t>
      </w:r>
      <w:r w:rsidR="008849F1">
        <w:t>,</w:t>
      </w:r>
    </w:p>
    <w:p w14:paraId="3EC8A943" w14:textId="0450F1CC" w:rsidR="00383AEF" w:rsidRPr="001B2EE6" w:rsidRDefault="00527193" w:rsidP="00221E35">
      <w:pPr>
        <w:pStyle w:val="a0"/>
        <w:numPr>
          <w:ilvl w:val="0"/>
          <w:numId w:val="8"/>
        </w:numPr>
        <w:ind w:left="0" w:firstLine="709"/>
      </w:pPr>
      <w:r w:rsidRPr="00075CEC">
        <w:t>д</w:t>
      </w:r>
      <w:r w:rsidR="00383AEF" w:rsidRPr="00075CEC">
        <w:t xml:space="preserve">ля </w:t>
      </w:r>
      <w:r w:rsidR="00383AEF" w:rsidRPr="001B2EE6">
        <w:t>разработки стратегий развития туризма, привлечения инвестиций и повышения конкурентоспособности городов (экспертный уровень).</w:t>
      </w:r>
    </w:p>
    <w:p w14:paraId="33124356" w14:textId="77777777" w:rsidR="00383AEF" w:rsidRPr="001B2EE6" w:rsidRDefault="00383AEF" w:rsidP="00221E35">
      <w:pPr>
        <w:pStyle w:val="2"/>
        <w:numPr>
          <w:ilvl w:val="1"/>
          <w:numId w:val="20"/>
        </w:numPr>
        <w:tabs>
          <w:tab w:val="clear" w:pos="1134"/>
          <w:tab w:val="left" w:pos="426"/>
        </w:tabs>
        <w:spacing w:before="0" w:after="0"/>
        <w:ind w:left="0" w:firstLine="709"/>
      </w:pPr>
      <w:bookmarkStart w:id="46" w:name="_Toc201605709"/>
      <w:bookmarkStart w:id="47" w:name="_Toc228887939"/>
      <w:r w:rsidRPr="001B2EE6">
        <w:t>Требования к входным данным</w:t>
      </w:r>
      <w:bookmarkEnd w:id="46"/>
      <w:bookmarkEnd w:id="47"/>
    </w:p>
    <w:p w14:paraId="5EAE0578" w14:textId="77777777" w:rsidR="00383AEF" w:rsidRPr="001B2EE6" w:rsidRDefault="00383AEF" w:rsidP="00C013BC">
      <w:pPr>
        <w:contextualSpacing/>
      </w:pPr>
      <w:r w:rsidRPr="001B2EE6">
        <w:t>Новый алгоритм подразумевает создание новых критериев и индикаторов, данные для которых нужно собирать из различных источников и вносить в единую таблицу для подсчета баллов в каждом критерии по каждому индикатору и подведения итогов по конкретному городу. Для оценки туристического потенциала и вычисления количественных показателей с использованием предложенного алгоритма, необходимо располагать следующим перечнем данных, согласно каждому критерию:</w:t>
      </w:r>
    </w:p>
    <w:p w14:paraId="5514B485" w14:textId="7C865A24" w:rsidR="00383AEF" w:rsidRPr="001B2EE6" w:rsidRDefault="0083299E" w:rsidP="0083299E">
      <w:r>
        <w:t xml:space="preserve">1. </w:t>
      </w:r>
      <w:r w:rsidR="00383AEF" w:rsidRPr="001B2EE6">
        <w:t>Общие характеристики</w:t>
      </w:r>
    </w:p>
    <w:p w14:paraId="53696631" w14:textId="77777777" w:rsidR="001B2EE6" w:rsidRPr="001B2EE6" w:rsidRDefault="00383AEF" w:rsidP="00221E35">
      <w:pPr>
        <w:pStyle w:val="a0"/>
        <w:numPr>
          <w:ilvl w:val="1"/>
          <w:numId w:val="32"/>
        </w:numPr>
      </w:pPr>
      <w:r w:rsidRPr="001B2EE6">
        <w:t>специализация города (для выявления степени редкости специализации города)</w:t>
      </w:r>
      <w:r w:rsidR="001B2EE6" w:rsidRPr="001B2EE6">
        <w:t>,</w:t>
      </w:r>
    </w:p>
    <w:p w14:paraId="666AF676" w14:textId="77777777" w:rsidR="001B2EE6" w:rsidRPr="001B2EE6" w:rsidRDefault="00383AEF" w:rsidP="00221E35">
      <w:pPr>
        <w:pStyle w:val="a0"/>
        <w:numPr>
          <w:ilvl w:val="1"/>
          <w:numId w:val="32"/>
        </w:numPr>
      </w:pPr>
      <w:r w:rsidRPr="001B2EE6">
        <w:t>численность города (для определения категории по численности населения)</w:t>
      </w:r>
      <w:r w:rsidR="001B2EE6" w:rsidRPr="001B2EE6">
        <w:t>,</w:t>
      </w:r>
    </w:p>
    <w:p w14:paraId="7C94F906" w14:textId="77777777" w:rsidR="001B2EE6" w:rsidRPr="001B2EE6" w:rsidRDefault="00383AEF" w:rsidP="00221E35">
      <w:pPr>
        <w:pStyle w:val="a0"/>
        <w:numPr>
          <w:ilvl w:val="1"/>
          <w:numId w:val="32"/>
        </w:numPr>
      </w:pPr>
      <w:r w:rsidRPr="001B2EE6">
        <w:t>площадь города (для определения категории по площади города)</w:t>
      </w:r>
      <w:r w:rsidR="001B2EE6" w:rsidRPr="001B2EE6">
        <w:t>,</w:t>
      </w:r>
    </w:p>
    <w:p w14:paraId="5B484537" w14:textId="77777777" w:rsidR="001B2EE6" w:rsidRPr="001B2EE6" w:rsidRDefault="00383AEF" w:rsidP="00221E35">
      <w:pPr>
        <w:pStyle w:val="a0"/>
        <w:numPr>
          <w:ilvl w:val="1"/>
          <w:numId w:val="32"/>
        </w:numPr>
      </w:pPr>
      <w:r w:rsidRPr="001B2EE6">
        <w:t>отток/приток населения (для определения стабильности численности населения, заинтересованности людей в переселении в данный город или переселения в другие)</w:t>
      </w:r>
      <w:r w:rsidR="001B2EE6" w:rsidRPr="001B2EE6">
        <w:t>,</w:t>
      </w:r>
    </w:p>
    <w:p w14:paraId="57DBC953" w14:textId="6A847410" w:rsidR="001B2EE6" w:rsidRPr="001B2EE6" w:rsidRDefault="00383AEF" w:rsidP="00221E35">
      <w:pPr>
        <w:pStyle w:val="a0"/>
        <w:numPr>
          <w:ilvl w:val="2"/>
          <w:numId w:val="33"/>
        </w:numPr>
      </w:pPr>
      <w:r w:rsidRPr="001B2EE6">
        <w:t>средняя продолжительность пребывания туристов в регионе (для определения продолжительности пребывания туристов)</w:t>
      </w:r>
      <w:r w:rsidR="001B2EE6" w:rsidRPr="001B2EE6">
        <w:t>,</w:t>
      </w:r>
    </w:p>
    <w:p w14:paraId="3B69186F" w14:textId="77777777" w:rsidR="001B2EE6" w:rsidRPr="001B2EE6" w:rsidRDefault="00383AEF" w:rsidP="00221E35">
      <w:pPr>
        <w:pStyle w:val="a0"/>
        <w:numPr>
          <w:ilvl w:val="2"/>
          <w:numId w:val="33"/>
        </w:numPr>
      </w:pPr>
      <w:r w:rsidRPr="001B2EE6">
        <w:t xml:space="preserve">разнообразие предлагаемых </w:t>
      </w:r>
      <w:r w:rsidR="00D617CF" w:rsidRPr="001B2EE6">
        <w:t xml:space="preserve">развлечений и </w:t>
      </w:r>
      <w:r w:rsidRPr="001B2EE6">
        <w:t>услуг (для определения обширности выбора)</w:t>
      </w:r>
      <w:r w:rsidR="001B2EE6" w:rsidRPr="001B2EE6">
        <w:t>,</w:t>
      </w:r>
    </w:p>
    <w:p w14:paraId="209BCC14" w14:textId="118E0A20" w:rsidR="00876DEF" w:rsidRPr="001B2EE6" w:rsidRDefault="00876DEF" w:rsidP="00221E35">
      <w:pPr>
        <w:pStyle w:val="a0"/>
        <w:numPr>
          <w:ilvl w:val="1"/>
          <w:numId w:val="34"/>
        </w:numPr>
      </w:pPr>
      <w:r w:rsidRPr="001B2EE6">
        <w:t>расположение и статус города.</w:t>
      </w:r>
    </w:p>
    <w:p w14:paraId="40477CF2" w14:textId="01D103DB" w:rsidR="00383AEF" w:rsidRPr="001B2EE6" w:rsidRDefault="00383AEF" w:rsidP="00C013BC">
      <w:pPr>
        <w:contextualSpacing/>
      </w:pPr>
      <w:r w:rsidRPr="001B2EE6">
        <w:t xml:space="preserve">Все данные </w:t>
      </w:r>
      <w:r w:rsidR="000F53CD" w:rsidRPr="001B2EE6">
        <w:t>блока критериев</w:t>
      </w:r>
      <w:r w:rsidRPr="001B2EE6">
        <w:t xml:space="preserve"> </w:t>
      </w:r>
      <w:r w:rsidR="000F53CD" w:rsidRPr="001B2EE6">
        <w:t>«</w:t>
      </w:r>
      <w:r w:rsidRPr="001B2EE6">
        <w:t>общие характеристики</w:t>
      </w:r>
      <w:r w:rsidR="000F53CD" w:rsidRPr="001B2EE6">
        <w:t>»</w:t>
      </w:r>
      <w:r w:rsidRPr="001B2EE6">
        <w:t xml:space="preserve"> являются минимально необходимыми данными, за исключением п. 1.5.1 и 1.5.2. Эти данные являются дополнительными для оценки на уровне 3.</w:t>
      </w:r>
    </w:p>
    <w:p w14:paraId="11912A6E" w14:textId="645A1947" w:rsidR="00383AEF" w:rsidRPr="00EB4D4C" w:rsidRDefault="00F375B4" w:rsidP="00F375B4">
      <w:pPr>
        <w:pStyle w:val="a0"/>
        <w:numPr>
          <w:ilvl w:val="0"/>
          <w:numId w:val="0"/>
        </w:numPr>
        <w:ind w:left="709"/>
      </w:pPr>
      <w:r>
        <w:lastRenderedPageBreak/>
        <w:t xml:space="preserve">2. </w:t>
      </w:r>
      <w:r w:rsidR="00383AEF" w:rsidRPr="00EB4D4C">
        <w:t>Культурно-историческая и природная ценность</w:t>
      </w:r>
    </w:p>
    <w:p w14:paraId="091581A0" w14:textId="586CAF08" w:rsidR="00383AEF" w:rsidRPr="00EB4D4C" w:rsidRDefault="001B2EE6" w:rsidP="00EB4D4C">
      <w:pPr>
        <w:pStyle w:val="a0"/>
        <w:numPr>
          <w:ilvl w:val="0"/>
          <w:numId w:val="0"/>
        </w:numPr>
        <w:ind w:firstLine="709"/>
      </w:pPr>
      <w:r w:rsidRPr="00EB4D4C">
        <w:t xml:space="preserve">2.1.1) </w:t>
      </w:r>
      <w:r w:rsidR="00383AEF" w:rsidRPr="00EB4D4C">
        <w:t>концентрация объектов культурного наследия (для оценки плотности и значимости культурных ресурсов, влияющих на туристическую привлекательность города) – дополнительные данные</w:t>
      </w:r>
      <w:r w:rsidRPr="00EB4D4C">
        <w:t>,</w:t>
      </w:r>
    </w:p>
    <w:p w14:paraId="191A8B6D" w14:textId="43FE0CBE" w:rsidR="00383AEF" w:rsidRPr="00EB4D4C" w:rsidRDefault="00383AEF" w:rsidP="00221E35">
      <w:pPr>
        <w:pStyle w:val="a0"/>
        <w:numPr>
          <w:ilvl w:val="2"/>
          <w:numId w:val="35"/>
        </w:numPr>
        <w:ind w:left="0" w:firstLine="709"/>
      </w:pPr>
      <w:r w:rsidRPr="00EB4D4C">
        <w:t>наличие объектов, включенных в список всемирного наследия ЮНЕСКО (для определения международного культурного статуса и уникальности туристического потенциала города) – дополнительные данные</w:t>
      </w:r>
      <w:r w:rsidR="001B2EE6" w:rsidRPr="00EB4D4C">
        <w:t>,</w:t>
      </w:r>
    </w:p>
    <w:p w14:paraId="4ABEC407" w14:textId="0298CFFA" w:rsidR="009A0E20" w:rsidRPr="00EB4D4C" w:rsidRDefault="009A0E20" w:rsidP="00221E35">
      <w:pPr>
        <w:pStyle w:val="a0"/>
        <w:numPr>
          <w:ilvl w:val="2"/>
          <w:numId w:val="36"/>
        </w:numPr>
        <w:ind w:left="0" w:firstLine="709"/>
      </w:pPr>
      <w:r w:rsidRPr="00EB4D4C">
        <w:t>наличие инфраструктуры для посетителей (для определения уровня комфорта и доступности туристических объектов) – дополнительные данные</w:t>
      </w:r>
      <w:r w:rsidR="001B2EE6" w:rsidRPr="00EB4D4C">
        <w:t>,</w:t>
      </w:r>
    </w:p>
    <w:p w14:paraId="2A63A632" w14:textId="38C89064" w:rsidR="00383AEF" w:rsidRPr="00EB4D4C" w:rsidRDefault="00383AEF" w:rsidP="00221E35">
      <w:pPr>
        <w:pStyle w:val="a0"/>
        <w:numPr>
          <w:ilvl w:val="2"/>
          <w:numId w:val="36"/>
        </w:numPr>
        <w:ind w:left="0" w:firstLine="709"/>
      </w:pPr>
      <w:r w:rsidRPr="00EB4D4C">
        <w:t>оценка состояния объектов (для определения сохранности культурных ресурсов и их готовности к приему туристов) – дополнительные данные</w:t>
      </w:r>
      <w:r w:rsidR="001B2EE6" w:rsidRPr="00EB4D4C">
        <w:t>,</w:t>
      </w:r>
    </w:p>
    <w:p w14:paraId="4BEB9E96" w14:textId="2B9809FF" w:rsidR="00383AEF" w:rsidRPr="00EB4D4C" w:rsidRDefault="00383AEF" w:rsidP="00221E35">
      <w:pPr>
        <w:pStyle w:val="a0"/>
        <w:numPr>
          <w:ilvl w:val="2"/>
          <w:numId w:val="36"/>
        </w:numPr>
        <w:ind w:left="0" w:firstLine="709"/>
      </w:pPr>
      <w:r w:rsidRPr="00EB4D4C">
        <w:t>процент отреставрированных исторических объектов (для оценки степени сохранения и поддержания культурного наследия) – дополнительные данные</w:t>
      </w:r>
      <w:r w:rsidR="001B2EE6" w:rsidRPr="00EB4D4C">
        <w:t>,</w:t>
      </w:r>
    </w:p>
    <w:p w14:paraId="2CA7CECC" w14:textId="3E38C737" w:rsidR="009A0E20" w:rsidRPr="00EB4D4C" w:rsidRDefault="009A0E20" w:rsidP="00221E35">
      <w:pPr>
        <w:pStyle w:val="a0"/>
        <w:numPr>
          <w:ilvl w:val="2"/>
          <w:numId w:val="37"/>
        </w:numPr>
        <w:ind w:left="0" w:firstLine="709"/>
      </w:pPr>
      <w:r w:rsidRPr="00EB4D4C">
        <w:t>наличие признанных архитектурных памятников (для учета официально зарегистрированных объектов культурного наследия) – минимально необходимые данные</w:t>
      </w:r>
      <w:r w:rsidR="001B2EE6" w:rsidRPr="00EB4D4C">
        <w:t>,</w:t>
      </w:r>
    </w:p>
    <w:p w14:paraId="104635B0" w14:textId="4F2588DD" w:rsidR="009A0E20" w:rsidRPr="00EB4D4C" w:rsidRDefault="009A0E20" w:rsidP="00221E35">
      <w:pPr>
        <w:pStyle w:val="a0"/>
        <w:numPr>
          <w:ilvl w:val="2"/>
          <w:numId w:val="37"/>
        </w:numPr>
        <w:ind w:left="0" w:firstLine="709"/>
      </w:pPr>
      <w:r w:rsidRPr="00EB4D4C">
        <w:t>наличие уникальных объектов или явлений – дополнительные данные</w:t>
      </w:r>
      <w:r w:rsidR="001B2EE6" w:rsidRPr="00EB4D4C">
        <w:t>,</w:t>
      </w:r>
    </w:p>
    <w:p w14:paraId="370CB05B" w14:textId="77777777" w:rsidR="003F4BF0" w:rsidRPr="00EB4D4C" w:rsidRDefault="00383AEF" w:rsidP="00221E35">
      <w:pPr>
        <w:pStyle w:val="a0"/>
        <w:numPr>
          <w:ilvl w:val="2"/>
          <w:numId w:val="37"/>
        </w:numPr>
        <w:ind w:left="0" w:firstLine="709"/>
      </w:pPr>
      <w:r w:rsidRPr="00EB4D4C">
        <w:t>экспертная оценка архитектурной ценности объектов (для выявления уникальности и значимости архитектурных памятников) – дополнительные данные</w:t>
      </w:r>
      <w:r w:rsidR="001B2EE6" w:rsidRPr="00EB4D4C">
        <w:t>,</w:t>
      </w:r>
    </w:p>
    <w:p w14:paraId="17DC998E" w14:textId="7440EA5C" w:rsidR="003F4BF0" w:rsidRPr="00EB4D4C" w:rsidRDefault="00383AEF" w:rsidP="00221E35">
      <w:pPr>
        <w:pStyle w:val="a0"/>
        <w:numPr>
          <w:ilvl w:val="1"/>
          <w:numId w:val="38"/>
        </w:numPr>
        <w:ind w:left="0" w:firstLine="709"/>
      </w:pPr>
      <w:r w:rsidRPr="00EB4D4C">
        <w:t>количество поисковых запросов, связанных с городом (для оценки интереса и узнаваемости города среди потенциальных туристов) – минимально необходимые данные</w:t>
      </w:r>
      <w:r w:rsidR="003F4BF0" w:rsidRPr="00EB4D4C">
        <w:t>,</w:t>
      </w:r>
    </w:p>
    <w:p w14:paraId="2EA76B2F" w14:textId="368C7504" w:rsidR="003F4BF0" w:rsidRPr="00EB4D4C" w:rsidRDefault="00383AEF" w:rsidP="00221E35">
      <w:pPr>
        <w:pStyle w:val="a0"/>
        <w:numPr>
          <w:ilvl w:val="2"/>
          <w:numId w:val="39"/>
        </w:numPr>
        <w:ind w:left="0" w:firstLine="709"/>
      </w:pPr>
      <w:r w:rsidRPr="00EB4D4C">
        <w:t>наличие экспозиций, посвященных важным историческим событиям и выдающимся личностям (для выявления образовательного и культурного потенциала музеев и выставок) – минимально необходимые данные</w:t>
      </w:r>
      <w:r w:rsidR="003F4BF0" w:rsidRPr="00EB4D4C">
        <w:t>,</w:t>
      </w:r>
    </w:p>
    <w:p w14:paraId="475CDB00" w14:textId="77777777" w:rsidR="003F4BF0" w:rsidRPr="00EB4D4C" w:rsidRDefault="00383AEF" w:rsidP="00221E35">
      <w:pPr>
        <w:pStyle w:val="a0"/>
        <w:numPr>
          <w:ilvl w:val="2"/>
          <w:numId w:val="39"/>
        </w:numPr>
        <w:ind w:left="0" w:firstLine="709"/>
      </w:pPr>
      <w:r w:rsidRPr="00EB4D4C">
        <w:t>наличие образовательных программ и экскурсий (для определения доступности и качества просветительской деятельности в туристической сфере) – минимально необходимые данные</w:t>
      </w:r>
      <w:r w:rsidR="003F4BF0" w:rsidRPr="00EB4D4C">
        <w:t>,</w:t>
      </w:r>
    </w:p>
    <w:p w14:paraId="011B208E" w14:textId="77777777" w:rsidR="003F4BF0" w:rsidRPr="00EB4D4C" w:rsidRDefault="00383AEF" w:rsidP="00221E35">
      <w:pPr>
        <w:pStyle w:val="a0"/>
        <w:numPr>
          <w:ilvl w:val="2"/>
          <w:numId w:val="40"/>
        </w:numPr>
        <w:ind w:left="0" w:firstLine="709"/>
      </w:pPr>
      <w:r w:rsidRPr="00EB4D4C">
        <w:t>разнообразие природных объектов (для оценки природного разнообразия и привлекательности территории) – минимально необходимые данные</w:t>
      </w:r>
      <w:r w:rsidR="003F4BF0" w:rsidRPr="00EB4D4C">
        <w:t>,</w:t>
      </w:r>
    </w:p>
    <w:p w14:paraId="5B522163" w14:textId="77777777" w:rsidR="003F4BF0" w:rsidRPr="00EB4D4C" w:rsidRDefault="00383AEF" w:rsidP="00221E35">
      <w:pPr>
        <w:pStyle w:val="a0"/>
        <w:numPr>
          <w:ilvl w:val="2"/>
          <w:numId w:val="40"/>
        </w:numPr>
        <w:ind w:left="0" w:firstLine="709"/>
      </w:pPr>
      <w:r w:rsidRPr="00EB4D4C">
        <w:t>благоприятные климатические условия (количество солнечных дней в году, средняя температура в туристический сезон, количество осадков) (для определения комфортности пребывания туристов в разные сезоны) – минимально необходимые данные</w:t>
      </w:r>
      <w:r w:rsidR="003F4BF0" w:rsidRPr="00EB4D4C">
        <w:t>,</w:t>
      </w:r>
    </w:p>
    <w:p w14:paraId="226172DF" w14:textId="77777777" w:rsidR="003F4BF0" w:rsidRPr="00EB4D4C" w:rsidRDefault="00383AEF" w:rsidP="00221E35">
      <w:pPr>
        <w:pStyle w:val="a0"/>
        <w:numPr>
          <w:ilvl w:val="2"/>
          <w:numId w:val="40"/>
        </w:numPr>
        <w:ind w:left="0" w:firstLine="709"/>
      </w:pPr>
      <w:r w:rsidRPr="00EB4D4C">
        <w:t>наличие охраняемых природных территорий (для учета природоохранного статуса и экологической ценности территории) – дополнительные данные</w:t>
      </w:r>
      <w:r w:rsidR="003F4BF0" w:rsidRPr="00EB4D4C">
        <w:t>,</w:t>
      </w:r>
    </w:p>
    <w:p w14:paraId="7D8B9EB4" w14:textId="77777777" w:rsidR="003F4BF0" w:rsidRPr="00EB4D4C" w:rsidRDefault="00383AEF" w:rsidP="00221E35">
      <w:pPr>
        <w:pStyle w:val="a0"/>
        <w:numPr>
          <w:ilvl w:val="2"/>
          <w:numId w:val="40"/>
        </w:numPr>
        <w:ind w:left="0" w:firstLine="709"/>
      </w:pPr>
      <w:r w:rsidRPr="00EB4D4C">
        <w:lastRenderedPageBreak/>
        <w:t xml:space="preserve">наличие панорамных точек и видовых площадок (для оценки возможностей организации смотровых площадок и туристических маршрутов) – </w:t>
      </w:r>
      <w:r w:rsidR="009A0E20" w:rsidRPr="00EB4D4C">
        <w:t>дополнительные данные</w:t>
      </w:r>
      <w:r w:rsidRPr="00EB4D4C">
        <w:t>.</w:t>
      </w:r>
    </w:p>
    <w:p w14:paraId="4D4E636D" w14:textId="31C9E5A7" w:rsidR="003F4BF0" w:rsidRPr="00EB4D4C" w:rsidRDefault="00F375B4" w:rsidP="00F375B4">
      <w:pPr>
        <w:pStyle w:val="a0"/>
        <w:numPr>
          <w:ilvl w:val="0"/>
          <w:numId w:val="0"/>
        </w:numPr>
        <w:ind w:left="709"/>
      </w:pPr>
      <w:r>
        <w:t xml:space="preserve">3. </w:t>
      </w:r>
      <w:r w:rsidR="00383AEF" w:rsidRPr="00EB4D4C">
        <w:t>Перемещение внутри города, региона, страны</w:t>
      </w:r>
    </w:p>
    <w:p w14:paraId="6E337C25" w14:textId="77777777" w:rsidR="003F4BF0" w:rsidRPr="00EB4D4C" w:rsidRDefault="00383AEF" w:rsidP="00221E35">
      <w:pPr>
        <w:pStyle w:val="a0"/>
        <w:numPr>
          <w:ilvl w:val="1"/>
          <w:numId w:val="41"/>
        </w:numPr>
        <w:ind w:left="0" w:firstLine="709"/>
      </w:pPr>
      <w:r w:rsidRPr="00EB4D4C">
        <w:t xml:space="preserve">удобство передвижения пешком (для оценки комфортности и безопасности пешеходных маршрутов в городе) – </w:t>
      </w:r>
      <w:r w:rsidR="009A0E20" w:rsidRPr="00EB4D4C">
        <w:t>дополнительные данные</w:t>
      </w:r>
      <w:r w:rsidR="003F4BF0" w:rsidRPr="00EB4D4C">
        <w:t>,</w:t>
      </w:r>
    </w:p>
    <w:p w14:paraId="7B856152" w14:textId="77777777" w:rsidR="003F4BF0" w:rsidRPr="00EB4D4C" w:rsidRDefault="00383AEF" w:rsidP="00221E35">
      <w:pPr>
        <w:pStyle w:val="a0"/>
        <w:numPr>
          <w:ilvl w:val="2"/>
          <w:numId w:val="42"/>
        </w:numPr>
        <w:ind w:left="0" w:firstLine="709"/>
      </w:pPr>
      <w:r w:rsidRPr="00EB4D4C">
        <w:t>регулярность движения общественного транспорта (для оценки частоты и надежности транспортного сообщения) – минимально необходимые данные</w:t>
      </w:r>
      <w:r w:rsidR="003F4BF0" w:rsidRPr="00EB4D4C">
        <w:t>,</w:t>
      </w:r>
    </w:p>
    <w:p w14:paraId="474F1D81" w14:textId="77777777" w:rsidR="003F4BF0" w:rsidRPr="00EB4D4C" w:rsidRDefault="00383AEF" w:rsidP="00221E35">
      <w:pPr>
        <w:pStyle w:val="a0"/>
        <w:numPr>
          <w:ilvl w:val="2"/>
          <w:numId w:val="42"/>
        </w:numPr>
        <w:ind w:left="0" w:firstLine="709"/>
      </w:pPr>
      <w:r w:rsidRPr="00EB4D4C">
        <w:t>доступность остановок общественного транспорта в радиусе 500 м (для определения охвата территории города транспортной сетью) – дополнительные данные</w:t>
      </w:r>
      <w:r w:rsidR="003F4BF0" w:rsidRPr="00EB4D4C">
        <w:t>,</w:t>
      </w:r>
    </w:p>
    <w:p w14:paraId="0C4960A1" w14:textId="77777777" w:rsidR="003F4BF0" w:rsidRPr="00EB4D4C" w:rsidRDefault="00383AEF" w:rsidP="00221E35">
      <w:pPr>
        <w:pStyle w:val="a0"/>
        <w:numPr>
          <w:ilvl w:val="2"/>
          <w:numId w:val="43"/>
        </w:numPr>
        <w:ind w:left="0" w:firstLine="709"/>
      </w:pPr>
      <w:r w:rsidRPr="00EB4D4C">
        <w:t>наличие аэропорта, вокзала или автобусного сообщения (для определения транспортной доступности города для туристов) – минимально необходимые данные</w:t>
      </w:r>
      <w:r w:rsidR="003F4BF0" w:rsidRPr="00EB4D4C">
        <w:t>,</w:t>
      </w:r>
    </w:p>
    <w:p w14:paraId="0E2E713F" w14:textId="77777777" w:rsidR="003F4BF0" w:rsidRPr="00EB4D4C" w:rsidRDefault="00383AEF" w:rsidP="00221E35">
      <w:pPr>
        <w:pStyle w:val="a0"/>
        <w:numPr>
          <w:ilvl w:val="2"/>
          <w:numId w:val="43"/>
        </w:numPr>
        <w:ind w:left="0" w:firstLine="709"/>
      </w:pPr>
      <w:r w:rsidRPr="00EB4D4C">
        <w:t>время в пути от ближайшего крупного города (для оценки удобства и доступности города для туристов из соседних регионов) – минимально необходимые данные</w:t>
      </w:r>
      <w:r w:rsidR="003F4BF0" w:rsidRPr="00EB4D4C">
        <w:t>,</w:t>
      </w:r>
    </w:p>
    <w:p w14:paraId="3DAC96A5" w14:textId="77777777" w:rsidR="003F4BF0" w:rsidRPr="00EB4D4C" w:rsidRDefault="00383AEF" w:rsidP="00221E35">
      <w:pPr>
        <w:pStyle w:val="a0"/>
        <w:numPr>
          <w:ilvl w:val="2"/>
          <w:numId w:val="44"/>
        </w:numPr>
        <w:ind w:left="0" w:firstLine="709"/>
      </w:pPr>
      <w:r w:rsidRPr="00EB4D4C">
        <w:t xml:space="preserve"> количество дорожных происшествий (ДТП) (для определения безопасности на дорогах) – минимально необходимые данные</w:t>
      </w:r>
      <w:r w:rsidR="003F4BF0" w:rsidRPr="00EB4D4C">
        <w:t>,</w:t>
      </w:r>
    </w:p>
    <w:p w14:paraId="33CF9F2F" w14:textId="77777777" w:rsidR="003F4BF0" w:rsidRPr="00EB4D4C" w:rsidRDefault="00383AEF" w:rsidP="00221E35">
      <w:pPr>
        <w:pStyle w:val="a0"/>
        <w:numPr>
          <w:ilvl w:val="2"/>
          <w:numId w:val="44"/>
        </w:numPr>
        <w:ind w:left="0" w:firstLine="709"/>
      </w:pPr>
      <w:r w:rsidRPr="00EB4D4C">
        <w:t>средняя разрешённая скорость движения на дорогах (км/ч) (для определения качества дорог и безопасности) – дополнительные данные</w:t>
      </w:r>
      <w:r w:rsidR="003F4BF0" w:rsidRPr="00EB4D4C">
        <w:t>,</w:t>
      </w:r>
    </w:p>
    <w:p w14:paraId="4AAC796C" w14:textId="77777777" w:rsidR="003F4BF0" w:rsidRPr="00EB4D4C" w:rsidRDefault="00383AEF" w:rsidP="00221E35">
      <w:pPr>
        <w:pStyle w:val="a0"/>
        <w:numPr>
          <w:ilvl w:val="2"/>
          <w:numId w:val="45"/>
        </w:numPr>
        <w:ind w:left="0" w:firstLine="709"/>
      </w:pPr>
      <w:r w:rsidRPr="00EB4D4C">
        <w:t>расстояние до других туристических центров и объектов (для анализа возможности формирования туристических маршрутов и связей) – минимально необходимые данные</w:t>
      </w:r>
      <w:r w:rsidR="003F4BF0" w:rsidRPr="00EB4D4C">
        <w:t>,</w:t>
      </w:r>
    </w:p>
    <w:p w14:paraId="1F53AFD5" w14:textId="77777777" w:rsidR="003F4BF0" w:rsidRPr="00EB4D4C" w:rsidRDefault="00383AEF" w:rsidP="00221E35">
      <w:pPr>
        <w:pStyle w:val="a0"/>
        <w:numPr>
          <w:ilvl w:val="2"/>
          <w:numId w:val="45"/>
        </w:numPr>
        <w:ind w:left="0" w:firstLine="709"/>
      </w:pPr>
      <w:r w:rsidRPr="00EB4D4C">
        <w:t>наличие транспортного сообщения между объектами (для определения удобства перемещения туристов между достопримечательностями) – минимально необходимые данные</w:t>
      </w:r>
      <w:r w:rsidR="003F4BF0" w:rsidRPr="00EB4D4C">
        <w:t>,</w:t>
      </w:r>
    </w:p>
    <w:p w14:paraId="621776F4" w14:textId="77777777" w:rsidR="003F4BF0" w:rsidRPr="00EB4D4C" w:rsidRDefault="00383AEF" w:rsidP="00221E35">
      <w:pPr>
        <w:pStyle w:val="a0"/>
        <w:numPr>
          <w:ilvl w:val="2"/>
          <w:numId w:val="46"/>
        </w:numPr>
        <w:ind w:left="0" w:firstLine="709"/>
      </w:pPr>
      <w:r w:rsidRPr="00EB4D4C">
        <w:t>расстояние до другого региона с развитой туристической инфраструктурой (для оценки потенциала межрегионального туристического взаимодействия) – минимально необходимые данные</w:t>
      </w:r>
      <w:r w:rsidR="003F4BF0" w:rsidRPr="00EB4D4C">
        <w:t>,</w:t>
      </w:r>
    </w:p>
    <w:p w14:paraId="22CF05AD" w14:textId="77777777" w:rsidR="003F4BF0" w:rsidRPr="00EB4D4C" w:rsidRDefault="00383AEF" w:rsidP="00221E35">
      <w:pPr>
        <w:pStyle w:val="a0"/>
        <w:numPr>
          <w:ilvl w:val="2"/>
          <w:numId w:val="46"/>
        </w:numPr>
        <w:ind w:left="0" w:firstLine="709"/>
      </w:pPr>
      <w:r w:rsidRPr="00EB4D4C">
        <w:t>наличие транспортного сообщения между регионами (для определения доступности и связности туристических потоков на межрегиональном уровне) – минимально необходимые данные.</w:t>
      </w:r>
    </w:p>
    <w:p w14:paraId="3ED0C576" w14:textId="43A7C67F" w:rsidR="001E29F6" w:rsidRPr="00EB4D4C" w:rsidRDefault="00383AEF" w:rsidP="00221E35">
      <w:pPr>
        <w:pStyle w:val="a0"/>
        <w:numPr>
          <w:ilvl w:val="0"/>
          <w:numId w:val="47"/>
        </w:numPr>
      </w:pPr>
      <w:r w:rsidRPr="00EB4D4C">
        <w:t>Качество городской среды и безопасность</w:t>
      </w:r>
    </w:p>
    <w:p w14:paraId="76382C96" w14:textId="77777777" w:rsidR="001E29F6" w:rsidRPr="00EB4D4C" w:rsidRDefault="00383AEF" w:rsidP="00221E35">
      <w:pPr>
        <w:pStyle w:val="a0"/>
        <w:numPr>
          <w:ilvl w:val="1"/>
          <w:numId w:val="47"/>
        </w:numPr>
        <w:ind w:left="0" w:firstLine="709"/>
      </w:pPr>
      <w:r w:rsidRPr="00EB4D4C">
        <w:t>концентрация озеленённых территорий (ед./кв. км) (для оценки экологической насыщенности и качества городской среды) – дополнительные данные</w:t>
      </w:r>
      <w:r w:rsidR="001E29F6" w:rsidRPr="00EB4D4C">
        <w:t>,</w:t>
      </w:r>
    </w:p>
    <w:p w14:paraId="56DF548F" w14:textId="77777777" w:rsidR="001E29F6" w:rsidRPr="00EB4D4C" w:rsidRDefault="00383AEF" w:rsidP="00221E35">
      <w:pPr>
        <w:pStyle w:val="a0"/>
        <w:numPr>
          <w:ilvl w:val="1"/>
          <w:numId w:val="47"/>
        </w:numPr>
        <w:ind w:left="0" w:firstLine="709"/>
      </w:pPr>
      <w:r w:rsidRPr="00EB4D4C">
        <w:t xml:space="preserve">индекс комфортной городской среды – минимально необходимые </w:t>
      </w:r>
      <w:proofErr w:type="gramStart"/>
      <w:r w:rsidRPr="00EB4D4C">
        <w:t>данные</w:t>
      </w:r>
      <w:r w:rsidR="001E29F6" w:rsidRPr="00EB4D4C">
        <w:t>,\</w:t>
      </w:r>
      <w:proofErr w:type="gramEnd"/>
    </w:p>
    <w:p w14:paraId="64A69A34" w14:textId="77777777" w:rsidR="001E29F6" w:rsidRPr="00EB4D4C" w:rsidRDefault="00383AEF" w:rsidP="00221E35">
      <w:pPr>
        <w:pStyle w:val="a0"/>
        <w:numPr>
          <w:ilvl w:val="1"/>
          <w:numId w:val="47"/>
        </w:numPr>
        <w:ind w:left="0" w:firstLine="709"/>
      </w:pPr>
      <w:r w:rsidRPr="00EB4D4C">
        <w:lastRenderedPageBreak/>
        <w:t>наличие утвержденного правового акта, регламентирующего размещение вывесок, НТО и летних кафе (для оценки градостроительного контроля и эстетики городской среды) – дополнительные данные</w:t>
      </w:r>
      <w:r w:rsidR="001E29F6" w:rsidRPr="00EB4D4C">
        <w:t>,</w:t>
      </w:r>
    </w:p>
    <w:p w14:paraId="6A2FF597" w14:textId="77777777" w:rsidR="001E29F6" w:rsidRPr="00EB4D4C" w:rsidRDefault="00383AEF" w:rsidP="00221E35">
      <w:pPr>
        <w:pStyle w:val="a0"/>
        <w:numPr>
          <w:ilvl w:val="2"/>
          <w:numId w:val="48"/>
        </w:numPr>
        <w:ind w:left="0" w:firstLine="709"/>
      </w:pPr>
      <w:r w:rsidRPr="00EB4D4C">
        <w:t>наличие полицейских участков и медицинских учреждений (для определения уровня обеспеченности безопасности и медицинской помощи) – минимально необходимые данные</w:t>
      </w:r>
      <w:r w:rsidR="001E29F6" w:rsidRPr="00EB4D4C">
        <w:t>,</w:t>
      </w:r>
    </w:p>
    <w:p w14:paraId="7FE459B6" w14:textId="77777777" w:rsidR="001E29F6" w:rsidRPr="00EB4D4C" w:rsidRDefault="00383AEF" w:rsidP="00221E35">
      <w:pPr>
        <w:pStyle w:val="a0"/>
        <w:numPr>
          <w:ilvl w:val="2"/>
          <w:numId w:val="48"/>
        </w:numPr>
        <w:ind w:left="0" w:firstLine="709"/>
      </w:pPr>
      <w:r w:rsidRPr="00EB4D4C">
        <w:t>уровень преступности (для оценки безопасности и комфортности пребывания туристов и жителей) – дополнительные данные.</w:t>
      </w:r>
    </w:p>
    <w:p w14:paraId="67B5337F" w14:textId="1B822E6F" w:rsidR="001E29F6" w:rsidRPr="00EB4D4C" w:rsidRDefault="00383AEF" w:rsidP="00221E35">
      <w:pPr>
        <w:pStyle w:val="a0"/>
        <w:numPr>
          <w:ilvl w:val="0"/>
          <w:numId w:val="49"/>
        </w:numPr>
      </w:pPr>
      <w:r w:rsidRPr="00EB4D4C">
        <w:t>Досуг и инфраструктура</w:t>
      </w:r>
    </w:p>
    <w:p w14:paraId="28BA06CC" w14:textId="77777777" w:rsidR="001E29F6" w:rsidRPr="00EB4D4C" w:rsidRDefault="00383AEF" w:rsidP="00221E35">
      <w:pPr>
        <w:pStyle w:val="a0"/>
        <w:numPr>
          <w:ilvl w:val="1"/>
          <w:numId w:val="49"/>
        </w:numPr>
        <w:ind w:left="0" w:firstLine="709"/>
      </w:pPr>
      <w:r w:rsidRPr="00EB4D4C">
        <w:t>разнообразие культурно-досуговой и спортивной инфраструктуры (для оценки широты и качества досуговых возможностей для туристов) – минимально необходимые данные</w:t>
      </w:r>
      <w:r w:rsidR="001E29F6" w:rsidRPr="00EB4D4C">
        <w:t>,</w:t>
      </w:r>
    </w:p>
    <w:p w14:paraId="0D8EDD98" w14:textId="77777777" w:rsidR="001E29F6" w:rsidRPr="00EB4D4C" w:rsidRDefault="00383AEF" w:rsidP="00221E35">
      <w:pPr>
        <w:pStyle w:val="a0"/>
        <w:numPr>
          <w:ilvl w:val="1"/>
          <w:numId w:val="49"/>
        </w:numPr>
        <w:ind w:left="0" w:firstLine="709"/>
      </w:pPr>
      <w:r w:rsidRPr="00EB4D4C">
        <w:t>количество фестивалей, праздников, ярмарок, спортивных мероприятий в год (для определения активности культурной жизни и привлечения туристов) – дополнительные данные</w:t>
      </w:r>
      <w:r w:rsidR="001E29F6" w:rsidRPr="00EB4D4C">
        <w:t>,</w:t>
      </w:r>
    </w:p>
    <w:p w14:paraId="59483201" w14:textId="77777777" w:rsidR="001E29F6" w:rsidRPr="00EB4D4C" w:rsidRDefault="00383AEF" w:rsidP="00221E35">
      <w:pPr>
        <w:pStyle w:val="a0"/>
        <w:numPr>
          <w:ilvl w:val="1"/>
          <w:numId w:val="49"/>
        </w:numPr>
        <w:ind w:left="0" w:firstLine="709"/>
      </w:pPr>
      <w:r w:rsidRPr="00EB4D4C">
        <w:t>наличие объектов размещения (для оценки вместимости и доступности проживания для туристов) – минимально необходимые данные</w:t>
      </w:r>
      <w:r w:rsidR="001E29F6" w:rsidRPr="00EB4D4C">
        <w:t>,</w:t>
      </w:r>
    </w:p>
    <w:p w14:paraId="5B5BEEF7" w14:textId="77777777" w:rsidR="001E29F6" w:rsidRPr="00EB4D4C" w:rsidRDefault="00383AEF" w:rsidP="00221E35">
      <w:pPr>
        <w:pStyle w:val="a0"/>
        <w:numPr>
          <w:ilvl w:val="2"/>
          <w:numId w:val="50"/>
        </w:numPr>
        <w:ind w:left="0" w:firstLine="709"/>
      </w:pPr>
      <w:r w:rsidRPr="00EB4D4C">
        <w:t>наличие ресторанов, кафе, столовых (для определения разнообразия питания и уровня сервисного обслуживания) – минимально необходимые данные</w:t>
      </w:r>
      <w:r w:rsidR="001E29F6" w:rsidRPr="00EB4D4C">
        <w:t>,</w:t>
      </w:r>
    </w:p>
    <w:p w14:paraId="38762437" w14:textId="77777777" w:rsidR="001E29F6" w:rsidRPr="00EB4D4C" w:rsidRDefault="00383AEF" w:rsidP="00221E35">
      <w:pPr>
        <w:pStyle w:val="a0"/>
        <w:numPr>
          <w:ilvl w:val="2"/>
          <w:numId w:val="50"/>
        </w:numPr>
        <w:ind w:left="0" w:firstLine="709"/>
      </w:pPr>
      <w:r w:rsidRPr="00EB4D4C">
        <w:t xml:space="preserve">разнообразие кухонь (для оценки гастрономического разнообразия и привлекательности для туристов) – </w:t>
      </w:r>
      <w:r w:rsidR="00901A35" w:rsidRPr="00EB4D4C">
        <w:t>дополнительные</w:t>
      </w:r>
      <w:r w:rsidRPr="00EB4D4C">
        <w:t xml:space="preserve"> данные</w:t>
      </w:r>
      <w:r w:rsidR="001E29F6" w:rsidRPr="00EB4D4C">
        <w:t>,</w:t>
      </w:r>
    </w:p>
    <w:p w14:paraId="56FF0DE6" w14:textId="77777777" w:rsidR="001E29F6" w:rsidRPr="00EB4D4C" w:rsidRDefault="00383AEF" w:rsidP="00221E35">
      <w:pPr>
        <w:pStyle w:val="a0"/>
        <w:numPr>
          <w:ilvl w:val="2"/>
          <w:numId w:val="50"/>
        </w:numPr>
        <w:ind w:left="0" w:firstLine="709"/>
      </w:pPr>
      <w:r w:rsidRPr="00EB4D4C">
        <w:t xml:space="preserve">наличие уникальных местных блюд и напитков (для выявления культурной самобытности и туристической уникальности) – </w:t>
      </w:r>
      <w:r w:rsidR="00901A35" w:rsidRPr="00EB4D4C">
        <w:t xml:space="preserve">дополнительные </w:t>
      </w:r>
      <w:r w:rsidRPr="00EB4D4C">
        <w:t>данные</w:t>
      </w:r>
      <w:r w:rsidR="001E29F6" w:rsidRPr="00EB4D4C">
        <w:t>,</w:t>
      </w:r>
    </w:p>
    <w:p w14:paraId="0743A12D" w14:textId="77777777" w:rsidR="001E29F6" w:rsidRPr="00EB4D4C" w:rsidRDefault="00383AEF" w:rsidP="00221E35">
      <w:pPr>
        <w:pStyle w:val="a0"/>
        <w:numPr>
          <w:ilvl w:val="1"/>
          <w:numId w:val="51"/>
        </w:numPr>
        <w:ind w:left="0" w:firstLine="709"/>
      </w:pPr>
      <w:r w:rsidRPr="00EB4D4C">
        <w:t>наличие объектов торговли (для оценки возможностей шопинга и приобретения сувениров) – минимально необходимые данные</w:t>
      </w:r>
      <w:r w:rsidR="001E29F6" w:rsidRPr="00EB4D4C">
        <w:t>,</w:t>
      </w:r>
    </w:p>
    <w:p w14:paraId="2BC05E3A" w14:textId="77777777" w:rsidR="001E29F6" w:rsidRPr="00EB4D4C" w:rsidRDefault="00383AEF" w:rsidP="00221E35">
      <w:pPr>
        <w:pStyle w:val="a0"/>
        <w:numPr>
          <w:ilvl w:val="2"/>
          <w:numId w:val="52"/>
        </w:numPr>
        <w:ind w:left="0" w:firstLine="709"/>
      </w:pPr>
      <w:r w:rsidRPr="00EB4D4C">
        <w:t>наличие туристических информационных центров, веб-сайтов, мобильных приложений, информационных киосков (для определения доступности и качества туристической информации) – минимально необходимые данные</w:t>
      </w:r>
      <w:r w:rsidR="001E29F6" w:rsidRPr="00EB4D4C">
        <w:t>,</w:t>
      </w:r>
    </w:p>
    <w:p w14:paraId="17FF1C62" w14:textId="77777777" w:rsidR="001E29F6" w:rsidRPr="00EB4D4C" w:rsidRDefault="00383AEF" w:rsidP="00221E35">
      <w:pPr>
        <w:pStyle w:val="a0"/>
        <w:numPr>
          <w:ilvl w:val="2"/>
          <w:numId w:val="52"/>
        </w:numPr>
        <w:ind w:left="0" w:firstLine="709"/>
      </w:pPr>
      <w:r w:rsidRPr="00EB4D4C">
        <w:t>доступность информации на разных языках (для оценки удобства для иностранных туристов) – минимально необходимые данные.</w:t>
      </w:r>
    </w:p>
    <w:p w14:paraId="34DD2501" w14:textId="64F7A171" w:rsidR="00EB4D4C" w:rsidRPr="00EB4D4C" w:rsidRDefault="009A0E20" w:rsidP="00221E35">
      <w:pPr>
        <w:pStyle w:val="a0"/>
        <w:numPr>
          <w:ilvl w:val="0"/>
          <w:numId w:val="53"/>
        </w:numPr>
      </w:pPr>
      <w:r w:rsidRPr="00EB4D4C">
        <w:t>Индустриально-постиндустриальный потенциал</w:t>
      </w:r>
    </w:p>
    <w:p w14:paraId="66D5720A" w14:textId="77777777" w:rsidR="00EB4D4C" w:rsidRPr="00EB4D4C" w:rsidRDefault="00383AEF" w:rsidP="00221E35">
      <w:pPr>
        <w:pStyle w:val="a0"/>
        <w:numPr>
          <w:ilvl w:val="1"/>
          <w:numId w:val="53"/>
        </w:numPr>
        <w:ind w:left="0" w:firstLine="709"/>
      </w:pPr>
      <w:r w:rsidRPr="00EB4D4C">
        <w:t>количество промышленных объектов, имеющих историческое значение (связанных с промышленностью, рабочим движением, технологическими достижениями и т. д.) (для оценки масштабов промышленного наследия города) – дополнительные данные</w:t>
      </w:r>
      <w:r w:rsidR="00EB4D4C" w:rsidRPr="00EB4D4C">
        <w:t>,</w:t>
      </w:r>
    </w:p>
    <w:p w14:paraId="095E5C37" w14:textId="77777777" w:rsidR="00EB4D4C" w:rsidRPr="00EB4D4C" w:rsidRDefault="00383AEF" w:rsidP="00221E35">
      <w:pPr>
        <w:pStyle w:val="a0"/>
        <w:numPr>
          <w:ilvl w:val="2"/>
          <w:numId w:val="54"/>
        </w:numPr>
        <w:ind w:left="0" w:firstLine="709"/>
      </w:pPr>
      <w:r w:rsidRPr="00EB4D4C">
        <w:lastRenderedPageBreak/>
        <w:t xml:space="preserve">наличие удобств для посетителей на промышленных объектах (туалеты, парковка, информационный центр, указатели) (для определения комфортности посещения) – </w:t>
      </w:r>
      <w:r w:rsidR="009A0E20" w:rsidRPr="00EB4D4C">
        <w:t>дополнительные данные</w:t>
      </w:r>
      <w:r w:rsidR="00EB4D4C" w:rsidRPr="00EB4D4C">
        <w:t>,</w:t>
      </w:r>
    </w:p>
    <w:p w14:paraId="32D23C3A" w14:textId="77777777" w:rsidR="00EB4D4C" w:rsidRPr="00EB4D4C" w:rsidRDefault="00383AEF" w:rsidP="00221E35">
      <w:pPr>
        <w:pStyle w:val="a0"/>
        <w:numPr>
          <w:ilvl w:val="2"/>
          <w:numId w:val="54"/>
        </w:numPr>
        <w:ind w:left="0" w:firstLine="709"/>
      </w:pPr>
      <w:r w:rsidRPr="00EB4D4C">
        <w:t>общее состояние промышленных объектов (для оценки текущего физического состояния объектов) – дополнительные данные</w:t>
      </w:r>
      <w:r w:rsidR="00EB4D4C" w:rsidRPr="00EB4D4C">
        <w:t>,</w:t>
      </w:r>
    </w:p>
    <w:p w14:paraId="41BA29FB" w14:textId="77777777" w:rsidR="00EB4D4C" w:rsidRPr="00EB4D4C" w:rsidRDefault="00383AEF" w:rsidP="00221E35">
      <w:pPr>
        <w:pStyle w:val="a0"/>
        <w:numPr>
          <w:ilvl w:val="2"/>
          <w:numId w:val="54"/>
        </w:numPr>
        <w:ind w:left="0" w:firstLine="709"/>
      </w:pPr>
      <w:r w:rsidRPr="00EB4D4C">
        <w:t>процент промышленных объектов, которые были отремонтированы/реконструированы и доступны для посещения (для определения уровня сохранности и доступности объектов) – дополнительные данные</w:t>
      </w:r>
      <w:r w:rsidR="00EB4D4C" w:rsidRPr="00EB4D4C">
        <w:t>,</w:t>
      </w:r>
    </w:p>
    <w:p w14:paraId="58104164" w14:textId="77777777" w:rsidR="00EB4D4C" w:rsidRPr="00EB4D4C" w:rsidRDefault="00383AEF" w:rsidP="00221E35">
      <w:pPr>
        <w:pStyle w:val="a0"/>
        <w:numPr>
          <w:ilvl w:val="2"/>
          <w:numId w:val="54"/>
        </w:numPr>
        <w:ind w:left="0" w:firstLine="709"/>
      </w:pPr>
      <w:r w:rsidRPr="00EB4D4C">
        <w:t>качество реставрации и адаптации (сохранение аутентичности, современный дизайн, функциональность) (для оценки качества сохранения и использования объектов промышленного наследия) – дополнительные данные</w:t>
      </w:r>
      <w:r w:rsidR="00EB4D4C" w:rsidRPr="00EB4D4C">
        <w:t>,</w:t>
      </w:r>
    </w:p>
    <w:p w14:paraId="5DD73960" w14:textId="77777777" w:rsidR="00EB4D4C" w:rsidRPr="00EB4D4C" w:rsidRDefault="00383AEF" w:rsidP="00221E35">
      <w:pPr>
        <w:pStyle w:val="a0"/>
        <w:numPr>
          <w:ilvl w:val="2"/>
          <w:numId w:val="55"/>
        </w:numPr>
        <w:ind w:left="0" w:firstLine="709"/>
      </w:pPr>
      <w:r w:rsidRPr="00EB4D4C">
        <w:t>количество признанных архитектурных памятников, связанных с промышленным наследием (для учета официально зарегистрированных объектов) – дополнительные данные</w:t>
      </w:r>
      <w:r w:rsidR="00EB4D4C" w:rsidRPr="00EB4D4C">
        <w:t>,</w:t>
      </w:r>
    </w:p>
    <w:p w14:paraId="7DD9A9FE" w14:textId="77777777" w:rsidR="00EB4D4C" w:rsidRPr="00EB4D4C" w:rsidRDefault="00383AEF" w:rsidP="00221E35">
      <w:pPr>
        <w:pStyle w:val="a0"/>
        <w:numPr>
          <w:ilvl w:val="2"/>
          <w:numId w:val="55"/>
        </w:numPr>
        <w:ind w:left="0" w:firstLine="709"/>
      </w:pPr>
      <w:r w:rsidRPr="00EB4D4C">
        <w:t xml:space="preserve"> экспертная оценка архитектурной значимости и эстетического качества промышленных зданий и сооружений (для выявления культурной и архитектурной ценности промышленного наследия) – дополнительные данные</w:t>
      </w:r>
      <w:r w:rsidR="00EB4D4C" w:rsidRPr="00EB4D4C">
        <w:t>,</w:t>
      </w:r>
    </w:p>
    <w:p w14:paraId="725BC395" w14:textId="77777777" w:rsidR="00EB4D4C" w:rsidRPr="00EB4D4C" w:rsidRDefault="00383AEF" w:rsidP="00221E35">
      <w:pPr>
        <w:pStyle w:val="a0"/>
        <w:numPr>
          <w:ilvl w:val="2"/>
          <w:numId w:val="56"/>
        </w:numPr>
        <w:ind w:left="0" w:firstLine="709"/>
      </w:pPr>
      <w:r w:rsidRPr="00EB4D4C">
        <w:t>наличие уникальных промышленных технологий или производственных процессов, специфичных для города или региона (для оценки уникальности промышленного наследия) – дополнительные данные</w:t>
      </w:r>
      <w:r w:rsidR="00EB4D4C" w:rsidRPr="00EB4D4C">
        <w:t>,</w:t>
      </w:r>
    </w:p>
    <w:p w14:paraId="2107F271" w14:textId="77777777" w:rsidR="00EB4D4C" w:rsidRPr="00EB4D4C" w:rsidRDefault="00383AEF" w:rsidP="00221E35">
      <w:pPr>
        <w:pStyle w:val="a0"/>
        <w:numPr>
          <w:ilvl w:val="2"/>
          <w:numId w:val="56"/>
        </w:numPr>
        <w:ind w:left="0" w:firstLine="709"/>
      </w:pPr>
      <w:r w:rsidRPr="00EB4D4C">
        <w:t>экспертная оценка уникальности и редкости промышленного наследия города по сравнению с другими постиндустриальными регионами (для сравнительного анализ и выделения конкурентных преимуществ) – дополнительные данные</w:t>
      </w:r>
      <w:r w:rsidR="00EB4D4C" w:rsidRPr="00EB4D4C">
        <w:t>,</w:t>
      </w:r>
    </w:p>
    <w:p w14:paraId="5724D10C" w14:textId="77777777" w:rsidR="00EB4D4C" w:rsidRPr="00EB4D4C" w:rsidRDefault="00383AEF" w:rsidP="00221E35">
      <w:pPr>
        <w:pStyle w:val="a0"/>
        <w:numPr>
          <w:ilvl w:val="2"/>
          <w:numId w:val="57"/>
        </w:numPr>
        <w:ind w:left="0" w:firstLine="709"/>
      </w:pPr>
      <w:r w:rsidRPr="00EB4D4C">
        <w:t>наличие экспозиций и экскурсий, посвященных промышленной истории города, опыту рабочих и воздействию на окружающую среду (для оценки образовательного и культурного потенциала) – минимально необходимые данные</w:t>
      </w:r>
      <w:r w:rsidR="00EB4D4C" w:rsidRPr="00EB4D4C">
        <w:t>,</w:t>
      </w:r>
    </w:p>
    <w:p w14:paraId="114C5481" w14:textId="77777777" w:rsidR="00EB4D4C" w:rsidRPr="00EB4D4C" w:rsidRDefault="00383AEF" w:rsidP="00221E35">
      <w:pPr>
        <w:pStyle w:val="a0"/>
        <w:numPr>
          <w:ilvl w:val="2"/>
          <w:numId w:val="57"/>
        </w:numPr>
        <w:ind w:left="0" w:firstLine="709"/>
      </w:pPr>
      <w:r w:rsidRPr="00EB4D4C">
        <w:t>наличие арт-кластеров, мастерских, галерей, использующих промышленные пространства (для определения уровня культурной адаптации промышленных объектов) – минимально необходимые данные</w:t>
      </w:r>
      <w:r w:rsidR="00EB4D4C" w:rsidRPr="00EB4D4C">
        <w:t>,</w:t>
      </w:r>
    </w:p>
    <w:p w14:paraId="662558EF" w14:textId="77777777" w:rsidR="00EB4D4C" w:rsidRPr="00EB4D4C" w:rsidRDefault="00383AEF" w:rsidP="00221E35">
      <w:pPr>
        <w:pStyle w:val="a0"/>
        <w:numPr>
          <w:ilvl w:val="2"/>
          <w:numId w:val="57"/>
        </w:numPr>
        <w:ind w:left="0" w:firstLine="709"/>
      </w:pPr>
      <w:r w:rsidRPr="00EB4D4C">
        <w:t>наличие образовательных программ и семинаров для школ и широкой общественности (для оценки просветительской деятельности в сфере промышленного наследия) – минимально необходимые данные</w:t>
      </w:r>
      <w:r w:rsidR="00EB4D4C" w:rsidRPr="00EB4D4C">
        <w:t>,</w:t>
      </w:r>
    </w:p>
    <w:p w14:paraId="686D4EDB" w14:textId="2CE8482B" w:rsidR="00383AEF" w:rsidRPr="00EB4D4C" w:rsidRDefault="00383AEF" w:rsidP="00221E35">
      <w:pPr>
        <w:pStyle w:val="a0"/>
        <w:numPr>
          <w:ilvl w:val="2"/>
          <w:numId w:val="57"/>
        </w:numPr>
        <w:ind w:left="0" w:firstLine="709"/>
      </w:pPr>
      <w:r w:rsidRPr="00EB4D4C">
        <w:t>наличие тематических мероприятий и фестивалей (для выявления активности и вовлеченности сообщества в сохранение и популяризацию промышленного наследия) – минимально необходимые данные.</w:t>
      </w:r>
    </w:p>
    <w:p w14:paraId="44772896" w14:textId="2955CF08" w:rsidR="00383AEF" w:rsidRPr="00925A28" w:rsidRDefault="00383AEF" w:rsidP="00221E35">
      <w:pPr>
        <w:pStyle w:val="2"/>
        <w:numPr>
          <w:ilvl w:val="1"/>
          <w:numId w:val="20"/>
        </w:numPr>
        <w:tabs>
          <w:tab w:val="clear" w:pos="1134"/>
          <w:tab w:val="left" w:pos="567"/>
        </w:tabs>
        <w:spacing w:before="0" w:after="0"/>
        <w:ind w:left="0" w:firstLine="709"/>
      </w:pPr>
      <w:bookmarkStart w:id="48" w:name="_Toc201605710"/>
      <w:bookmarkStart w:id="49" w:name="_Toc228887940"/>
      <w:r w:rsidRPr="00925A28">
        <w:lastRenderedPageBreak/>
        <w:t>Детальное описание шагов алгоритма оценки туристического потенциала город</w:t>
      </w:r>
      <w:bookmarkEnd w:id="48"/>
      <w:r w:rsidR="008E2E67">
        <w:t>ов различной степени индустриализации</w:t>
      </w:r>
      <w:bookmarkEnd w:id="49"/>
    </w:p>
    <w:p w14:paraId="2A5CD417" w14:textId="347672D8" w:rsidR="00383AEF" w:rsidRPr="00E87C88" w:rsidRDefault="00383AEF" w:rsidP="00C013BC">
      <w:r w:rsidRPr="00E87C88">
        <w:t>В основе алгоритма оценки туристического потенциала городов лежит систематический и тщательно структурированный процесс, который состоит из нескольких взаимосвязанных этапов. Каждый этап влияет на получение качественного и объективного результата.</w:t>
      </w:r>
    </w:p>
    <w:p w14:paraId="464148C7" w14:textId="77777777" w:rsidR="00383AEF" w:rsidRPr="00E87C88" w:rsidRDefault="00383AEF" w:rsidP="00C013BC">
      <w:r w:rsidRPr="00E87C88">
        <w:t>Первым этапом является сбор данных, где на каждом шаге происходит аккумулирование информации из различных открытых источников. Необходимо собрать все доступные данные по всем критериям и индикаторам для полного расчета значения туристического потенциала.</w:t>
      </w:r>
    </w:p>
    <w:p w14:paraId="5191CCA3" w14:textId="77777777" w:rsidR="00383AEF" w:rsidRPr="00E87C88" w:rsidRDefault="00383AEF" w:rsidP="00C013BC">
      <w:r w:rsidRPr="00E87C88">
        <w:t>Следующим этапом является предварительная обработка данных – подготовка собранной информации к корректному и сопоставимому анализу. В первую очередь происходит структурирование данных: сведения приводятся к единому формату и системе счисления, что обеспечивает их сопоставимость между разными городами и источниками. Далее проводится проверка полноты данных, то есть выявляются ошибки и пропущенные значения, соответствие данных текущему времени. В результате данного этапа получается подготовленный, очищенный и стандартизированный набор данных, который соответствует требованиям точности и полноты.</w:t>
      </w:r>
    </w:p>
    <w:p w14:paraId="61647AF4" w14:textId="632AABE7" w:rsidR="00383AEF" w:rsidRPr="007B07EA" w:rsidRDefault="00383AEF" w:rsidP="00C013BC">
      <w:r w:rsidRPr="00E87C88">
        <w:t>Основной и наиболее трудоемкий этап алгоритма – проведение оценки туристического поте</w:t>
      </w:r>
      <w:r w:rsidRPr="007B07EA">
        <w:t>нциала на базе подготовленных данных. Каждому индикатору и критерию присвоено определенное количество баллов, в случае положительного исхода значение будет максимальным, в противном случае присваива</w:t>
      </w:r>
      <w:r w:rsidR="00FE7B00" w:rsidRPr="007B07EA">
        <w:t>е</w:t>
      </w:r>
      <w:r w:rsidRPr="007B07EA">
        <w:t>тся 0 баллов.</w:t>
      </w:r>
    </w:p>
    <w:p w14:paraId="66CDD880" w14:textId="0165279E" w:rsidR="00383AEF" w:rsidRPr="00E87C88" w:rsidRDefault="00383AEF" w:rsidP="00C013BC">
      <w:r w:rsidRPr="007B07EA">
        <w:t xml:space="preserve">Вес критериям и индикаторам присваивался с учетом полученных данных в ходе исследования, опубликованного в статье «A </w:t>
      </w:r>
      <w:proofErr w:type="spellStart"/>
      <w:r w:rsidRPr="007B07EA">
        <w:t>mathematical</w:t>
      </w:r>
      <w:proofErr w:type="spellEnd"/>
      <w:r w:rsidRPr="007B07EA">
        <w:t xml:space="preserve"> </w:t>
      </w:r>
      <w:proofErr w:type="spellStart"/>
      <w:r w:rsidRPr="007B07EA">
        <w:t>model</w:t>
      </w:r>
      <w:proofErr w:type="spellEnd"/>
      <w:r w:rsidRPr="007B07EA">
        <w:t xml:space="preserve"> </w:t>
      </w:r>
      <w:proofErr w:type="spellStart"/>
      <w:r w:rsidRPr="007B07EA">
        <w:t>for</w:t>
      </w:r>
      <w:proofErr w:type="spellEnd"/>
      <w:r w:rsidRPr="007B07EA">
        <w:t xml:space="preserve"> </w:t>
      </w:r>
      <w:proofErr w:type="spellStart"/>
      <w:r w:rsidRPr="007B07EA">
        <w:t>tourism</w:t>
      </w:r>
      <w:proofErr w:type="spellEnd"/>
      <w:r w:rsidRPr="007B07EA">
        <w:t xml:space="preserve"> </w:t>
      </w:r>
      <w:proofErr w:type="spellStart"/>
      <w:r w:rsidRPr="007B07EA">
        <w:t>potential</w:t>
      </w:r>
      <w:proofErr w:type="spellEnd"/>
      <w:r w:rsidRPr="007B07EA">
        <w:t xml:space="preserve"> </w:t>
      </w:r>
      <w:proofErr w:type="spellStart"/>
      <w:r w:rsidRPr="007B07EA">
        <w:t>assessment</w:t>
      </w:r>
      <w:proofErr w:type="spellEnd"/>
      <w:r w:rsidRPr="007B07EA">
        <w:t>» [</w:t>
      </w:r>
      <w:r w:rsidR="008D3857" w:rsidRPr="007B07EA">
        <w:t>1</w:t>
      </w:r>
      <w:r w:rsidR="00176A3E" w:rsidRPr="007B07EA">
        <w:t>4</w:t>
      </w:r>
      <w:r w:rsidRPr="007B07EA">
        <w:t>], написанной такими</w:t>
      </w:r>
      <w:r w:rsidRPr="00E87C88">
        <w:t xml:space="preserve"> авторами как: Л. Ян, Б. В. </w:t>
      </w:r>
      <w:proofErr w:type="spellStart"/>
      <w:r w:rsidRPr="00E87C88">
        <w:t>Гао</w:t>
      </w:r>
      <w:proofErr w:type="spellEnd"/>
      <w:r w:rsidRPr="00E87C88">
        <w:t xml:space="preserve">, М. </w:t>
      </w:r>
      <w:proofErr w:type="spellStart"/>
      <w:r w:rsidRPr="00E87C88">
        <w:t>Чжан</w:t>
      </w:r>
      <w:proofErr w:type="spellEnd"/>
      <w:r w:rsidRPr="00E87C88">
        <w:t xml:space="preserve">. Авторами была предложена модель оценки туристического потенциала, основанная на двух комплексных компонентах: ресурсах и характеристиках состояния развития, а также был определен вес для таких критериев, как: историческая значимость, сохранение традиционного стиля объекта, эстетическая ценность, известность объекта, расположение рядом с другими достопримечательностями, транспортная доступность, туристическая инфраструктура, питание и другие. Данное исследование было основано на социологических исследованиях и важности данных критериев для пользователей, именно поэтому вес изученных критериев был учтен и переведен пропорционально системе оценки туристического потенциала в предлагаемом алгоритме. </w:t>
      </w:r>
    </w:p>
    <w:p w14:paraId="01F79BFE" w14:textId="77777777" w:rsidR="00383AEF" w:rsidRPr="00E87C88" w:rsidRDefault="00383AEF" w:rsidP="00C013BC">
      <w:r w:rsidRPr="00E87C88">
        <w:t>Распределение баллов по критериям и индикаторам:</w:t>
      </w:r>
    </w:p>
    <w:p w14:paraId="13280B8F" w14:textId="4F0854A1" w:rsidR="00383AEF" w:rsidRPr="00FD4D20" w:rsidRDefault="00383AEF" w:rsidP="00221E35">
      <w:pPr>
        <w:pStyle w:val="a0"/>
        <w:numPr>
          <w:ilvl w:val="0"/>
          <w:numId w:val="65"/>
        </w:numPr>
        <w:tabs>
          <w:tab w:val="left" w:pos="851"/>
        </w:tabs>
        <w:ind w:left="0" w:firstLine="709"/>
      </w:pPr>
      <w:r w:rsidRPr="00FD4D20">
        <w:lastRenderedPageBreak/>
        <w:t>Общие характеристики</w:t>
      </w:r>
      <w:r w:rsidR="001209CD">
        <w:t>:</w:t>
      </w:r>
    </w:p>
    <w:p w14:paraId="02502DD8" w14:textId="562657AF" w:rsidR="00383AEF" w:rsidRPr="00FD4D20" w:rsidRDefault="001209CD" w:rsidP="00221E35">
      <w:pPr>
        <w:pStyle w:val="a0"/>
        <w:numPr>
          <w:ilvl w:val="1"/>
          <w:numId w:val="65"/>
        </w:numPr>
        <w:tabs>
          <w:tab w:val="left" w:pos="851"/>
        </w:tabs>
        <w:ind w:left="0" w:firstLine="709"/>
      </w:pPr>
      <w:r>
        <w:t>с</w:t>
      </w:r>
      <w:r w:rsidR="00383AEF" w:rsidRPr="00FD4D20">
        <w:t>пециализация города:</w:t>
      </w:r>
    </w:p>
    <w:p w14:paraId="58FB671F" w14:textId="6C627736" w:rsidR="00383AEF" w:rsidRPr="00FD4D20" w:rsidRDefault="008146F1" w:rsidP="00221E35">
      <w:pPr>
        <w:pStyle w:val="a0"/>
        <w:numPr>
          <w:ilvl w:val="0"/>
          <w:numId w:val="66"/>
        </w:numPr>
        <w:tabs>
          <w:tab w:val="left" w:pos="851"/>
        </w:tabs>
        <w:ind w:left="0" w:firstLine="709"/>
      </w:pPr>
      <w:r>
        <w:t xml:space="preserve"> </w:t>
      </w:r>
      <w:r w:rsidR="00383AEF" w:rsidRPr="00FD4D20">
        <w:t>распространенная специализация - 0 баллов</w:t>
      </w:r>
      <w:r w:rsidR="00291CCA" w:rsidRPr="00FD4D20">
        <w:t>,</w:t>
      </w:r>
    </w:p>
    <w:p w14:paraId="3FAFFE2F" w14:textId="6AB848D4" w:rsidR="00383AEF" w:rsidRPr="00FD4D20" w:rsidRDefault="008146F1" w:rsidP="00221E35">
      <w:pPr>
        <w:pStyle w:val="a0"/>
        <w:numPr>
          <w:ilvl w:val="0"/>
          <w:numId w:val="66"/>
        </w:numPr>
        <w:tabs>
          <w:tab w:val="left" w:pos="851"/>
        </w:tabs>
        <w:ind w:left="0" w:firstLine="709"/>
      </w:pPr>
      <w:r>
        <w:t xml:space="preserve"> </w:t>
      </w:r>
      <w:r w:rsidR="00383AEF" w:rsidRPr="00FD4D20">
        <w:t>редкая специализация - 1 балл</w:t>
      </w:r>
      <w:r w:rsidR="00291CCA" w:rsidRPr="00FD4D20">
        <w:t>,</w:t>
      </w:r>
    </w:p>
    <w:p w14:paraId="5DB72D76" w14:textId="3ACEE8DF" w:rsidR="00383AEF" w:rsidRPr="00FD4D20" w:rsidRDefault="008146F1" w:rsidP="00221E35">
      <w:pPr>
        <w:pStyle w:val="a0"/>
        <w:numPr>
          <w:ilvl w:val="0"/>
          <w:numId w:val="66"/>
        </w:numPr>
        <w:tabs>
          <w:tab w:val="left" w:pos="851"/>
        </w:tabs>
        <w:ind w:left="0" w:firstLine="709"/>
      </w:pPr>
      <w:r>
        <w:t xml:space="preserve"> </w:t>
      </w:r>
      <w:r w:rsidR="00383AEF" w:rsidRPr="00FD4D20">
        <w:t>уникальная специализация - 2 балла.</w:t>
      </w:r>
    </w:p>
    <w:p w14:paraId="5757E048" w14:textId="7462A3CE" w:rsidR="00383AEF" w:rsidRPr="00FD4D20" w:rsidRDefault="00383AEF" w:rsidP="00221E35">
      <w:pPr>
        <w:pStyle w:val="a0"/>
        <w:numPr>
          <w:ilvl w:val="1"/>
          <w:numId w:val="65"/>
        </w:numPr>
        <w:tabs>
          <w:tab w:val="left" w:pos="710"/>
          <w:tab w:val="left" w:pos="851"/>
        </w:tabs>
        <w:ind w:left="0" w:firstLine="709"/>
      </w:pPr>
      <w:r w:rsidRPr="00FD4D20">
        <w:t>Численность города:</w:t>
      </w:r>
    </w:p>
    <w:p w14:paraId="614410E2" w14:textId="6744B603" w:rsidR="00383AEF" w:rsidRPr="00FD4D20" w:rsidRDefault="008146F1" w:rsidP="00221E35">
      <w:pPr>
        <w:pStyle w:val="a0"/>
        <w:numPr>
          <w:ilvl w:val="0"/>
          <w:numId w:val="67"/>
        </w:numPr>
        <w:tabs>
          <w:tab w:val="left" w:pos="851"/>
        </w:tabs>
        <w:ind w:left="0" w:firstLine="709"/>
      </w:pPr>
      <w:r>
        <w:t xml:space="preserve"> </w:t>
      </w:r>
      <w:r w:rsidR="00383AEF" w:rsidRPr="00FD4D20">
        <w:t>малые города до 25 тыс. чел. - 0 баллов</w:t>
      </w:r>
      <w:r w:rsidR="00291CCA" w:rsidRPr="00FD4D20">
        <w:t>,</w:t>
      </w:r>
    </w:p>
    <w:p w14:paraId="0B488911" w14:textId="062A29C2" w:rsidR="00383AEF" w:rsidRPr="00FD4D20" w:rsidRDefault="008146F1" w:rsidP="00221E35">
      <w:pPr>
        <w:pStyle w:val="a0"/>
        <w:numPr>
          <w:ilvl w:val="0"/>
          <w:numId w:val="67"/>
        </w:numPr>
        <w:tabs>
          <w:tab w:val="left" w:pos="851"/>
        </w:tabs>
        <w:ind w:left="0" w:firstLine="709"/>
      </w:pPr>
      <w:r>
        <w:t xml:space="preserve"> </w:t>
      </w:r>
      <w:r w:rsidR="00383AEF" w:rsidRPr="00FD4D20">
        <w:t>средние от 25 до 100 тыс. чел. - 1 балл</w:t>
      </w:r>
      <w:r w:rsidR="00291CCA" w:rsidRPr="00FD4D20">
        <w:t>,</w:t>
      </w:r>
    </w:p>
    <w:p w14:paraId="78BF1848" w14:textId="1A90BD76" w:rsidR="00383AEF" w:rsidRPr="00FD4D20" w:rsidRDefault="008146F1" w:rsidP="00221E35">
      <w:pPr>
        <w:pStyle w:val="a0"/>
        <w:numPr>
          <w:ilvl w:val="0"/>
          <w:numId w:val="67"/>
        </w:numPr>
        <w:tabs>
          <w:tab w:val="left" w:pos="851"/>
        </w:tabs>
        <w:ind w:left="0" w:firstLine="709"/>
      </w:pPr>
      <w:r>
        <w:t xml:space="preserve"> </w:t>
      </w:r>
      <w:r w:rsidR="00383AEF" w:rsidRPr="00FD4D20">
        <w:t>большие от 100 до 250 тыс. чел.- 2 балла</w:t>
      </w:r>
      <w:r w:rsidR="00291CCA" w:rsidRPr="00FD4D20">
        <w:t>,</w:t>
      </w:r>
    </w:p>
    <w:p w14:paraId="231F8B39" w14:textId="3DC1245F" w:rsidR="00291CCA" w:rsidRPr="00FD4D20" w:rsidRDefault="008146F1" w:rsidP="00221E35">
      <w:pPr>
        <w:pStyle w:val="a0"/>
        <w:numPr>
          <w:ilvl w:val="0"/>
          <w:numId w:val="67"/>
        </w:numPr>
        <w:tabs>
          <w:tab w:val="left" w:pos="851"/>
        </w:tabs>
        <w:ind w:left="0" w:firstLine="709"/>
      </w:pPr>
      <w:r>
        <w:t xml:space="preserve"> </w:t>
      </w:r>
      <w:r w:rsidR="00383AEF" w:rsidRPr="00FD4D20">
        <w:t>крупные от 250 тыс. чел - 3 балла.</w:t>
      </w:r>
    </w:p>
    <w:p w14:paraId="41E7DE59" w14:textId="6E3CCD6C" w:rsidR="00383AEF" w:rsidRPr="00FD4D20" w:rsidRDefault="00383AEF" w:rsidP="00221E35">
      <w:pPr>
        <w:pStyle w:val="a0"/>
        <w:numPr>
          <w:ilvl w:val="1"/>
          <w:numId w:val="65"/>
        </w:numPr>
        <w:tabs>
          <w:tab w:val="left" w:pos="851"/>
        </w:tabs>
        <w:ind w:left="0" w:firstLine="709"/>
      </w:pPr>
      <w:r w:rsidRPr="00FD4D20">
        <w:t>Площадь города:</w:t>
      </w:r>
    </w:p>
    <w:p w14:paraId="7749DFFC" w14:textId="4BC71709" w:rsidR="00383AEF" w:rsidRPr="00FD4D20" w:rsidRDefault="008146F1" w:rsidP="00221E35">
      <w:pPr>
        <w:pStyle w:val="a0"/>
        <w:numPr>
          <w:ilvl w:val="0"/>
          <w:numId w:val="68"/>
        </w:numPr>
        <w:tabs>
          <w:tab w:val="left" w:pos="851"/>
        </w:tabs>
        <w:ind w:left="0" w:firstLine="709"/>
      </w:pPr>
      <w:r>
        <w:t xml:space="preserve"> </w:t>
      </w:r>
      <w:r w:rsidR="00383AEF" w:rsidRPr="00FD4D20">
        <w:t>малые города (до 100 км²) - 0 баллов</w:t>
      </w:r>
      <w:r w:rsidR="00291CCA" w:rsidRPr="00FD4D20">
        <w:t>,</w:t>
      </w:r>
    </w:p>
    <w:p w14:paraId="6822B6B6" w14:textId="2FCBA0D8" w:rsidR="00383AEF" w:rsidRPr="00FD4D20" w:rsidRDefault="008146F1" w:rsidP="00221E35">
      <w:pPr>
        <w:pStyle w:val="a0"/>
        <w:numPr>
          <w:ilvl w:val="0"/>
          <w:numId w:val="68"/>
        </w:numPr>
        <w:tabs>
          <w:tab w:val="left" w:pos="851"/>
        </w:tabs>
        <w:ind w:left="0" w:firstLine="709"/>
      </w:pPr>
      <w:r>
        <w:t xml:space="preserve"> </w:t>
      </w:r>
      <w:r w:rsidR="00383AEF" w:rsidRPr="00FD4D20">
        <w:t>средние города (от 100 км² до 500 км²) - 1 балл</w:t>
      </w:r>
      <w:r w:rsidR="00291CCA" w:rsidRPr="00FD4D20">
        <w:t>,</w:t>
      </w:r>
    </w:p>
    <w:p w14:paraId="16C8612D" w14:textId="31E63983" w:rsidR="00383AEF" w:rsidRPr="00FD4D20" w:rsidRDefault="008146F1" w:rsidP="00221E35">
      <w:pPr>
        <w:pStyle w:val="a0"/>
        <w:numPr>
          <w:ilvl w:val="0"/>
          <w:numId w:val="68"/>
        </w:numPr>
        <w:tabs>
          <w:tab w:val="left" w:pos="851"/>
        </w:tabs>
        <w:ind w:left="0" w:firstLine="709"/>
      </w:pPr>
      <w:r>
        <w:t xml:space="preserve"> </w:t>
      </w:r>
      <w:r w:rsidR="00291CCA" w:rsidRPr="00FD4D20">
        <w:t>к</w:t>
      </w:r>
      <w:r w:rsidR="00383AEF" w:rsidRPr="00FD4D20">
        <w:t>рупные города (более 1 000 км²) - 2 балла.</w:t>
      </w:r>
    </w:p>
    <w:p w14:paraId="2044B4E5" w14:textId="57AB05AE" w:rsidR="00383AEF" w:rsidRPr="00FD4D20" w:rsidRDefault="00383AEF" w:rsidP="00221E35">
      <w:pPr>
        <w:pStyle w:val="a0"/>
        <w:numPr>
          <w:ilvl w:val="1"/>
          <w:numId w:val="65"/>
        </w:numPr>
        <w:tabs>
          <w:tab w:val="left" w:pos="710"/>
          <w:tab w:val="left" w:pos="851"/>
        </w:tabs>
        <w:ind w:left="0" w:firstLine="709"/>
      </w:pPr>
      <w:r w:rsidRPr="00FD4D20">
        <w:t>Отток/приток населения:</w:t>
      </w:r>
    </w:p>
    <w:p w14:paraId="06DC7BDA" w14:textId="68393586" w:rsidR="00383AEF" w:rsidRPr="00FD4D20" w:rsidRDefault="008146F1" w:rsidP="00221E35">
      <w:pPr>
        <w:pStyle w:val="a0"/>
        <w:numPr>
          <w:ilvl w:val="0"/>
          <w:numId w:val="69"/>
        </w:numPr>
        <w:tabs>
          <w:tab w:val="left" w:pos="851"/>
        </w:tabs>
        <w:ind w:left="0" w:firstLine="709"/>
      </w:pPr>
      <w:r>
        <w:t xml:space="preserve"> </w:t>
      </w:r>
      <w:r w:rsidR="00383AEF" w:rsidRPr="00FD4D20">
        <w:t>отток населения - 0 баллов</w:t>
      </w:r>
      <w:r w:rsidR="00291CCA" w:rsidRPr="00FD4D20">
        <w:t>,</w:t>
      </w:r>
    </w:p>
    <w:p w14:paraId="538818AF" w14:textId="75C734D6" w:rsidR="00383AEF" w:rsidRPr="00FD4D20" w:rsidRDefault="008146F1" w:rsidP="00221E35">
      <w:pPr>
        <w:pStyle w:val="a0"/>
        <w:numPr>
          <w:ilvl w:val="0"/>
          <w:numId w:val="69"/>
        </w:numPr>
        <w:tabs>
          <w:tab w:val="left" w:pos="851"/>
        </w:tabs>
        <w:ind w:left="0" w:firstLine="709"/>
      </w:pPr>
      <w:r>
        <w:t xml:space="preserve"> </w:t>
      </w:r>
      <w:r w:rsidR="00383AEF" w:rsidRPr="00FD4D20">
        <w:t>нейтральное движение - 1 балл</w:t>
      </w:r>
      <w:r w:rsidR="00291CCA" w:rsidRPr="00FD4D20">
        <w:t>,</w:t>
      </w:r>
    </w:p>
    <w:p w14:paraId="2727DE26" w14:textId="7642E9CE" w:rsidR="00383AEF" w:rsidRPr="00FD4D20" w:rsidRDefault="008146F1" w:rsidP="00221E35">
      <w:pPr>
        <w:pStyle w:val="a0"/>
        <w:numPr>
          <w:ilvl w:val="0"/>
          <w:numId w:val="69"/>
        </w:numPr>
        <w:tabs>
          <w:tab w:val="left" w:pos="851"/>
        </w:tabs>
        <w:ind w:left="0" w:firstLine="709"/>
      </w:pPr>
      <w:r>
        <w:t xml:space="preserve"> </w:t>
      </w:r>
      <w:r w:rsidR="00383AEF" w:rsidRPr="00FD4D20">
        <w:t>приток населения - 2 балла.</w:t>
      </w:r>
    </w:p>
    <w:p w14:paraId="3F8212D9" w14:textId="4A539DAC" w:rsidR="00383AEF" w:rsidRPr="00FD4D20" w:rsidRDefault="00383AEF" w:rsidP="00FD4D20">
      <w:pPr>
        <w:tabs>
          <w:tab w:val="left" w:pos="851"/>
        </w:tabs>
      </w:pPr>
      <w:r w:rsidRPr="00FD4D20">
        <w:t>1.5.1</w:t>
      </w:r>
      <w:r w:rsidR="00291CCA" w:rsidRPr="00FD4D20">
        <w:t>)</w:t>
      </w:r>
      <w:r w:rsidRPr="00FD4D20">
        <w:t xml:space="preserve"> Средняя продолжительность пребывания туристов в регионе: </w:t>
      </w:r>
    </w:p>
    <w:p w14:paraId="7C19EDC3" w14:textId="00106B9E" w:rsidR="00383AEF" w:rsidRPr="00FD4D20" w:rsidRDefault="008146F1" w:rsidP="00221E35">
      <w:pPr>
        <w:pStyle w:val="a0"/>
        <w:numPr>
          <w:ilvl w:val="0"/>
          <w:numId w:val="70"/>
        </w:numPr>
        <w:tabs>
          <w:tab w:val="left" w:pos="851"/>
        </w:tabs>
        <w:ind w:left="0" w:firstLine="709"/>
      </w:pPr>
      <w:r>
        <w:t xml:space="preserve"> </w:t>
      </w:r>
      <w:r w:rsidR="00383AEF" w:rsidRPr="00FD4D20">
        <w:t>менее 1 дня – 0 баллов</w:t>
      </w:r>
      <w:r w:rsidR="00291CCA" w:rsidRPr="00FD4D20">
        <w:t>,</w:t>
      </w:r>
    </w:p>
    <w:p w14:paraId="09C3575E" w14:textId="10FD2F8B" w:rsidR="00383AEF" w:rsidRPr="00FD4D20" w:rsidRDefault="008146F1" w:rsidP="00221E35">
      <w:pPr>
        <w:pStyle w:val="a0"/>
        <w:numPr>
          <w:ilvl w:val="0"/>
          <w:numId w:val="70"/>
        </w:numPr>
        <w:tabs>
          <w:tab w:val="left" w:pos="851"/>
        </w:tabs>
        <w:ind w:left="0" w:firstLine="709"/>
      </w:pPr>
      <w:r>
        <w:t xml:space="preserve"> </w:t>
      </w:r>
      <w:r w:rsidR="00383AEF" w:rsidRPr="00FD4D20">
        <w:t>1 день – 1 балл</w:t>
      </w:r>
      <w:r w:rsidR="00291CCA" w:rsidRPr="00FD4D20">
        <w:t>,</w:t>
      </w:r>
    </w:p>
    <w:p w14:paraId="25FB58A3" w14:textId="5C15A23D" w:rsidR="00383AEF" w:rsidRPr="00FD4D20" w:rsidRDefault="008146F1" w:rsidP="00221E35">
      <w:pPr>
        <w:pStyle w:val="a0"/>
        <w:numPr>
          <w:ilvl w:val="0"/>
          <w:numId w:val="70"/>
        </w:numPr>
        <w:tabs>
          <w:tab w:val="left" w:pos="851"/>
        </w:tabs>
        <w:ind w:left="0" w:firstLine="709"/>
      </w:pPr>
      <w:r>
        <w:t xml:space="preserve"> </w:t>
      </w:r>
      <w:r w:rsidR="00383AEF" w:rsidRPr="00FD4D20">
        <w:t>2 дня – 2 балла</w:t>
      </w:r>
      <w:r w:rsidR="00291CCA" w:rsidRPr="00FD4D20">
        <w:t>,</w:t>
      </w:r>
    </w:p>
    <w:p w14:paraId="54FAFEEE" w14:textId="44FDF53D" w:rsidR="00291CCA" w:rsidRPr="00FD4D20" w:rsidRDefault="008146F1" w:rsidP="00221E35">
      <w:pPr>
        <w:pStyle w:val="a0"/>
        <w:numPr>
          <w:ilvl w:val="0"/>
          <w:numId w:val="70"/>
        </w:numPr>
        <w:tabs>
          <w:tab w:val="left" w:pos="851"/>
        </w:tabs>
        <w:ind w:left="0" w:firstLine="709"/>
      </w:pPr>
      <w:r>
        <w:t xml:space="preserve"> </w:t>
      </w:r>
      <w:r w:rsidR="00383AEF" w:rsidRPr="00FD4D20">
        <w:t>3 и более дней – 3 балла.</w:t>
      </w:r>
    </w:p>
    <w:p w14:paraId="08DE7FFF" w14:textId="558C7DFE" w:rsidR="00383AEF" w:rsidRPr="00FD4D20" w:rsidRDefault="00291CCA" w:rsidP="00FD4D20">
      <w:pPr>
        <w:tabs>
          <w:tab w:val="left" w:pos="851"/>
        </w:tabs>
      </w:pPr>
      <w:r w:rsidRPr="00FD4D20">
        <w:t>1.5.2)</w:t>
      </w:r>
      <w:r w:rsidR="00383AEF" w:rsidRPr="00FD4D20">
        <w:t xml:space="preserve"> Разнообразие предлагаемых услуг: </w:t>
      </w:r>
    </w:p>
    <w:p w14:paraId="5AE11248" w14:textId="5DB60F2F" w:rsidR="00383AEF" w:rsidRPr="00FD4D20" w:rsidRDefault="008146F1" w:rsidP="00221E35">
      <w:pPr>
        <w:pStyle w:val="a0"/>
        <w:numPr>
          <w:ilvl w:val="0"/>
          <w:numId w:val="71"/>
        </w:numPr>
        <w:tabs>
          <w:tab w:val="left" w:pos="851"/>
        </w:tabs>
        <w:ind w:left="0" w:firstLine="709"/>
      </w:pPr>
      <w:r>
        <w:t xml:space="preserve"> </w:t>
      </w:r>
      <w:r w:rsidR="00383AEF" w:rsidRPr="00FD4D20">
        <w:t>низкое разнообразие (представлены 1–2 основных типа услуг) – 0 баллов</w:t>
      </w:r>
      <w:r w:rsidR="00291CCA" w:rsidRPr="00FD4D20">
        <w:t>,</w:t>
      </w:r>
    </w:p>
    <w:p w14:paraId="07873A4A" w14:textId="1A206489" w:rsidR="00383AEF" w:rsidRPr="00FD4D20" w:rsidRDefault="008146F1" w:rsidP="00221E35">
      <w:pPr>
        <w:pStyle w:val="a0"/>
        <w:numPr>
          <w:ilvl w:val="0"/>
          <w:numId w:val="71"/>
        </w:numPr>
        <w:tabs>
          <w:tab w:val="left" w:pos="851"/>
        </w:tabs>
        <w:ind w:left="0" w:firstLine="709"/>
      </w:pPr>
      <w:r>
        <w:t xml:space="preserve"> </w:t>
      </w:r>
      <w:r w:rsidR="00383AEF" w:rsidRPr="00FD4D20">
        <w:t>среднее разнообразие (представлены 3–4 типа услуг, охватывающих основные потребности) – 1 балл</w:t>
      </w:r>
      <w:r w:rsidR="00291CCA" w:rsidRPr="00FD4D20">
        <w:t>,</w:t>
      </w:r>
    </w:p>
    <w:p w14:paraId="69D3CC19" w14:textId="67BD92D7" w:rsidR="00383AEF" w:rsidRPr="00FD4D20" w:rsidRDefault="008146F1" w:rsidP="00221E35">
      <w:pPr>
        <w:pStyle w:val="a0"/>
        <w:numPr>
          <w:ilvl w:val="0"/>
          <w:numId w:val="71"/>
        </w:numPr>
        <w:tabs>
          <w:tab w:val="left" w:pos="851"/>
        </w:tabs>
        <w:ind w:left="0" w:firstLine="709"/>
      </w:pPr>
      <w:r>
        <w:t xml:space="preserve"> </w:t>
      </w:r>
      <w:r w:rsidR="00383AEF" w:rsidRPr="00FD4D20">
        <w:t>высокое разнообразие (представлены 5–7 различных типов услуг, включая дополнительные опции) – 2 балла</w:t>
      </w:r>
      <w:r w:rsidR="00291CCA" w:rsidRPr="00FD4D20">
        <w:t>,</w:t>
      </w:r>
    </w:p>
    <w:p w14:paraId="7D49C327" w14:textId="6EB72F59" w:rsidR="00383AEF" w:rsidRPr="00FD4D20" w:rsidRDefault="008146F1" w:rsidP="00221E35">
      <w:pPr>
        <w:pStyle w:val="a0"/>
        <w:numPr>
          <w:ilvl w:val="0"/>
          <w:numId w:val="71"/>
        </w:numPr>
        <w:tabs>
          <w:tab w:val="left" w:pos="851"/>
        </w:tabs>
        <w:ind w:left="0" w:firstLine="709"/>
      </w:pPr>
      <w:r>
        <w:t xml:space="preserve"> </w:t>
      </w:r>
      <w:r w:rsidR="00383AEF" w:rsidRPr="00FD4D20">
        <w:t xml:space="preserve">очень высокое разнообразие (более 7 типов услуг, широкий спектр для разных категорий посетителей) – 3 балла. </w:t>
      </w:r>
    </w:p>
    <w:p w14:paraId="11D0BAD6" w14:textId="7FFC774F" w:rsidR="00383AEF" w:rsidRPr="00FD4D20" w:rsidRDefault="00CA7FEE" w:rsidP="00FD4D20">
      <w:pPr>
        <w:tabs>
          <w:tab w:val="left" w:pos="851"/>
        </w:tabs>
      </w:pPr>
      <w:r w:rsidRPr="00FD4D20">
        <w:t xml:space="preserve">1.6) </w:t>
      </w:r>
      <w:r w:rsidR="00383AEF" w:rsidRPr="00FD4D20">
        <w:t xml:space="preserve">Расположение и статус города: </w:t>
      </w:r>
    </w:p>
    <w:p w14:paraId="0F9C6D66" w14:textId="04A06318" w:rsidR="00383AEF" w:rsidRPr="00FD4D20" w:rsidRDefault="008146F1" w:rsidP="00221E35">
      <w:pPr>
        <w:pStyle w:val="a0"/>
        <w:numPr>
          <w:ilvl w:val="0"/>
          <w:numId w:val="72"/>
        </w:numPr>
        <w:tabs>
          <w:tab w:val="left" w:pos="851"/>
        </w:tabs>
        <w:ind w:left="0" w:firstLine="709"/>
      </w:pPr>
      <w:r>
        <w:t xml:space="preserve"> </w:t>
      </w:r>
      <w:r w:rsidR="00383AEF" w:rsidRPr="00FD4D20">
        <w:t>не является частью агломерации - 0 баллов</w:t>
      </w:r>
      <w:r w:rsidR="00CA7FEE" w:rsidRPr="00FD4D20">
        <w:t>,</w:t>
      </w:r>
    </w:p>
    <w:p w14:paraId="7F1DAABB" w14:textId="180649A4" w:rsidR="00383AEF" w:rsidRPr="00FD4D20" w:rsidRDefault="008146F1" w:rsidP="00221E35">
      <w:pPr>
        <w:pStyle w:val="a0"/>
        <w:numPr>
          <w:ilvl w:val="0"/>
          <w:numId w:val="72"/>
        </w:numPr>
        <w:tabs>
          <w:tab w:val="left" w:pos="851"/>
        </w:tabs>
        <w:ind w:left="0" w:firstLine="709"/>
      </w:pPr>
      <w:r>
        <w:t xml:space="preserve"> </w:t>
      </w:r>
      <w:r w:rsidR="00383AEF" w:rsidRPr="00FD4D20">
        <w:t>тяготеет к центру агломерации или крупному городу - 1 балл</w:t>
      </w:r>
      <w:r w:rsidR="00CA7FEE" w:rsidRPr="00FD4D20">
        <w:t>,</w:t>
      </w:r>
    </w:p>
    <w:p w14:paraId="302BCF7B" w14:textId="7C91BE35" w:rsidR="00383AEF" w:rsidRPr="00FD4D20" w:rsidRDefault="008146F1" w:rsidP="00221E35">
      <w:pPr>
        <w:pStyle w:val="a0"/>
        <w:numPr>
          <w:ilvl w:val="0"/>
          <w:numId w:val="72"/>
        </w:numPr>
        <w:tabs>
          <w:tab w:val="left" w:pos="851"/>
        </w:tabs>
        <w:ind w:left="0" w:firstLine="709"/>
      </w:pPr>
      <w:r>
        <w:lastRenderedPageBreak/>
        <w:t xml:space="preserve"> </w:t>
      </w:r>
      <w:r w:rsidR="00383AEF" w:rsidRPr="00FD4D20">
        <w:t>является частью агломерации (входит в её состав) - 2 балла.</w:t>
      </w:r>
    </w:p>
    <w:p w14:paraId="1BC36BCA" w14:textId="77777777" w:rsidR="00383AEF" w:rsidRPr="00FD4D20" w:rsidRDefault="00383AEF" w:rsidP="00FD4D20">
      <w:pPr>
        <w:tabs>
          <w:tab w:val="left" w:pos="851"/>
        </w:tabs>
      </w:pPr>
      <w:r w:rsidRPr="00FD4D20">
        <w:t>2. Культурно-историческая и природная ценность</w:t>
      </w:r>
    </w:p>
    <w:p w14:paraId="330AF083" w14:textId="6678DADF" w:rsidR="00383AEF" w:rsidRPr="00FD4D20" w:rsidRDefault="00CA7FEE" w:rsidP="00FD4D20">
      <w:pPr>
        <w:tabs>
          <w:tab w:val="left" w:pos="851"/>
        </w:tabs>
      </w:pPr>
      <w:r w:rsidRPr="00FD4D20">
        <w:t xml:space="preserve">2.1.1) </w:t>
      </w:r>
      <w:r w:rsidR="00383AEF" w:rsidRPr="00FD4D20">
        <w:t xml:space="preserve">Концентрация объектов культурного наследия: </w:t>
      </w:r>
    </w:p>
    <w:p w14:paraId="45B99A0C" w14:textId="7E3AEEC3" w:rsidR="00383AEF" w:rsidRPr="00FD4D20" w:rsidRDefault="008146F1" w:rsidP="00221E35">
      <w:pPr>
        <w:pStyle w:val="a0"/>
        <w:numPr>
          <w:ilvl w:val="0"/>
          <w:numId w:val="73"/>
        </w:numPr>
        <w:tabs>
          <w:tab w:val="left" w:pos="851"/>
        </w:tabs>
        <w:ind w:left="0" w:firstLine="709"/>
      </w:pPr>
      <w:r>
        <w:t xml:space="preserve"> </w:t>
      </w:r>
      <w:r w:rsidR="00383AEF" w:rsidRPr="00FD4D20">
        <w:t>низкая концентрация (менее 0,2 ед./кв. км) – 0 баллов</w:t>
      </w:r>
      <w:r w:rsidR="00CA7FEE" w:rsidRPr="00FD4D20">
        <w:t>,</w:t>
      </w:r>
    </w:p>
    <w:p w14:paraId="7C578AA2" w14:textId="35E6A441" w:rsidR="00383AEF" w:rsidRPr="00FD4D20" w:rsidRDefault="008146F1" w:rsidP="00221E35">
      <w:pPr>
        <w:pStyle w:val="a0"/>
        <w:numPr>
          <w:ilvl w:val="0"/>
          <w:numId w:val="73"/>
        </w:numPr>
        <w:tabs>
          <w:tab w:val="left" w:pos="851"/>
        </w:tabs>
        <w:ind w:left="0" w:firstLine="709"/>
      </w:pPr>
      <w:r>
        <w:t xml:space="preserve"> </w:t>
      </w:r>
      <w:r w:rsidR="00383AEF" w:rsidRPr="00FD4D20">
        <w:t>средняя концентрация (от 0,2 до 0,5 ед./кв. км) – 1 балл</w:t>
      </w:r>
      <w:r w:rsidR="00CA7FEE" w:rsidRPr="00FD4D20">
        <w:t>,</w:t>
      </w:r>
    </w:p>
    <w:p w14:paraId="456E659B" w14:textId="26FA282B" w:rsidR="00383AEF" w:rsidRPr="00FD4D20" w:rsidRDefault="008146F1" w:rsidP="00221E35">
      <w:pPr>
        <w:pStyle w:val="a0"/>
        <w:numPr>
          <w:ilvl w:val="0"/>
          <w:numId w:val="73"/>
        </w:numPr>
        <w:tabs>
          <w:tab w:val="left" w:pos="851"/>
        </w:tabs>
        <w:ind w:left="0" w:firstLine="709"/>
      </w:pPr>
      <w:r>
        <w:t xml:space="preserve"> </w:t>
      </w:r>
      <w:r w:rsidR="00383AEF" w:rsidRPr="00FD4D20">
        <w:t>высокая концентрация (от 0,5 до 1,5 ед./ кв. км) – 2 балла</w:t>
      </w:r>
      <w:r w:rsidR="00CA7FEE" w:rsidRPr="00FD4D20">
        <w:t>,</w:t>
      </w:r>
    </w:p>
    <w:p w14:paraId="373CD5C8" w14:textId="65E3B257" w:rsidR="00383AEF" w:rsidRPr="00FD4D20" w:rsidRDefault="008146F1" w:rsidP="00221E35">
      <w:pPr>
        <w:pStyle w:val="a0"/>
        <w:numPr>
          <w:ilvl w:val="0"/>
          <w:numId w:val="73"/>
        </w:numPr>
        <w:tabs>
          <w:tab w:val="left" w:pos="851"/>
        </w:tabs>
        <w:ind w:left="0" w:firstLine="709"/>
      </w:pPr>
      <w:r>
        <w:t xml:space="preserve"> </w:t>
      </w:r>
      <w:r w:rsidR="00383AEF" w:rsidRPr="00FD4D20">
        <w:t>очень высокая концентрация (от 1,5 до 5 ед./ кв. км) – 3 балла</w:t>
      </w:r>
      <w:r w:rsidR="00CA7FEE" w:rsidRPr="00FD4D20">
        <w:t>,</w:t>
      </w:r>
    </w:p>
    <w:p w14:paraId="33E237C4" w14:textId="6B3DA0B3" w:rsidR="00383AEF" w:rsidRPr="00FD4D20" w:rsidRDefault="008146F1" w:rsidP="00221E35">
      <w:pPr>
        <w:pStyle w:val="a0"/>
        <w:numPr>
          <w:ilvl w:val="0"/>
          <w:numId w:val="73"/>
        </w:numPr>
        <w:tabs>
          <w:tab w:val="left" w:pos="851"/>
        </w:tabs>
        <w:ind w:left="0" w:firstLine="709"/>
      </w:pPr>
      <w:r>
        <w:t xml:space="preserve"> </w:t>
      </w:r>
      <w:r w:rsidR="00383AEF" w:rsidRPr="00FD4D20">
        <w:t xml:space="preserve">экстремально высокая концентрация (более 5 ед./ кв. км) – 4 балла. </w:t>
      </w:r>
    </w:p>
    <w:p w14:paraId="08823971" w14:textId="27A77F4F" w:rsidR="00383AEF" w:rsidRPr="00FD4D20" w:rsidRDefault="00383AEF" w:rsidP="00FD4D20">
      <w:pPr>
        <w:tabs>
          <w:tab w:val="left" w:pos="851"/>
        </w:tabs>
      </w:pPr>
      <w:r w:rsidRPr="00FD4D20">
        <w:t>2.1.2</w:t>
      </w:r>
      <w:r w:rsidR="00CA7FEE" w:rsidRPr="00FD4D20">
        <w:t>)</w:t>
      </w:r>
      <w:r w:rsidRPr="00FD4D20">
        <w:t xml:space="preserve"> Наличие объектов, включенных в список всемирного наследия ЮНЕСКО: </w:t>
      </w:r>
    </w:p>
    <w:p w14:paraId="06E2525C" w14:textId="364ADEDA" w:rsidR="00383AEF" w:rsidRPr="00FD4D20" w:rsidRDefault="008146F1" w:rsidP="00221E35">
      <w:pPr>
        <w:pStyle w:val="a0"/>
        <w:numPr>
          <w:ilvl w:val="0"/>
          <w:numId w:val="74"/>
        </w:numPr>
        <w:tabs>
          <w:tab w:val="left" w:pos="851"/>
        </w:tabs>
        <w:ind w:left="0" w:firstLine="709"/>
      </w:pPr>
      <w:r>
        <w:t xml:space="preserve"> </w:t>
      </w:r>
      <w:r w:rsidR="00383AEF" w:rsidRPr="00FD4D20">
        <w:t>отсутствие – 0 баллов</w:t>
      </w:r>
      <w:r w:rsidR="00CA7FEE" w:rsidRPr="00FD4D20">
        <w:t>,</w:t>
      </w:r>
    </w:p>
    <w:p w14:paraId="337E50A4" w14:textId="7154135B" w:rsidR="00383AEF" w:rsidRPr="00FD4D20" w:rsidRDefault="008146F1" w:rsidP="00221E35">
      <w:pPr>
        <w:pStyle w:val="a0"/>
        <w:numPr>
          <w:ilvl w:val="0"/>
          <w:numId w:val="74"/>
        </w:numPr>
        <w:tabs>
          <w:tab w:val="left" w:pos="851"/>
        </w:tabs>
        <w:ind w:left="0" w:firstLine="709"/>
      </w:pPr>
      <w:r>
        <w:t xml:space="preserve"> </w:t>
      </w:r>
      <w:r w:rsidR="00383AEF" w:rsidRPr="00FD4D20">
        <w:t>наличие 1 объекта – 1 балл</w:t>
      </w:r>
      <w:r w:rsidR="00CA7FEE" w:rsidRPr="00FD4D20">
        <w:t>,</w:t>
      </w:r>
    </w:p>
    <w:p w14:paraId="0FE8666B" w14:textId="417772CF" w:rsidR="00383AEF" w:rsidRPr="00FD4D20" w:rsidRDefault="008146F1" w:rsidP="00221E35">
      <w:pPr>
        <w:pStyle w:val="a0"/>
        <w:numPr>
          <w:ilvl w:val="0"/>
          <w:numId w:val="74"/>
        </w:numPr>
        <w:tabs>
          <w:tab w:val="left" w:pos="851"/>
        </w:tabs>
        <w:ind w:left="0" w:firstLine="709"/>
      </w:pPr>
      <w:r>
        <w:t xml:space="preserve"> </w:t>
      </w:r>
      <w:r w:rsidR="00383AEF" w:rsidRPr="00FD4D20">
        <w:t>наличие 2 и более объектов – 2 балла.</w:t>
      </w:r>
    </w:p>
    <w:p w14:paraId="638C33E5" w14:textId="7523B42B" w:rsidR="00A7030D" w:rsidRPr="00FD4D20" w:rsidRDefault="00383AEF" w:rsidP="00FD4D20">
      <w:pPr>
        <w:tabs>
          <w:tab w:val="left" w:pos="851"/>
        </w:tabs>
      </w:pPr>
      <w:r w:rsidRPr="00FD4D20">
        <w:t>2.2.1</w:t>
      </w:r>
      <w:r w:rsidR="00CA7FEE" w:rsidRPr="00FD4D20">
        <w:t>)</w:t>
      </w:r>
      <w:r w:rsidRPr="00FD4D20">
        <w:t xml:space="preserve"> </w:t>
      </w:r>
      <w:r w:rsidR="00A7030D" w:rsidRPr="00FD4D20">
        <w:t xml:space="preserve">Наличие инфраструктуры для посетителей: </w:t>
      </w:r>
    </w:p>
    <w:p w14:paraId="14AFC391" w14:textId="1E7C46A5" w:rsidR="00A7030D" w:rsidRPr="00FD4D20" w:rsidRDefault="008146F1" w:rsidP="00221E35">
      <w:pPr>
        <w:pStyle w:val="a0"/>
        <w:numPr>
          <w:ilvl w:val="0"/>
          <w:numId w:val="75"/>
        </w:numPr>
        <w:tabs>
          <w:tab w:val="left" w:pos="851"/>
        </w:tabs>
        <w:ind w:left="0" w:firstLine="709"/>
      </w:pPr>
      <w:r>
        <w:t xml:space="preserve"> </w:t>
      </w:r>
      <w:r w:rsidR="00A7030D" w:rsidRPr="00FD4D20">
        <w:t>отсутствует – 0 баллов</w:t>
      </w:r>
      <w:r w:rsidR="00CA7FEE" w:rsidRPr="00FD4D20">
        <w:t>,</w:t>
      </w:r>
    </w:p>
    <w:p w14:paraId="35EE5051" w14:textId="20AEDA72" w:rsidR="00A7030D" w:rsidRPr="00FD4D20" w:rsidRDefault="008146F1" w:rsidP="00221E35">
      <w:pPr>
        <w:pStyle w:val="a0"/>
        <w:numPr>
          <w:ilvl w:val="0"/>
          <w:numId w:val="75"/>
        </w:numPr>
        <w:tabs>
          <w:tab w:val="left" w:pos="851"/>
        </w:tabs>
        <w:ind w:left="0" w:firstLine="709"/>
      </w:pPr>
      <w:r>
        <w:t xml:space="preserve"> </w:t>
      </w:r>
      <w:r w:rsidR="00A7030D" w:rsidRPr="00FD4D20">
        <w:t>присутствуют указатели, места отдыха на территории – 1 балл</w:t>
      </w:r>
      <w:r w:rsidR="00CA7FEE" w:rsidRPr="00FD4D20">
        <w:t>,</w:t>
      </w:r>
    </w:p>
    <w:p w14:paraId="128C0793" w14:textId="6EFF0B39" w:rsidR="00A7030D" w:rsidRPr="00FD4D20" w:rsidRDefault="008146F1" w:rsidP="00221E35">
      <w:pPr>
        <w:pStyle w:val="a0"/>
        <w:numPr>
          <w:ilvl w:val="0"/>
          <w:numId w:val="75"/>
        </w:numPr>
        <w:tabs>
          <w:tab w:val="left" w:pos="851"/>
        </w:tabs>
        <w:ind w:left="0" w:firstLine="709"/>
      </w:pPr>
      <w:r>
        <w:t xml:space="preserve"> </w:t>
      </w:r>
      <w:r w:rsidR="00A7030D" w:rsidRPr="00FD4D20">
        <w:t>присутствуют указатели, места отдыха на территории, разработаны и организованы различные маршруты для перемещения на территории, учитывающие все категории граждан– 2 балла</w:t>
      </w:r>
      <w:r w:rsidR="00CA7FEE" w:rsidRPr="00FD4D20">
        <w:t>.</w:t>
      </w:r>
    </w:p>
    <w:p w14:paraId="61ADCB3F" w14:textId="02879251" w:rsidR="00383AEF" w:rsidRPr="00FD4D20" w:rsidRDefault="00A7030D" w:rsidP="00FD4D20">
      <w:pPr>
        <w:tabs>
          <w:tab w:val="left" w:pos="851"/>
        </w:tabs>
      </w:pPr>
      <w:r w:rsidRPr="00FD4D20">
        <w:t>2.2.2</w:t>
      </w:r>
      <w:r w:rsidR="00CA7FEE" w:rsidRPr="00FD4D20">
        <w:t>)</w:t>
      </w:r>
      <w:r w:rsidRPr="00FD4D20">
        <w:t xml:space="preserve"> </w:t>
      </w:r>
      <w:r w:rsidR="00383AEF" w:rsidRPr="00FD4D20">
        <w:t xml:space="preserve">Оценка состояния объектов: </w:t>
      </w:r>
    </w:p>
    <w:p w14:paraId="635B0873" w14:textId="495E724F" w:rsidR="00383AEF" w:rsidRPr="00FD4D20" w:rsidRDefault="008146F1" w:rsidP="00221E35">
      <w:pPr>
        <w:pStyle w:val="a0"/>
        <w:numPr>
          <w:ilvl w:val="0"/>
          <w:numId w:val="76"/>
        </w:numPr>
        <w:tabs>
          <w:tab w:val="left" w:pos="851"/>
        </w:tabs>
        <w:ind w:left="0" w:firstLine="709"/>
      </w:pPr>
      <w:r>
        <w:t xml:space="preserve"> </w:t>
      </w:r>
      <w:r w:rsidR="00383AEF" w:rsidRPr="00FD4D20">
        <w:t>плохое состояние (значительные повреждения, требует срочного ремонта, функциональность нарушена) – 0 баллов</w:t>
      </w:r>
      <w:r w:rsidR="00CA7FEE" w:rsidRPr="00FD4D20">
        <w:t>,</w:t>
      </w:r>
    </w:p>
    <w:p w14:paraId="36601871" w14:textId="47540A0E" w:rsidR="00383AEF" w:rsidRPr="00FD4D20" w:rsidRDefault="008146F1" w:rsidP="00221E35">
      <w:pPr>
        <w:pStyle w:val="a0"/>
        <w:numPr>
          <w:ilvl w:val="0"/>
          <w:numId w:val="76"/>
        </w:numPr>
        <w:tabs>
          <w:tab w:val="left" w:pos="851"/>
        </w:tabs>
        <w:ind w:left="0" w:firstLine="709"/>
      </w:pPr>
      <w:r>
        <w:t xml:space="preserve"> </w:t>
      </w:r>
      <w:r w:rsidR="00383AEF" w:rsidRPr="00FD4D20">
        <w:t>удовлетворительное (наличие видимых дефектов, но объекты функционируют, требуется текущий ремонт) – 1 балл</w:t>
      </w:r>
      <w:r w:rsidR="00CA7FEE" w:rsidRPr="00FD4D20">
        <w:t>,</w:t>
      </w:r>
    </w:p>
    <w:p w14:paraId="1F9679C6" w14:textId="7E128E41" w:rsidR="00383AEF" w:rsidRPr="00FD4D20" w:rsidRDefault="008146F1" w:rsidP="00221E35">
      <w:pPr>
        <w:pStyle w:val="a0"/>
        <w:numPr>
          <w:ilvl w:val="0"/>
          <w:numId w:val="76"/>
        </w:numPr>
        <w:tabs>
          <w:tab w:val="left" w:pos="851"/>
        </w:tabs>
        <w:ind w:left="0" w:firstLine="709"/>
      </w:pPr>
      <w:r>
        <w:t xml:space="preserve"> </w:t>
      </w:r>
      <w:r w:rsidR="00383AEF" w:rsidRPr="00FD4D20">
        <w:t>хорошее (небольшие дефекты, регулярное обслуживание, объекты в рабочем состоянии) – 2 балла</w:t>
      </w:r>
      <w:r w:rsidR="00CA7FEE" w:rsidRPr="00FD4D20">
        <w:t>,</w:t>
      </w:r>
    </w:p>
    <w:p w14:paraId="3B6A1CF1" w14:textId="28E84548" w:rsidR="00383AEF" w:rsidRPr="00FD4D20" w:rsidRDefault="008146F1" w:rsidP="00221E35">
      <w:pPr>
        <w:pStyle w:val="a0"/>
        <w:numPr>
          <w:ilvl w:val="0"/>
          <w:numId w:val="76"/>
        </w:numPr>
        <w:tabs>
          <w:tab w:val="left" w:pos="851"/>
        </w:tabs>
        <w:ind w:left="0" w:firstLine="709"/>
      </w:pPr>
      <w:r>
        <w:t xml:space="preserve"> </w:t>
      </w:r>
      <w:r w:rsidR="00CA7FEE" w:rsidRPr="00FD4D20">
        <w:t>о</w:t>
      </w:r>
      <w:r w:rsidR="00383AEF" w:rsidRPr="00FD4D20">
        <w:t>тличное (хорошее техническое состояние, мелкие косметические дефекты отсутствуют или минимальны) – 3 балла</w:t>
      </w:r>
      <w:r w:rsidR="004E36C0" w:rsidRPr="00FD4D20">
        <w:t>.</w:t>
      </w:r>
    </w:p>
    <w:p w14:paraId="70E51899" w14:textId="603BEA08" w:rsidR="00383AEF" w:rsidRPr="00FD4D20" w:rsidRDefault="00A7030D" w:rsidP="00FD4D20">
      <w:pPr>
        <w:tabs>
          <w:tab w:val="left" w:pos="851"/>
        </w:tabs>
      </w:pPr>
      <w:r w:rsidRPr="00FD4D20">
        <w:t>2.2.3</w:t>
      </w:r>
      <w:r w:rsidR="009F515F" w:rsidRPr="00FD4D20">
        <w:t>)</w:t>
      </w:r>
      <w:r w:rsidRPr="00FD4D20">
        <w:t xml:space="preserve"> </w:t>
      </w:r>
      <w:r w:rsidR="00383AEF" w:rsidRPr="00FD4D20">
        <w:t xml:space="preserve">Процент отреставрированных исторических объектов: </w:t>
      </w:r>
    </w:p>
    <w:p w14:paraId="1FED97A0" w14:textId="71B6A3C2" w:rsidR="00383AEF" w:rsidRPr="00FD4D20" w:rsidRDefault="008146F1" w:rsidP="00221E35">
      <w:pPr>
        <w:pStyle w:val="a0"/>
        <w:numPr>
          <w:ilvl w:val="0"/>
          <w:numId w:val="77"/>
        </w:numPr>
        <w:tabs>
          <w:tab w:val="left" w:pos="851"/>
        </w:tabs>
        <w:ind w:left="0" w:firstLine="709"/>
      </w:pPr>
      <w:r>
        <w:t xml:space="preserve"> </w:t>
      </w:r>
      <w:r w:rsidR="00383AEF" w:rsidRPr="00FD4D20">
        <w:t>0% – 0 баллов</w:t>
      </w:r>
      <w:r w:rsidR="009F515F" w:rsidRPr="00FD4D20">
        <w:t>,</w:t>
      </w:r>
    </w:p>
    <w:p w14:paraId="78DE9A48" w14:textId="06B54A0F" w:rsidR="00383AEF" w:rsidRPr="00FD4D20" w:rsidRDefault="008146F1" w:rsidP="00221E35">
      <w:pPr>
        <w:pStyle w:val="a0"/>
        <w:numPr>
          <w:ilvl w:val="0"/>
          <w:numId w:val="77"/>
        </w:numPr>
        <w:tabs>
          <w:tab w:val="left" w:pos="851"/>
        </w:tabs>
        <w:ind w:left="0" w:firstLine="709"/>
      </w:pPr>
      <w:r>
        <w:t xml:space="preserve"> </w:t>
      </w:r>
      <w:r w:rsidR="00383AEF" w:rsidRPr="00FD4D20">
        <w:t>до 20% – 1 балл</w:t>
      </w:r>
      <w:r w:rsidR="009F515F" w:rsidRPr="00FD4D20">
        <w:t>,</w:t>
      </w:r>
    </w:p>
    <w:p w14:paraId="0ED1AF19" w14:textId="73E6C93C" w:rsidR="00383AEF" w:rsidRPr="00FD4D20" w:rsidRDefault="008146F1" w:rsidP="00221E35">
      <w:pPr>
        <w:pStyle w:val="a0"/>
        <w:numPr>
          <w:ilvl w:val="0"/>
          <w:numId w:val="77"/>
        </w:numPr>
        <w:tabs>
          <w:tab w:val="left" w:pos="851"/>
        </w:tabs>
        <w:ind w:left="0" w:firstLine="709"/>
      </w:pPr>
      <w:r>
        <w:t xml:space="preserve"> </w:t>
      </w:r>
      <w:r w:rsidR="00383AEF" w:rsidRPr="00FD4D20">
        <w:t>до 40% – 2 балла</w:t>
      </w:r>
      <w:r w:rsidR="009F515F" w:rsidRPr="00FD4D20">
        <w:t>,</w:t>
      </w:r>
    </w:p>
    <w:p w14:paraId="1D371E23" w14:textId="77C2EDF1" w:rsidR="00383AEF" w:rsidRPr="00FD4D20" w:rsidRDefault="008146F1" w:rsidP="00221E35">
      <w:pPr>
        <w:pStyle w:val="a0"/>
        <w:numPr>
          <w:ilvl w:val="0"/>
          <w:numId w:val="77"/>
        </w:numPr>
        <w:tabs>
          <w:tab w:val="left" w:pos="851"/>
        </w:tabs>
        <w:ind w:left="0" w:firstLine="709"/>
      </w:pPr>
      <w:r>
        <w:t xml:space="preserve"> </w:t>
      </w:r>
      <w:r w:rsidR="009F515F" w:rsidRPr="00FD4D20">
        <w:t>д</w:t>
      </w:r>
      <w:r w:rsidR="00383AEF" w:rsidRPr="00FD4D20">
        <w:t>о 60% – 3 балла</w:t>
      </w:r>
      <w:r w:rsidR="009F515F" w:rsidRPr="00FD4D20">
        <w:t>,</w:t>
      </w:r>
    </w:p>
    <w:p w14:paraId="668BE633" w14:textId="0C2F2D2A" w:rsidR="00383AEF" w:rsidRPr="00FD4D20" w:rsidRDefault="008146F1" w:rsidP="00221E35">
      <w:pPr>
        <w:pStyle w:val="a0"/>
        <w:numPr>
          <w:ilvl w:val="0"/>
          <w:numId w:val="77"/>
        </w:numPr>
        <w:tabs>
          <w:tab w:val="left" w:pos="851"/>
        </w:tabs>
        <w:ind w:left="0" w:firstLine="709"/>
      </w:pPr>
      <w:r>
        <w:t xml:space="preserve"> </w:t>
      </w:r>
      <w:r w:rsidR="00383AEF" w:rsidRPr="00FD4D20">
        <w:t>до 80% – 4 балла</w:t>
      </w:r>
      <w:r w:rsidR="009F515F" w:rsidRPr="00FD4D20">
        <w:t>,</w:t>
      </w:r>
    </w:p>
    <w:p w14:paraId="200B294A" w14:textId="08E46C6B" w:rsidR="00383AEF" w:rsidRPr="00FD4D20" w:rsidRDefault="008146F1" w:rsidP="00221E35">
      <w:pPr>
        <w:pStyle w:val="a0"/>
        <w:numPr>
          <w:ilvl w:val="0"/>
          <w:numId w:val="77"/>
        </w:numPr>
        <w:tabs>
          <w:tab w:val="left" w:pos="851"/>
        </w:tabs>
        <w:ind w:left="0" w:firstLine="709"/>
      </w:pPr>
      <w:r>
        <w:t xml:space="preserve"> </w:t>
      </w:r>
      <w:r w:rsidR="00383AEF" w:rsidRPr="00FD4D20">
        <w:t>более 80% – 5 баллов.</w:t>
      </w:r>
    </w:p>
    <w:p w14:paraId="1A0E4DBE" w14:textId="6E81AD69" w:rsidR="0084661F" w:rsidRPr="00FD4D20" w:rsidRDefault="00383AEF" w:rsidP="00FD4D20">
      <w:pPr>
        <w:tabs>
          <w:tab w:val="left" w:pos="851"/>
        </w:tabs>
      </w:pPr>
      <w:r w:rsidRPr="00FD4D20">
        <w:lastRenderedPageBreak/>
        <w:t>2.3.1</w:t>
      </w:r>
      <w:r w:rsidR="009F515F" w:rsidRPr="00FD4D20">
        <w:t>)</w:t>
      </w:r>
      <w:r w:rsidRPr="00FD4D20">
        <w:t xml:space="preserve"> </w:t>
      </w:r>
      <w:r w:rsidR="0084661F" w:rsidRPr="00FD4D20">
        <w:t xml:space="preserve">Наличие признанных архитектурных памятников: </w:t>
      </w:r>
    </w:p>
    <w:p w14:paraId="31C926C6" w14:textId="3E1FF546" w:rsidR="0084661F" w:rsidRPr="00FD4D20" w:rsidRDefault="008146F1" w:rsidP="00221E35">
      <w:pPr>
        <w:pStyle w:val="a0"/>
        <w:numPr>
          <w:ilvl w:val="0"/>
          <w:numId w:val="78"/>
        </w:numPr>
        <w:tabs>
          <w:tab w:val="left" w:pos="851"/>
        </w:tabs>
        <w:ind w:left="0" w:firstLine="709"/>
      </w:pPr>
      <w:r>
        <w:t xml:space="preserve"> </w:t>
      </w:r>
      <w:r w:rsidR="0084661F" w:rsidRPr="00FD4D20">
        <w:t>отсутствуют (отсутствие или малое количество официально признанных памятников) – 0 баллов</w:t>
      </w:r>
      <w:r w:rsidR="009F515F" w:rsidRPr="00FD4D20">
        <w:t>,</w:t>
      </w:r>
    </w:p>
    <w:p w14:paraId="0CE14EFA" w14:textId="6B11654E" w:rsidR="0084661F" w:rsidRPr="00FD4D20" w:rsidRDefault="008146F1" w:rsidP="00221E35">
      <w:pPr>
        <w:pStyle w:val="a0"/>
        <w:numPr>
          <w:ilvl w:val="0"/>
          <w:numId w:val="78"/>
        </w:numPr>
        <w:tabs>
          <w:tab w:val="left" w:pos="851"/>
        </w:tabs>
        <w:ind w:left="0" w:firstLine="709"/>
      </w:pPr>
      <w:r>
        <w:t xml:space="preserve"> </w:t>
      </w:r>
      <w:r w:rsidR="0084661F" w:rsidRPr="00FD4D20">
        <w:t>есть (наличие нескольких памятников, зарегистрированных в реестрах) – 1 балл</w:t>
      </w:r>
      <w:r w:rsidR="009F515F" w:rsidRPr="00FD4D20">
        <w:t>,</w:t>
      </w:r>
    </w:p>
    <w:p w14:paraId="3A9F8684" w14:textId="15684A3D" w:rsidR="0084661F" w:rsidRPr="00FD4D20" w:rsidRDefault="008146F1" w:rsidP="00221E35">
      <w:pPr>
        <w:pStyle w:val="a0"/>
        <w:numPr>
          <w:ilvl w:val="0"/>
          <w:numId w:val="78"/>
        </w:numPr>
        <w:tabs>
          <w:tab w:val="left" w:pos="851"/>
        </w:tabs>
        <w:ind w:left="0" w:firstLine="709"/>
      </w:pPr>
      <w:r>
        <w:t xml:space="preserve"> </w:t>
      </w:r>
      <w:r w:rsidR="0084661F" w:rsidRPr="00FD4D20">
        <w:t xml:space="preserve">много (большое количество памятников, значимая концентрация на территории) – 2 балла. </w:t>
      </w:r>
    </w:p>
    <w:p w14:paraId="37E29268" w14:textId="093A9004" w:rsidR="0084661F" w:rsidRPr="00FD4D20" w:rsidRDefault="00383AEF" w:rsidP="00FD4D20">
      <w:pPr>
        <w:tabs>
          <w:tab w:val="left" w:pos="851"/>
        </w:tabs>
      </w:pPr>
      <w:r w:rsidRPr="00FD4D20">
        <w:t>2.3.2</w:t>
      </w:r>
      <w:r w:rsidR="009F515F" w:rsidRPr="00FD4D20">
        <w:t>)</w:t>
      </w:r>
      <w:r w:rsidRPr="00FD4D20">
        <w:t xml:space="preserve"> </w:t>
      </w:r>
      <w:r w:rsidR="0084661F" w:rsidRPr="00FD4D20">
        <w:t xml:space="preserve">Наличие уникальных объектов или явлений: </w:t>
      </w:r>
    </w:p>
    <w:p w14:paraId="0A177DBF" w14:textId="5CF4C506" w:rsidR="0084661F" w:rsidRPr="00FD4D20" w:rsidRDefault="008146F1" w:rsidP="00221E35">
      <w:pPr>
        <w:pStyle w:val="a0"/>
        <w:numPr>
          <w:ilvl w:val="0"/>
          <w:numId w:val="79"/>
        </w:numPr>
        <w:tabs>
          <w:tab w:val="left" w:pos="851"/>
        </w:tabs>
        <w:ind w:left="0" w:firstLine="709"/>
      </w:pPr>
      <w:r>
        <w:t xml:space="preserve"> </w:t>
      </w:r>
      <w:r w:rsidR="0084661F" w:rsidRPr="00FD4D20">
        <w:t>отсутствуют (нет объектов или явлений, отличающихся уникальностью) – 0 баллов</w:t>
      </w:r>
      <w:r w:rsidR="009F515F" w:rsidRPr="00FD4D20">
        <w:t>,</w:t>
      </w:r>
    </w:p>
    <w:p w14:paraId="423FB352" w14:textId="291A5601" w:rsidR="0084661F" w:rsidRPr="00FD4D20" w:rsidRDefault="008146F1" w:rsidP="00221E35">
      <w:pPr>
        <w:pStyle w:val="a0"/>
        <w:numPr>
          <w:ilvl w:val="0"/>
          <w:numId w:val="79"/>
        </w:numPr>
        <w:tabs>
          <w:tab w:val="left" w:pos="851"/>
        </w:tabs>
        <w:ind w:left="0" w:firstLine="709"/>
      </w:pPr>
      <w:r>
        <w:t xml:space="preserve"> </w:t>
      </w:r>
      <w:r w:rsidR="0084661F" w:rsidRPr="00FD4D20">
        <w:t>присутствуют (есть объекты или явления с некоторой уникальностью, но ограниченной значимостью) – 1 балл</w:t>
      </w:r>
      <w:r w:rsidR="009F515F" w:rsidRPr="00FD4D20">
        <w:t>,</w:t>
      </w:r>
    </w:p>
    <w:p w14:paraId="42FD0A8C" w14:textId="726225D9" w:rsidR="00383AEF" w:rsidRPr="00FD4D20" w:rsidRDefault="008146F1" w:rsidP="00221E35">
      <w:pPr>
        <w:pStyle w:val="a0"/>
        <w:numPr>
          <w:ilvl w:val="0"/>
          <w:numId w:val="79"/>
        </w:numPr>
        <w:tabs>
          <w:tab w:val="left" w:pos="851"/>
        </w:tabs>
        <w:ind w:left="0" w:firstLine="709"/>
      </w:pPr>
      <w:r>
        <w:t xml:space="preserve"> </w:t>
      </w:r>
      <w:r w:rsidR="0084661F" w:rsidRPr="00FD4D20">
        <w:t xml:space="preserve">уникальные и значимые (объекты/явления обладают высокой уникальностью и значимостью для региона или страны) – 2 балла. </w:t>
      </w:r>
    </w:p>
    <w:p w14:paraId="1BBDB5D9" w14:textId="503B8C62" w:rsidR="0084661F" w:rsidRPr="00FD4D20" w:rsidRDefault="00383AEF" w:rsidP="00FD4D20">
      <w:pPr>
        <w:tabs>
          <w:tab w:val="left" w:pos="851"/>
        </w:tabs>
      </w:pPr>
      <w:r w:rsidRPr="00FD4D20">
        <w:t>2.3.3</w:t>
      </w:r>
      <w:r w:rsidR="009F515F" w:rsidRPr="00FD4D20">
        <w:t>)</w:t>
      </w:r>
      <w:r w:rsidRPr="00FD4D20">
        <w:t xml:space="preserve"> </w:t>
      </w:r>
      <w:r w:rsidR="0084661F" w:rsidRPr="00FD4D20">
        <w:t xml:space="preserve">Экспертная оценка архитектурной ценности объектов: </w:t>
      </w:r>
    </w:p>
    <w:p w14:paraId="57F613FB" w14:textId="3A52EC98" w:rsidR="0084661F" w:rsidRPr="00FD4D20" w:rsidRDefault="008146F1" w:rsidP="00221E35">
      <w:pPr>
        <w:pStyle w:val="a0"/>
        <w:numPr>
          <w:ilvl w:val="0"/>
          <w:numId w:val="80"/>
        </w:numPr>
        <w:tabs>
          <w:tab w:val="left" w:pos="851"/>
        </w:tabs>
        <w:ind w:left="0" w:firstLine="709"/>
      </w:pPr>
      <w:r>
        <w:t xml:space="preserve"> </w:t>
      </w:r>
      <w:r w:rsidR="0084661F" w:rsidRPr="00FD4D20">
        <w:t>отсутствует (объекты не имеют экспертной оценки или признания) – 0 баллов</w:t>
      </w:r>
      <w:r w:rsidR="009F515F" w:rsidRPr="00FD4D20">
        <w:t>,</w:t>
      </w:r>
    </w:p>
    <w:p w14:paraId="16696F55" w14:textId="1A4B5950" w:rsidR="0084661F" w:rsidRPr="00FD4D20" w:rsidRDefault="008146F1" w:rsidP="00221E35">
      <w:pPr>
        <w:pStyle w:val="a0"/>
        <w:numPr>
          <w:ilvl w:val="0"/>
          <w:numId w:val="80"/>
        </w:numPr>
        <w:tabs>
          <w:tab w:val="left" w:pos="851"/>
        </w:tabs>
        <w:ind w:left="0" w:firstLine="709"/>
      </w:pPr>
      <w:r>
        <w:t xml:space="preserve"> </w:t>
      </w:r>
      <w:r w:rsidR="0084661F" w:rsidRPr="00FD4D20">
        <w:t>низкая (объекты имеют ограниченную ценность, минимальное признание специалистами) – 1 балл</w:t>
      </w:r>
      <w:r w:rsidR="009F515F" w:rsidRPr="00FD4D20">
        <w:t>,</w:t>
      </w:r>
    </w:p>
    <w:p w14:paraId="65E0DFFA" w14:textId="57AE2096" w:rsidR="0084661F" w:rsidRPr="00FD4D20" w:rsidRDefault="008146F1" w:rsidP="00221E35">
      <w:pPr>
        <w:pStyle w:val="a0"/>
        <w:numPr>
          <w:ilvl w:val="0"/>
          <w:numId w:val="80"/>
        </w:numPr>
        <w:tabs>
          <w:tab w:val="left" w:pos="851"/>
        </w:tabs>
        <w:ind w:left="0" w:firstLine="709"/>
      </w:pPr>
      <w:r>
        <w:t xml:space="preserve"> </w:t>
      </w:r>
      <w:r w:rsidR="0084661F" w:rsidRPr="00FD4D20">
        <w:t>средняя (объекты представляют собой типичные образцы архитектуры, умеренная ценность) – 2 балла</w:t>
      </w:r>
      <w:r w:rsidR="009F515F" w:rsidRPr="00FD4D20">
        <w:t>,</w:t>
      </w:r>
    </w:p>
    <w:p w14:paraId="7EFD5A53" w14:textId="4E25021E" w:rsidR="0084661F" w:rsidRPr="00FD4D20" w:rsidRDefault="008146F1" w:rsidP="00221E35">
      <w:pPr>
        <w:pStyle w:val="a0"/>
        <w:numPr>
          <w:ilvl w:val="0"/>
          <w:numId w:val="80"/>
        </w:numPr>
        <w:tabs>
          <w:tab w:val="left" w:pos="851"/>
        </w:tabs>
        <w:ind w:left="0" w:firstLine="709"/>
      </w:pPr>
      <w:r>
        <w:t xml:space="preserve"> </w:t>
      </w:r>
      <w:r w:rsidR="0084661F" w:rsidRPr="00FD4D20">
        <w:t>высокая (объекты имеют значительную архитектурную ценность, признаны экспертами) – 3 балла</w:t>
      </w:r>
      <w:r w:rsidR="009F515F" w:rsidRPr="00FD4D20">
        <w:t>,</w:t>
      </w:r>
    </w:p>
    <w:p w14:paraId="587F208E" w14:textId="7CCF1AC0" w:rsidR="0084661F" w:rsidRPr="00FD4D20" w:rsidRDefault="008146F1" w:rsidP="00221E35">
      <w:pPr>
        <w:pStyle w:val="a0"/>
        <w:numPr>
          <w:ilvl w:val="0"/>
          <w:numId w:val="80"/>
        </w:numPr>
        <w:tabs>
          <w:tab w:val="left" w:pos="851"/>
        </w:tabs>
        <w:ind w:left="0" w:firstLine="709"/>
      </w:pPr>
      <w:r>
        <w:t xml:space="preserve"> </w:t>
      </w:r>
      <w:r w:rsidR="0084661F" w:rsidRPr="00FD4D20">
        <w:t xml:space="preserve">очень высокая (объекты уникальны, имеют национальное или международное значение) – 4 балла. </w:t>
      </w:r>
    </w:p>
    <w:p w14:paraId="73FC9564" w14:textId="27232654" w:rsidR="00383AEF" w:rsidRPr="00FD4D20" w:rsidRDefault="00383AEF" w:rsidP="00FD4D20">
      <w:pPr>
        <w:tabs>
          <w:tab w:val="left" w:pos="851"/>
        </w:tabs>
      </w:pPr>
      <w:r w:rsidRPr="00FD4D20">
        <w:t>2.4</w:t>
      </w:r>
      <w:r w:rsidR="009F515F" w:rsidRPr="00FD4D20">
        <w:t>)</w:t>
      </w:r>
      <w:r w:rsidRPr="00FD4D20">
        <w:t xml:space="preserve"> Количество поисковых запросов, связанных с городом: </w:t>
      </w:r>
    </w:p>
    <w:p w14:paraId="3BFC0AF3" w14:textId="3042407F" w:rsidR="00383AEF" w:rsidRPr="00FD4D20" w:rsidRDefault="008146F1" w:rsidP="00221E35">
      <w:pPr>
        <w:pStyle w:val="a0"/>
        <w:numPr>
          <w:ilvl w:val="0"/>
          <w:numId w:val="81"/>
        </w:numPr>
        <w:tabs>
          <w:tab w:val="left" w:pos="851"/>
        </w:tabs>
        <w:ind w:left="0" w:firstLine="709"/>
      </w:pPr>
      <w:r>
        <w:t xml:space="preserve"> </w:t>
      </w:r>
      <w:r w:rsidR="00383AEF" w:rsidRPr="00FD4D20">
        <w:t>низкое (меньше 300 000 запросов в месяц) – 0 баллов</w:t>
      </w:r>
      <w:r w:rsidR="009F515F" w:rsidRPr="00FD4D20">
        <w:t>,</w:t>
      </w:r>
    </w:p>
    <w:p w14:paraId="4F3CDC3A" w14:textId="78B10EA4" w:rsidR="00383AEF" w:rsidRPr="00FD4D20" w:rsidRDefault="008146F1" w:rsidP="00221E35">
      <w:pPr>
        <w:pStyle w:val="a0"/>
        <w:numPr>
          <w:ilvl w:val="0"/>
          <w:numId w:val="81"/>
        </w:numPr>
        <w:tabs>
          <w:tab w:val="left" w:pos="851"/>
        </w:tabs>
        <w:ind w:left="0" w:firstLine="709"/>
      </w:pPr>
      <w:r>
        <w:t xml:space="preserve"> </w:t>
      </w:r>
      <w:r w:rsidR="00383AEF" w:rsidRPr="00FD4D20">
        <w:t>среднее (от 300 000 до 500 000 запросов в месяц) – 1 балл</w:t>
      </w:r>
      <w:r w:rsidR="009F515F" w:rsidRPr="00FD4D20">
        <w:t>,</w:t>
      </w:r>
    </w:p>
    <w:p w14:paraId="6CD96FA4" w14:textId="3B8BA6DC" w:rsidR="00383AEF" w:rsidRPr="00FD4D20" w:rsidRDefault="008146F1" w:rsidP="00221E35">
      <w:pPr>
        <w:pStyle w:val="a0"/>
        <w:numPr>
          <w:ilvl w:val="0"/>
          <w:numId w:val="81"/>
        </w:numPr>
        <w:tabs>
          <w:tab w:val="left" w:pos="851"/>
        </w:tabs>
        <w:ind w:left="0" w:firstLine="709"/>
      </w:pPr>
      <w:r>
        <w:t xml:space="preserve"> </w:t>
      </w:r>
      <w:r w:rsidR="00383AEF" w:rsidRPr="00FD4D20">
        <w:t xml:space="preserve">высокое (более 500 000 запросов в месяц) – 2 балла. </w:t>
      </w:r>
    </w:p>
    <w:p w14:paraId="6C9CC6DC" w14:textId="1B5FEF47" w:rsidR="00383AEF" w:rsidRPr="00FD4D20" w:rsidRDefault="00383AEF" w:rsidP="00FD4D20">
      <w:pPr>
        <w:tabs>
          <w:tab w:val="left" w:pos="851"/>
        </w:tabs>
      </w:pPr>
      <w:r w:rsidRPr="00FD4D20">
        <w:t>2.5.1</w:t>
      </w:r>
      <w:r w:rsidR="009F515F" w:rsidRPr="00FD4D20">
        <w:t>)</w:t>
      </w:r>
      <w:r w:rsidRPr="00FD4D20">
        <w:t xml:space="preserve"> Наличие экспозиций, посвященных важным историческим событиям и выдающимся личностям: </w:t>
      </w:r>
    </w:p>
    <w:p w14:paraId="5585CF7F" w14:textId="778D145E" w:rsidR="00383AEF" w:rsidRPr="00FD4D20" w:rsidRDefault="008146F1" w:rsidP="00221E35">
      <w:pPr>
        <w:pStyle w:val="a0"/>
        <w:numPr>
          <w:ilvl w:val="0"/>
          <w:numId w:val="82"/>
        </w:numPr>
        <w:tabs>
          <w:tab w:val="left" w:pos="851"/>
        </w:tabs>
        <w:ind w:left="0" w:firstLine="709"/>
      </w:pPr>
      <w:r>
        <w:t xml:space="preserve"> </w:t>
      </w:r>
      <w:r w:rsidR="00383AEF" w:rsidRPr="00FD4D20">
        <w:t>отсутствуют – 0 баллов</w:t>
      </w:r>
      <w:r w:rsidR="009F515F" w:rsidRPr="00FD4D20">
        <w:t>,</w:t>
      </w:r>
    </w:p>
    <w:p w14:paraId="0976126F" w14:textId="7A53612A" w:rsidR="00383AEF" w:rsidRPr="00FD4D20" w:rsidRDefault="008146F1" w:rsidP="00221E35">
      <w:pPr>
        <w:pStyle w:val="a0"/>
        <w:numPr>
          <w:ilvl w:val="0"/>
          <w:numId w:val="82"/>
        </w:numPr>
        <w:tabs>
          <w:tab w:val="left" w:pos="851"/>
        </w:tabs>
        <w:ind w:left="0" w:firstLine="709"/>
      </w:pPr>
      <w:r>
        <w:t xml:space="preserve"> </w:t>
      </w:r>
      <w:r w:rsidR="00383AEF" w:rsidRPr="00FD4D20">
        <w:t>есть – 1 балл</w:t>
      </w:r>
      <w:r w:rsidR="009F515F" w:rsidRPr="00FD4D20">
        <w:t>,</w:t>
      </w:r>
    </w:p>
    <w:p w14:paraId="11ADD0E4" w14:textId="266B6F61" w:rsidR="00383AEF" w:rsidRPr="00FD4D20" w:rsidRDefault="003A5B3B" w:rsidP="00221E35">
      <w:pPr>
        <w:pStyle w:val="a0"/>
        <w:numPr>
          <w:ilvl w:val="0"/>
          <w:numId w:val="82"/>
        </w:numPr>
        <w:tabs>
          <w:tab w:val="left" w:pos="851"/>
        </w:tabs>
        <w:ind w:left="0" w:firstLine="709"/>
      </w:pPr>
      <w:r>
        <w:t xml:space="preserve"> </w:t>
      </w:r>
      <w:r w:rsidR="00383AEF" w:rsidRPr="00FD4D20">
        <w:t>развитые экспозиции – 2 балла.</w:t>
      </w:r>
    </w:p>
    <w:p w14:paraId="543386E1" w14:textId="45913AE1" w:rsidR="00383AEF" w:rsidRPr="00FD4D20" w:rsidRDefault="00383AEF" w:rsidP="00FD4D20">
      <w:pPr>
        <w:tabs>
          <w:tab w:val="left" w:pos="851"/>
        </w:tabs>
      </w:pPr>
      <w:r w:rsidRPr="00FD4D20">
        <w:t>2.5.2</w:t>
      </w:r>
      <w:r w:rsidR="009F515F" w:rsidRPr="00FD4D20">
        <w:t>)</w:t>
      </w:r>
      <w:r w:rsidRPr="00FD4D20">
        <w:t xml:space="preserve"> Наличие образовательных программ и экскурсий: </w:t>
      </w:r>
    </w:p>
    <w:p w14:paraId="57CA4D96" w14:textId="029C938A" w:rsidR="00383AEF" w:rsidRPr="00FD4D20" w:rsidRDefault="003A5B3B" w:rsidP="00221E35">
      <w:pPr>
        <w:pStyle w:val="a0"/>
        <w:numPr>
          <w:ilvl w:val="0"/>
          <w:numId w:val="83"/>
        </w:numPr>
        <w:tabs>
          <w:tab w:val="left" w:pos="851"/>
        </w:tabs>
        <w:ind w:left="0" w:firstLine="709"/>
      </w:pPr>
      <w:r>
        <w:t xml:space="preserve"> </w:t>
      </w:r>
      <w:r w:rsidR="00383AEF" w:rsidRPr="00FD4D20">
        <w:t>отсутствуют – 0 баллов</w:t>
      </w:r>
      <w:r w:rsidR="009F515F" w:rsidRPr="00FD4D20">
        <w:t>,</w:t>
      </w:r>
    </w:p>
    <w:p w14:paraId="070F6A42" w14:textId="4BD4CA8E" w:rsidR="00383AEF" w:rsidRPr="00FD4D20" w:rsidRDefault="003A5B3B" w:rsidP="00221E35">
      <w:pPr>
        <w:pStyle w:val="a0"/>
        <w:numPr>
          <w:ilvl w:val="0"/>
          <w:numId w:val="83"/>
        </w:numPr>
        <w:tabs>
          <w:tab w:val="left" w:pos="851"/>
        </w:tabs>
        <w:ind w:left="0" w:firstLine="709"/>
      </w:pPr>
      <w:r>
        <w:lastRenderedPageBreak/>
        <w:t xml:space="preserve"> </w:t>
      </w:r>
      <w:r w:rsidR="00383AEF" w:rsidRPr="00FD4D20">
        <w:t>присутствуют – 1 балл.</w:t>
      </w:r>
    </w:p>
    <w:p w14:paraId="756C15A1" w14:textId="5A2F60C7" w:rsidR="00383AEF" w:rsidRPr="00FD4D20" w:rsidRDefault="00383AEF" w:rsidP="00FD4D20">
      <w:pPr>
        <w:tabs>
          <w:tab w:val="left" w:pos="851"/>
        </w:tabs>
      </w:pPr>
      <w:r w:rsidRPr="00FD4D20">
        <w:t>2.6.1</w:t>
      </w:r>
      <w:r w:rsidR="009F515F" w:rsidRPr="00FD4D20">
        <w:t>)</w:t>
      </w:r>
      <w:r w:rsidRPr="00FD4D20">
        <w:t xml:space="preserve"> Разнообразие природных объектов: </w:t>
      </w:r>
    </w:p>
    <w:p w14:paraId="4E86AF68" w14:textId="3D6B96FC" w:rsidR="00383AEF" w:rsidRPr="00FD4D20" w:rsidRDefault="003A5B3B" w:rsidP="00221E35">
      <w:pPr>
        <w:pStyle w:val="a0"/>
        <w:numPr>
          <w:ilvl w:val="0"/>
          <w:numId w:val="84"/>
        </w:numPr>
        <w:tabs>
          <w:tab w:val="left" w:pos="851"/>
        </w:tabs>
        <w:ind w:left="0" w:firstLine="709"/>
      </w:pPr>
      <w:r>
        <w:t xml:space="preserve"> </w:t>
      </w:r>
      <w:r w:rsidR="00383AEF" w:rsidRPr="00FD4D20">
        <w:t>низкое (преобладают 1–2 типа природных объектов, ограниченное биоразнообразие) – 0 баллов</w:t>
      </w:r>
      <w:r w:rsidR="009F515F" w:rsidRPr="00FD4D20">
        <w:t>,</w:t>
      </w:r>
    </w:p>
    <w:p w14:paraId="2004149B" w14:textId="638C1384" w:rsidR="00383AEF" w:rsidRPr="00FD4D20" w:rsidRDefault="003A5B3B" w:rsidP="00221E35">
      <w:pPr>
        <w:pStyle w:val="a0"/>
        <w:numPr>
          <w:ilvl w:val="0"/>
          <w:numId w:val="84"/>
        </w:numPr>
        <w:tabs>
          <w:tab w:val="left" w:pos="851"/>
        </w:tabs>
        <w:ind w:left="0" w:firstLine="709"/>
      </w:pPr>
      <w:r>
        <w:t xml:space="preserve"> </w:t>
      </w:r>
      <w:r w:rsidR="00383AEF" w:rsidRPr="00FD4D20">
        <w:t>среднее (3–4 типа природных объектов, умеренное биоразнообразие) – 1 балл</w:t>
      </w:r>
      <w:r w:rsidR="009F515F" w:rsidRPr="00FD4D20">
        <w:t>,</w:t>
      </w:r>
    </w:p>
    <w:p w14:paraId="57974065" w14:textId="0FD5A438" w:rsidR="00383AEF" w:rsidRPr="00FD4D20" w:rsidRDefault="003A5B3B" w:rsidP="00221E35">
      <w:pPr>
        <w:pStyle w:val="a0"/>
        <w:numPr>
          <w:ilvl w:val="0"/>
          <w:numId w:val="84"/>
        </w:numPr>
        <w:tabs>
          <w:tab w:val="left" w:pos="851"/>
        </w:tabs>
        <w:ind w:left="0" w:firstLine="709"/>
      </w:pPr>
      <w:r>
        <w:t xml:space="preserve"> </w:t>
      </w:r>
      <w:r w:rsidR="00383AEF" w:rsidRPr="00FD4D20">
        <w:t>высокое (5–6 типов природных объектов, значительное биоразнообразие и ландшафтное разнообразие) – 2 балла</w:t>
      </w:r>
      <w:r w:rsidR="009F515F" w:rsidRPr="00FD4D20">
        <w:t>,</w:t>
      </w:r>
    </w:p>
    <w:p w14:paraId="608E4479" w14:textId="1209B616" w:rsidR="00383AEF" w:rsidRPr="00FD4D20" w:rsidRDefault="003A5B3B" w:rsidP="00221E35">
      <w:pPr>
        <w:pStyle w:val="a0"/>
        <w:numPr>
          <w:ilvl w:val="0"/>
          <w:numId w:val="84"/>
        </w:numPr>
        <w:tabs>
          <w:tab w:val="left" w:pos="851"/>
        </w:tabs>
        <w:ind w:left="0" w:firstLine="709"/>
      </w:pPr>
      <w:r>
        <w:t xml:space="preserve"> </w:t>
      </w:r>
      <w:r w:rsidR="00383AEF" w:rsidRPr="00FD4D20">
        <w:t xml:space="preserve">очень высокое (более 6 типов природных объектов, уникальные природные комплексы и экосистемы) – 3 балла. </w:t>
      </w:r>
    </w:p>
    <w:p w14:paraId="4CE5B15E" w14:textId="0977E9EA" w:rsidR="00383AEF" w:rsidRPr="00FD4D20" w:rsidRDefault="00383AEF" w:rsidP="00FD4D20">
      <w:pPr>
        <w:tabs>
          <w:tab w:val="left" w:pos="851"/>
        </w:tabs>
      </w:pPr>
      <w:r w:rsidRPr="00FD4D20">
        <w:t>2.6.2</w:t>
      </w:r>
      <w:r w:rsidR="009F515F" w:rsidRPr="00FD4D20">
        <w:t>)</w:t>
      </w:r>
      <w:r w:rsidRPr="00FD4D20">
        <w:t xml:space="preserve"> Благоприятные климатические условия (среднее количество солнечных дней, температура, осадки): </w:t>
      </w:r>
    </w:p>
    <w:p w14:paraId="22D25411" w14:textId="199B373F" w:rsidR="00383AEF" w:rsidRPr="00FD4D20" w:rsidRDefault="003A5B3B" w:rsidP="00221E35">
      <w:pPr>
        <w:pStyle w:val="a0"/>
        <w:numPr>
          <w:ilvl w:val="0"/>
          <w:numId w:val="85"/>
        </w:numPr>
        <w:tabs>
          <w:tab w:val="left" w:pos="851"/>
        </w:tabs>
        <w:ind w:left="0" w:firstLine="709"/>
      </w:pPr>
      <w:r>
        <w:t xml:space="preserve"> </w:t>
      </w:r>
      <w:r w:rsidR="00383AEF" w:rsidRPr="00FD4D20">
        <w:t>неблагоприятные (мало солнечных дней, экстремальные температуры, высокая влажность или засухи) – 0 баллов</w:t>
      </w:r>
      <w:r w:rsidR="009F515F" w:rsidRPr="00FD4D20">
        <w:t>,</w:t>
      </w:r>
    </w:p>
    <w:p w14:paraId="79EFDFBF" w14:textId="72A329C6" w:rsidR="00383AEF" w:rsidRPr="00FD4D20" w:rsidRDefault="003A5B3B" w:rsidP="00221E35">
      <w:pPr>
        <w:pStyle w:val="a0"/>
        <w:numPr>
          <w:ilvl w:val="0"/>
          <w:numId w:val="85"/>
        </w:numPr>
        <w:tabs>
          <w:tab w:val="left" w:pos="851"/>
        </w:tabs>
        <w:ind w:left="0" w:firstLine="709"/>
      </w:pPr>
      <w:r>
        <w:t xml:space="preserve"> </w:t>
      </w:r>
      <w:r w:rsidR="00383AEF" w:rsidRPr="00FD4D20">
        <w:t>средние (умеренное количество солнечных дней, комфортные температуры, сезонные осадки) – 1 балл</w:t>
      </w:r>
      <w:r w:rsidR="009F515F" w:rsidRPr="00FD4D20">
        <w:t>,</w:t>
      </w:r>
    </w:p>
    <w:p w14:paraId="02679ED9" w14:textId="7886927A" w:rsidR="00383AEF" w:rsidRPr="00FD4D20" w:rsidRDefault="003A5B3B" w:rsidP="00221E35">
      <w:pPr>
        <w:pStyle w:val="a0"/>
        <w:numPr>
          <w:ilvl w:val="0"/>
          <w:numId w:val="85"/>
        </w:numPr>
        <w:tabs>
          <w:tab w:val="left" w:pos="851"/>
        </w:tabs>
        <w:ind w:left="0" w:firstLine="709"/>
      </w:pPr>
      <w:r>
        <w:t xml:space="preserve"> </w:t>
      </w:r>
      <w:r w:rsidR="00383AEF" w:rsidRPr="00FD4D20">
        <w:t>благоприятные (большое количество солнечных дней, умеренные температуры, сбалансированные осадки) – 2 балла</w:t>
      </w:r>
      <w:r w:rsidR="009F515F" w:rsidRPr="00FD4D20">
        <w:t>,</w:t>
      </w:r>
    </w:p>
    <w:p w14:paraId="5C459311" w14:textId="5DAE54C5" w:rsidR="00383AEF" w:rsidRPr="00FD4D20" w:rsidRDefault="003A5B3B" w:rsidP="00221E35">
      <w:pPr>
        <w:pStyle w:val="a0"/>
        <w:numPr>
          <w:ilvl w:val="0"/>
          <w:numId w:val="85"/>
        </w:numPr>
        <w:tabs>
          <w:tab w:val="left" w:pos="851"/>
        </w:tabs>
        <w:ind w:left="0" w:firstLine="709"/>
      </w:pPr>
      <w:r>
        <w:t xml:space="preserve"> </w:t>
      </w:r>
      <w:r w:rsidR="00383AEF" w:rsidRPr="00FD4D20">
        <w:t xml:space="preserve">очень благоприятные (длительный солнечный период, комфортные температуры круглый год, оптимальное распределение осадков) – 3 балла. </w:t>
      </w:r>
    </w:p>
    <w:p w14:paraId="7427E1C5" w14:textId="2E0927B7" w:rsidR="00383AEF" w:rsidRPr="00FD4D20" w:rsidRDefault="00383AEF" w:rsidP="00FD4D20">
      <w:pPr>
        <w:tabs>
          <w:tab w:val="left" w:pos="851"/>
        </w:tabs>
      </w:pPr>
      <w:r w:rsidRPr="00FD4D20">
        <w:t>2.6.3</w:t>
      </w:r>
      <w:r w:rsidR="009F515F" w:rsidRPr="00FD4D20">
        <w:t>)</w:t>
      </w:r>
      <w:r w:rsidRPr="00FD4D20">
        <w:t xml:space="preserve"> Наличие охраняемых природных территорий: </w:t>
      </w:r>
    </w:p>
    <w:p w14:paraId="390D374E" w14:textId="03F6EC8D" w:rsidR="00383AEF" w:rsidRPr="00FD4D20" w:rsidRDefault="003A5B3B" w:rsidP="00221E35">
      <w:pPr>
        <w:pStyle w:val="a0"/>
        <w:numPr>
          <w:ilvl w:val="0"/>
          <w:numId w:val="86"/>
        </w:numPr>
        <w:tabs>
          <w:tab w:val="left" w:pos="851"/>
        </w:tabs>
        <w:ind w:left="0" w:firstLine="709"/>
      </w:pPr>
      <w:r>
        <w:t xml:space="preserve"> </w:t>
      </w:r>
      <w:r w:rsidR="00383AEF" w:rsidRPr="00FD4D20">
        <w:t>отсутствуют – 0 баллов</w:t>
      </w:r>
      <w:r w:rsidR="009F515F" w:rsidRPr="00FD4D20">
        <w:t>,</w:t>
      </w:r>
    </w:p>
    <w:p w14:paraId="4B0F852D" w14:textId="5CDA83EF" w:rsidR="00383AEF" w:rsidRPr="00FD4D20" w:rsidRDefault="003A5B3B" w:rsidP="00221E35">
      <w:pPr>
        <w:pStyle w:val="a0"/>
        <w:numPr>
          <w:ilvl w:val="0"/>
          <w:numId w:val="86"/>
        </w:numPr>
        <w:tabs>
          <w:tab w:val="left" w:pos="851"/>
        </w:tabs>
        <w:ind w:left="0" w:firstLine="709"/>
      </w:pPr>
      <w:r>
        <w:t xml:space="preserve"> </w:t>
      </w:r>
      <w:r w:rsidR="00383AEF" w:rsidRPr="00FD4D20">
        <w:t>есть – 1 балл.</w:t>
      </w:r>
    </w:p>
    <w:p w14:paraId="2D74E105" w14:textId="7026E231" w:rsidR="00383AEF" w:rsidRPr="00FD4D20" w:rsidRDefault="00383AEF" w:rsidP="00FD4D20">
      <w:pPr>
        <w:tabs>
          <w:tab w:val="left" w:pos="851"/>
        </w:tabs>
      </w:pPr>
      <w:r w:rsidRPr="00FD4D20">
        <w:t>2.6.4</w:t>
      </w:r>
      <w:r w:rsidR="009F515F" w:rsidRPr="00FD4D20">
        <w:t>)</w:t>
      </w:r>
      <w:r w:rsidRPr="00FD4D20">
        <w:t xml:space="preserve"> Наличие панорамных точек и видовых площадок: </w:t>
      </w:r>
    </w:p>
    <w:p w14:paraId="77E95634" w14:textId="46044E40" w:rsidR="00383AEF" w:rsidRPr="00FD4D20" w:rsidRDefault="003A5B3B" w:rsidP="00221E35">
      <w:pPr>
        <w:pStyle w:val="a0"/>
        <w:numPr>
          <w:ilvl w:val="0"/>
          <w:numId w:val="87"/>
        </w:numPr>
        <w:tabs>
          <w:tab w:val="left" w:pos="851"/>
        </w:tabs>
        <w:ind w:left="0" w:firstLine="709"/>
      </w:pPr>
      <w:r>
        <w:t xml:space="preserve"> </w:t>
      </w:r>
      <w:r w:rsidR="00383AEF" w:rsidRPr="00FD4D20">
        <w:t>отсутствуют (нет оборудованных мест для обзорных точек) – 0 баллов</w:t>
      </w:r>
      <w:r w:rsidR="009F515F" w:rsidRPr="00FD4D20">
        <w:t>,</w:t>
      </w:r>
    </w:p>
    <w:p w14:paraId="4D9CFD7B" w14:textId="2E3AD2B4" w:rsidR="00383AEF" w:rsidRPr="00FD4D20" w:rsidRDefault="003A5B3B" w:rsidP="00221E35">
      <w:pPr>
        <w:pStyle w:val="a0"/>
        <w:numPr>
          <w:ilvl w:val="0"/>
          <w:numId w:val="87"/>
        </w:numPr>
        <w:tabs>
          <w:tab w:val="left" w:pos="851"/>
        </w:tabs>
        <w:ind w:left="0" w:firstLine="709"/>
      </w:pPr>
      <w:r>
        <w:t xml:space="preserve"> </w:t>
      </w:r>
      <w:r w:rsidR="00383AEF" w:rsidRPr="00FD4D20">
        <w:t>есть (несколько точек или площадок с хорошими видами) – 1 балл</w:t>
      </w:r>
      <w:r w:rsidR="009F515F" w:rsidRPr="00FD4D20">
        <w:t>,</w:t>
      </w:r>
    </w:p>
    <w:p w14:paraId="1AB52370" w14:textId="21B21AFC" w:rsidR="00383AEF" w:rsidRPr="00FD4D20" w:rsidRDefault="003A5B3B" w:rsidP="00221E35">
      <w:pPr>
        <w:pStyle w:val="a0"/>
        <w:numPr>
          <w:ilvl w:val="0"/>
          <w:numId w:val="87"/>
        </w:numPr>
        <w:tabs>
          <w:tab w:val="left" w:pos="851"/>
        </w:tabs>
        <w:ind w:left="0" w:firstLine="709"/>
      </w:pPr>
      <w:r>
        <w:t xml:space="preserve"> </w:t>
      </w:r>
      <w:r w:rsidR="00383AEF" w:rsidRPr="00FD4D20">
        <w:t xml:space="preserve">много (значительное количество панорамных точек и видовых площадок, обеспечивающих разнообразные обзорные возможности) – 2 балла. </w:t>
      </w:r>
    </w:p>
    <w:p w14:paraId="321D4BAA" w14:textId="77777777" w:rsidR="00383AEF" w:rsidRPr="00FD4D20" w:rsidRDefault="00383AEF" w:rsidP="00FD4D20">
      <w:pPr>
        <w:tabs>
          <w:tab w:val="left" w:pos="851"/>
        </w:tabs>
      </w:pPr>
      <w:r w:rsidRPr="00FD4D20">
        <w:t>3. Перемещение внутри города, региона, страны</w:t>
      </w:r>
    </w:p>
    <w:p w14:paraId="28EC99A4" w14:textId="2116DE74" w:rsidR="00383AEF" w:rsidRPr="00FD4D20" w:rsidRDefault="00383AEF" w:rsidP="00FD4D20">
      <w:pPr>
        <w:tabs>
          <w:tab w:val="left" w:pos="851"/>
        </w:tabs>
      </w:pPr>
      <w:r w:rsidRPr="00FD4D20">
        <w:t>3.1</w:t>
      </w:r>
      <w:r w:rsidR="009F515F" w:rsidRPr="00FD4D20">
        <w:t>)</w:t>
      </w:r>
      <w:r w:rsidRPr="00FD4D20">
        <w:t xml:space="preserve"> Удобство передвижения пешком: </w:t>
      </w:r>
    </w:p>
    <w:p w14:paraId="17CEFD1A" w14:textId="48C1F5FC" w:rsidR="00383AEF" w:rsidRPr="00FD4D20" w:rsidRDefault="003A5B3B" w:rsidP="00221E35">
      <w:pPr>
        <w:pStyle w:val="a0"/>
        <w:numPr>
          <w:ilvl w:val="0"/>
          <w:numId w:val="88"/>
        </w:numPr>
        <w:tabs>
          <w:tab w:val="left" w:pos="851"/>
        </w:tabs>
        <w:ind w:left="0" w:firstLine="709"/>
      </w:pPr>
      <w:r>
        <w:t xml:space="preserve"> </w:t>
      </w:r>
      <w:r w:rsidR="00383AEF" w:rsidRPr="00FD4D20">
        <w:t>среда не является безбарьерной и не отвечает нуждам МГН, отсутствие организованной пешеходной инфраструктуры (места для остановки, качественное покрытие, разметка, МАФ), инфографики – 0 баллов</w:t>
      </w:r>
      <w:r w:rsidR="009F515F" w:rsidRPr="00FD4D20">
        <w:t>,</w:t>
      </w:r>
    </w:p>
    <w:p w14:paraId="7AD07DB9" w14:textId="5406A67A" w:rsidR="00383AEF" w:rsidRPr="00FD4D20" w:rsidRDefault="003A5B3B" w:rsidP="00221E35">
      <w:pPr>
        <w:pStyle w:val="a0"/>
        <w:numPr>
          <w:ilvl w:val="0"/>
          <w:numId w:val="88"/>
        </w:numPr>
        <w:tabs>
          <w:tab w:val="left" w:pos="851"/>
        </w:tabs>
        <w:ind w:left="0" w:firstLine="709"/>
      </w:pPr>
      <w:r>
        <w:t xml:space="preserve"> </w:t>
      </w:r>
      <w:r w:rsidR="00383AEF" w:rsidRPr="00FD4D20">
        <w:t>выполнен 1 вышеперечисленный пункт (безбарьерная среда, организованная пешеходная инфраструктура, инфографика) – 1 балл</w:t>
      </w:r>
      <w:r w:rsidR="009F515F" w:rsidRPr="00FD4D20">
        <w:t>,</w:t>
      </w:r>
    </w:p>
    <w:p w14:paraId="2B7413A6" w14:textId="1E2D7FAC" w:rsidR="00383AEF" w:rsidRPr="00FD4D20" w:rsidRDefault="003A5B3B" w:rsidP="00221E35">
      <w:pPr>
        <w:pStyle w:val="a0"/>
        <w:numPr>
          <w:ilvl w:val="0"/>
          <w:numId w:val="88"/>
        </w:numPr>
        <w:tabs>
          <w:tab w:val="left" w:pos="851"/>
        </w:tabs>
        <w:ind w:left="0" w:firstLine="709"/>
      </w:pPr>
      <w:r>
        <w:lastRenderedPageBreak/>
        <w:t xml:space="preserve"> </w:t>
      </w:r>
      <w:r w:rsidR="00383AEF" w:rsidRPr="00FD4D20">
        <w:t>выполнено 2 вышеперечисленных пункта – 2 балла</w:t>
      </w:r>
      <w:r w:rsidR="009F515F" w:rsidRPr="00FD4D20">
        <w:t>,</w:t>
      </w:r>
    </w:p>
    <w:p w14:paraId="1F22A172" w14:textId="5287ABCC" w:rsidR="00383AEF" w:rsidRPr="00FD4D20" w:rsidRDefault="003A5B3B" w:rsidP="00221E35">
      <w:pPr>
        <w:pStyle w:val="a0"/>
        <w:numPr>
          <w:ilvl w:val="0"/>
          <w:numId w:val="88"/>
        </w:numPr>
        <w:tabs>
          <w:tab w:val="left" w:pos="851"/>
        </w:tabs>
        <w:ind w:left="0" w:firstLine="709"/>
      </w:pPr>
      <w:r>
        <w:t xml:space="preserve"> </w:t>
      </w:r>
      <w:r w:rsidR="00383AEF" w:rsidRPr="00FD4D20">
        <w:t>выполнены 3 вышеперечисленных пункта – 3 балла.</w:t>
      </w:r>
    </w:p>
    <w:p w14:paraId="0E985999" w14:textId="7451A5F0" w:rsidR="00383AEF" w:rsidRPr="00FD4D20" w:rsidRDefault="00383AEF" w:rsidP="00FD4D20">
      <w:pPr>
        <w:tabs>
          <w:tab w:val="left" w:pos="851"/>
        </w:tabs>
      </w:pPr>
      <w:r w:rsidRPr="00FD4D20">
        <w:t>3.2.1</w:t>
      </w:r>
      <w:r w:rsidR="009F515F" w:rsidRPr="00FD4D20">
        <w:t>)</w:t>
      </w:r>
      <w:r w:rsidRPr="00FD4D20">
        <w:t xml:space="preserve"> Регулярность движения общественного транспорта: </w:t>
      </w:r>
    </w:p>
    <w:p w14:paraId="05B20B7E" w14:textId="39D6816F" w:rsidR="00383AEF" w:rsidRPr="00FD4D20" w:rsidRDefault="003A5B3B" w:rsidP="00221E35">
      <w:pPr>
        <w:pStyle w:val="a0"/>
        <w:numPr>
          <w:ilvl w:val="0"/>
          <w:numId w:val="89"/>
        </w:numPr>
        <w:tabs>
          <w:tab w:val="left" w:pos="851"/>
        </w:tabs>
        <w:ind w:left="0" w:firstLine="709"/>
      </w:pPr>
      <w:r>
        <w:t xml:space="preserve"> </w:t>
      </w:r>
      <w:r w:rsidR="00383AEF" w:rsidRPr="00FD4D20">
        <w:t>редкая (интервал движения более 30 минут) – 0 баллов</w:t>
      </w:r>
      <w:r w:rsidR="009F515F" w:rsidRPr="00FD4D20">
        <w:t>,</w:t>
      </w:r>
    </w:p>
    <w:p w14:paraId="1A6F8A23" w14:textId="75304E5F" w:rsidR="00383AEF" w:rsidRPr="00FD4D20" w:rsidRDefault="003A5B3B" w:rsidP="00221E35">
      <w:pPr>
        <w:pStyle w:val="a0"/>
        <w:numPr>
          <w:ilvl w:val="0"/>
          <w:numId w:val="89"/>
        </w:numPr>
        <w:tabs>
          <w:tab w:val="left" w:pos="851"/>
        </w:tabs>
        <w:ind w:left="0" w:firstLine="709"/>
      </w:pPr>
      <w:r>
        <w:t xml:space="preserve"> </w:t>
      </w:r>
      <w:r w:rsidR="00383AEF" w:rsidRPr="00FD4D20">
        <w:t>средняя (интервал движения от 15 до 30 минут) – 1 балл</w:t>
      </w:r>
      <w:r w:rsidR="009F515F" w:rsidRPr="00FD4D20">
        <w:t>,</w:t>
      </w:r>
    </w:p>
    <w:p w14:paraId="44131E62" w14:textId="593B848D" w:rsidR="00383AEF" w:rsidRPr="00FD4D20" w:rsidRDefault="003A5B3B" w:rsidP="00221E35">
      <w:pPr>
        <w:pStyle w:val="a0"/>
        <w:numPr>
          <w:ilvl w:val="0"/>
          <w:numId w:val="89"/>
        </w:numPr>
        <w:tabs>
          <w:tab w:val="left" w:pos="851"/>
        </w:tabs>
        <w:ind w:left="0" w:firstLine="709"/>
      </w:pPr>
      <w:r>
        <w:t xml:space="preserve"> </w:t>
      </w:r>
      <w:r w:rsidR="00383AEF" w:rsidRPr="00FD4D20">
        <w:t xml:space="preserve">высокая (интервал движения менее 15 минут) – 2 балла. </w:t>
      </w:r>
    </w:p>
    <w:p w14:paraId="2C815BE3" w14:textId="4BD96BB2" w:rsidR="00383AEF" w:rsidRPr="00FD4D20" w:rsidRDefault="00383AEF" w:rsidP="00FD4D20">
      <w:pPr>
        <w:tabs>
          <w:tab w:val="left" w:pos="851"/>
        </w:tabs>
      </w:pPr>
      <w:r w:rsidRPr="00FD4D20">
        <w:t>3.2.2</w:t>
      </w:r>
      <w:r w:rsidR="009F515F" w:rsidRPr="00FD4D20">
        <w:t>)</w:t>
      </w:r>
      <w:r w:rsidRPr="00FD4D20">
        <w:t xml:space="preserve"> Доступность остановок общественного транспорта в радиусе 500 м: </w:t>
      </w:r>
    </w:p>
    <w:p w14:paraId="79AED579" w14:textId="5B5900BE" w:rsidR="00383AEF" w:rsidRPr="00FD4D20" w:rsidRDefault="003A5B3B" w:rsidP="00221E35">
      <w:pPr>
        <w:pStyle w:val="a0"/>
        <w:numPr>
          <w:ilvl w:val="0"/>
          <w:numId w:val="90"/>
        </w:numPr>
        <w:tabs>
          <w:tab w:val="left" w:pos="851"/>
        </w:tabs>
        <w:ind w:left="0" w:firstLine="709"/>
      </w:pPr>
      <w:r>
        <w:t xml:space="preserve"> </w:t>
      </w:r>
      <w:r w:rsidR="00383AEF" w:rsidRPr="00FD4D20">
        <w:t>низкая (остановки отсутствуют или менее 1 на 500 м) – 0 баллов</w:t>
      </w:r>
      <w:r w:rsidR="009F515F" w:rsidRPr="00FD4D20">
        <w:t>,</w:t>
      </w:r>
    </w:p>
    <w:p w14:paraId="43408422" w14:textId="007E6BF8" w:rsidR="00383AEF" w:rsidRPr="00FD4D20" w:rsidRDefault="003A5B3B" w:rsidP="00221E35">
      <w:pPr>
        <w:pStyle w:val="a0"/>
        <w:numPr>
          <w:ilvl w:val="0"/>
          <w:numId w:val="90"/>
        </w:numPr>
        <w:tabs>
          <w:tab w:val="left" w:pos="851"/>
        </w:tabs>
        <w:ind w:left="0" w:firstLine="709"/>
      </w:pPr>
      <w:r>
        <w:t xml:space="preserve"> </w:t>
      </w:r>
      <w:r w:rsidR="00383AEF" w:rsidRPr="00FD4D20">
        <w:t>средняя (1–2 остановки в радиусе 500 м) – 1 балл</w:t>
      </w:r>
      <w:r w:rsidR="009F515F" w:rsidRPr="00FD4D20">
        <w:t>,</w:t>
      </w:r>
    </w:p>
    <w:p w14:paraId="1D19EBE3" w14:textId="0D00AEA3" w:rsidR="00383AEF" w:rsidRPr="00FD4D20" w:rsidRDefault="003A5B3B" w:rsidP="00221E35">
      <w:pPr>
        <w:pStyle w:val="a0"/>
        <w:numPr>
          <w:ilvl w:val="0"/>
          <w:numId w:val="90"/>
        </w:numPr>
        <w:tabs>
          <w:tab w:val="left" w:pos="851"/>
        </w:tabs>
        <w:ind w:left="0" w:firstLine="709"/>
      </w:pPr>
      <w:r>
        <w:t xml:space="preserve"> </w:t>
      </w:r>
      <w:r w:rsidR="00383AEF" w:rsidRPr="00FD4D20">
        <w:t xml:space="preserve">высокая (более 2 остановок в радиусе 500 м) – 2 балла. </w:t>
      </w:r>
    </w:p>
    <w:p w14:paraId="067B2DA6" w14:textId="72C4D366" w:rsidR="00383AEF" w:rsidRPr="00FD4D20" w:rsidRDefault="00383AEF" w:rsidP="00FD4D20">
      <w:pPr>
        <w:tabs>
          <w:tab w:val="left" w:pos="851"/>
        </w:tabs>
      </w:pPr>
      <w:r w:rsidRPr="00FD4D20">
        <w:t>3.3.1</w:t>
      </w:r>
      <w:r w:rsidR="003C56BE" w:rsidRPr="00FD4D20">
        <w:t>)</w:t>
      </w:r>
      <w:r w:rsidRPr="00FD4D20">
        <w:t xml:space="preserve"> Наличие аэропорта, вокзала или автобусного сообщения: </w:t>
      </w:r>
    </w:p>
    <w:p w14:paraId="3E92E60A" w14:textId="6E3856C4" w:rsidR="00383AEF" w:rsidRPr="00FD4D20" w:rsidRDefault="003A5B3B" w:rsidP="00221E35">
      <w:pPr>
        <w:pStyle w:val="a0"/>
        <w:numPr>
          <w:ilvl w:val="0"/>
          <w:numId w:val="91"/>
        </w:numPr>
        <w:tabs>
          <w:tab w:val="left" w:pos="851"/>
        </w:tabs>
        <w:ind w:left="0" w:firstLine="709"/>
      </w:pPr>
      <w:r>
        <w:t xml:space="preserve"> </w:t>
      </w:r>
      <w:r w:rsidR="00383AEF" w:rsidRPr="00FD4D20">
        <w:t>отсутствуют – 0 баллов</w:t>
      </w:r>
      <w:r w:rsidR="003C56BE" w:rsidRPr="00FD4D20">
        <w:t>,</w:t>
      </w:r>
    </w:p>
    <w:p w14:paraId="248FD1F8" w14:textId="02658159" w:rsidR="00383AEF" w:rsidRPr="00FD4D20" w:rsidRDefault="003A5B3B" w:rsidP="00221E35">
      <w:pPr>
        <w:pStyle w:val="a0"/>
        <w:numPr>
          <w:ilvl w:val="0"/>
          <w:numId w:val="91"/>
        </w:numPr>
        <w:tabs>
          <w:tab w:val="left" w:pos="851"/>
        </w:tabs>
        <w:ind w:left="0" w:firstLine="709"/>
      </w:pPr>
      <w:r>
        <w:t xml:space="preserve"> </w:t>
      </w:r>
      <w:r w:rsidR="00383AEF" w:rsidRPr="00FD4D20">
        <w:t>есть один вид транспорта – 1 балл</w:t>
      </w:r>
      <w:r w:rsidR="003C56BE" w:rsidRPr="00FD4D20">
        <w:t>,</w:t>
      </w:r>
    </w:p>
    <w:p w14:paraId="3C76E3BF" w14:textId="20DC4C30" w:rsidR="00383AEF" w:rsidRPr="00FD4D20" w:rsidRDefault="003A5B3B" w:rsidP="00221E35">
      <w:pPr>
        <w:pStyle w:val="a0"/>
        <w:numPr>
          <w:ilvl w:val="0"/>
          <w:numId w:val="91"/>
        </w:numPr>
        <w:tabs>
          <w:tab w:val="left" w:pos="851"/>
        </w:tabs>
        <w:ind w:left="0" w:firstLine="709"/>
      </w:pPr>
      <w:r>
        <w:t xml:space="preserve"> </w:t>
      </w:r>
      <w:r w:rsidR="00383AEF" w:rsidRPr="00FD4D20">
        <w:t>есть несколько видов – 2 балла</w:t>
      </w:r>
      <w:r w:rsidR="003C56BE" w:rsidRPr="00FD4D20">
        <w:t>,</w:t>
      </w:r>
    </w:p>
    <w:p w14:paraId="380BE942" w14:textId="3E638A21" w:rsidR="00383AEF" w:rsidRPr="00FD4D20" w:rsidRDefault="003A5B3B" w:rsidP="00221E35">
      <w:pPr>
        <w:pStyle w:val="a0"/>
        <w:numPr>
          <w:ilvl w:val="0"/>
          <w:numId w:val="91"/>
        </w:numPr>
        <w:tabs>
          <w:tab w:val="left" w:pos="851"/>
        </w:tabs>
        <w:ind w:left="0" w:firstLine="709"/>
      </w:pPr>
      <w:r>
        <w:t xml:space="preserve"> </w:t>
      </w:r>
      <w:r w:rsidR="00383AEF" w:rsidRPr="00FD4D20">
        <w:t>есть более 3 видов транспорта – 3 балла.</w:t>
      </w:r>
    </w:p>
    <w:p w14:paraId="3C005EC5" w14:textId="7CAB9F26" w:rsidR="00383AEF" w:rsidRPr="00FD4D20" w:rsidRDefault="00383AEF" w:rsidP="00FD4D20">
      <w:pPr>
        <w:tabs>
          <w:tab w:val="left" w:pos="851"/>
        </w:tabs>
      </w:pPr>
      <w:r w:rsidRPr="00FD4D20">
        <w:t>3.3.2</w:t>
      </w:r>
      <w:r w:rsidR="00E01F41" w:rsidRPr="00FD4D20">
        <w:t>)</w:t>
      </w:r>
      <w:r w:rsidRPr="00FD4D20">
        <w:t xml:space="preserve"> Время в пути от ближайшего крупного города: </w:t>
      </w:r>
    </w:p>
    <w:p w14:paraId="75408494" w14:textId="0BB6F2C7" w:rsidR="00383AEF" w:rsidRPr="00FD4D20" w:rsidRDefault="003A5B3B" w:rsidP="00221E35">
      <w:pPr>
        <w:pStyle w:val="a0"/>
        <w:numPr>
          <w:ilvl w:val="0"/>
          <w:numId w:val="92"/>
        </w:numPr>
        <w:tabs>
          <w:tab w:val="left" w:pos="851"/>
        </w:tabs>
        <w:ind w:left="0" w:firstLine="709"/>
      </w:pPr>
      <w:r>
        <w:t xml:space="preserve"> </w:t>
      </w:r>
      <w:r w:rsidR="00383AEF" w:rsidRPr="00FD4D20">
        <w:t>более 4 часов – 0 баллов</w:t>
      </w:r>
      <w:r w:rsidR="00E01F41" w:rsidRPr="00FD4D20">
        <w:t>,</w:t>
      </w:r>
    </w:p>
    <w:p w14:paraId="472B19E0" w14:textId="048C6728" w:rsidR="00383AEF" w:rsidRPr="00FD4D20" w:rsidRDefault="003A5B3B" w:rsidP="00221E35">
      <w:pPr>
        <w:pStyle w:val="a0"/>
        <w:numPr>
          <w:ilvl w:val="0"/>
          <w:numId w:val="92"/>
        </w:numPr>
        <w:tabs>
          <w:tab w:val="left" w:pos="851"/>
        </w:tabs>
        <w:ind w:left="0" w:firstLine="709"/>
      </w:pPr>
      <w:r>
        <w:t xml:space="preserve"> </w:t>
      </w:r>
      <w:r w:rsidR="00383AEF" w:rsidRPr="00FD4D20">
        <w:t>2-4 часа – 1 балл</w:t>
      </w:r>
      <w:r w:rsidR="00E01F41" w:rsidRPr="00FD4D20">
        <w:t>,</w:t>
      </w:r>
    </w:p>
    <w:p w14:paraId="5B8C86CE" w14:textId="195E191D" w:rsidR="00383AEF" w:rsidRPr="00FD4D20" w:rsidRDefault="003A5B3B" w:rsidP="00221E35">
      <w:pPr>
        <w:pStyle w:val="a0"/>
        <w:numPr>
          <w:ilvl w:val="0"/>
          <w:numId w:val="92"/>
        </w:numPr>
        <w:tabs>
          <w:tab w:val="left" w:pos="851"/>
        </w:tabs>
        <w:ind w:left="0" w:firstLine="709"/>
      </w:pPr>
      <w:r>
        <w:t xml:space="preserve"> </w:t>
      </w:r>
      <w:r w:rsidR="00383AEF" w:rsidRPr="00FD4D20">
        <w:t>менее 2 часов – 2 балла</w:t>
      </w:r>
      <w:r w:rsidR="00E01F41" w:rsidRPr="00FD4D20">
        <w:t>,</w:t>
      </w:r>
    </w:p>
    <w:p w14:paraId="391C8446" w14:textId="49F62E20" w:rsidR="00383AEF" w:rsidRPr="00FD4D20" w:rsidRDefault="003A5B3B" w:rsidP="00221E35">
      <w:pPr>
        <w:pStyle w:val="a0"/>
        <w:numPr>
          <w:ilvl w:val="0"/>
          <w:numId w:val="92"/>
        </w:numPr>
        <w:tabs>
          <w:tab w:val="left" w:pos="851"/>
        </w:tabs>
        <w:ind w:left="0" w:firstLine="709"/>
      </w:pPr>
      <w:r>
        <w:t xml:space="preserve"> </w:t>
      </w:r>
      <w:r w:rsidR="00383AEF" w:rsidRPr="00FD4D20">
        <w:t>менее 1 часа – 3 балла.</w:t>
      </w:r>
    </w:p>
    <w:p w14:paraId="160B3970" w14:textId="5B99A69F" w:rsidR="00383AEF" w:rsidRPr="00FD4D20" w:rsidRDefault="00383AEF" w:rsidP="00FD4D20">
      <w:pPr>
        <w:tabs>
          <w:tab w:val="left" w:pos="851"/>
        </w:tabs>
      </w:pPr>
      <w:r w:rsidRPr="00FD4D20">
        <w:t>3.4.1</w:t>
      </w:r>
      <w:r w:rsidR="00E01F41" w:rsidRPr="00FD4D20">
        <w:t>)</w:t>
      </w:r>
      <w:r w:rsidRPr="00FD4D20">
        <w:t xml:space="preserve"> Количество дорожных происшествий (ДТП) за один календарный год</w:t>
      </w:r>
    </w:p>
    <w:p w14:paraId="47A74685" w14:textId="2653847F" w:rsidR="00383AEF" w:rsidRPr="00FD4D20" w:rsidRDefault="002833C7" w:rsidP="00221E35">
      <w:pPr>
        <w:pStyle w:val="a0"/>
        <w:numPr>
          <w:ilvl w:val="0"/>
          <w:numId w:val="93"/>
        </w:numPr>
        <w:tabs>
          <w:tab w:val="left" w:pos="851"/>
        </w:tabs>
        <w:ind w:left="0" w:firstLine="709"/>
      </w:pPr>
      <w:r>
        <w:t xml:space="preserve"> </w:t>
      </w:r>
      <w:r w:rsidR="00383AEF" w:rsidRPr="00FD4D20">
        <w:t>более 10 ДТП/1000 человек – 0 баллов</w:t>
      </w:r>
      <w:r w:rsidR="00E01F41" w:rsidRPr="00FD4D20">
        <w:t>,</w:t>
      </w:r>
    </w:p>
    <w:p w14:paraId="77492512" w14:textId="6D0EBC0C" w:rsidR="00383AEF" w:rsidRPr="00FD4D20" w:rsidRDefault="002833C7" w:rsidP="00221E35">
      <w:pPr>
        <w:pStyle w:val="a0"/>
        <w:numPr>
          <w:ilvl w:val="0"/>
          <w:numId w:val="93"/>
        </w:numPr>
        <w:tabs>
          <w:tab w:val="left" w:pos="851"/>
        </w:tabs>
        <w:ind w:left="0" w:firstLine="709"/>
      </w:pPr>
      <w:r>
        <w:t xml:space="preserve"> </w:t>
      </w:r>
      <w:r w:rsidR="00383AEF" w:rsidRPr="00FD4D20">
        <w:t>6–10 ДТП/1000 человек – 1 балл</w:t>
      </w:r>
      <w:r w:rsidR="00E01F41" w:rsidRPr="00FD4D20">
        <w:t>,</w:t>
      </w:r>
    </w:p>
    <w:p w14:paraId="4C200BB0" w14:textId="6951163D" w:rsidR="00383AEF" w:rsidRPr="00FD4D20" w:rsidRDefault="002833C7" w:rsidP="00221E35">
      <w:pPr>
        <w:pStyle w:val="a0"/>
        <w:numPr>
          <w:ilvl w:val="0"/>
          <w:numId w:val="93"/>
        </w:numPr>
        <w:tabs>
          <w:tab w:val="left" w:pos="851"/>
        </w:tabs>
        <w:ind w:left="0" w:firstLine="709"/>
      </w:pPr>
      <w:r>
        <w:t xml:space="preserve"> </w:t>
      </w:r>
      <w:r w:rsidR="00383AEF" w:rsidRPr="00FD4D20">
        <w:t>менее 6 ДТП/1000 человек – 2 балла.</w:t>
      </w:r>
    </w:p>
    <w:p w14:paraId="046D4B5D" w14:textId="4CE4D218" w:rsidR="00383AEF" w:rsidRPr="00FD4D20" w:rsidRDefault="00383AEF" w:rsidP="00FD4D20">
      <w:pPr>
        <w:tabs>
          <w:tab w:val="left" w:pos="851"/>
        </w:tabs>
      </w:pPr>
      <w:r w:rsidRPr="00FD4D20">
        <w:t>3.4.2</w:t>
      </w:r>
      <w:r w:rsidR="00E01F41" w:rsidRPr="00FD4D20">
        <w:t>)</w:t>
      </w:r>
      <w:r w:rsidRPr="00FD4D20">
        <w:t xml:space="preserve"> Средняя разрешённая скорость движения на дорогах (км/ч):</w:t>
      </w:r>
    </w:p>
    <w:p w14:paraId="6FF0DBE4" w14:textId="66CF01FE" w:rsidR="00383AEF" w:rsidRPr="00FD4D20" w:rsidRDefault="002833C7" w:rsidP="00221E35">
      <w:pPr>
        <w:pStyle w:val="a0"/>
        <w:numPr>
          <w:ilvl w:val="0"/>
          <w:numId w:val="94"/>
        </w:numPr>
        <w:tabs>
          <w:tab w:val="left" w:pos="851"/>
        </w:tabs>
        <w:ind w:left="0" w:firstLine="709"/>
      </w:pPr>
      <w:r>
        <w:t xml:space="preserve"> </w:t>
      </w:r>
      <w:r w:rsidR="00383AEF" w:rsidRPr="00FD4D20">
        <w:t>менее 30 км/ч – 0 баллов</w:t>
      </w:r>
      <w:r w:rsidR="00745B48" w:rsidRPr="00FD4D20">
        <w:t>,</w:t>
      </w:r>
    </w:p>
    <w:p w14:paraId="0630A102" w14:textId="2E8C5354" w:rsidR="00383AEF" w:rsidRPr="00FD4D20" w:rsidRDefault="002833C7" w:rsidP="00221E35">
      <w:pPr>
        <w:pStyle w:val="a0"/>
        <w:numPr>
          <w:ilvl w:val="0"/>
          <w:numId w:val="94"/>
        </w:numPr>
        <w:tabs>
          <w:tab w:val="left" w:pos="851"/>
        </w:tabs>
        <w:ind w:left="0" w:firstLine="709"/>
      </w:pPr>
      <w:r>
        <w:t xml:space="preserve"> </w:t>
      </w:r>
      <w:r w:rsidR="00383AEF" w:rsidRPr="00FD4D20">
        <w:t>30–50 км/ч – 1 балл</w:t>
      </w:r>
      <w:r w:rsidR="00745B48" w:rsidRPr="00FD4D20">
        <w:t>,</w:t>
      </w:r>
    </w:p>
    <w:p w14:paraId="129D81DA" w14:textId="58658020" w:rsidR="00383AEF" w:rsidRPr="00FD4D20" w:rsidRDefault="002833C7" w:rsidP="00221E35">
      <w:pPr>
        <w:pStyle w:val="a0"/>
        <w:numPr>
          <w:ilvl w:val="0"/>
          <w:numId w:val="94"/>
        </w:numPr>
        <w:tabs>
          <w:tab w:val="left" w:pos="851"/>
        </w:tabs>
        <w:ind w:left="0" w:firstLine="709"/>
      </w:pPr>
      <w:r>
        <w:t xml:space="preserve"> </w:t>
      </w:r>
      <w:r w:rsidR="00383AEF" w:rsidRPr="00FD4D20">
        <w:t>более 50 км/ч – 2 балла.</w:t>
      </w:r>
    </w:p>
    <w:p w14:paraId="3F8B3D8B" w14:textId="1BD1ADD6" w:rsidR="00383AEF" w:rsidRPr="00FD4D20" w:rsidRDefault="00383AEF" w:rsidP="00FD4D20">
      <w:pPr>
        <w:tabs>
          <w:tab w:val="left" w:pos="851"/>
        </w:tabs>
      </w:pPr>
      <w:r w:rsidRPr="00FD4D20">
        <w:t>3.5.1</w:t>
      </w:r>
      <w:r w:rsidR="00745B48" w:rsidRPr="00FD4D20">
        <w:t>)</w:t>
      </w:r>
      <w:r w:rsidRPr="00FD4D20">
        <w:t xml:space="preserve"> Расстояние до других туристических центров и объектов: </w:t>
      </w:r>
    </w:p>
    <w:p w14:paraId="5BC4E3EC" w14:textId="48F137D2" w:rsidR="00383AEF" w:rsidRPr="00FD4D20" w:rsidRDefault="002833C7" w:rsidP="00221E35">
      <w:pPr>
        <w:pStyle w:val="a0"/>
        <w:numPr>
          <w:ilvl w:val="0"/>
          <w:numId w:val="95"/>
        </w:numPr>
        <w:tabs>
          <w:tab w:val="left" w:pos="851"/>
        </w:tabs>
        <w:ind w:left="0" w:firstLine="709"/>
      </w:pPr>
      <w:r>
        <w:t xml:space="preserve"> </w:t>
      </w:r>
      <w:r w:rsidR="00383AEF" w:rsidRPr="00FD4D20">
        <w:t>более 200 км – 0 баллов</w:t>
      </w:r>
      <w:r w:rsidR="00745B48" w:rsidRPr="00FD4D20">
        <w:t>,</w:t>
      </w:r>
    </w:p>
    <w:p w14:paraId="2B68BA30" w14:textId="1B8E9409" w:rsidR="00383AEF" w:rsidRPr="00FD4D20" w:rsidRDefault="00383AEF" w:rsidP="00221E35">
      <w:pPr>
        <w:pStyle w:val="a0"/>
        <w:numPr>
          <w:ilvl w:val="0"/>
          <w:numId w:val="95"/>
        </w:numPr>
        <w:tabs>
          <w:tab w:val="left" w:pos="851"/>
        </w:tabs>
        <w:ind w:left="0" w:firstLine="709"/>
      </w:pPr>
      <w:r w:rsidRPr="00FD4D20">
        <w:t>100-200 км – 1 балл</w:t>
      </w:r>
      <w:r w:rsidR="00745B48" w:rsidRPr="00FD4D20">
        <w:t>,</w:t>
      </w:r>
    </w:p>
    <w:p w14:paraId="6BBB9B07" w14:textId="68F75837" w:rsidR="00383AEF" w:rsidRPr="00FD4D20" w:rsidRDefault="002833C7" w:rsidP="00221E35">
      <w:pPr>
        <w:pStyle w:val="a0"/>
        <w:numPr>
          <w:ilvl w:val="0"/>
          <w:numId w:val="95"/>
        </w:numPr>
        <w:tabs>
          <w:tab w:val="left" w:pos="851"/>
        </w:tabs>
        <w:ind w:left="0" w:firstLine="709"/>
      </w:pPr>
      <w:r>
        <w:t xml:space="preserve"> </w:t>
      </w:r>
      <w:r w:rsidR="00383AEF" w:rsidRPr="00FD4D20">
        <w:t>50-100 км – 2 балла</w:t>
      </w:r>
      <w:r w:rsidR="00745B48" w:rsidRPr="00FD4D20">
        <w:t>,</w:t>
      </w:r>
    </w:p>
    <w:p w14:paraId="17374259" w14:textId="74002984" w:rsidR="00383AEF" w:rsidRPr="00FD4D20" w:rsidRDefault="002833C7" w:rsidP="00221E35">
      <w:pPr>
        <w:pStyle w:val="a0"/>
        <w:numPr>
          <w:ilvl w:val="0"/>
          <w:numId w:val="95"/>
        </w:numPr>
        <w:tabs>
          <w:tab w:val="left" w:pos="851"/>
        </w:tabs>
        <w:ind w:left="0" w:firstLine="709"/>
      </w:pPr>
      <w:r>
        <w:t xml:space="preserve"> </w:t>
      </w:r>
      <w:r w:rsidR="00383AEF" w:rsidRPr="00FD4D20">
        <w:t>менее 50 км – 3 балла.</w:t>
      </w:r>
    </w:p>
    <w:p w14:paraId="3DF90BE7" w14:textId="12121E02" w:rsidR="00383AEF" w:rsidRPr="00FD4D20" w:rsidRDefault="00383AEF" w:rsidP="00FD4D20">
      <w:pPr>
        <w:tabs>
          <w:tab w:val="left" w:pos="851"/>
        </w:tabs>
      </w:pPr>
      <w:r w:rsidRPr="00FD4D20">
        <w:t>3.5.2</w:t>
      </w:r>
      <w:r w:rsidR="00745B48" w:rsidRPr="00FD4D20">
        <w:t>)</w:t>
      </w:r>
      <w:r w:rsidRPr="00FD4D20">
        <w:t xml:space="preserve"> Наличие транспортного сообщения между объектами: </w:t>
      </w:r>
    </w:p>
    <w:p w14:paraId="164A5FE8" w14:textId="4545B09A" w:rsidR="00383AEF" w:rsidRPr="00FD4D20" w:rsidRDefault="002833C7" w:rsidP="00221E35">
      <w:pPr>
        <w:pStyle w:val="a0"/>
        <w:numPr>
          <w:ilvl w:val="0"/>
          <w:numId w:val="96"/>
        </w:numPr>
        <w:tabs>
          <w:tab w:val="left" w:pos="851"/>
        </w:tabs>
        <w:ind w:left="0" w:firstLine="709"/>
      </w:pPr>
      <w:r>
        <w:lastRenderedPageBreak/>
        <w:t xml:space="preserve"> </w:t>
      </w:r>
      <w:r w:rsidR="00383AEF" w:rsidRPr="00FD4D20">
        <w:t>отсутствует (нет регулярного транспортного сообщения) – 0 баллов</w:t>
      </w:r>
      <w:r w:rsidR="00745B48" w:rsidRPr="00FD4D20">
        <w:t>,</w:t>
      </w:r>
    </w:p>
    <w:p w14:paraId="3E4E0998" w14:textId="1D94E355" w:rsidR="00383AEF" w:rsidRPr="00FD4D20" w:rsidRDefault="002833C7" w:rsidP="00221E35">
      <w:pPr>
        <w:pStyle w:val="a0"/>
        <w:numPr>
          <w:ilvl w:val="0"/>
          <w:numId w:val="96"/>
        </w:numPr>
        <w:tabs>
          <w:tab w:val="left" w:pos="851"/>
        </w:tabs>
        <w:ind w:left="0" w:firstLine="709"/>
      </w:pPr>
      <w:r>
        <w:t xml:space="preserve"> </w:t>
      </w:r>
      <w:r w:rsidR="00383AEF" w:rsidRPr="00FD4D20">
        <w:t>ограниченное (1-2 рейса в день) – 1 балл</w:t>
      </w:r>
      <w:r w:rsidR="00745B48" w:rsidRPr="00FD4D20">
        <w:t>,</w:t>
      </w:r>
    </w:p>
    <w:p w14:paraId="52D2DC8B" w14:textId="73E1F01E" w:rsidR="00383AEF" w:rsidRPr="00FD4D20" w:rsidRDefault="002833C7" w:rsidP="00221E35">
      <w:pPr>
        <w:pStyle w:val="a0"/>
        <w:numPr>
          <w:ilvl w:val="0"/>
          <w:numId w:val="96"/>
        </w:numPr>
        <w:tabs>
          <w:tab w:val="left" w:pos="851"/>
        </w:tabs>
        <w:ind w:left="0" w:firstLine="709"/>
      </w:pPr>
      <w:r>
        <w:t xml:space="preserve"> </w:t>
      </w:r>
      <w:r w:rsidR="00383AEF" w:rsidRPr="00FD4D20">
        <w:t>развитое (более 2 рейсов в день) – 2 балла.</w:t>
      </w:r>
    </w:p>
    <w:p w14:paraId="7E638F8B" w14:textId="13BAFAE8" w:rsidR="00383AEF" w:rsidRPr="00FD4D20" w:rsidRDefault="00383AEF" w:rsidP="00FD4D20">
      <w:pPr>
        <w:tabs>
          <w:tab w:val="left" w:pos="851"/>
        </w:tabs>
      </w:pPr>
      <w:r w:rsidRPr="00FD4D20">
        <w:t>3.6.1</w:t>
      </w:r>
      <w:r w:rsidR="00745B48" w:rsidRPr="00FD4D20">
        <w:t>)</w:t>
      </w:r>
      <w:r w:rsidRPr="00FD4D20">
        <w:t xml:space="preserve"> Расстояние до другого региона с развитой туристической инфраструктурой: </w:t>
      </w:r>
    </w:p>
    <w:p w14:paraId="4C86B989" w14:textId="3DC5B09A" w:rsidR="00383AEF" w:rsidRPr="00FD4D20" w:rsidRDefault="002833C7" w:rsidP="00221E35">
      <w:pPr>
        <w:pStyle w:val="a0"/>
        <w:numPr>
          <w:ilvl w:val="0"/>
          <w:numId w:val="97"/>
        </w:numPr>
        <w:tabs>
          <w:tab w:val="left" w:pos="851"/>
        </w:tabs>
        <w:ind w:left="0" w:firstLine="709"/>
      </w:pPr>
      <w:r>
        <w:t xml:space="preserve"> </w:t>
      </w:r>
      <w:r w:rsidR="00383AEF" w:rsidRPr="00FD4D20">
        <w:t>более 300 км – 0 баллов</w:t>
      </w:r>
      <w:r w:rsidR="00745B48" w:rsidRPr="00FD4D20">
        <w:t>,</w:t>
      </w:r>
    </w:p>
    <w:p w14:paraId="6788A84A" w14:textId="3680A50E" w:rsidR="00383AEF" w:rsidRPr="00FD4D20" w:rsidRDefault="002833C7" w:rsidP="00221E35">
      <w:pPr>
        <w:pStyle w:val="a0"/>
        <w:numPr>
          <w:ilvl w:val="0"/>
          <w:numId w:val="97"/>
        </w:numPr>
        <w:tabs>
          <w:tab w:val="left" w:pos="851"/>
        </w:tabs>
        <w:ind w:left="0" w:firstLine="709"/>
      </w:pPr>
      <w:r>
        <w:t xml:space="preserve"> </w:t>
      </w:r>
      <w:r w:rsidR="00383AEF" w:rsidRPr="00FD4D20">
        <w:t>200–300 км – 1 балл</w:t>
      </w:r>
      <w:r w:rsidR="00745B48" w:rsidRPr="00FD4D20">
        <w:t>,</w:t>
      </w:r>
    </w:p>
    <w:p w14:paraId="00AD11D4" w14:textId="0048DC83" w:rsidR="00383AEF" w:rsidRPr="00FD4D20" w:rsidRDefault="002833C7" w:rsidP="00221E35">
      <w:pPr>
        <w:pStyle w:val="a0"/>
        <w:numPr>
          <w:ilvl w:val="0"/>
          <w:numId w:val="97"/>
        </w:numPr>
        <w:tabs>
          <w:tab w:val="left" w:pos="851"/>
        </w:tabs>
        <w:ind w:left="0" w:firstLine="709"/>
      </w:pPr>
      <w:r>
        <w:t xml:space="preserve"> </w:t>
      </w:r>
      <w:r w:rsidR="00383AEF" w:rsidRPr="00FD4D20">
        <w:t>100–200 км – 2 балла</w:t>
      </w:r>
      <w:r w:rsidR="00745B48" w:rsidRPr="00FD4D20">
        <w:t>,</w:t>
      </w:r>
    </w:p>
    <w:p w14:paraId="0A91978F" w14:textId="06403994" w:rsidR="00383AEF" w:rsidRPr="00FD4D20" w:rsidRDefault="002833C7" w:rsidP="00221E35">
      <w:pPr>
        <w:pStyle w:val="a0"/>
        <w:numPr>
          <w:ilvl w:val="0"/>
          <w:numId w:val="97"/>
        </w:numPr>
        <w:tabs>
          <w:tab w:val="left" w:pos="851"/>
        </w:tabs>
        <w:ind w:left="0" w:firstLine="709"/>
      </w:pPr>
      <w:r>
        <w:t xml:space="preserve"> </w:t>
      </w:r>
      <w:r w:rsidR="00383AEF" w:rsidRPr="00FD4D20">
        <w:t>менее 100 км – 3 балла.</w:t>
      </w:r>
    </w:p>
    <w:p w14:paraId="0E6FFC81" w14:textId="5EA871A9" w:rsidR="00383AEF" w:rsidRPr="00FD4D20" w:rsidRDefault="00383AEF" w:rsidP="00FD4D20">
      <w:pPr>
        <w:tabs>
          <w:tab w:val="left" w:pos="851"/>
        </w:tabs>
      </w:pPr>
      <w:r w:rsidRPr="00FD4D20">
        <w:t>3.6.2</w:t>
      </w:r>
      <w:r w:rsidR="00745B48" w:rsidRPr="00FD4D20">
        <w:t>)</w:t>
      </w:r>
      <w:r w:rsidRPr="00FD4D20">
        <w:t xml:space="preserve"> Наличие транспортного сообщения между регионами: </w:t>
      </w:r>
    </w:p>
    <w:p w14:paraId="79369EA3" w14:textId="4F757223" w:rsidR="00383AEF" w:rsidRPr="00FD4D20" w:rsidRDefault="00A5683E" w:rsidP="00221E35">
      <w:pPr>
        <w:pStyle w:val="a0"/>
        <w:numPr>
          <w:ilvl w:val="0"/>
          <w:numId w:val="98"/>
        </w:numPr>
        <w:tabs>
          <w:tab w:val="left" w:pos="851"/>
        </w:tabs>
        <w:ind w:left="0" w:firstLine="709"/>
      </w:pPr>
      <w:r>
        <w:t xml:space="preserve"> </w:t>
      </w:r>
      <w:r w:rsidR="00383AEF" w:rsidRPr="00FD4D20">
        <w:t>отсутствует (нет регулярного транспортного сообщения) – 0 баллов</w:t>
      </w:r>
      <w:r w:rsidR="00745B48" w:rsidRPr="00FD4D20">
        <w:t>,</w:t>
      </w:r>
    </w:p>
    <w:p w14:paraId="3F70DD7F" w14:textId="67A88F5D" w:rsidR="00383AEF" w:rsidRPr="00FD4D20" w:rsidRDefault="00A5683E" w:rsidP="00221E35">
      <w:pPr>
        <w:pStyle w:val="a0"/>
        <w:numPr>
          <w:ilvl w:val="0"/>
          <w:numId w:val="98"/>
        </w:numPr>
        <w:tabs>
          <w:tab w:val="left" w:pos="851"/>
        </w:tabs>
        <w:ind w:left="0" w:firstLine="709"/>
      </w:pPr>
      <w:r>
        <w:t xml:space="preserve"> </w:t>
      </w:r>
      <w:r w:rsidR="00383AEF" w:rsidRPr="00FD4D20">
        <w:t>ограниченное (1-3 рейса в неделю) – 1 балл</w:t>
      </w:r>
      <w:r w:rsidR="00745B48" w:rsidRPr="00FD4D20">
        <w:t>,</w:t>
      </w:r>
    </w:p>
    <w:p w14:paraId="67EE202F" w14:textId="4890DD25" w:rsidR="00383AEF" w:rsidRPr="00FD4D20" w:rsidRDefault="00A5683E" w:rsidP="00221E35">
      <w:pPr>
        <w:pStyle w:val="a0"/>
        <w:numPr>
          <w:ilvl w:val="0"/>
          <w:numId w:val="98"/>
        </w:numPr>
        <w:tabs>
          <w:tab w:val="left" w:pos="851"/>
        </w:tabs>
        <w:ind w:left="0" w:firstLine="709"/>
      </w:pPr>
      <w:r>
        <w:t xml:space="preserve"> </w:t>
      </w:r>
      <w:r w:rsidR="00383AEF" w:rsidRPr="00FD4D20">
        <w:t>развитое (более 3 рейсов в неделю) – 2 балла.</w:t>
      </w:r>
    </w:p>
    <w:p w14:paraId="35559D1E" w14:textId="77777777" w:rsidR="00383AEF" w:rsidRPr="00FD4D20" w:rsidRDefault="00383AEF" w:rsidP="00FD4D20">
      <w:pPr>
        <w:tabs>
          <w:tab w:val="left" w:pos="851"/>
        </w:tabs>
      </w:pPr>
      <w:r w:rsidRPr="00FD4D20">
        <w:t>4. Качество городской среды и безопасность</w:t>
      </w:r>
    </w:p>
    <w:p w14:paraId="30794CE9" w14:textId="363080D2" w:rsidR="00383AEF" w:rsidRPr="00FD4D20" w:rsidRDefault="00383AEF" w:rsidP="00FD4D20">
      <w:pPr>
        <w:tabs>
          <w:tab w:val="left" w:pos="851"/>
        </w:tabs>
      </w:pPr>
      <w:r w:rsidRPr="00FD4D20">
        <w:t>4.1.1</w:t>
      </w:r>
      <w:r w:rsidR="00745B48" w:rsidRPr="00FD4D20">
        <w:t>)</w:t>
      </w:r>
      <w:r w:rsidRPr="00FD4D20">
        <w:t xml:space="preserve"> Концентрация озеленённых территорий (ед./кв. км): </w:t>
      </w:r>
    </w:p>
    <w:p w14:paraId="38884549" w14:textId="78809FAB" w:rsidR="00383AEF" w:rsidRPr="00FD4D20" w:rsidRDefault="00A5683E" w:rsidP="00221E35">
      <w:pPr>
        <w:pStyle w:val="a0"/>
        <w:numPr>
          <w:ilvl w:val="0"/>
          <w:numId w:val="99"/>
        </w:numPr>
        <w:tabs>
          <w:tab w:val="left" w:pos="851"/>
        </w:tabs>
        <w:ind w:left="0" w:firstLine="709"/>
      </w:pPr>
      <w:r>
        <w:t xml:space="preserve"> </w:t>
      </w:r>
      <w:r w:rsidR="00383AEF" w:rsidRPr="00FD4D20">
        <w:t>менее 5 единиц/кв. км – 0 баллов</w:t>
      </w:r>
      <w:r w:rsidR="00745B48" w:rsidRPr="00FD4D20">
        <w:t>,</w:t>
      </w:r>
    </w:p>
    <w:p w14:paraId="5ED6D5AA" w14:textId="797A4B0B" w:rsidR="00383AEF" w:rsidRPr="00FD4D20" w:rsidRDefault="00A5683E" w:rsidP="00221E35">
      <w:pPr>
        <w:pStyle w:val="a0"/>
        <w:numPr>
          <w:ilvl w:val="0"/>
          <w:numId w:val="99"/>
        </w:numPr>
        <w:tabs>
          <w:tab w:val="left" w:pos="851"/>
        </w:tabs>
        <w:ind w:left="0" w:firstLine="709"/>
      </w:pPr>
      <w:r>
        <w:t xml:space="preserve"> </w:t>
      </w:r>
      <w:r w:rsidR="00383AEF" w:rsidRPr="00FD4D20">
        <w:t>5–10 единиц/кв. км – 1 балл</w:t>
      </w:r>
      <w:r w:rsidR="00745B48" w:rsidRPr="00FD4D20">
        <w:t>,</w:t>
      </w:r>
    </w:p>
    <w:p w14:paraId="72CFB3EB" w14:textId="639DE2CD" w:rsidR="00383AEF" w:rsidRPr="00FD4D20" w:rsidRDefault="00A5683E" w:rsidP="00221E35">
      <w:pPr>
        <w:pStyle w:val="a0"/>
        <w:numPr>
          <w:ilvl w:val="0"/>
          <w:numId w:val="99"/>
        </w:numPr>
        <w:tabs>
          <w:tab w:val="left" w:pos="851"/>
        </w:tabs>
        <w:ind w:left="0" w:firstLine="709"/>
      </w:pPr>
      <w:r>
        <w:t xml:space="preserve"> </w:t>
      </w:r>
      <w:r w:rsidR="00383AEF" w:rsidRPr="00FD4D20">
        <w:t>11–20 единиц/кв. км – 2 балла</w:t>
      </w:r>
      <w:r w:rsidR="00745B48" w:rsidRPr="00FD4D20">
        <w:t>,</w:t>
      </w:r>
    </w:p>
    <w:p w14:paraId="2536446B" w14:textId="3B12AB6A" w:rsidR="00383AEF" w:rsidRPr="00FD4D20" w:rsidRDefault="00A5683E" w:rsidP="00221E35">
      <w:pPr>
        <w:pStyle w:val="a0"/>
        <w:numPr>
          <w:ilvl w:val="0"/>
          <w:numId w:val="99"/>
        </w:numPr>
        <w:tabs>
          <w:tab w:val="left" w:pos="851"/>
        </w:tabs>
        <w:ind w:left="0" w:firstLine="709"/>
      </w:pPr>
      <w:r>
        <w:t xml:space="preserve"> </w:t>
      </w:r>
      <w:r w:rsidR="00383AEF" w:rsidRPr="00FD4D20">
        <w:t>более 20 единиц/кв. км – 3 балла.</w:t>
      </w:r>
    </w:p>
    <w:p w14:paraId="2DEB9510" w14:textId="34E62A24" w:rsidR="00383AEF" w:rsidRPr="00FD4D20" w:rsidRDefault="00383AEF" w:rsidP="00FD4D20">
      <w:pPr>
        <w:tabs>
          <w:tab w:val="left" w:pos="851"/>
        </w:tabs>
      </w:pPr>
      <w:r w:rsidRPr="00FD4D20">
        <w:t>4.2</w:t>
      </w:r>
      <w:r w:rsidR="00745B48" w:rsidRPr="00FD4D20">
        <w:t>)</w:t>
      </w:r>
      <w:r w:rsidRPr="00FD4D20">
        <w:t xml:space="preserve"> Индекс комфортной городской среды: </w:t>
      </w:r>
    </w:p>
    <w:p w14:paraId="41C258A2" w14:textId="5646CC49" w:rsidR="00383AEF" w:rsidRPr="00FD4D20" w:rsidRDefault="00A5683E" w:rsidP="00221E35">
      <w:pPr>
        <w:pStyle w:val="a0"/>
        <w:numPr>
          <w:ilvl w:val="0"/>
          <w:numId w:val="100"/>
        </w:numPr>
        <w:tabs>
          <w:tab w:val="left" w:pos="851"/>
        </w:tabs>
        <w:ind w:left="0" w:firstLine="709"/>
      </w:pPr>
      <w:r>
        <w:t xml:space="preserve"> </w:t>
      </w:r>
      <w:r w:rsidR="00383AEF" w:rsidRPr="00FD4D20">
        <w:t>0-180 баллов (неблагоприятная городская среда) – 0 баллов</w:t>
      </w:r>
      <w:r w:rsidR="00745B48" w:rsidRPr="00FD4D20">
        <w:t>,</w:t>
      </w:r>
    </w:p>
    <w:p w14:paraId="57CF262D" w14:textId="7517F0FF" w:rsidR="00383AEF" w:rsidRPr="00FD4D20" w:rsidRDefault="00A5683E" w:rsidP="00221E35">
      <w:pPr>
        <w:pStyle w:val="a0"/>
        <w:numPr>
          <w:ilvl w:val="0"/>
          <w:numId w:val="100"/>
        </w:numPr>
        <w:tabs>
          <w:tab w:val="left" w:pos="851"/>
        </w:tabs>
        <w:ind w:left="0" w:firstLine="709"/>
      </w:pPr>
      <w:r>
        <w:t xml:space="preserve"> </w:t>
      </w:r>
      <w:r w:rsidR="00383AEF" w:rsidRPr="00FD4D20">
        <w:t>181-240 баллов (слабая благоприятная городская среда) – 1 балл</w:t>
      </w:r>
      <w:r w:rsidR="00745B48" w:rsidRPr="00FD4D20">
        <w:t>,</w:t>
      </w:r>
    </w:p>
    <w:p w14:paraId="40F878B2" w14:textId="1D3DDA35" w:rsidR="00383AEF" w:rsidRPr="00FD4D20" w:rsidRDefault="00A5683E" w:rsidP="00221E35">
      <w:pPr>
        <w:pStyle w:val="a0"/>
        <w:numPr>
          <w:ilvl w:val="0"/>
          <w:numId w:val="100"/>
        </w:numPr>
        <w:tabs>
          <w:tab w:val="left" w:pos="851"/>
        </w:tabs>
        <w:ind w:left="0" w:firstLine="709"/>
      </w:pPr>
      <w:r>
        <w:t xml:space="preserve"> </w:t>
      </w:r>
      <w:r w:rsidR="00383AEF" w:rsidRPr="00FD4D20">
        <w:t>241-300 баллов (умеренно благоприятная городская среда) – 2 балла</w:t>
      </w:r>
      <w:r w:rsidR="00745B48" w:rsidRPr="00FD4D20">
        <w:t>,</w:t>
      </w:r>
    </w:p>
    <w:p w14:paraId="173B112B" w14:textId="405D1395" w:rsidR="00383AEF" w:rsidRPr="00FD4D20" w:rsidRDefault="00A5683E" w:rsidP="00221E35">
      <w:pPr>
        <w:pStyle w:val="a0"/>
        <w:numPr>
          <w:ilvl w:val="0"/>
          <w:numId w:val="100"/>
        </w:numPr>
        <w:tabs>
          <w:tab w:val="left" w:pos="851"/>
        </w:tabs>
        <w:ind w:left="0" w:firstLine="709"/>
      </w:pPr>
      <w:r>
        <w:t xml:space="preserve"> </w:t>
      </w:r>
      <w:r w:rsidR="00383AEF" w:rsidRPr="00FD4D20">
        <w:t>301-330 баллов (благоприятная городская среда) – 3 балла</w:t>
      </w:r>
      <w:r w:rsidR="00745B48" w:rsidRPr="00FD4D20">
        <w:t>,</w:t>
      </w:r>
    </w:p>
    <w:p w14:paraId="500E638E" w14:textId="68E8E4E4" w:rsidR="00383AEF" w:rsidRPr="00FD4D20" w:rsidRDefault="00A5683E" w:rsidP="00221E35">
      <w:pPr>
        <w:pStyle w:val="a0"/>
        <w:numPr>
          <w:ilvl w:val="0"/>
          <w:numId w:val="100"/>
        </w:numPr>
        <w:tabs>
          <w:tab w:val="left" w:pos="851"/>
        </w:tabs>
        <w:ind w:left="0" w:firstLine="709"/>
      </w:pPr>
      <w:r>
        <w:t xml:space="preserve"> </w:t>
      </w:r>
      <w:r w:rsidR="00383AEF" w:rsidRPr="00FD4D20">
        <w:t>331-350 баллов (высокая благоприятная городская среда) – 4 балла</w:t>
      </w:r>
      <w:r w:rsidR="00745B48" w:rsidRPr="00FD4D20">
        <w:t>,</w:t>
      </w:r>
    </w:p>
    <w:p w14:paraId="530E1C9F" w14:textId="49A1DD2A" w:rsidR="00383AEF" w:rsidRPr="00FD4D20" w:rsidRDefault="00A5683E" w:rsidP="00221E35">
      <w:pPr>
        <w:pStyle w:val="a0"/>
        <w:numPr>
          <w:ilvl w:val="0"/>
          <w:numId w:val="100"/>
        </w:numPr>
        <w:tabs>
          <w:tab w:val="left" w:pos="851"/>
        </w:tabs>
        <w:ind w:left="0" w:firstLine="709"/>
      </w:pPr>
      <w:r>
        <w:t xml:space="preserve"> </w:t>
      </w:r>
      <w:r w:rsidR="00383AEF" w:rsidRPr="00FD4D20">
        <w:t>351-360 баллов (исключительная городская среда) – 5 баллов.</w:t>
      </w:r>
    </w:p>
    <w:p w14:paraId="5F6CD807" w14:textId="060BC457" w:rsidR="00383AEF" w:rsidRPr="00FD4D20" w:rsidRDefault="00383AEF" w:rsidP="00FD4D20">
      <w:pPr>
        <w:tabs>
          <w:tab w:val="left" w:pos="851"/>
        </w:tabs>
      </w:pPr>
      <w:r w:rsidRPr="00FD4D20">
        <w:t>В алгоритме применяются открытые данные индексов комфортной городской среды [</w:t>
      </w:r>
      <w:r w:rsidR="00176A3E" w:rsidRPr="00FD4D20">
        <w:t>15</w:t>
      </w:r>
      <w:r w:rsidRPr="00FD4D20">
        <w:t xml:space="preserve">]. Данный индекс помогает понять, насколько качественной является среда в конкретном городе и позволяет определить степень необходимости работы над городской средой. </w:t>
      </w:r>
    </w:p>
    <w:p w14:paraId="6DA85D55" w14:textId="619FE458" w:rsidR="00383AEF" w:rsidRPr="00FD4D20" w:rsidRDefault="00383AEF" w:rsidP="00FD4D20">
      <w:pPr>
        <w:tabs>
          <w:tab w:val="left" w:pos="851"/>
        </w:tabs>
      </w:pPr>
      <w:r w:rsidRPr="00FD4D20">
        <w:t>4.3</w:t>
      </w:r>
      <w:r w:rsidR="00745B48" w:rsidRPr="00FD4D20">
        <w:t xml:space="preserve">) </w:t>
      </w:r>
      <w:r w:rsidRPr="00FD4D20">
        <w:t xml:space="preserve">Наличие утвержденного правового акта, регламентирующего размещение вывесок, НТО и летних кафе: </w:t>
      </w:r>
    </w:p>
    <w:p w14:paraId="6F116915" w14:textId="61AE6208" w:rsidR="00383AEF" w:rsidRPr="00FD4D20" w:rsidRDefault="00A5683E" w:rsidP="00221E35">
      <w:pPr>
        <w:pStyle w:val="a0"/>
        <w:numPr>
          <w:ilvl w:val="0"/>
          <w:numId w:val="101"/>
        </w:numPr>
        <w:tabs>
          <w:tab w:val="left" w:pos="851"/>
        </w:tabs>
        <w:ind w:left="0" w:firstLine="709"/>
      </w:pPr>
      <w:r>
        <w:t xml:space="preserve"> </w:t>
      </w:r>
      <w:r w:rsidR="00383AEF" w:rsidRPr="00FD4D20">
        <w:t>отсутствует – 0 баллов</w:t>
      </w:r>
      <w:r w:rsidR="00745B48" w:rsidRPr="00FD4D20">
        <w:t>,</w:t>
      </w:r>
    </w:p>
    <w:p w14:paraId="09F9375A" w14:textId="5E0FF828" w:rsidR="00383AEF" w:rsidRPr="00FD4D20" w:rsidRDefault="00A5683E" w:rsidP="00221E35">
      <w:pPr>
        <w:pStyle w:val="a0"/>
        <w:numPr>
          <w:ilvl w:val="0"/>
          <w:numId w:val="101"/>
        </w:numPr>
        <w:tabs>
          <w:tab w:val="left" w:pos="851"/>
        </w:tabs>
        <w:ind w:left="0" w:firstLine="709"/>
      </w:pPr>
      <w:r>
        <w:t xml:space="preserve"> </w:t>
      </w:r>
      <w:r w:rsidR="00383AEF" w:rsidRPr="00FD4D20">
        <w:t>есть – 1 балл.</w:t>
      </w:r>
    </w:p>
    <w:p w14:paraId="38CD40C0" w14:textId="3C6F4E6A" w:rsidR="00383AEF" w:rsidRPr="00FD4D20" w:rsidRDefault="00383AEF" w:rsidP="00FD4D20">
      <w:pPr>
        <w:tabs>
          <w:tab w:val="left" w:pos="851"/>
        </w:tabs>
      </w:pPr>
      <w:r w:rsidRPr="00FD4D20">
        <w:t>4.4.1</w:t>
      </w:r>
      <w:r w:rsidR="00745B48" w:rsidRPr="00FD4D20">
        <w:t>)</w:t>
      </w:r>
      <w:r w:rsidRPr="00FD4D20">
        <w:t xml:space="preserve"> Наличие полицейских участков и медицинских учреждений: </w:t>
      </w:r>
    </w:p>
    <w:p w14:paraId="3539E369" w14:textId="25AFF551" w:rsidR="00383AEF" w:rsidRPr="00FD4D20" w:rsidRDefault="00A5683E" w:rsidP="00221E35">
      <w:pPr>
        <w:pStyle w:val="a0"/>
        <w:numPr>
          <w:ilvl w:val="0"/>
          <w:numId w:val="102"/>
        </w:numPr>
        <w:tabs>
          <w:tab w:val="left" w:pos="851"/>
        </w:tabs>
        <w:ind w:left="0" w:firstLine="709"/>
      </w:pPr>
      <w:r>
        <w:t xml:space="preserve"> </w:t>
      </w:r>
      <w:r w:rsidR="00383AEF" w:rsidRPr="00FD4D20">
        <w:t>отсутствуют – 0 баллов</w:t>
      </w:r>
      <w:r w:rsidR="00745B48" w:rsidRPr="00FD4D20">
        <w:t>,</w:t>
      </w:r>
    </w:p>
    <w:p w14:paraId="08D60EEF" w14:textId="6A62F5A5" w:rsidR="00383AEF" w:rsidRPr="00FD4D20" w:rsidRDefault="00A5683E" w:rsidP="00221E35">
      <w:pPr>
        <w:pStyle w:val="a0"/>
        <w:numPr>
          <w:ilvl w:val="0"/>
          <w:numId w:val="102"/>
        </w:numPr>
        <w:tabs>
          <w:tab w:val="left" w:pos="851"/>
        </w:tabs>
        <w:ind w:left="0" w:firstLine="709"/>
      </w:pPr>
      <w:r>
        <w:lastRenderedPageBreak/>
        <w:t xml:space="preserve"> </w:t>
      </w:r>
      <w:r w:rsidR="00383AEF" w:rsidRPr="00FD4D20">
        <w:t>есть полицейские участки – 1 балл</w:t>
      </w:r>
      <w:r w:rsidR="00745B48" w:rsidRPr="00FD4D20">
        <w:t>,</w:t>
      </w:r>
    </w:p>
    <w:p w14:paraId="1707ADDC" w14:textId="7176B73F" w:rsidR="00383AEF" w:rsidRPr="00FD4D20" w:rsidRDefault="00A5683E" w:rsidP="00221E35">
      <w:pPr>
        <w:pStyle w:val="a0"/>
        <w:numPr>
          <w:ilvl w:val="0"/>
          <w:numId w:val="102"/>
        </w:numPr>
        <w:tabs>
          <w:tab w:val="left" w:pos="851"/>
        </w:tabs>
        <w:ind w:left="0" w:firstLine="709"/>
      </w:pPr>
      <w:r>
        <w:t xml:space="preserve"> </w:t>
      </w:r>
      <w:r w:rsidR="00383AEF" w:rsidRPr="00FD4D20">
        <w:t>есть медицинские учреждения – 2 балла</w:t>
      </w:r>
      <w:r w:rsidR="00745B48" w:rsidRPr="00FD4D20">
        <w:t>,</w:t>
      </w:r>
    </w:p>
    <w:p w14:paraId="1CA58BE5" w14:textId="7260D2D6" w:rsidR="00383AEF" w:rsidRPr="00FD4D20" w:rsidRDefault="00A5683E" w:rsidP="00221E35">
      <w:pPr>
        <w:pStyle w:val="a0"/>
        <w:numPr>
          <w:ilvl w:val="0"/>
          <w:numId w:val="102"/>
        </w:numPr>
        <w:tabs>
          <w:tab w:val="left" w:pos="851"/>
        </w:tabs>
        <w:ind w:left="0" w:firstLine="709"/>
      </w:pPr>
      <w:r>
        <w:t xml:space="preserve"> </w:t>
      </w:r>
      <w:r w:rsidR="00383AEF" w:rsidRPr="00FD4D20">
        <w:t>есть и то, и другое – 3 балла.</w:t>
      </w:r>
    </w:p>
    <w:p w14:paraId="15F481CC" w14:textId="17F39614" w:rsidR="00383AEF" w:rsidRPr="00FD4D20" w:rsidRDefault="00383AEF" w:rsidP="00FD4D20">
      <w:pPr>
        <w:tabs>
          <w:tab w:val="left" w:pos="851"/>
        </w:tabs>
      </w:pPr>
      <w:r w:rsidRPr="00FD4D20">
        <w:t>4.4.2</w:t>
      </w:r>
      <w:r w:rsidR="00745B48" w:rsidRPr="00FD4D20">
        <w:t>)</w:t>
      </w:r>
      <w:r w:rsidRPr="00FD4D20">
        <w:t xml:space="preserve"> Уровень преступности (количество преступлений на 10000 человек) в регионе:</w:t>
      </w:r>
    </w:p>
    <w:p w14:paraId="60242C06" w14:textId="07854BC4" w:rsidR="00383AEF" w:rsidRPr="00FD4D20" w:rsidRDefault="00A5683E" w:rsidP="00221E35">
      <w:pPr>
        <w:pStyle w:val="a0"/>
        <w:numPr>
          <w:ilvl w:val="0"/>
          <w:numId w:val="103"/>
        </w:numPr>
        <w:tabs>
          <w:tab w:val="left" w:pos="851"/>
        </w:tabs>
        <w:ind w:left="0" w:firstLine="709"/>
      </w:pPr>
      <w:r>
        <w:t xml:space="preserve"> </w:t>
      </w:r>
      <w:r w:rsidR="00383AEF" w:rsidRPr="00FD4D20">
        <w:t>более 100 преступлений/10000 человек (высокий) – 0 баллов</w:t>
      </w:r>
      <w:r w:rsidR="00745B48" w:rsidRPr="00FD4D20">
        <w:t>,</w:t>
      </w:r>
    </w:p>
    <w:p w14:paraId="66B9D5DE" w14:textId="1FB84099" w:rsidR="00383AEF" w:rsidRPr="00FD4D20" w:rsidRDefault="00A5683E" w:rsidP="00221E35">
      <w:pPr>
        <w:pStyle w:val="a0"/>
        <w:numPr>
          <w:ilvl w:val="0"/>
          <w:numId w:val="103"/>
        </w:numPr>
        <w:tabs>
          <w:tab w:val="left" w:pos="851"/>
        </w:tabs>
        <w:ind w:left="0" w:firstLine="709"/>
      </w:pPr>
      <w:r>
        <w:t xml:space="preserve"> </w:t>
      </w:r>
      <w:r w:rsidR="00383AEF" w:rsidRPr="00FD4D20">
        <w:t>60-100 преступлений/10000 человек (средний) – 1 балл</w:t>
      </w:r>
      <w:r w:rsidR="00745B48" w:rsidRPr="00FD4D20">
        <w:t>,</w:t>
      </w:r>
    </w:p>
    <w:p w14:paraId="024E90E0" w14:textId="7A92EF5E" w:rsidR="00383AEF" w:rsidRPr="00FD4D20" w:rsidRDefault="00A5683E" w:rsidP="00221E35">
      <w:pPr>
        <w:pStyle w:val="a0"/>
        <w:numPr>
          <w:ilvl w:val="0"/>
          <w:numId w:val="103"/>
        </w:numPr>
        <w:tabs>
          <w:tab w:val="left" w:pos="851"/>
        </w:tabs>
        <w:ind w:left="0" w:firstLine="709"/>
      </w:pPr>
      <w:r>
        <w:t xml:space="preserve"> </w:t>
      </w:r>
      <w:r w:rsidR="00383AEF" w:rsidRPr="00FD4D20">
        <w:t>менее 60 преступлений/10000 человек (низкий) – 2 балла.</w:t>
      </w:r>
    </w:p>
    <w:p w14:paraId="1B189215" w14:textId="77777777" w:rsidR="00383AEF" w:rsidRPr="00FD4D20" w:rsidRDefault="00383AEF" w:rsidP="00FD4D20">
      <w:pPr>
        <w:tabs>
          <w:tab w:val="left" w:pos="851"/>
        </w:tabs>
      </w:pPr>
      <w:r w:rsidRPr="00FD4D20">
        <w:t>5. Досуг и инфраструктура</w:t>
      </w:r>
    </w:p>
    <w:p w14:paraId="18A8E5A8" w14:textId="640B1552" w:rsidR="00383AEF" w:rsidRPr="00FD4D20" w:rsidRDefault="00383AEF" w:rsidP="00FD4D20">
      <w:pPr>
        <w:tabs>
          <w:tab w:val="left" w:pos="851"/>
        </w:tabs>
      </w:pPr>
      <w:r w:rsidRPr="00FD4D20">
        <w:t>5.1</w:t>
      </w:r>
      <w:r w:rsidR="00745B48" w:rsidRPr="00FD4D20">
        <w:t>)</w:t>
      </w:r>
      <w:r w:rsidRPr="00FD4D20">
        <w:t xml:space="preserve"> Разнообразие культурно-досуговой и спортивной инфраструктуры: </w:t>
      </w:r>
    </w:p>
    <w:p w14:paraId="227F2717" w14:textId="71F5D56B" w:rsidR="00383AEF" w:rsidRPr="00FD4D20" w:rsidRDefault="00A5683E" w:rsidP="00221E35">
      <w:pPr>
        <w:pStyle w:val="a0"/>
        <w:numPr>
          <w:ilvl w:val="0"/>
          <w:numId w:val="104"/>
        </w:numPr>
        <w:tabs>
          <w:tab w:val="left" w:pos="851"/>
        </w:tabs>
        <w:ind w:left="0" w:firstLine="709"/>
      </w:pPr>
      <w:r>
        <w:t xml:space="preserve"> </w:t>
      </w:r>
      <w:r w:rsidR="00383AEF" w:rsidRPr="00FD4D20">
        <w:t>низкое – 0 баллов</w:t>
      </w:r>
      <w:r w:rsidR="00745B48" w:rsidRPr="00FD4D20">
        <w:t>,</w:t>
      </w:r>
    </w:p>
    <w:p w14:paraId="030B54A8" w14:textId="7F0955D7" w:rsidR="00383AEF" w:rsidRPr="00FD4D20" w:rsidRDefault="00A5683E" w:rsidP="00221E35">
      <w:pPr>
        <w:pStyle w:val="a0"/>
        <w:numPr>
          <w:ilvl w:val="0"/>
          <w:numId w:val="104"/>
        </w:numPr>
        <w:tabs>
          <w:tab w:val="left" w:pos="851"/>
        </w:tabs>
        <w:ind w:left="0" w:firstLine="709"/>
      </w:pPr>
      <w:r>
        <w:t xml:space="preserve"> </w:t>
      </w:r>
      <w:r w:rsidR="00383AEF" w:rsidRPr="00FD4D20">
        <w:t>среднее – 5 баллов</w:t>
      </w:r>
      <w:r w:rsidR="00745B48" w:rsidRPr="00FD4D20">
        <w:t>,</w:t>
      </w:r>
    </w:p>
    <w:p w14:paraId="64BB6674" w14:textId="242F0F92" w:rsidR="00383AEF" w:rsidRPr="00FD4D20" w:rsidRDefault="00A5683E" w:rsidP="00221E35">
      <w:pPr>
        <w:pStyle w:val="a0"/>
        <w:numPr>
          <w:ilvl w:val="0"/>
          <w:numId w:val="104"/>
        </w:numPr>
        <w:tabs>
          <w:tab w:val="left" w:pos="851"/>
        </w:tabs>
        <w:ind w:left="0" w:firstLine="709"/>
      </w:pPr>
      <w:r>
        <w:t xml:space="preserve"> </w:t>
      </w:r>
      <w:r w:rsidR="00383AEF" w:rsidRPr="00FD4D20">
        <w:t>высокое – 10 баллов</w:t>
      </w:r>
      <w:r w:rsidR="00745B48" w:rsidRPr="00FD4D20">
        <w:t>,</w:t>
      </w:r>
    </w:p>
    <w:p w14:paraId="04565D8B" w14:textId="3C750E42" w:rsidR="00383AEF" w:rsidRPr="00FD4D20" w:rsidRDefault="00A5683E" w:rsidP="00221E35">
      <w:pPr>
        <w:pStyle w:val="a0"/>
        <w:numPr>
          <w:ilvl w:val="0"/>
          <w:numId w:val="104"/>
        </w:numPr>
        <w:tabs>
          <w:tab w:val="left" w:pos="851"/>
        </w:tabs>
        <w:ind w:left="0" w:firstLine="709"/>
      </w:pPr>
      <w:r>
        <w:t xml:space="preserve"> </w:t>
      </w:r>
      <w:r w:rsidR="00383AEF" w:rsidRPr="00FD4D20">
        <w:t>отсутствует инфраструктура по данному пункту – 0 баллов</w:t>
      </w:r>
      <w:r w:rsidR="00745B48" w:rsidRPr="00FD4D20">
        <w:t>,</w:t>
      </w:r>
    </w:p>
    <w:p w14:paraId="004F491C" w14:textId="71B0D8FC" w:rsidR="00383AEF" w:rsidRPr="00FD4D20" w:rsidRDefault="00A5683E" w:rsidP="00221E35">
      <w:pPr>
        <w:pStyle w:val="a0"/>
        <w:numPr>
          <w:ilvl w:val="0"/>
          <w:numId w:val="104"/>
        </w:numPr>
        <w:tabs>
          <w:tab w:val="left" w:pos="851"/>
        </w:tabs>
        <w:ind w:left="0" w:firstLine="709"/>
      </w:pPr>
      <w:r>
        <w:t xml:space="preserve"> </w:t>
      </w:r>
      <w:r w:rsidR="00383AEF" w:rsidRPr="00FD4D20">
        <w:t xml:space="preserve">1-2 организации, обеспечивающие функции по данному пункту </w:t>
      </w:r>
      <w:r w:rsidR="00F247A2" w:rsidRPr="00FD4D20">
        <w:t xml:space="preserve">(музеи/театры/кинотеатры/концертные залы/спортивные объекты) </w:t>
      </w:r>
      <w:r w:rsidR="00383AEF" w:rsidRPr="00FD4D20">
        <w:t>– 1 балл</w:t>
      </w:r>
      <w:r w:rsidR="00745B48" w:rsidRPr="00FD4D20">
        <w:t>,</w:t>
      </w:r>
    </w:p>
    <w:p w14:paraId="7CB45FB4" w14:textId="288121AD" w:rsidR="00383AEF" w:rsidRPr="00FD4D20" w:rsidRDefault="00A5683E" w:rsidP="00221E35">
      <w:pPr>
        <w:pStyle w:val="a0"/>
        <w:numPr>
          <w:ilvl w:val="0"/>
          <w:numId w:val="104"/>
        </w:numPr>
        <w:tabs>
          <w:tab w:val="left" w:pos="851"/>
        </w:tabs>
        <w:ind w:left="0" w:firstLine="709"/>
      </w:pPr>
      <w:r>
        <w:t xml:space="preserve"> </w:t>
      </w:r>
      <w:r w:rsidR="00383AEF" w:rsidRPr="00FD4D20">
        <w:t>более 2 организаций, обеспечивающих услуги по данному пункту.</w:t>
      </w:r>
    </w:p>
    <w:p w14:paraId="2EC886DC" w14:textId="77777777" w:rsidR="00383AEF" w:rsidRPr="00FD4D20" w:rsidRDefault="00383AEF" w:rsidP="00FD4D20">
      <w:pPr>
        <w:tabs>
          <w:tab w:val="left" w:pos="851"/>
        </w:tabs>
      </w:pPr>
      <w:r w:rsidRPr="00FD4D20">
        <w:t xml:space="preserve">Оценка проводится по таким пунктам культурно-досуговой и спортивной инфраструктуры: музеи, театры, кинотеатры, концертные залы, спортивные залы. </w:t>
      </w:r>
    </w:p>
    <w:p w14:paraId="5DEA818F" w14:textId="05DC6D1A" w:rsidR="00383AEF" w:rsidRPr="00FD4D20" w:rsidRDefault="00383AEF" w:rsidP="00FD4D20">
      <w:pPr>
        <w:tabs>
          <w:tab w:val="left" w:pos="851"/>
        </w:tabs>
      </w:pPr>
      <w:r w:rsidRPr="00FD4D20">
        <w:t>5.2</w:t>
      </w:r>
      <w:r w:rsidR="00745B48" w:rsidRPr="00FD4D20">
        <w:t>)</w:t>
      </w:r>
      <w:r w:rsidRPr="00FD4D20">
        <w:t xml:space="preserve"> Количество фестивалей, праздников, ярмарок, спортивных мероприятий в год: </w:t>
      </w:r>
    </w:p>
    <w:p w14:paraId="08792A69" w14:textId="7CF5B380" w:rsidR="00383AEF" w:rsidRPr="00FD4D20" w:rsidRDefault="00A5683E" w:rsidP="00221E35">
      <w:pPr>
        <w:pStyle w:val="a0"/>
        <w:numPr>
          <w:ilvl w:val="0"/>
          <w:numId w:val="105"/>
        </w:numPr>
        <w:tabs>
          <w:tab w:val="left" w:pos="851"/>
        </w:tabs>
        <w:ind w:left="0" w:firstLine="709"/>
      </w:pPr>
      <w:r>
        <w:t xml:space="preserve"> </w:t>
      </w:r>
      <w:r w:rsidR="00383AEF" w:rsidRPr="00FD4D20">
        <w:t>менее 5 – 0 баллов</w:t>
      </w:r>
      <w:r w:rsidR="00745B48" w:rsidRPr="00FD4D20">
        <w:t>,</w:t>
      </w:r>
    </w:p>
    <w:p w14:paraId="2B5CC15B" w14:textId="78F4248A" w:rsidR="00383AEF" w:rsidRPr="00FD4D20" w:rsidRDefault="00A5683E" w:rsidP="00221E35">
      <w:pPr>
        <w:pStyle w:val="a0"/>
        <w:numPr>
          <w:ilvl w:val="0"/>
          <w:numId w:val="105"/>
        </w:numPr>
        <w:tabs>
          <w:tab w:val="left" w:pos="851"/>
        </w:tabs>
        <w:ind w:left="0" w:firstLine="709"/>
      </w:pPr>
      <w:r>
        <w:t xml:space="preserve"> </w:t>
      </w:r>
      <w:r w:rsidR="00383AEF" w:rsidRPr="00FD4D20">
        <w:t>5–10 – 1 балл</w:t>
      </w:r>
      <w:r w:rsidR="00745B48" w:rsidRPr="00FD4D20">
        <w:t>,</w:t>
      </w:r>
    </w:p>
    <w:p w14:paraId="20729747" w14:textId="492AC9D4" w:rsidR="00383AEF" w:rsidRPr="00FD4D20" w:rsidRDefault="00A5683E" w:rsidP="00221E35">
      <w:pPr>
        <w:pStyle w:val="a0"/>
        <w:numPr>
          <w:ilvl w:val="0"/>
          <w:numId w:val="105"/>
        </w:numPr>
        <w:tabs>
          <w:tab w:val="left" w:pos="851"/>
        </w:tabs>
        <w:ind w:left="0" w:firstLine="709"/>
      </w:pPr>
      <w:r>
        <w:t xml:space="preserve"> </w:t>
      </w:r>
      <w:r w:rsidR="00383AEF" w:rsidRPr="00FD4D20">
        <w:t>11–20 – 2 балла</w:t>
      </w:r>
      <w:r w:rsidR="00745B48" w:rsidRPr="00FD4D20">
        <w:t>,</w:t>
      </w:r>
    </w:p>
    <w:p w14:paraId="672242C0" w14:textId="055F7364" w:rsidR="00383AEF" w:rsidRPr="00FD4D20" w:rsidRDefault="00A5683E" w:rsidP="00221E35">
      <w:pPr>
        <w:pStyle w:val="a0"/>
        <w:numPr>
          <w:ilvl w:val="0"/>
          <w:numId w:val="105"/>
        </w:numPr>
        <w:tabs>
          <w:tab w:val="left" w:pos="851"/>
        </w:tabs>
        <w:ind w:left="0" w:firstLine="709"/>
      </w:pPr>
      <w:r>
        <w:t xml:space="preserve"> </w:t>
      </w:r>
      <w:r w:rsidR="00383AEF" w:rsidRPr="00FD4D20">
        <w:t>более 20 – 3 балла.</w:t>
      </w:r>
    </w:p>
    <w:p w14:paraId="2867B64A" w14:textId="2A031543" w:rsidR="00383AEF" w:rsidRPr="00FD4D20" w:rsidRDefault="00383AEF" w:rsidP="00FD4D20">
      <w:pPr>
        <w:tabs>
          <w:tab w:val="left" w:pos="851"/>
        </w:tabs>
      </w:pPr>
      <w:r w:rsidRPr="00FD4D20">
        <w:t>5.3</w:t>
      </w:r>
      <w:r w:rsidR="00745B48" w:rsidRPr="00FD4D20">
        <w:t>)</w:t>
      </w:r>
      <w:r w:rsidRPr="00FD4D20">
        <w:t xml:space="preserve"> Наличие объектов размещения: </w:t>
      </w:r>
    </w:p>
    <w:p w14:paraId="2DC8F5FF" w14:textId="39DA8916" w:rsidR="00383AEF" w:rsidRPr="00FD4D20" w:rsidRDefault="00A5683E" w:rsidP="00221E35">
      <w:pPr>
        <w:pStyle w:val="a0"/>
        <w:numPr>
          <w:ilvl w:val="0"/>
          <w:numId w:val="106"/>
        </w:numPr>
        <w:tabs>
          <w:tab w:val="left" w:pos="851"/>
        </w:tabs>
        <w:ind w:left="0" w:firstLine="709"/>
      </w:pPr>
      <w:r>
        <w:t xml:space="preserve"> </w:t>
      </w:r>
      <w:r w:rsidR="00383AEF" w:rsidRPr="00FD4D20">
        <w:t>низкое – 0 баллов</w:t>
      </w:r>
      <w:r w:rsidR="00745B48" w:rsidRPr="00FD4D20">
        <w:t>,</w:t>
      </w:r>
    </w:p>
    <w:p w14:paraId="11920B8F" w14:textId="0FC9EEF5" w:rsidR="00383AEF" w:rsidRPr="00FD4D20" w:rsidRDefault="00A5683E" w:rsidP="00221E35">
      <w:pPr>
        <w:pStyle w:val="a0"/>
        <w:numPr>
          <w:ilvl w:val="0"/>
          <w:numId w:val="106"/>
        </w:numPr>
        <w:tabs>
          <w:tab w:val="left" w:pos="851"/>
        </w:tabs>
        <w:ind w:left="0" w:firstLine="709"/>
      </w:pPr>
      <w:r>
        <w:t xml:space="preserve"> </w:t>
      </w:r>
      <w:r w:rsidR="00383AEF" w:rsidRPr="00FD4D20">
        <w:t>среднее – 4 балла</w:t>
      </w:r>
      <w:r w:rsidR="00745B48" w:rsidRPr="00FD4D20">
        <w:t>,</w:t>
      </w:r>
    </w:p>
    <w:p w14:paraId="2AD23136" w14:textId="50E0D7F0" w:rsidR="00383AEF" w:rsidRPr="00FD4D20" w:rsidRDefault="00A5683E" w:rsidP="00221E35">
      <w:pPr>
        <w:pStyle w:val="a0"/>
        <w:numPr>
          <w:ilvl w:val="0"/>
          <w:numId w:val="106"/>
        </w:numPr>
        <w:tabs>
          <w:tab w:val="left" w:pos="851"/>
        </w:tabs>
        <w:ind w:left="0" w:firstLine="709"/>
      </w:pPr>
      <w:r>
        <w:t xml:space="preserve"> </w:t>
      </w:r>
      <w:r w:rsidR="00383AEF" w:rsidRPr="00FD4D20">
        <w:t>высокое – 8 баллов.</w:t>
      </w:r>
    </w:p>
    <w:p w14:paraId="5CB6AA4D" w14:textId="5CC8EF19" w:rsidR="00383AEF" w:rsidRPr="00FD4D20" w:rsidRDefault="00A5683E" w:rsidP="00221E35">
      <w:pPr>
        <w:pStyle w:val="a0"/>
        <w:numPr>
          <w:ilvl w:val="0"/>
          <w:numId w:val="107"/>
        </w:numPr>
        <w:tabs>
          <w:tab w:val="left" w:pos="851"/>
        </w:tabs>
        <w:ind w:left="0" w:firstLine="709"/>
      </w:pPr>
      <w:r>
        <w:t xml:space="preserve"> </w:t>
      </w:r>
      <w:r w:rsidR="00383AEF" w:rsidRPr="00FD4D20">
        <w:t>1-2 организации, обеспечивающие функции по пункту</w:t>
      </w:r>
      <w:r w:rsidR="00F247A2" w:rsidRPr="00FD4D20">
        <w:t xml:space="preserve"> (отели/гостиницы/гостевые дома/апартаменты)</w:t>
      </w:r>
      <w:r w:rsidR="00383AEF" w:rsidRPr="00FD4D20">
        <w:t xml:space="preserve"> – 1 балл</w:t>
      </w:r>
      <w:r w:rsidR="00745B48" w:rsidRPr="00FD4D20">
        <w:t>,</w:t>
      </w:r>
    </w:p>
    <w:p w14:paraId="66B022F6" w14:textId="238974EA" w:rsidR="00383AEF" w:rsidRPr="00FD4D20" w:rsidRDefault="00A5683E" w:rsidP="00221E35">
      <w:pPr>
        <w:pStyle w:val="a0"/>
        <w:numPr>
          <w:ilvl w:val="0"/>
          <w:numId w:val="107"/>
        </w:numPr>
        <w:tabs>
          <w:tab w:val="left" w:pos="851"/>
        </w:tabs>
        <w:ind w:left="0" w:firstLine="709"/>
      </w:pPr>
      <w:r>
        <w:t xml:space="preserve"> </w:t>
      </w:r>
      <w:r w:rsidR="00383AEF" w:rsidRPr="00FD4D20">
        <w:t>более 2 организаций, обеспечивающих услуги по данному пункту.</w:t>
      </w:r>
    </w:p>
    <w:p w14:paraId="0E3A3327" w14:textId="77777777" w:rsidR="00383AEF" w:rsidRPr="00FD4D20" w:rsidRDefault="00383AEF" w:rsidP="00FD4D20">
      <w:pPr>
        <w:tabs>
          <w:tab w:val="left" w:pos="851"/>
        </w:tabs>
      </w:pPr>
      <w:r w:rsidRPr="00FD4D20">
        <w:t>Оценка проводится по таким объектам размещения: отели, гостиницы, гостевые дома, апартаменты</w:t>
      </w:r>
    </w:p>
    <w:p w14:paraId="69C91557" w14:textId="3F6208E8" w:rsidR="00383AEF" w:rsidRPr="00FD4D20" w:rsidRDefault="00383AEF" w:rsidP="00FD4D20">
      <w:pPr>
        <w:tabs>
          <w:tab w:val="left" w:pos="851"/>
        </w:tabs>
      </w:pPr>
      <w:r w:rsidRPr="00FD4D20">
        <w:t>5.4.1</w:t>
      </w:r>
      <w:r w:rsidR="00745B48" w:rsidRPr="00FD4D20">
        <w:t>)</w:t>
      </w:r>
      <w:r w:rsidRPr="00FD4D20">
        <w:t xml:space="preserve"> Наличие ресторанов, кафе, столовых:</w:t>
      </w:r>
    </w:p>
    <w:p w14:paraId="624490F5" w14:textId="6B56FEE3" w:rsidR="00383AEF" w:rsidRPr="00FD4D20" w:rsidRDefault="00A5683E" w:rsidP="00221E35">
      <w:pPr>
        <w:pStyle w:val="a0"/>
        <w:numPr>
          <w:ilvl w:val="0"/>
          <w:numId w:val="108"/>
        </w:numPr>
        <w:tabs>
          <w:tab w:val="left" w:pos="851"/>
        </w:tabs>
        <w:ind w:left="0" w:firstLine="709"/>
      </w:pPr>
      <w:r>
        <w:t xml:space="preserve"> </w:t>
      </w:r>
      <w:r w:rsidR="00383AEF" w:rsidRPr="00FD4D20">
        <w:t>менее 5 заведений (мало) – 0 баллов</w:t>
      </w:r>
      <w:r w:rsidR="00745B48" w:rsidRPr="00FD4D20">
        <w:t>,</w:t>
      </w:r>
    </w:p>
    <w:p w14:paraId="7B79E57C" w14:textId="037D280E" w:rsidR="00383AEF" w:rsidRPr="00FD4D20" w:rsidRDefault="00A5683E" w:rsidP="00221E35">
      <w:pPr>
        <w:pStyle w:val="a0"/>
        <w:numPr>
          <w:ilvl w:val="0"/>
          <w:numId w:val="108"/>
        </w:numPr>
        <w:tabs>
          <w:tab w:val="left" w:pos="851"/>
        </w:tabs>
        <w:ind w:left="0" w:firstLine="709"/>
      </w:pPr>
      <w:r>
        <w:lastRenderedPageBreak/>
        <w:t xml:space="preserve"> </w:t>
      </w:r>
      <w:r w:rsidR="00383AEF" w:rsidRPr="00FD4D20">
        <w:t>5-10 заведений (среднее) – 1 балл</w:t>
      </w:r>
      <w:r w:rsidR="00745B48" w:rsidRPr="00FD4D20">
        <w:t>,</w:t>
      </w:r>
    </w:p>
    <w:p w14:paraId="0E65C820" w14:textId="73764F9D" w:rsidR="00383AEF" w:rsidRPr="00FD4D20" w:rsidRDefault="00A5683E" w:rsidP="00221E35">
      <w:pPr>
        <w:pStyle w:val="a0"/>
        <w:numPr>
          <w:ilvl w:val="0"/>
          <w:numId w:val="108"/>
        </w:numPr>
        <w:tabs>
          <w:tab w:val="left" w:pos="851"/>
        </w:tabs>
        <w:ind w:left="0" w:firstLine="709"/>
      </w:pPr>
      <w:r>
        <w:t xml:space="preserve"> </w:t>
      </w:r>
      <w:r w:rsidR="00383AEF" w:rsidRPr="00FD4D20">
        <w:t>более 10 заведений (много) – 2 балла.</w:t>
      </w:r>
    </w:p>
    <w:p w14:paraId="71BB33B0" w14:textId="2BA659BF" w:rsidR="00383AEF" w:rsidRPr="00FD4D20" w:rsidRDefault="00383AEF" w:rsidP="00FD4D20">
      <w:pPr>
        <w:tabs>
          <w:tab w:val="left" w:pos="851"/>
        </w:tabs>
      </w:pPr>
      <w:r w:rsidRPr="00FD4D20">
        <w:t>5.4.2</w:t>
      </w:r>
      <w:r w:rsidR="00745B48" w:rsidRPr="00FD4D20">
        <w:t>)</w:t>
      </w:r>
      <w:r w:rsidRPr="00FD4D20">
        <w:t xml:space="preserve"> Разнообразие кухонь:</w:t>
      </w:r>
    </w:p>
    <w:p w14:paraId="35BACC64" w14:textId="1CD93286" w:rsidR="00383AEF" w:rsidRPr="00FD4D20" w:rsidRDefault="00A5683E" w:rsidP="00221E35">
      <w:pPr>
        <w:pStyle w:val="a0"/>
        <w:numPr>
          <w:ilvl w:val="0"/>
          <w:numId w:val="109"/>
        </w:numPr>
        <w:tabs>
          <w:tab w:val="left" w:pos="851"/>
        </w:tabs>
        <w:ind w:left="0" w:firstLine="709"/>
      </w:pPr>
      <w:r>
        <w:t xml:space="preserve"> </w:t>
      </w:r>
      <w:r w:rsidR="00383AEF" w:rsidRPr="00FD4D20">
        <w:t>менее 3 типов кухонь (низкое) – 0 баллов</w:t>
      </w:r>
      <w:r w:rsidR="00745B48" w:rsidRPr="00FD4D20">
        <w:t>,</w:t>
      </w:r>
    </w:p>
    <w:p w14:paraId="5A3FF011" w14:textId="5373F527" w:rsidR="00383AEF" w:rsidRPr="00FD4D20" w:rsidRDefault="00A5683E" w:rsidP="00221E35">
      <w:pPr>
        <w:pStyle w:val="a0"/>
        <w:numPr>
          <w:ilvl w:val="0"/>
          <w:numId w:val="109"/>
        </w:numPr>
        <w:tabs>
          <w:tab w:val="left" w:pos="851"/>
        </w:tabs>
        <w:ind w:left="0" w:firstLine="709"/>
      </w:pPr>
      <w:r>
        <w:t xml:space="preserve"> </w:t>
      </w:r>
      <w:r w:rsidR="00383AEF" w:rsidRPr="00FD4D20">
        <w:t>3-5 типов кухонь (среднее) – 1 балл</w:t>
      </w:r>
      <w:r w:rsidR="00745B48" w:rsidRPr="00FD4D20">
        <w:t>,</w:t>
      </w:r>
    </w:p>
    <w:p w14:paraId="61E9B0EA" w14:textId="2290B508" w:rsidR="00383AEF" w:rsidRPr="00FD4D20" w:rsidRDefault="00A5683E" w:rsidP="00221E35">
      <w:pPr>
        <w:pStyle w:val="a0"/>
        <w:numPr>
          <w:ilvl w:val="0"/>
          <w:numId w:val="109"/>
        </w:numPr>
        <w:tabs>
          <w:tab w:val="left" w:pos="851"/>
        </w:tabs>
        <w:ind w:left="0" w:firstLine="709"/>
      </w:pPr>
      <w:r>
        <w:t xml:space="preserve"> </w:t>
      </w:r>
      <w:r w:rsidR="00383AEF" w:rsidRPr="00FD4D20">
        <w:t>более 5 типов кухонь (высокое) – 2 балла.</w:t>
      </w:r>
    </w:p>
    <w:p w14:paraId="5D34DAB2" w14:textId="0F8FDA56" w:rsidR="00383AEF" w:rsidRPr="00FD4D20" w:rsidRDefault="00383AEF" w:rsidP="00FD4D20">
      <w:pPr>
        <w:tabs>
          <w:tab w:val="left" w:pos="851"/>
        </w:tabs>
      </w:pPr>
      <w:r w:rsidRPr="00FD4D20">
        <w:t>5.4.3</w:t>
      </w:r>
      <w:r w:rsidR="00745B48" w:rsidRPr="00FD4D20">
        <w:t>)</w:t>
      </w:r>
      <w:r w:rsidRPr="00FD4D20">
        <w:t xml:space="preserve"> Наличие уникальных местных блюд и напитков: </w:t>
      </w:r>
    </w:p>
    <w:p w14:paraId="4FB6C8C3" w14:textId="247DC1E9" w:rsidR="00383AEF" w:rsidRPr="00FD4D20" w:rsidRDefault="00A5683E" w:rsidP="00221E35">
      <w:pPr>
        <w:pStyle w:val="a0"/>
        <w:numPr>
          <w:ilvl w:val="0"/>
          <w:numId w:val="110"/>
        </w:numPr>
        <w:tabs>
          <w:tab w:val="left" w:pos="851"/>
        </w:tabs>
        <w:ind w:left="0" w:firstLine="709"/>
      </w:pPr>
      <w:r>
        <w:t xml:space="preserve"> </w:t>
      </w:r>
      <w:r w:rsidR="00383AEF" w:rsidRPr="00FD4D20">
        <w:t>отсутствуют – 0 баллов</w:t>
      </w:r>
      <w:r w:rsidR="00745B48" w:rsidRPr="00FD4D20">
        <w:t>,</w:t>
      </w:r>
    </w:p>
    <w:p w14:paraId="3240C279" w14:textId="6C5BC71B" w:rsidR="00383AEF" w:rsidRPr="00FD4D20" w:rsidRDefault="00A5683E" w:rsidP="00221E35">
      <w:pPr>
        <w:pStyle w:val="a0"/>
        <w:numPr>
          <w:ilvl w:val="0"/>
          <w:numId w:val="110"/>
        </w:numPr>
        <w:tabs>
          <w:tab w:val="left" w:pos="851"/>
        </w:tabs>
        <w:ind w:left="0" w:firstLine="709"/>
      </w:pPr>
      <w:r>
        <w:t xml:space="preserve"> </w:t>
      </w:r>
      <w:r w:rsidR="00383AEF" w:rsidRPr="00FD4D20">
        <w:t>есть – 1 балл.</w:t>
      </w:r>
    </w:p>
    <w:p w14:paraId="7971696E" w14:textId="730AC41E" w:rsidR="00383AEF" w:rsidRPr="00FD4D20" w:rsidRDefault="00383AEF" w:rsidP="00FD4D20">
      <w:pPr>
        <w:tabs>
          <w:tab w:val="left" w:pos="851"/>
        </w:tabs>
      </w:pPr>
      <w:r w:rsidRPr="00FD4D20">
        <w:t>5.5</w:t>
      </w:r>
      <w:r w:rsidR="00745B48" w:rsidRPr="00FD4D20">
        <w:t>)</w:t>
      </w:r>
      <w:r w:rsidRPr="00FD4D20">
        <w:t xml:space="preserve"> Наличие объектов торговли: </w:t>
      </w:r>
    </w:p>
    <w:p w14:paraId="0EE69A20" w14:textId="17F24BB3" w:rsidR="00383AEF" w:rsidRPr="00FD4D20" w:rsidRDefault="00A5683E" w:rsidP="00221E35">
      <w:pPr>
        <w:pStyle w:val="a0"/>
        <w:numPr>
          <w:ilvl w:val="0"/>
          <w:numId w:val="111"/>
        </w:numPr>
        <w:tabs>
          <w:tab w:val="left" w:pos="851"/>
        </w:tabs>
        <w:ind w:left="0" w:firstLine="709"/>
      </w:pPr>
      <w:r>
        <w:t xml:space="preserve"> </w:t>
      </w:r>
      <w:r w:rsidR="00383AEF" w:rsidRPr="00FD4D20">
        <w:t>отсутствуют – 0 баллов</w:t>
      </w:r>
      <w:r w:rsidR="00745B48" w:rsidRPr="00FD4D20">
        <w:t>,</w:t>
      </w:r>
    </w:p>
    <w:p w14:paraId="3FB36629" w14:textId="454ED34A" w:rsidR="00383AEF" w:rsidRPr="00FD4D20" w:rsidRDefault="00A5683E" w:rsidP="00221E35">
      <w:pPr>
        <w:pStyle w:val="a0"/>
        <w:numPr>
          <w:ilvl w:val="0"/>
          <w:numId w:val="111"/>
        </w:numPr>
        <w:tabs>
          <w:tab w:val="left" w:pos="851"/>
        </w:tabs>
        <w:ind w:left="0" w:firstLine="709"/>
      </w:pPr>
      <w:r>
        <w:t xml:space="preserve"> </w:t>
      </w:r>
      <w:r w:rsidR="00383AEF" w:rsidRPr="00FD4D20">
        <w:t>есть магазины сувениров – 1-2 балла</w:t>
      </w:r>
      <w:r w:rsidR="00745B48" w:rsidRPr="00FD4D20">
        <w:t>,</w:t>
      </w:r>
    </w:p>
    <w:p w14:paraId="606316FF" w14:textId="7C0C9FBC" w:rsidR="00383AEF" w:rsidRPr="00FD4D20" w:rsidRDefault="00A5683E" w:rsidP="00221E35">
      <w:pPr>
        <w:pStyle w:val="a0"/>
        <w:numPr>
          <w:ilvl w:val="0"/>
          <w:numId w:val="111"/>
        </w:numPr>
        <w:tabs>
          <w:tab w:val="left" w:pos="851"/>
        </w:tabs>
        <w:ind w:left="0" w:firstLine="709"/>
      </w:pPr>
      <w:r>
        <w:t xml:space="preserve"> </w:t>
      </w:r>
      <w:r w:rsidR="00383AEF" w:rsidRPr="00FD4D20">
        <w:t>есть супермаркеты – 1-2 балла</w:t>
      </w:r>
      <w:r w:rsidR="00745B48" w:rsidRPr="00FD4D20">
        <w:t>,</w:t>
      </w:r>
    </w:p>
    <w:p w14:paraId="54762840" w14:textId="0B58F80B" w:rsidR="00383AEF" w:rsidRPr="00FD4D20" w:rsidRDefault="00A5683E" w:rsidP="00221E35">
      <w:pPr>
        <w:pStyle w:val="a0"/>
        <w:numPr>
          <w:ilvl w:val="0"/>
          <w:numId w:val="111"/>
        </w:numPr>
        <w:tabs>
          <w:tab w:val="left" w:pos="851"/>
        </w:tabs>
        <w:ind w:left="0" w:firstLine="709"/>
      </w:pPr>
      <w:r>
        <w:t xml:space="preserve"> </w:t>
      </w:r>
      <w:r w:rsidR="00383AEF" w:rsidRPr="00FD4D20">
        <w:t>есть торговые центры – 1-2 балла.</w:t>
      </w:r>
    </w:p>
    <w:p w14:paraId="53F30381" w14:textId="77777777" w:rsidR="00383AEF" w:rsidRPr="00FD4D20" w:rsidRDefault="00383AEF" w:rsidP="00FD4D20">
      <w:pPr>
        <w:tabs>
          <w:tab w:val="left" w:pos="851"/>
        </w:tabs>
      </w:pPr>
      <w:r w:rsidRPr="00FD4D20">
        <w:t>Данные баллы суммируются.</w:t>
      </w:r>
    </w:p>
    <w:p w14:paraId="2CDA470D" w14:textId="1F765A91" w:rsidR="00383AEF" w:rsidRPr="00FD4D20" w:rsidRDefault="00383AEF" w:rsidP="00FD4D20">
      <w:pPr>
        <w:tabs>
          <w:tab w:val="left" w:pos="851"/>
        </w:tabs>
      </w:pPr>
      <w:r w:rsidRPr="00FD4D20">
        <w:t>5.6.1</w:t>
      </w:r>
      <w:r w:rsidR="00F62F63" w:rsidRPr="00FD4D20">
        <w:t>)</w:t>
      </w:r>
      <w:r w:rsidRPr="00FD4D20">
        <w:t xml:space="preserve"> Наличие туристических информационных центров, веб-сайтов, мобильных приложений, информационных киосков: </w:t>
      </w:r>
    </w:p>
    <w:p w14:paraId="4CE499BC" w14:textId="6F308480" w:rsidR="00383AEF" w:rsidRPr="00FD4D20" w:rsidRDefault="00A5683E" w:rsidP="00221E35">
      <w:pPr>
        <w:pStyle w:val="a0"/>
        <w:numPr>
          <w:ilvl w:val="0"/>
          <w:numId w:val="112"/>
        </w:numPr>
        <w:tabs>
          <w:tab w:val="left" w:pos="851"/>
        </w:tabs>
        <w:ind w:left="0" w:firstLine="709"/>
      </w:pPr>
      <w:r>
        <w:t xml:space="preserve"> </w:t>
      </w:r>
      <w:r w:rsidR="00383AEF" w:rsidRPr="00FD4D20">
        <w:t>отсутствуют – 0 баллов</w:t>
      </w:r>
      <w:r w:rsidR="00F62F63" w:rsidRPr="00FD4D20">
        <w:t>,</w:t>
      </w:r>
    </w:p>
    <w:p w14:paraId="78EA9D3B" w14:textId="33581FC8" w:rsidR="00383AEF" w:rsidRPr="00FD4D20" w:rsidRDefault="00A5683E" w:rsidP="00221E35">
      <w:pPr>
        <w:pStyle w:val="a0"/>
        <w:numPr>
          <w:ilvl w:val="0"/>
          <w:numId w:val="112"/>
        </w:numPr>
        <w:tabs>
          <w:tab w:val="left" w:pos="851"/>
        </w:tabs>
        <w:ind w:left="0" w:firstLine="709"/>
      </w:pPr>
      <w:r>
        <w:t xml:space="preserve"> </w:t>
      </w:r>
      <w:r w:rsidR="00383AEF" w:rsidRPr="00FD4D20">
        <w:t>есть веб-сайт – 1 балл</w:t>
      </w:r>
      <w:r w:rsidR="00F62F63" w:rsidRPr="00FD4D20">
        <w:t>,</w:t>
      </w:r>
    </w:p>
    <w:p w14:paraId="5B9EDBC4" w14:textId="56C80A1B" w:rsidR="00383AEF" w:rsidRPr="00FD4D20" w:rsidRDefault="00A5683E" w:rsidP="00221E35">
      <w:pPr>
        <w:pStyle w:val="a0"/>
        <w:numPr>
          <w:ilvl w:val="0"/>
          <w:numId w:val="112"/>
        </w:numPr>
        <w:tabs>
          <w:tab w:val="left" w:pos="851"/>
        </w:tabs>
        <w:ind w:left="0" w:firstLine="709"/>
      </w:pPr>
      <w:r>
        <w:t xml:space="preserve"> </w:t>
      </w:r>
      <w:r w:rsidR="00383AEF" w:rsidRPr="00FD4D20">
        <w:t>есть все перечисленные позиции – 2 балла.</w:t>
      </w:r>
    </w:p>
    <w:p w14:paraId="7861C771" w14:textId="0DC2ABFE" w:rsidR="00383AEF" w:rsidRPr="00FD4D20" w:rsidRDefault="00383AEF" w:rsidP="00FD4D20">
      <w:pPr>
        <w:tabs>
          <w:tab w:val="left" w:pos="851"/>
        </w:tabs>
      </w:pPr>
      <w:r w:rsidRPr="00FD4D20">
        <w:t>5.6.2</w:t>
      </w:r>
      <w:r w:rsidR="00F62F63" w:rsidRPr="00FD4D20">
        <w:t>)</w:t>
      </w:r>
      <w:r w:rsidRPr="00FD4D20">
        <w:t xml:space="preserve"> Доступность информации на разных языках: </w:t>
      </w:r>
    </w:p>
    <w:p w14:paraId="5A2D20B4" w14:textId="53388E77" w:rsidR="00383AEF" w:rsidRPr="00FD4D20" w:rsidRDefault="00A5683E" w:rsidP="00221E35">
      <w:pPr>
        <w:pStyle w:val="a0"/>
        <w:numPr>
          <w:ilvl w:val="0"/>
          <w:numId w:val="113"/>
        </w:numPr>
        <w:tabs>
          <w:tab w:val="left" w:pos="851"/>
        </w:tabs>
        <w:ind w:left="0" w:firstLine="709"/>
      </w:pPr>
      <w:r>
        <w:t xml:space="preserve"> </w:t>
      </w:r>
      <w:r w:rsidR="00383AEF" w:rsidRPr="00FD4D20">
        <w:t>отсутствует – 0 баллов</w:t>
      </w:r>
      <w:r w:rsidR="00F62F63" w:rsidRPr="00FD4D20">
        <w:t>,</w:t>
      </w:r>
    </w:p>
    <w:p w14:paraId="104C6D8A" w14:textId="3BBE5135" w:rsidR="00383AEF" w:rsidRPr="00FD4D20" w:rsidRDefault="00A5683E" w:rsidP="00221E35">
      <w:pPr>
        <w:pStyle w:val="a0"/>
        <w:numPr>
          <w:ilvl w:val="0"/>
          <w:numId w:val="113"/>
        </w:numPr>
        <w:tabs>
          <w:tab w:val="left" w:pos="851"/>
        </w:tabs>
        <w:ind w:left="0" w:firstLine="709"/>
      </w:pPr>
      <w:r>
        <w:t xml:space="preserve"> </w:t>
      </w:r>
      <w:r w:rsidR="00383AEF" w:rsidRPr="00FD4D20">
        <w:t>есть на 1 иностранном языке – 1 балл</w:t>
      </w:r>
      <w:r w:rsidR="00F62F63" w:rsidRPr="00FD4D20">
        <w:t>,</w:t>
      </w:r>
    </w:p>
    <w:p w14:paraId="5F12F9EF" w14:textId="0F3E4043" w:rsidR="00383AEF" w:rsidRPr="00FD4D20" w:rsidRDefault="00A5683E" w:rsidP="00221E35">
      <w:pPr>
        <w:pStyle w:val="a0"/>
        <w:numPr>
          <w:ilvl w:val="0"/>
          <w:numId w:val="113"/>
        </w:numPr>
        <w:tabs>
          <w:tab w:val="left" w:pos="851"/>
        </w:tabs>
        <w:ind w:left="0" w:firstLine="709"/>
      </w:pPr>
      <w:r>
        <w:t xml:space="preserve"> </w:t>
      </w:r>
      <w:r w:rsidR="00383AEF" w:rsidRPr="00FD4D20">
        <w:t>есть на 2 и более иностранных языках – 2 балла.</w:t>
      </w:r>
    </w:p>
    <w:p w14:paraId="760B2581" w14:textId="64CF92C4" w:rsidR="00383AEF" w:rsidRPr="00FD4D20" w:rsidRDefault="00383AEF" w:rsidP="00FD4D20">
      <w:pPr>
        <w:tabs>
          <w:tab w:val="left" w:pos="851"/>
        </w:tabs>
      </w:pPr>
      <w:r w:rsidRPr="00FD4D20">
        <w:t xml:space="preserve">6. </w:t>
      </w:r>
      <w:r w:rsidR="008C16F7" w:rsidRPr="00FD4D20">
        <w:t>Индустриально-постиндустриальный потенциал</w:t>
      </w:r>
    </w:p>
    <w:p w14:paraId="24AAC458" w14:textId="4FA3B5B8" w:rsidR="00383AEF" w:rsidRPr="00FD4D20" w:rsidRDefault="00383AEF" w:rsidP="00FD4D20">
      <w:pPr>
        <w:tabs>
          <w:tab w:val="left" w:pos="851"/>
        </w:tabs>
      </w:pPr>
      <w:r w:rsidRPr="00FD4D20">
        <w:t>6.1</w:t>
      </w:r>
      <w:r w:rsidR="00F62F63" w:rsidRPr="00FD4D20">
        <w:t>)</w:t>
      </w:r>
      <w:r w:rsidRPr="00FD4D20">
        <w:t xml:space="preserve"> Количество промышленных объектов, имеющих историческое значение: </w:t>
      </w:r>
    </w:p>
    <w:p w14:paraId="463B2ED2" w14:textId="6234144B" w:rsidR="00383AEF" w:rsidRPr="00FD4D20" w:rsidRDefault="00A5683E" w:rsidP="00221E35">
      <w:pPr>
        <w:pStyle w:val="a0"/>
        <w:numPr>
          <w:ilvl w:val="0"/>
          <w:numId w:val="114"/>
        </w:numPr>
        <w:tabs>
          <w:tab w:val="left" w:pos="851"/>
        </w:tabs>
        <w:ind w:left="0" w:firstLine="709"/>
      </w:pPr>
      <w:r>
        <w:t xml:space="preserve"> </w:t>
      </w:r>
      <w:r w:rsidR="00383AEF" w:rsidRPr="00FD4D20">
        <w:t>отсутствуют – 0 баллов</w:t>
      </w:r>
      <w:r w:rsidR="00F62F63" w:rsidRPr="00FD4D20">
        <w:t>,</w:t>
      </w:r>
    </w:p>
    <w:p w14:paraId="678019BC" w14:textId="02FB65CE" w:rsidR="00383AEF" w:rsidRPr="00FD4D20" w:rsidRDefault="00A5683E" w:rsidP="00221E35">
      <w:pPr>
        <w:pStyle w:val="a0"/>
        <w:numPr>
          <w:ilvl w:val="0"/>
          <w:numId w:val="114"/>
        </w:numPr>
        <w:tabs>
          <w:tab w:val="left" w:pos="851"/>
        </w:tabs>
        <w:ind w:left="0" w:firstLine="709"/>
      </w:pPr>
      <w:r>
        <w:t xml:space="preserve"> </w:t>
      </w:r>
      <w:r w:rsidR="00383AEF" w:rsidRPr="00FD4D20">
        <w:t>есть 1 объект – 1 балл</w:t>
      </w:r>
      <w:r w:rsidR="00F62F63" w:rsidRPr="00FD4D20">
        <w:t>,</w:t>
      </w:r>
    </w:p>
    <w:p w14:paraId="38682D45" w14:textId="017D3A2D" w:rsidR="00383AEF" w:rsidRPr="00FD4D20" w:rsidRDefault="00A5683E" w:rsidP="00221E35">
      <w:pPr>
        <w:pStyle w:val="a0"/>
        <w:numPr>
          <w:ilvl w:val="0"/>
          <w:numId w:val="114"/>
        </w:numPr>
        <w:tabs>
          <w:tab w:val="left" w:pos="851"/>
        </w:tabs>
        <w:ind w:left="0" w:firstLine="709"/>
      </w:pPr>
      <w:r>
        <w:t xml:space="preserve"> </w:t>
      </w:r>
      <w:r w:rsidR="00383AEF" w:rsidRPr="00FD4D20">
        <w:t>есть 2–3 объекта – 2 балла</w:t>
      </w:r>
      <w:r w:rsidR="00F62F63" w:rsidRPr="00FD4D20">
        <w:t>,</w:t>
      </w:r>
    </w:p>
    <w:p w14:paraId="0F9D8018" w14:textId="3C2D7584" w:rsidR="00383AEF" w:rsidRPr="00FD4D20" w:rsidRDefault="00A5683E" w:rsidP="00221E35">
      <w:pPr>
        <w:pStyle w:val="a0"/>
        <w:numPr>
          <w:ilvl w:val="0"/>
          <w:numId w:val="114"/>
        </w:numPr>
        <w:tabs>
          <w:tab w:val="left" w:pos="851"/>
        </w:tabs>
        <w:ind w:left="0" w:firstLine="709"/>
      </w:pPr>
      <w:r>
        <w:t xml:space="preserve"> </w:t>
      </w:r>
      <w:r w:rsidR="00383AEF" w:rsidRPr="00FD4D20">
        <w:t>более 4 объектов – 3 балла.</w:t>
      </w:r>
    </w:p>
    <w:p w14:paraId="2847CBE6" w14:textId="40D0DF35" w:rsidR="00383AEF" w:rsidRPr="00FD4D20" w:rsidRDefault="00383AEF" w:rsidP="00FD4D20">
      <w:pPr>
        <w:tabs>
          <w:tab w:val="left" w:pos="851"/>
        </w:tabs>
      </w:pPr>
      <w:r w:rsidRPr="00FD4D20">
        <w:t>6.2.1</w:t>
      </w:r>
      <w:r w:rsidR="00F62F63" w:rsidRPr="00FD4D20">
        <w:t>)</w:t>
      </w:r>
      <w:r w:rsidRPr="00FD4D20">
        <w:t xml:space="preserve"> Наличие удобств для посетителей на промышленных объектах: </w:t>
      </w:r>
    </w:p>
    <w:p w14:paraId="6565EC5A" w14:textId="37021706" w:rsidR="00383AEF" w:rsidRPr="00FD4D20" w:rsidRDefault="00A5683E" w:rsidP="00221E35">
      <w:pPr>
        <w:pStyle w:val="a0"/>
        <w:numPr>
          <w:ilvl w:val="0"/>
          <w:numId w:val="115"/>
        </w:numPr>
        <w:tabs>
          <w:tab w:val="left" w:pos="851"/>
        </w:tabs>
        <w:ind w:left="0" w:firstLine="709"/>
      </w:pPr>
      <w:r>
        <w:t xml:space="preserve"> </w:t>
      </w:r>
      <w:r w:rsidR="00383AEF" w:rsidRPr="00FD4D20">
        <w:t>отсутствуют (нет удобств) – 0 баллов</w:t>
      </w:r>
      <w:r w:rsidR="00F62F63" w:rsidRPr="00FD4D20">
        <w:t>,</w:t>
      </w:r>
    </w:p>
    <w:p w14:paraId="12292292" w14:textId="663A1240" w:rsidR="00383AEF" w:rsidRPr="00FD4D20" w:rsidRDefault="00A5683E" w:rsidP="00221E35">
      <w:pPr>
        <w:pStyle w:val="a0"/>
        <w:numPr>
          <w:ilvl w:val="0"/>
          <w:numId w:val="115"/>
        </w:numPr>
        <w:tabs>
          <w:tab w:val="left" w:pos="851"/>
        </w:tabs>
        <w:ind w:left="0" w:firstLine="709"/>
      </w:pPr>
      <w:r>
        <w:t xml:space="preserve"> </w:t>
      </w:r>
      <w:r w:rsidR="00383AEF" w:rsidRPr="00FD4D20">
        <w:t>минимальные (наличие туалета, питьевой воды, скамеек для отдыха) – 1 балл</w:t>
      </w:r>
      <w:r w:rsidR="00F62F63" w:rsidRPr="00FD4D20">
        <w:t>,</w:t>
      </w:r>
    </w:p>
    <w:p w14:paraId="4F2007C4" w14:textId="5CDB0F9E" w:rsidR="00383AEF" w:rsidRPr="00FD4D20" w:rsidRDefault="00A5683E" w:rsidP="00221E35">
      <w:pPr>
        <w:pStyle w:val="a0"/>
        <w:numPr>
          <w:ilvl w:val="0"/>
          <w:numId w:val="115"/>
        </w:numPr>
        <w:tabs>
          <w:tab w:val="left" w:pos="851"/>
        </w:tabs>
        <w:ind w:left="0" w:firstLine="709"/>
      </w:pPr>
      <w:r>
        <w:lastRenderedPageBreak/>
        <w:t xml:space="preserve"> </w:t>
      </w:r>
      <w:r w:rsidR="00383AEF" w:rsidRPr="00FD4D20">
        <w:t>достаточные (наличие туалета, питьевой воды, скамеек для отдыха, информационных стендов, зон для отдыха, кафе или буфета) – 2 балла.</w:t>
      </w:r>
    </w:p>
    <w:p w14:paraId="1AD6C40B" w14:textId="06270E1D" w:rsidR="00383AEF" w:rsidRPr="00FD4D20" w:rsidRDefault="00383AEF" w:rsidP="00FD4D20">
      <w:pPr>
        <w:tabs>
          <w:tab w:val="left" w:pos="851"/>
        </w:tabs>
      </w:pPr>
      <w:r w:rsidRPr="00FD4D20">
        <w:t>6.2.2</w:t>
      </w:r>
      <w:r w:rsidR="00F62F63" w:rsidRPr="00FD4D20">
        <w:t>)</w:t>
      </w:r>
      <w:r w:rsidRPr="00FD4D20">
        <w:t xml:space="preserve"> Общее состояние промышленных объектов: </w:t>
      </w:r>
    </w:p>
    <w:p w14:paraId="3C2BABAB" w14:textId="5AF30F97" w:rsidR="00383AEF" w:rsidRPr="00FD4D20" w:rsidRDefault="00A5683E" w:rsidP="00221E35">
      <w:pPr>
        <w:pStyle w:val="a0"/>
        <w:numPr>
          <w:ilvl w:val="0"/>
          <w:numId w:val="116"/>
        </w:numPr>
        <w:tabs>
          <w:tab w:val="left" w:pos="851"/>
        </w:tabs>
        <w:ind w:left="0" w:firstLine="709"/>
      </w:pPr>
      <w:r>
        <w:t xml:space="preserve"> </w:t>
      </w:r>
      <w:r w:rsidR="00F62F63" w:rsidRPr="00FD4D20">
        <w:t>п</w:t>
      </w:r>
      <w:r w:rsidR="00383AEF" w:rsidRPr="00FD4D20">
        <w:t>лохое (0-50% объектов в удовлетворительном состоянии) – 0 баллов</w:t>
      </w:r>
      <w:r w:rsidR="00F62F63" w:rsidRPr="00FD4D20">
        <w:t>,</w:t>
      </w:r>
    </w:p>
    <w:p w14:paraId="72659882" w14:textId="39AA02FA" w:rsidR="00383AEF" w:rsidRPr="00FD4D20" w:rsidRDefault="00A5683E" w:rsidP="00221E35">
      <w:pPr>
        <w:pStyle w:val="a0"/>
        <w:numPr>
          <w:ilvl w:val="0"/>
          <w:numId w:val="116"/>
        </w:numPr>
        <w:tabs>
          <w:tab w:val="left" w:pos="851"/>
        </w:tabs>
        <w:ind w:left="0" w:firstLine="709"/>
      </w:pPr>
      <w:r>
        <w:t xml:space="preserve"> </w:t>
      </w:r>
      <w:r w:rsidR="00383AEF" w:rsidRPr="00FD4D20">
        <w:t>удовлетворительное (51-75% объектов в удовлетворительном состоянии) – 1 балл</w:t>
      </w:r>
      <w:r w:rsidR="00F62F63" w:rsidRPr="00FD4D20">
        <w:t>,</w:t>
      </w:r>
    </w:p>
    <w:p w14:paraId="3E98A7D1" w14:textId="4A40F29B" w:rsidR="00383AEF" w:rsidRPr="00FD4D20" w:rsidRDefault="00A5683E" w:rsidP="00221E35">
      <w:pPr>
        <w:pStyle w:val="a0"/>
        <w:numPr>
          <w:ilvl w:val="0"/>
          <w:numId w:val="116"/>
        </w:numPr>
        <w:tabs>
          <w:tab w:val="left" w:pos="851"/>
        </w:tabs>
        <w:ind w:left="0" w:firstLine="709"/>
      </w:pPr>
      <w:r>
        <w:t xml:space="preserve"> </w:t>
      </w:r>
      <w:r w:rsidR="00383AEF" w:rsidRPr="00FD4D20">
        <w:t>хорошее (76-90% объектов в удовлетворительном состоянии) – 2 балла</w:t>
      </w:r>
      <w:r w:rsidR="00F62F63" w:rsidRPr="00FD4D20">
        <w:t>,</w:t>
      </w:r>
    </w:p>
    <w:p w14:paraId="016AC8AF" w14:textId="38A81095" w:rsidR="00383AEF" w:rsidRPr="00FD4D20" w:rsidRDefault="00A5683E" w:rsidP="00221E35">
      <w:pPr>
        <w:pStyle w:val="a0"/>
        <w:numPr>
          <w:ilvl w:val="0"/>
          <w:numId w:val="116"/>
        </w:numPr>
        <w:tabs>
          <w:tab w:val="left" w:pos="851"/>
        </w:tabs>
        <w:ind w:left="0" w:firstLine="709"/>
      </w:pPr>
      <w:r>
        <w:t xml:space="preserve"> </w:t>
      </w:r>
      <w:r w:rsidR="00383AEF" w:rsidRPr="00FD4D20">
        <w:t>отличное (91-100% объектов в удовлетворительном состоянии) – 3 балла.</w:t>
      </w:r>
    </w:p>
    <w:p w14:paraId="78A1872F" w14:textId="4D1F8B4F" w:rsidR="00383AEF" w:rsidRPr="00FD4D20" w:rsidRDefault="00383AEF" w:rsidP="00FD4D20">
      <w:pPr>
        <w:tabs>
          <w:tab w:val="left" w:pos="851"/>
        </w:tabs>
      </w:pPr>
      <w:r w:rsidRPr="00FD4D20">
        <w:t>6.2.3</w:t>
      </w:r>
      <w:r w:rsidR="00C56A53" w:rsidRPr="00FD4D20">
        <w:t>)</w:t>
      </w:r>
      <w:r w:rsidRPr="00FD4D20">
        <w:t xml:space="preserve"> Процент промышленных объектов, отремонтированных и доступных для посещения: </w:t>
      </w:r>
    </w:p>
    <w:p w14:paraId="67CC1D52" w14:textId="2290E9AA" w:rsidR="00383AEF" w:rsidRPr="00FD4D20" w:rsidRDefault="00A5683E" w:rsidP="00221E35">
      <w:pPr>
        <w:pStyle w:val="a0"/>
        <w:numPr>
          <w:ilvl w:val="0"/>
          <w:numId w:val="117"/>
        </w:numPr>
        <w:tabs>
          <w:tab w:val="left" w:pos="851"/>
        </w:tabs>
        <w:ind w:left="0" w:firstLine="709"/>
      </w:pPr>
      <w:r>
        <w:t xml:space="preserve"> </w:t>
      </w:r>
      <w:r w:rsidR="00383AEF" w:rsidRPr="00FD4D20">
        <w:t>менее 20% – 0 баллов</w:t>
      </w:r>
      <w:r w:rsidR="00C56A53" w:rsidRPr="00FD4D20">
        <w:t>,</w:t>
      </w:r>
    </w:p>
    <w:p w14:paraId="1C8DB2ED" w14:textId="2C60E7D0" w:rsidR="00383AEF" w:rsidRPr="00FD4D20" w:rsidRDefault="00A5683E" w:rsidP="00221E35">
      <w:pPr>
        <w:pStyle w:val="a0"/>
        <w:numPr>
          <w:ilvl w:val="0"/>
          <w:numId w:val="117"/>
        </w:numPr>
        <w:tabs>
          <w:tab w:val="left" w:pos="851"/>
        </w:tabs>
        <w:ind w:left="0" w:firstLine="709"/>
      </w:pPr>
      <w:r>
        <w:t xml:space="preserve"> </w:t>
      </w:r>
      <w:r w:rsidR="00383AEF" w:rsidRPr="00FD4D20">
        <w:t>20–40% – 1 балл</w:t>
      </w:r>
      <w:r w:rsidR="00C56A53" w:rsidRPr="00FD4D20">
        <w:t>,</w:t>
      </w:r>
      <w:r w:rsidR="00383AEF" w:rsidRPr="00FD4D20">
        <w:t xml:space="preserve"> </w:t>
      </w:r>
    </w:p>
    <w:p w14:paraId="0315E34D" w14:textId="1CA9F43A" w:rsidR="00383AEF" w:rsidRPr="00FD4D20" w:rsidRDefault="00A5683E" w:rsidP="00221E35">
      <w:pPr>
        <w:pStyle w:val="a0"/>
        <w:numPr>
          <w:ilvl w:val="0"/>
          <w:numId w:val="117"/>
        </w:numPr>
        <w:tabs>
          <w:tab w:val="left" w:pos="851"/>
        </w:tabs>
        <w:ind w:left="0" w:firstLine="709"/>
      </w:pPr>
      <w:r>
        <w:t xml:space="preserve"> </w:t>
      </w:r>
      <w:r w:rsidR="00383AEF" w:rsidRPr="00FD4D20">
        <w:t>41–70% – 2 балла</w:t>
      </w:r>
      <w:r w:rsidR="00C56A53" w:rsidRPr="00FD4D20">
        <w:t>,</w:t>
      </w:r>
    </w:p>
    <w:p w14:paraId="79BDB319" w14:textId="650575D5" w:rsidR="00383AEF" w:rsidRPr="00FD4D20" w:rsidRDefault="00A5683E" w:rsidP="00221E35">
      <w:pPr>
        <w:pStyle w:val="a0"/>
        <w:numPr>
          <w:ilvl w:val="0"/>
          <w:numId w:val="117"/>
        </w:numPr>
        <w:tabs>
          <w:tab w:val="left" w:pos="851"/>
        </w:tabs>
        <w:ind w:left="0" w:firstLine="709"/>
      </w:pPr>
      <w:r>
        <w:t xml:space="preserve"> </w:t>
      </w:r>
      <w:r w:rsidR="00383AEF" w:rsidRPr="00FD4D20">
        <w:t>более 70% – 3 балла.</w:t>
      </w:r>
    </w:p>
    <w:p w14:paraId="7D8CB3C7" w14:textId="31C67308" w:rsidR="00383AEF" w:rsidRPr="00FD4D20" w:rsidRDefault="00383AEF" w:rsidP="00FD4D20">
      <w:pPr>
        <w:tabs>
          <w:tab w:val="left" w:pos="851"/>
        </w:tabs>
      </w:pPr>
      <w:r w:rsidRPr="00FD4D20">
        <w:t>6.2.4</w:t>
      </w:r>
      <w:r w:rsidR="00FB4153" w:rsidRPr="00FD4D20">
        <w:t>)</w:t>
      </w:r>
      <w:r w:rsidRPr="00FD4D20">
        <w:t xml:space="preserve"> Качество реставрации и адаптации: </w:t>
      </w:r>
    </w:p>
    <w:p w14:paraId="19D9C737" w14:textId="1D8659DA" w:rsidR="00383AEF" w:rsidRPr="00FD4D20" w:rsidRDefault="00A5683E" w:rsidP="00221E35">
      <w:pPr>
        <w:pStyle w:val="a0"/>
        <w:numPr>
          <w:ilvl w:val="0"/>
          <w:numId w:val="118"/>
        </w:numPr>
        <w:tabs>
          <w:tab w:val="left" w:pos="851"/>
        </w:tabs>
        <w:ind w:left="0" w:firstLine="709"/>
      </w:pPr>
      <w:r>
        <w:t xml:space="preserve"> </w:t>
      </w:r>
      <w:r w:rsidR="00383AEF" w:rsidRPr="00FD4D20">
        <w:t>низкое (0-50% выполненных работ) – 0 баллов</w:t>
      </w:r>
      <w:r w:rsidR="00FB4153" w:rsidRPr="00FD4D20">
        <w:t>,</w:t>
      </w:r>
    </w:p>
    <w:p w14:paraId="52BC4E70" w14:textId="4631C222" w:rsidR="00383AEF" w:rsidRPr="00FD4D20" w:rsidRDefault="00A5683E" w:rsidP="00221E35">
      <w:pPr>
        <w:pStyle w:val="a0"/>
        <w:numPr>
          <w:ilvl w:val="0"/>
          <w:numId w:val="118"/>
        </w:numPr>
        <w:tabs>
          <w:tab w:val="left" w:pos="851"/>
        </w:tabs>
        <w:ind w:left="0" w:firstLine="709"/>
      </w:pPr>
      <w:r>
        <w:t xml:space="preserve"> </w:t>
      </w:r>
      <w:r w:rsidR="00383AEF" w:rsidRPr="00FD4D20">
        <w:t>среднее (51-75% выполненных работ) – 1 балл</w:t>
      </w:r>
      <w:r w:rsidR="00FB4153" w:rsidRPr="00FD4D20">
        <w:t>,</w:t>
      </w:r>
    </w:p>
    <w:p w14:paraId="1D1A0724" w14:textId="7DF16631" w:rsidR="00383AEF" w:rsidRPr="00FD4D20" w:rsidRDefault="00A5683E" w:rsidP="00221E35">
      <w:pPr>
        <w:pStyle w:val="a0"/>
        <w:numPr>
          <w:ilvl w:val="0"/>
          <w:numId w:val="118"/>
        </w:numPr>
        <w:tabs>
          <w:tab w:val="left" w:pos="851"/>
        </w:tabs>
        <w:ind w:left="0" w:firstLine="709"/>
      </w:pPr>
      <w:r>
        <w:t xml:space="preserve"> </w:t>
      </w:r>
      <w:r w:rsidR="00383AEF" w:rsidRPr="00FD4D20">
        <w:t>высокое (76-100% выполненных работ) – 2 балла.</w:t>
      </w:r>
    </w:p>
    <w:p w14:paraId="0A90AB80" w14:textId="5426FC14" w:rsidR="00383AEF" w:rsidRPr="00FD4D20" w:rsidRDefault="00383AEF" w:rsidP="00FD4D20">
      <w:pPr>
        <w:tabs>
          <w:tab w:val="left" w:pos="851"/>
        </w:tabs>
      </w:pPr>
      <w:r w:rsidRPr="00FD4D20">
        <w:t>6.3.1</w:t>
      </w:r>
      <w:r w:rsidR="00FB4153" w:rsidRPr="00FD4D20">
        <w:t>)</w:t>
      </w:r>
      <w:r w:rsidRPr="00FD4D20">
        <w:t xml:space="preserve"> Количество признанных архитектурных памятников, связанных с промышленным наследием: </w:t>
      </w:r>
    </w:p>
    <w:p w14:paraId="6B10028C" w14:textId="30EA6FD2" w:rsidR="00383AEF" w:rsidRPr="00FD4D20" w:rsidRDefault="00A5683E" w:rsidP="00221E35">
      <w:pPr>
        <w:pStyle w:val="a0"/>
        <w:numPr>
          <w:ilvl w:val="0"/>
          <w:numId w:val="119"/>
        </w:numPr>
        <w:tabs>
          <w:tab w:val="left" w:pos="851"/>
        </w:tabs>
        <w:ind w:left="0" w:firstLine="709"/>
      </w:pPr>
      <w:r>
        <w:t xml:space="preserve"> </w:t>
      </w:r>
      <w:r w:rsidR="00383AEF" w:rsidRPr="00FD4D20">
        <w:t>отсутствуют – 0 баллов</w:t>
      </w:r>
      <w:r w:rsidR="00FB4153" w:rsidRPr="00FD4D20">
        <w:t>,</w:t>
      </w:r>
    </w:p>
    <w:p w14:paraId="603EA5C6" w14:textId="2CD0953F" w:rsidR="00383AEF" w:rsidRPr="00FD4D20" w:rsidRDefault="00A5683E" w:rsidP="00221E35">
      <w:pPr>
        <w:pStyle w:val="a0"/>
        <w:numPr>
          <w:ilvl w:val="0"/>
          <w:numId w:val="119"/>
        </w:numPr>
        <w:tabs>
          <w:tab w:val="left" w:pos="851"/>
        </w:tabs>
        <w:ind w:left="0" w:firstLine="709"/>
      </w:pPr>
      <w:r>
        <w:t xml:space="preserve"> </w:t>
      </w:r>
      <w:r w:rsidR="00383AEF" w:rsidRPr="00FD4D20">
        <w:t>есть 1–3 – 1 балл</w:t>
      </w:r>
      <w:r w:rsidR="00FB4153" w:rsidRPr="00FD4D20">
        <w:t>,</w:t>
      </w:r>
    </w:p>
    <w:p w14:paraId="5E6A92F1" w14:textId="58FA5013" w:rsidR="00383AEF" w:rsidRPr="00FD4D20" w:rsidRDefault="00A5683E" w:rsidP="00221E35">
      <w:pPr>
        <w:pStyle w:val="a0"/>
        <w:numPr>
          <w:ilvl w:val="0"/>
          <w:numId w:val="119"/>
        </w:numPr>
        <w:tabs>
          <w:tab w:val="left" w:pos="851"/>
        </w:tabs>
        <w:ind w:left="0" w:firstLine="709"/>
      </w:pPr>
      <w:r>
        <w:t xml:space="preserve"> </w:t>
      </w:r>
      <w:r w:rsidR="00383AEF" w:rsidRPr="00FD4D20">
        <w:t>более 3 – 2 балла.</w:t>
      </w:r>
    </w:p>
    <w:p w14:paraId="3994049D" w14:textId="5DD41488" w:rsidR="00383AEF" w:rsidRPr="00FD4D20" w:rsidRDefault="00383AEF" w:rsidP="00FD4D20">
      <w:pPr>
        <w:tabs>
          <w:tab w:val="left" w:pos="851"/>
        </w:tabs>
      </w:pPr>
      <w:r w:rsidRPr="00FD4D20">
        <w:t>6.3.2</w:t>
      </w:r>
      <w:r w:rsidR="00FB4153" w:rsidRPr="00FD4D20">
        <w:t>)</w:t>
      </w:r>
      <w:r w:rsidRPr="00FD4D20">
        <w:t xml:space="preserve"> Экспертная оценка архитектурной значимости и эстетического качества промышленных зданий и сооружений: </w:t>
      </w:r>
    </w:p>
    <w:p w14:paraId="7E81C56F" w14:textId="15DEDFF7" w:rsidR="00383AEF" w:rsidRPr="00FD4D20" w:rsidRDefault="00A5683E" w:rsidP="00221E35">
      <w:pPr>
        <w:pStyle w:val="a0"/>
        <w:numPr>
          <w:ilvl w:val="0"/>
          <w:numId w:val="120"/>
        </w:numPr>
        <w:tabs>
          <w:tab w:val="left" w:pos="851"/>
        </w:tabs>
        <w:ind w:left="0" w:firstLine="709"/>
      </w:pPr>
      <w:r>
        <w:t xml:space="preserve"> </w:t>
      </w:r>
      <w:r w:rsidR="00383AEF" w:rsidRPr="00FD4D20">
        <w:t>низкая – 0 баллов</w:t>
      </w:r>
      <w:r w:rsidR="00FB4153" w:rsidRPr="00FD4D20">
        <w:t>,</w:t>
      </w:r>
    </w:p>
    <w:p w14:paraId="538041B0" w14:textId="2242D243" w:rsidR="00383AEF" w:rsidRPr="00FD4D20" w:rsidRDefault="00A5683E" w:rsidP="00221E35">
      <w:pPr>
        <w:pStyle w:val="a0"/>
        <w:numPr>
          <w:ilvl w:val="0"/>
          <w:numId w:val="120"/>
        </w:numPr>
        <w:tabs>
          <w:tab w:val="left" w:pos="851"/>
        </w:tabs>
        <w:ind w:left="0" w:firstLine="709"/>
      </w:pPr>
      <w:r>
        <w:t xml:space="preserve"> </w:t>
      </w:r>
      <w:r w:rsidR="00383AEF" w:rsidRPr="00FD4D20">
        <w:t>средняя (здания с некоторыми архитектурными элементами, которые имеют определённую ценность, но не являются выдающимися) – 1 балл</w:t>
      </w:r>
      <w:r w:rsidR="00FB4153" w:rsidRPr="00FD4D20">
        <w:t>,</w:t>
      </w:r>
    </w:p>
    <w:p w14:paraId="7A64DB45" w14:textId="78890B69" w:rsidR="00383AEF" w:rsidRPr="00FD4D20" w:rsidRDefault="00A5683E" w:rsidP="00221E35">
      <w:pPr>
        <w:pStyle w:val="a0"/>
        <w:numPr>
          <w:ilvl w:val="0"/>
          <w:numId w:val="120"/>
        </w:numPr>
        <w:tabs>
          <w:tab w:val="left" w:pos="851"/>
        </w:tabs>
        <w:ind w:left="0" w:firstLine="709"/>
      </w:pPr>
      <w:r>
        <w:t xml:space="preserve"> </w:t>
      </w:r>
      <w:r w:rsidR="00383AEF" w:rsidRPr="00FD4D20">
        <w:t>высокая (здания с уникальной архитектурой, значимые для культурного наследия, которые привлекают внимание и имеют высокую эстетическую ценность) – 2 балла.</w:t>
      </w:r>
    </w:p>
    <w:p w14:paraId="0A3CDA35" w14:textId="2ECBA2A1" w:rsidR="00383AEF" w:rsidRPr="00FD4D20" w:rsidRDefault="00383AEF" w:rsidP="00FD4D20">
      <w:pPr>
        <w:tabs>
          <w:tab w:val="left" w:pos="851"/>
        </w:tabs>
      </w:pPr>
      <w:r w:rsidRPr="00FD4D20">
        <w:t>6.4.1</w:t>
      </w:r>
      <w:r w:rsidR="00FB4153" w:rsidRPr="00FD4D20">
        <w:t>)</w:t>
      </w:r>
      <w:r w:rsidRPr="00FD4D20">
        <w:t xml:space="preserve"> Наличие уникальных промышленных технологий или производственных процессов, специфичных для города или региона: </w:t>
      </w:r>
    </w:p>
    <w:p w14:paraId="5B8BEBB5" w14:textId="3C87A864" w:rsidR="00383AEF" w:rsidRPr="00FD4D20" w:rsidRDefault="00A5683E" w:rsidP="00221E35">
      <w:pPr>
        <w:pStyle w:val="a0"/>
        <w:numPr>
          <w:ilvl w:val="0"/>
          <w:numId w:val="121"/>
        </w:numPr>
        <w:tabs>
          <w:tab w:val="left" w:pos="851"/>
        </w:tabs>
        <w:ind w:left="0" w:firstLine="709"/>
      </w:pPr>
      <w:r>
        <w:t xml:space="preserve"> </w:t>
      </w:r>
      <w:r w:rsidR="00383AEF" w:rsidRPr="00FD4D20">
        <w:t>отсутствуют – 0 баллов</w:t>
      </w:r>
      <w:r w:rsidR="00FB4153" w:rsidRPr="00FD4D20">
        <w:t>,</w:t>
      </w:r>
    </w:p>
    <w:p w14:paraId="21DE7165" w14:textId="3B53D7E0" w:rsidR="00383AEF" w:rsidRPr="00FD4D20" w:rsidRDefault="00A5683E" w:rsidP="00221E35">
      <w:pPr>
        <w:pStyle w:val="a0"/>
        <w:numPr>
          <w:ilvl w:val="0"/>
          <w:numId w:val="121"/>
        </w:numPr>
        <w:tabs>
          <w:tab w:val="left" w:pos="851"/>
        </w:tabs>
        <w:ind w:left="0" w:firstLine="709"/>
      </w:pPr>
      <w:r>
        <w:t xml:space="preserve"> </w:t>
      </w:r>
      <w:r w:rsidR="00383AEF" w:rsidRPr="00FD4D20">
        <w:t>есть 1 уникальная технология или процесс – 1 балл</w:t>
      </w:r>
      <w:r w:rsidR="00FB4153" w:rsidRPr="00FD4D20">
        <w:t>,</w:t>
      </w:r>
    </w:p>
    <w:p w14:paraId="6DB10615" w14:textId="1A8D7429" w:rsidR="00383AEF" w:rsidRPr="00FD4D20" w:rsidRDefault="00A5683E" w:rsidP="00221E35">
      <w:pPr>
        <w:pStyle w:val="a0"/>
        <w:numPr>
          <w:ilvl w:val="0"/>
          <w:numId w:val="121"/>
        </w:numPr>
        <w:tabs>
          <w:tab w:val="left" w:pos="851"/>
        </w:tabs>
        <w:ind w:left="0" w:firstLine="709"/>
      </w:pPr>
      <w:r>
        <w:t xml:space="preserve"> </w:t>
      </w:r>
      <w:r w:rsidR="00383AEF" w:rsidRPr="00FD4D20">
        <w:t>есть более 1 уникальной технологии или процесса – 2 балла.</w:t>
      </w:r>
    </w:p>
    <w:p w14:paraId="3B433E07" w14:textId="6B8B21BB" w:rsidR="00383AEF" w:rsidRPr="00FD4D20" w:rsidRDefault="00383AEF" w:rsidP="00FD4D20">
      <w:pPr>
        <w:tabs>
          <w:tab w:val="left" w:pos="851"/>
        </w:tabs>
      </w:pPr>
      <w:r w:rsidRPr="00FD4D20">
        <w:lastRenderedPageBreak/>
        <w:t>6.4.2</w:t>
      </w:r>
      <w:r w:rsidR="00FB4153" w:rsidRPr="00FD4D20">
        <w:t>)</w:t>
      </w:r>
      <w:r w:rsidRPr="00FD4D20">
        <w:t xml:space="preserve"> Экспертная оценка уникальности и редкости промышленного наследия города по сравнению с другими постиндустриальными регионами:</w:t>
      </w:r>
    </w:p>
    <w:p w14:paraId="1DAF69B0" w14:textId="3FADFCD2" w:rsidR="00383AEF" w:rsidRPr="00FD4D20" w:rsidRDefault="00A5683E" w:rsidP="00221E35">
      <w:pPr>
        <w:pStyle w:val="a0"/>
        <w:numPr>
          <w:ilvl w:val="0"/>
          <w:numId w:val="122"/>
        </w:numPr>
        <w:tabs>
          <w:tab w:val="left" w:pos="851"/>
        </w:tabs>
        <w:ind w:left="0" w:firstLine="709"/>
      </w:pPr>
      <w:r>
        <w:t xml:space="preserve"> </w:t>
      </w:r>
      <w:r w:rsidR="00383AEF" w:rsidRPr="00FD4D20">
        <w:t>низкая (0-3 уникальных объекта) – 0 баллов</w:t>
      </w:r>
      <w:r w:rsidR="00FB4153" w:rsidRPr="00FD4D20">
        <w:t>,</w:t>
      </w:r>
    </w:p>
    <w:p w14:paraId="6D7641ED" w14:textId="10C8D969" w:rsidR="00383AEF" w:rsidRPr="00FD4D20" w:rsidRDefault="00A5683E" w:rsidP="00221E35">
      <w:pPr>
        <w:pStyle w:val="a0"/>
        <w:numPr>
          <w:ilvl w:val="0"/>
          <w:numId w:val="122"/>
        </w:numPr>
        <w:tabs>
          <w:tab w:val="left" w:pos="851"/>
        </w:tabs>
        <w:ind w:left="0" w:firstLine="709"/>
      </w:pPr>
      <w:r>
        <w:t xml:space="preserve"> </w:t>
      </w:r>
      <w:r w:rsidR="00383AEF" w:rsidRPr="00FD4D20">
        <w:t>средняя (4-7 уникальных объектов) – 1 балл</w:t>
      </w:r>
      <w:r w:rsidR="00FB4153" w:rsidRPr="00FD4D20">
        <w:t>,</w:t>
      </w:r>
    </w:p>
    <w:p w14:paraId="6CCC1BC1" w14:textId="044951D0" w:rsidR="00383AEF" w:rsidRPr="00FD4D20" w:rsidRDefault="00A5683E" w:rsidP="00221E35">
      <w:pPr>
        <w:pStyle w:val="a0"/>
        <w:numPr>
          <w:ilvl w:val="0"/>
          <w:numId w:val="122"/>
        </w:numPr>
        <w:tabs>
          <w:tab w:val="left" w:pos="851"/>
        </w:tabs>
        <w:ind w:left="0" w:firstLine="709"/>
      </w:pPr>
      <w:r>
        <w:t xml:space="preserve"> </w:t>
      </w:r>
      <w:r w:rsidR="00383AEF" w:rsidRPr="00FD4D20">
        <w:t>высокая (более 7 уникальных объектов) – 2 балла.</w:t>
      </w:r>
    </w:p>
    <w:p w14:paraId="6D51A249" w14:textId="640FD47F" w:rsidR="00383AEF" w:rsidRPr="00FD4D20" w:rsidRDefault="00383AEF" w:rsidP="00FD4D20">
      <w:pPr>
        <w:tabs>
          <w:tab w:val="left" w:pos="851"/>
        </w:tabs>
      </w:pPr>
      <w:r w:rsidRPr="00FD4D20">
        <w:t>6.5.1</w:t>
      </w:r>
      <w:r w:rsidR="00FB4153" w:rsidRPr="00FD4D20">
        <w:t>)</w:t>
      </w:r>
      <w:r w:rsidRPr="00FD4D20">
        <w:t xml:space="preserve"> Наличие экспозиций и экскурсий, посвященных промышленной истории города, опыту рабочих и воздействию на окружающую среду: </w:t>
      </w:r>
    </w:p>
    <w:p w14:paraId="6FCBCF5D" w14:textId="0BD442AD" w:rsidR="00383AEF" w:rsidRPr="00FD4D20" w:rsidRDefault="00A5683E" w:rsidP="00221E35">
      <w:pPr>
        <w:pStyle w:val="a0"/>
        <w:numPr>
          <w:ilvl w:val="0"/>
          <w:numId w:val="123"/>
        </w:numPr>
        <w:tabs>
          <w:tab w:val="left" w:pos="851"/>
        </w:tabs>
        <w:ind w:left="0" w:firstLine="709"/>
      </w:pPr>
      <w:r>
        <w:t xml:space="preserve"> </w:t>
      </w:r>
      <w:r w:rsidR="00383AEF" w:rsidRPr="00FD4D20">
        <w:t>отсутствуют – 0 баллов</w:t>
      </w:r>
      <w:r w:rsidR="00FB4153" w:rsidRPr="00FD4D20">
        <w:t>,</w:t>
      </w:r>
    </w:p>
    <w:p w14:paraId="78DF24EF" w14:textId="690E9D78" w:rsidR="00383AEF" w:rsidRPr="00FD4D20" w:rsidRDefault="00A5683E" w:rsidP="00221E35">
      <w:pPr>
        <w:pStyle w:val="a0"/>
        <w:numPr>
          <w:ilvl w:val="0"/>
          <w:numId w:val="123"/>
        </w:numPr>
        <w:tabs>
          <w:tab w:val="left" w:pos="851"/>
        </w:tabs>
        <w:ind w:left="0" w:firstLine="709"/>
      </w:pPr>
      <w:r>
        <w:t xml:space="preserve"> </w:t>
      </w:r>
      <w:r w:rsidR="00383AEF" w:rsidRPr="00FD4D20">
        <w:t>есть единичные экспозиции и экскурсии – 1 балл</w:t>
      </w:r>
      <w:r w:rsidR="00FB4153" w:rsidRPr="00FD4D20">
        <w:t>,</w:t>
      </w:r>
    </w:p>
    <w:p w14:paraId="2398D24C" w14:textId="70BBEE64" w:rsidR="00383AEF" w:rsidRPr="00FD4D20" w:rsidRDefault="00A5683E" w:rsidP="00221E35">
      <w:pPr>
        <w:pStyle w:val="a0"/>
        <w:numPr>
          <w:ilvl w:val="0"/>
          <w:numId w:val="123"/>
        </w:numPr>
        <w:tabs>
          <w:tab w:val="left" w:pos="851"/>
        </w:tabs>
        <w:ind w:left="0" w:firstLine="709"/>
      </w:pPr>
      <w:r>
        <w:t xml:space="preserve"> </w:t>
      </w:r>
      <w:r w:rsidR="00383AEF" w:rsidRPr="00FD4D20">
        <w:t>развитая сеть экспозиций и экскурсий – 2 балла.</w:t>
      </w:r>
    </w:p>
    <w:p w14:paraId="38C86F9F" w14:textId="043AFCAB" w:rsidR="00383AEF" w:rsidRPr="00FD4D20" w:rsidRDefault="00383AEF" w:rsidP="00FD4D20">
      <w:pPr>
        <w:tabs>
          <w:tab w:val="left" w:pos="851"/>
        </w:tabs>
      </w:pPr>
      <w:r w:rsidRPr="00FD4D20">
        <w:t>6.5.2</w:t>
      </w:r>
      <w:r w:rsidR="00FB4153" w:rsidRPr="00FD4D20">
        <w:t>)</w:t>
      </w:r>
      <w:r w:rsidRPr="00FD4D20">
        <w:t xml:space="preserve"> Наличие арт-кластеров, мастерских, галерей, использующих промышленные пространства: </w:t>
      </w:r>
    </w:p>
    <w:p w14:paraId="7C6F0192" w14:textId="74B55E72" w:rsidR="00383AEF" w:rsidRPr="00FD4D20" w:rsidRDefault="00A5683E" w:rsidP="00221E35">
      <w:pPr>
        <w:pStyle w:val="a0"/>
        <w:numPr>
          <w:ilvl w:val="0"/>
          <w:numId w:val="124"/>
        </w:numPr>
        <w:tabs>
          <w:tab w:val="left" w:pos="851"/>
        </w:tabs>
        <w:ind w:left="0" w:firstLine="709"/>
      </w:pPr>
      <w:r>
        <w:t xml:space="preserve"> </w:t>
      </w:r>
      <w:r w:rsidR="00383AEF" w:rsidRPr="00FD4D20">
        <w:t>отсутствуют – 0 баллов</w:t>
      </w:r>
      <w:r w:rsidR="00FB4153" w:rsidRPr="00FD4D20">
        <w:t>,</w:t>
      </w:r>
    </w:p>
    <w:p w14:paraId="499C43F0" w14:textId="6CF53FCF" w:rsidR="00383AEF" w:rsidRPr="00FD4D20" w:rsidRDefault="00A5683E" w:rsidP="00221E35">
      <w:pPr>
        <w:pStyle w:val="a0"/>
        <w:numPr>
          <w:ilvl w:val="0"/>
          <w:numId w:val="124"/>
        </w:numPr>
        <w:tabs>
          <w:tab w:val="left" w:pos="851"/>
        </w:tabs>
        <w:ind w:left="0" w:firstLine="709"/>
      </w:pPr>
      <w:r>
        <w:t xml:space="preserve"> </w:t>
      </w:r>
      <w:r w:rsidR="00383AEF" w:rsidRPr="00FD4D20">
        <w:t>есть отдельные объекты – 1 балл</w:t>
      </w:r>
      <w:r w:rsidR="00FB4153" w:rsidRPr="00FD4D20">
        <w:t>,</w:t>
      </w:r>
    </w:p>
    <w:p w14:paraId="0AE71872" w14:textId="179DE6E8" w:rsidR="00383AEF" w:rsidRPr="00FD4D20" w:rsidRDefault="00A5683E" w:rsidP="00221E35">
      <w:pPr>
        <w:pStyle w:val="a0"/>
        <w:numPr>
          <w:ilvl w:val="0"/>
          <w:numId w:val="124"/>
        </w:numPr>
        <w:tabs>
          <w:tab w:val="left" w:pos="851"/>
        </w:tabs>
        <w:ind w:left="0" w:firstLine="709"/>
      </w:pPr>
      <w:r>
        <w:t xml:space="preserve"> </w:t>
      </w:r>
      <w:r w:rsidR="00383AEF" w:rsidRPr="00FD4D20">
        <w:t>развитая сеть арт-кластеров и творческих пространств – 2 балла.</w:t>
      </w:r>
    </w:p>
    <w:p w14:paraId="5EA1811D" w14:textId="77777777" w:rsidR="00383AEF" w:rsidRPr="00FD4D20" w:rsidRDefault="00383AEF" w:rsidP="00FD4D20">
      <w:pPr>
        <w:tabs>
          <w:tab w:val="left" w:pos="851"/>
        </w:tabs>
      </w:pPr>
      <w:r w:rsidRPr="00FD4D20">
        <w:t xml:space="preserve">6.5.3 Наличие образовательных программ и семинаров для школ и широкой общественности: </w:t>
      </w:r>
    </w:p>
    <w:p w14:paraId="74E31C1C" w14:textId="1FB00BC1" w:rsidR="00383AEF" w:rsidRPr="00FD4D20" w:rsidRDefault="00A5683E" w:rsidP="00221E35">
      <w:pPr>
        <w:pStyle w:val="a0"/>
        <w:numPr>
          <w:ilvl w:val="0"/>
          <w:numId w:val="125"/>
        </w:numPr>
        <w:tabs>
          <w:tab w:val="left" w:pos="851"/>
        </w:tabs>
        <w:ind w:left="0" w:firstLine="709"/>
      </w:pPr>
      <w:r>
        <w:t xml:space="preserve"> </w:t>
      </w:r>
      <w:r w:rsidR="00383AEF" w:rsidRPr="00FD4D20">
        <w:t>отсутствуют – 0 баллов</w:t>
      </w:r>
      <w:r w:rsidR="00FB4153" w:rsidRPr="00FD4D20">
        <w:t>,</w:t>
      </w:r>
    </w:p>
    <w:p w14:paraId="47BA5190" w14:textId="3FBFAACD" w:rsidR="00383AEF" w:rsidRPr="00FD4D20" w:rsidRDefault="00A5683E" w:rsidP="00221E35">
      <w:pPr>
        <w:pStyle w:val="a0"/>
        <w:numPr>
          <w:ilvl w:val="0"/>
          <w:numId w:val="125"/>
        </w:numPr>
        <w:tabs>
          <w:tab w:val="left" w:pos="851"/>
        </w:tabs>
        <w:ind w:left="0" w:firstLine="709"/>
      </w:pPr>
      <w:r>
        <w:t xml:space="preserve"> </w:t>
      </w:r>
      <w:r w:rsidR="00383AEF" w:rsidRPr="00FD4D20">
        <w:t>есть отдельные программы и семинары – 1 балл</w:t>
      </w:r>
      <w:r w:rsidR="00FB4153" w:rsidRPr="00FD4D20">
        <w:t>,</w:t>
      </w:r>
    </w:p>
    <w:p w14:paraId="51D7D0A9" w14:textId="37086373" w:rsidR="00383AEF" w:rsidRPr="00FD4D20" w:rsidRDefault="00A5683E" w:rsidP="00221E35">
      <w:pPr>
        <w:pStyle w:val="a0"/>
        <w:numPr>
          <w:ilvl w:val="0"/>
          <w:numId w:val="125"/>
        </w:numPr>
        <w:tabs>
          <w:tab w:val="left" w:pos="851"/>
        </w:tabs>
        <w:ind w:left="0" w:firstLine="709"/>
      </w:pPr>
      <w:r>
        <w:t xml:space="preserve"> </w:t>
      </w:r>
      <w:r w:rsidR="00383AEF" w:rsidRPr="00FD4D20">
        <w:t>широкий спектр образовательных программ и семинаров – 2 балла.</w:t>
      </w:r>
    </w:p>
    <w:p w14:paraId="5F6CCAF2" w14:textId="77777777" w:rsidR="00383AEF" w:rsidRPr="00FD4D20" w:rsidRDefault="00383AEF" w:rsidP="00FD4D20">
      <w:pPr>
        <w:tabs>
          <w:tab w:val="left" w:pos="851"/>
        </w:tabs>
      </w:pPr>
      <w:r w:rsidRPr="00FD4D20">
        <w:t xml:space="preserve">6.5.4 Наличие тематических мероприятий и фестивалей, связанных с промышленным наследием: </w:t>
      </w:r>
    </w:p>
    <w:p w14:paraId="6BB280CD" w14:textId="57DBF89C" w:rsidR="00383AEF" w:rsidRPr="00FD4D20" w:rsidRDefault="00A5683E" w:rsidP="00221E35">
      <w:pPr>
        <w:pStyle w:val="a0"/>
        <w:numPr>
          <w:ilvl w:val="0"/>
          <w:numId w:val="126"/>
        </w:numPr>
        <w:tabs>
          <w:tab w:val="left" w:pos="851"/>
        </w:tabs>
        <w:ind w:left="0" w:firstLine="709"/>
      </w:pPr>
      <w:r>
        <w:t xml:space="preserve"> </w:t>
      </w:r>
      <w:r w:rsidR="00383AEF" w:rsidRPr="00FD4D20">
        <w:t>отсутствуют – 0 баллов</w:t>
      </w:r>
      <w:r w:rsidR="00FB4153" w:rsidRPr="00FD4D20">
        <w:t>,</w:t>
      </w:r>
    </w:p>
    <w:p w14:paraId="3A041EFA" w14:textId="2CDD5D9A" w:rsidR="00383AEF" w:rsidRPr="00FD4D20" w:rsidRDefault="00A5683E" w:rsidP="00221E35">
      <w:pPr>
        <w:pStyle w:val="a0"/>
        <w:numPr>
          <w:ilvl w:val="0"/>
          <w:numId w:val="126"/>
        </w:numPr>
        <w:tabs>
          <w:tab w:val="left" w:pos="851"/>
        </w:tabs>
        <w:ind w:left="0" w:firstLine="709"/>
      </w:pPr>
      <w:r>
        <w:t xml:space="preserve"> </w:t>
      </w:r>
      <w:r w:rsidR="00383AEF" w:rsidRPr="00FD4D20">
        <w:t>проводятся отдельные мероприятия – 1 балл</w:t>
      </w:r>
      <w:r w:rsidR="00FB4153" w:rsidRPr="00FD4D20">
        <w:t>,</w:t>
      </w:r>
    </w:p>
    <w:p w14:paraId="2BE1096F" w14:textId="435CAA1F" w:rsidR="00383AEF" w:rsidRPr="00FD4D20" w:rsidRDefault="00A5683E" w:rsidP="00221E35">
      <w:pPr>
        <w:pStyle w:val="a0"/>
        <w:numPr>
          <w:ilvl w:val="0"/>
          <w:numId w:val="126"/>
        </w:numPr>
        <w:tabs>
          <w:tab w:val="left" w:pos="851"/>
        </w:tabs>
        <w:ind w:left="0" w:firstLine="709"/>
      </w:pPr>
      <w:r>
        <w:t xml:space="preserve"> </w:t>
      </w:r>
      <w:r w:rsidR="00383AEF" w:rsidRPr="00FD4D20">
        <w:t>регулярные и масштабные мероприятия и фестивали – 2 балла.</w:t>
      </w:r>
    </w:p>
    <w:p w14:paraId="73339F5E" w14:textId="3422380B" w:rsidR="00383AEF" w:rsidRPr="00E87C88" w:rsidRDefault="00284679" w:rsidP="00C013BC">
      <w:r>
        <w:t>Рисунок 5</w:t>
      </w:r>
      <w:r w:rsidR="00383AEF" w:rsidRPr="00E87C88">
        <w:t xml:space="preserve"> демонстрирует распределение индикаторов по уровням 1,2,3, где уровень 1 - базовый, уровень 2 – продвинутый, 3 </w:t>
      </w:r>
      <w:r w:rsidR="00383AEF" w:rsidRPr="0049375F">
        <w:t xml:space="preserve">уровень - экспертный. Для оценки туристического потенциала города на 3 уровне </w:t>
      </w:r>
      <w:r w:rsidR="0049375F" w:rsidRPr="0049375F">
        <w:t>необходимо привлечение квалифицированных экспертов для корректной интерпретации полученной информации, а также доступ к данным, которые не являются общедоступными</w:t>
      </w:r>
      <w:r w:rsidR="00383AEF" w:rsidRPr="0049375F">
        <w:t>. Соответственно</w:t>
      </w:r>
      <w:r w:rsidR="00383AEF" w:rsidRPr="00E87C88">
        <w:t xml:space="preserve">, если выполнить оценку туристического потенциала на экспертном уровне нет возможности из-за отсутствия данных или профессиональных компетенций, </w:t>
      </w:r>
      <w:r w:rsidR="0049375F">
        <w:t>есть возможность</w:t>
      </w:r>
      <w:r w:rsidR="00383AEF" w:rsidRPr="00E87C88">
        <w:t xml:space="preserve"> произвести оценку на уровнях 1 и 2 (базовый и продвинутый). Входные данные для оценки туристического потенциала на уровне 1 являются общедоступными, их можно загрузить из открытых источников. Оценка </w:t>
      </w:r>
      <w:r w:rsidR="00383AEF" w:rsidRPr="00E87C88">
        <w:lastRenderedPageBreak/>
        <w:t>для уровня 2 представляет собой оценку по критериям и индикаторам уровня 1 и уровня 2, баллы этих двух уровней суммируются. Соответственно, для оценки на экспертном уровне, будут суммироваться баллы, полученные в ходе оценки на уровнях 1, 2, и 3.</w:t>
      </w:r>
    </w:p>
    <w:p w14:paraId="1E75D442" w14:textId="77777777" w:rsidR="00383AEF" w:rsidRPr="00E87C88" w:rsidRDefault="00383AEF" w:rsidP="0005192B">
      <w:pPr>
        <w:ind w:left="284" w:hanging="284"/>
        <w:jc w:val="center"/>
      </w:pPr>
      <w:r w:rsidRPr="00E87C88">
        <w:rPr>
          <w:noProof/>
        </w:rPr>
        <w:drawing>
          <wp:inline distT="0" distB="0" distL="0" distR="0" wp14:anchorId="0EAE312D" wp14:editId="51629013">
            <wp:extent cx="6235700" cy="5384106"/>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5490" cy="5392559"/>
                    </a:xfrm>
                    <a:prstGeom prst="rect">
                      <a:avLst/>
                    </a:prstGeom>
                  </pic:spPr>
                </pic:pic>
              </a:graphicData>
            </a:graphic>
          </wp:inline>
        </w:drawing>
      </w:r>
    </w:p>
    <w:p w14:paraId="295CAC3D" w14:textId="014B11B4" w:rsidR="00383AEF" w:rsidRPr="00E87C88" w:rsidRDefault="00383AEF" w:rsidP="00C013BC">
      <w:pPr>
        <w:jc w:val="center"/>
      </w:pPr>
      <w:r w:rsidRPr="00E87C88">
        <w:t xml:space="preserve">Рисунок </w:t>
      </w:r>
      <w:bookmarkStart w:id="50" w:name="_Hlk217857347"/>
      <w:r w:rsidR="009633AB">
        <w:t xml:space="preserve">5 </w:t>
      </w:r>
      <w:r w:rsidRPr="00E87C88">
        <w:t xml:space="preserve">– </w:t>
      </w:r>
      <w:bookmarkStart w:id="51" w:name="_Hlk217857388"/>
      <w:r w:rsidRPr="00E87C88">
        <w:t>Таблица оценки туристического потенциала согласно уровням</w:t>
      </w:r>
      <w:bookmarkEnd w:id="50"/>
      <w:r w:rsidRPr="00E87C88">
        <w:t>, предложен</w:t>
      </w:r>
      <w:r w:rsidR="00284679">
        <w:t>о</w:t>
      </w:r>
      <w:r w:rsidRPr="00E87C88">
        <w:t xml:space="preserve"> автором</w:t>
      </w:r>
      <w:bookmarkEnd w:id="51"/>
    </w:p>
    <w:p w14:paraId="20939A84" w14:textId="593E484D" w:rsidR="00383AEF" w:rsidRPr="000E215D" w:rsidRDefault="00383AEF" w:rsidP="00221E35">
      <w:pPr>
        <w:pStyle w:val="2"/>
        <w:numPr>
          <w:ilvl w:val="1"/>
          <w:numId w:val="20"/>
        </w:numPr>
        <w:tabs>
          <w:tab w:val="clear" w:pos="1134"/>
          <w:tab w:val="left" w:pos="426"/>
        </w:tabs>
        <w:spacing w:before="0" w:after="0"/>
        <w:ind w:left="0" w:firstLine="709"/>
      </w:pPr>
      <w:bookmarkStart w:id="52" w:name="_Toc201605711"/>
      <w:bookmarkStart w:id="53" w:name="_Toc228887941"/>
      <w:r w:rsidRPr="000E215D">
        <w:t>Форма представления результатов</w:t>
      </w:r>
      <w:bookmarkEnd w:id="52"/>
      <w:r w:rsidR="00CB15F4" w:rsidRPr="000E215D">
        <w:t>, интерпретация результатов, а также предоставление рекомендаций в соответствии с полученным результатов</w:t>
      </w:r>
      <w:bookmarkEnd w:id="53"/>
    </w:p>
    <w:p w14:paraId="599B791E" w14:textId="4614B808" w:rsidR="00383AEF" w:rsidRDefault="00383AEF" w:rsidP="00C013BC">
      <w:r w:rsidRPr="000E215D">
        <w:t xml:space="preserve">Несмотря на разнообразие входных данных и наличие неколичественных данных, которые оцениваются в соответствии с критериями и индикаторами, итоговый результат </w:t>
      </w:r>
      <w:r w:rsidR="00AE340D" w:rsidRPr="000E215D">
        <w:t>алгоритма</w:t>
      </w:r>
      <w:r w:rsidRPr="000E215D">
        <w:t xml:space="preserve"> должен иметь строгую</w:t>
      </w:r>
      <w:r>
        <w:t xml:space="preserve"> структуру, позволяющую оценить туристический потенциал города, а также сравнить полученные результаты разных городов между собой.</w:t>
      </w:r>
    </w:p>
    <w:p w14:paraId="3C825275" w14:textId="258FC668" w:rsidR="00383AEF" w:rsidRPr="00FB2631" w:rsidRDefault="00383AEF" w:rsidP="00C013BC">
      <w:r>
        <w:t>Результат применения алгоритма представляется в виде таблицы с результатами по каждому индикатору, критерию</w:t>
      </w:r>
      <w:r w:rsidRPr="001B733B">
        <w:t xml:space="preserve"> </w:t>
      </w:r>
      <w:r>
        <w:t xml:space="preserve">в баллах и процентах, а также итоговому индексу туристического потенциала, выраженному в баллах и в процентах. При необходимости </w:t>
      </w:r>
      <w:r>
        <w:lastRenderedPageBreak/>
        <w:t xml:space="preserve">могут быть представлены примечания по каждому критерию, индикатору для уточнения </w:t>
      </w:r>
      <w:r w:rsidRPr="00FB2631">
        <w:t>некоторой информации.</w:t>
      </w:r>
    </w:p>
    <w:p w14:paraId="6EA2352F" w14:textId="23E4D756" w:rsidR="00383AEF" w:rsidRPr="00FB2631" w:rsidRDefault="00383AEF" w:rsidP="00C013BC">
      <w:r w:rsidRPr="00FB2631">
        <w:t>Диапазон значений итогового полученного индекса оценки туристического потенциала города будет варьироваться в зависимости от уровня оценки туристического потенциала (базовый, продвинутый, экспертный) и индикаторов на каждом из этих уровней, а также наличия данных по каждому из этих индикаторов.</w:t>
      </w:r>
    </w:p>
    <w:p w14:paraId="5FDF2E61" w14:textId="77777777" w:rsidR="00383AEF" w:rsidRPr="00FB2631" w:rsidRDefault="00383AEF" w:rsidP="00C013BC">
      <w:r w:rsidRPr="00FB2631">
        <w:t xml:space="preserve">Возможен следующий вариант интерпретации полученных значений: </w:t>
      </w:r>
    </w:p>
    <w:p w14:paraId="10032512" w14:textId="616F4196" w:rsidR="00383AEF" w:rsidRPr="00FB2631" w:rsidRDefault="00383AEF" w:rsidP="00221E35">
      <w:pPr>
        <w:pStyle w:val="a0"/>
        <w:numPr>
          <w:ilvl w:val="0"/>
          <w:numId w:val="11"/>
        </w:numPr>
        <w:ind w:left="0" w:firstLine="709"/>
      </w:pPr>
      <w:r w:rsidRPr="00FB2631">
        <w:t>город с высоким туристическим потенциалом – город, успешно функционирующий во всех сферах, где поток туристов является высоким и постоянным (такому городу необходимы только поддерживающие мероприятия)</w:t>
      </w:r>
      <w:r w:rsidR="00FB2631" w:rsidRPr="00FB2631">
        <w:t>,</w:t>
      </w:r>
    </w:p>
    <w:p w14:paraId="63B1D13E" w14:textId="586A93CA" w:rsidR="00383AEF" w:rsidRPr="00FB2631" w:rsidRDefault="00383AEF" w:rsidP="00221E35">
      <w:pPr>
        <w:pStyle w:val="a0"/>
        <w:numPr>
          <w:ilvl w:val="0"/>
          <w:numId w:val="11"/>
        </w:numPr>
        <w:ind w:left="0" w:firstLine="709"/>
      </w:pPr>
      <w:r w:rsidRPr="00FB2631">
        <w:t>город со средним туристическим потенциалом – город, где поток туристов является средним и нерегулярным, есть объекты туризма (такому городу необходим ряд мер по улучшению городской среды, развитию объектов туризма)</w:t>
      </w:r>
      <w:r w:rsidR="00FB2631" w:rsidRPr="00FB2631">
        <w:t>,</w:t>
      </w:r>
    </w:p>
    <w:p w14:paraId="37B53015" w14:textId="29473E08" w:rsidR="00383AEF" w:rsidRPr="00FB2631" w:rsidRDefault="00383AEF" w:rsidP="00221E35">
      <w:pPr>
        <w:pStyle w:val="a0"/>
        <w:numPr>
          <w:ilvl w:val="0"/>
          <w:numId w:val="11"/>
        </w:numPr>
        <w:ind w:left="0" w:firstLine="709"/>
      </w:pPr>
      <w:r w:rsidRPr="00FB2631">
        <w:t xml:space="preserve">город с низким туристическим потенциалом – город, безуспешно функционирующий во всех сферах, где поток туристов является низким и непостоянным, либо стремится к нулю, а качество городской среды является низким (такому городу необходимо большое количество мероприятий по созданию объектов туризма, проектов по созданию комфортной городской среды). </w:t>
      </w:r>
    </w:p>
    <w:p w14:paraId="3D02796F" w14:textId="3A11AFD8" w:rsidR="00383AEF" w:rsidRPr="00C77B07" w:rsidRDefault="00383AEF" w:rsidP="00C013BC">
      <w:r>
        <w:t>Максимальный балл, который может быть набран в рамках оценки туристического потенциала предложенного алгоритма – 16</w:t>
      </w:r>
      <w:r w:rsidR="008A1FDD">
        <w:t>1</w:t>
      </w:r>
      <w:r>
        <w:t xml:space="preserve"> балл. Ниже, на ри</w:t>
      </w:r>
      <w:r w:rsidR="00376973">
        <w:t>сунке 6</w:t>
      </w:r>
      <w:r>
        <w:t xml:space="preserve">, представлена таблица интерпретации </w:t>
      </w:r>
      <w:r w:rsidRPr="00A21E03">
        <w:t xml:space="preserve">полученных результатов в соответствии с выбранным уровнем (базовый, продвинутый, </w:t>
      </w:r>
      <w:r>
        <w:t>экспертный</w:t>
      </w:r>
      <w:r w:rsidRPr="00A21E03">
        <w:t>)</w:t>
      </w:r>
      <w:r>
        <w:t xml:space="preserve"> оценки туристического потенциала города. Сравнивать </w:t>
      </w:r>
      <w:r w:rsidR="000F53CD">
        <w:t>блоки критериев</w:t>
      </w:r>
      <w:r>
        <w:t xml:space="preserve"> между собой следует только в процентах, так как </w:t>
      </w:r>
      <w:r w:rsidR="000F53CD">
        <w:t>блоки критериев</w:t>
      </w:r>
      <w:r>
        <w:t xml:space="preserve"> имеют различную значимость при оценке туристического потенциала и максимальный балл у </w:t>
      </w:r>
      <w:r w:rsidR="000F53CD">
        <w:t>блоков</w:t>
      </w:r>
      <w:r>
        <w:t xml:space="preserve"> не совпадает.</w:t>
      </w:r>
    </w:p>
    <w:p w14:paraId="22F96F11" w14:textId="77777777" w:rsidR="00383AEF" w:rsidRPr="000120FC" w:rsidRDefault="00383AEF" w:rsidP="00C013BC"/>
    <w:p w14:paraId="5626AD8D" w14:textId="77777777" w:rsidR="00383AEF" w:rsidRDefault="00383AEF" w:rsidP="00383AEF">
      <w:pPr>
        <w:ind w:firstLine="426"/>
        <w:jc w:val="left"/>
        <w:rPr>
          <w:highlight w:val="green"/>
        </w:rPr>
      </w:pPr>
      <w:r>
        <w:rPr>
          <w:noProof/>
        </w:rPr>
        <w:lastRenderedPageBreak/>
        <w:drawing>
          <wp:inline distT="0" distB="0" distL="0" distR="0" wp14:anchorId="75F185A0" wp14:editId="4BB21F69">
            <wp:extent cx="5336278" cy="524475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6278" cy="5244751"/>
                    </a:xfrm>
                    <a:prstGeom prst="rect">
                      <a:avLst/>
                    </a:prstGeom>
                  </pic:spPr>
                </pic:pic>
              </a:graphicData>
            </a:graphic>
          </wp:inline>
        </w:drawing>
      </w:r>
    </w:p>
    <w:p w14:paraId="24DCD3EA" w14:textId="0AABD3DD" w:rsidR="00383AEF" w:rsidRPr="00C05F5B" w:rsidRDefault="00383AEF" w:rsidP="00C013BC">
      <w:pPr>
        <w:jc w:val="center"/>
      </w:pPr>
      <w:r w:rsidRPr="0096404D">
        <w:t xml:space="preserve">Рисунок </w:t>
      </w:r>
      <w:r w:rsidR="0045598A">
        <w:t>6</w:t>
      </w:r>
      <w:r w:rsidRPr="0096404D">
        <w:t xml:space="preserve"> </w:t>
      </w:r>
      <w:bookmarkStart w:id="54" w:name="_Hlk217857971"/>
      <w:r w:rsidRPr="0096404D">
        <w:t>– Таблица интерпретации полученных результатов в соответствии с</w:t>
      </w:r>
      <w:bookmarkEnd w:id="54"/>
      <w:r w:rsidRPr="0096404D">
        <w:t xml:space="preserve"> выбранным</w:t>
      </w:r>
      <w:r>
        <w:t xml:space="preserve"> уровнем, предложенная автором</w:t>
      </w:r>
    </w:p>
    <w:p w14:paraId="0F7FB4EB" w14:textId="13E52684" w:rsidR="00337DC5" w:rsidRPr="00FB2631" w:rsidRDefault="00337DC5" w:rsidP="00C013BC">
      <w:r w:rsidRPr="00FB2631">
        <w:t>В зависимости от итогового результата, рекомендации делятся на уровни интенсивности:</w:t>
      </w:r>
    </w:p>
    <w:p w14:paraId="0696948D" w14:textId="41E8DFDC" w:rsidR="00FB2631" w:rsidRPr="00EB4D4C" w:rsidRDefault="00FB2631" w:rsidP="00AF6B82">
      <w:pPr>
        <w:pStyle w:val="a0"/>
        <w:numPr>
          <w:ilvl w:val="0"/>
          <w:numId w:val="28"/>
        </w:numPr>
        <w:ind w:hanging="11"/>
      </w:pPr>
      <w:r w:rsidRPr="00FB2631">
        <w:t>п</w:t>
      </w:r>
      <w:r w:rsidR="00337DC5" w:rsidRPr="00FB2631">
        <w:t xml:space="preserve">ри </w:t>
      </w:r>
      <w:r w:rsidR="00337DC5" w:rsidRPr="00EB4D4C">
        <w:t>низком потенциале рекомендации носят реанимационный характер — фокус на базовой безопасности, дорогах и выявлении минимум одной уникальной «точки роста»</w:t>
      </w:r>
      <w:r w:rsidRPr="00EB4D4C">
        <w:t>,</w:t>
      </w:r>
    </w:p>
    <w:p w14:paraId="467393F9" w14:textId="77777777" w:rsidR="00FB2631" w:rsidRPr="00EB4D4C" w:rsidRDefault="00FB2631" w:rsidP="00AF6B82">
      <w:pPr>
        <w:pStyle w:val="a0"/>
        <w:numPr>
          <w:ilvl w:val="0"/>
          <w:numId w:val="28"/>
        </w:numPr>
        <w:ind w:hanging="11"/>
      </w:pPr>
      <w:r w:rsidRPr="00EB4D4C">
        <w:t>п</w:t>
      </w:r>
      <w:r w:rsidR="00337DC5" w:rsidRPr="00EB4D4C">
        <w:t>ри среднем потенциале рекомендации носят инфраструктурный характер — фокус на отелях, сервисе и событийном наполнении</w:t>
      </w:r>
      <w:r w:rsidRPr="00EB4D4C">
        <w:t>,</w:t>
      </w:r>
    </w:p>
    <w:p w14:paraId="46BA7BBE" w14:textId="1EEB5DA0" w:rsidR="00AA1509" w:rsidRPr="00EB4D4C" w:rsidRDefault="00FB2631" w:rsidP="00AF6B82">
      <w:pPr>
        <w:pStyle w:val="a0"/>
        <w:numPr>
          <w:ilvl w:val="0"/>
          <w:numId w:val="28"/>
        </w:numPr>
        <w:ind w:hanging="11"/>
      </w:pPr>
      <w:r w:rsidRPr="00EB4D4C">
        <w:t>п</w:t>
      </w:r>
      <w:r w:rsidR="00337DC5" w:rsidRPr="00EB4D4C">
        <w:t>ри высоком потенциале рекомендации носят маркетинговый характер — фокус на продвижении бренда на федеральный уровень, цифровизации и масштабировании существующих сценариев.</w:t>
      </w:r>
    </w:p>
    <w:p w14:paraId="4B1CEEEB" w14:textId="4F6E49DD" w:rsidR="00337DC5" w:rsidRPr="00EB4D4C" w:rsidRDefault="00337DC5" w:rsidP="00C013BC">
      <w:r w:rsidRPr="00EB4D4C">
        <w:t>Рекомендации по развитию туристического потенциала на основе выявленных дефицитов:</w:t>
      </w:r>
    </w:p>
    <w:p w14:paraId="30067FDE" w14:textId="4C0F2A6B" w:rsidR="00337DC5" w:rsidRPr="00EB4D4C" w:rsidRDefault="00337DC5" w:rsidP="00AF6B82">
      <w:pPr>
        <w:pStyle w:val="a0"/>
        <w:numPr>
          <w:ilvl w:val="0"/>
          <w:numId w:val="58"/>
        </w:numPr>
        <w:ind w:hanging="11"/>
      </w:pPr>
      <w:r w:rsidRPr="00EB4D4C">
        <w:t>Блок «Общие характеристики»</w:t>
      </w:r>
      <w:r w:rsidR="00AF6B82">
        <w:t>.</w:t>
      </w:r>
    </w:p>
    <w:p w14:paraId="7E3CF99E" w14:textId="720B9E9A" w:rsidR="00337DC5" w:rsidRPr="00EB4D4C" w:rsidRDefault="00337DC5" w:rsidP="00C013BC">
      <w:r w:rsidRPr="00EB4D4C">
        <w:lastRenderedPageBreak/>
        <w:t>Рекомендации: смена позиционирования с «массового туризма» на «эксклюзивный/камерный». Разработка уникального бренда малого города, развитие межмуниципальных связей для включения города в состав крупных туристических маршрутов, стимулирование притока «цифровых кочевников» для улучшения демографических показателей.</w:t>
      </w:r>
    </w:p>
    <w:p w14:paraId="04412D2B" w14:textId="7CDB3078" w:rsidR="00337DC5" w:rsidRPr="00EB4D4C" w:rsidRDefault="00337DC5" w:rsidP="00AF6B82">
      <w:pPr>
        <w:pStyle w:val="a0"/>
        <w:numPr>
          <w:ilvl w:val="0"/>
          <w:numId w:val="58"/>
        </w:numPr>
        <w:ind w:hanging="11"/>
      </w:pPr>
      <w:r w:rsidRPr="00EB4D4C">
        <w:t xml:space="preserve"> Блок «Культурно-историческая и природная ценность»</w:t>
      </w:r>
      <w:r w:rsidR="00AF6B82">
        <w:t>.</w:t>
      </w:r>
    </w:p>
    <w:p w14:paraId="05442375" w14:textId="0D754420" w:rsidR="00337DC5" w:rsidRPr="00EB4D4C" w:rsidRDefault="00337DC5" w:rsidP="00C013BC">
      <w:r w:rsidRPr="00EB4D4C">
        <w:t xml:space="preserve">Рекомендации: </w:t>
      </w:r>
      <w:r w:rsidR="00612A81" w:rsidRPr="00EB4D4C">
        <w:t>в данном направлении фокус смещается на формирование добавочной ценности территорий через глубокую интерпретацию их наследия. Например, проведение</w:t>
      </w:r>
      <w:r w:rsidRPr="00EB4D4C">
        <w:t xml:space="preserve"> реставрационных работ</w:t>
      </w:r>
      <w:r w:rsidR="008A5103" w:rsidRPr="00EB4D4C">
        <w:t xml:space="preserve">, </w:t>
      </w:r>
      <w:r w:rsidRPr="00EB4D4C">
        <w:t>работа над культурной составляющей (выставки, музеи, поддержание культуры и обычаев коренных народов).</w:t>
      </w:r>
    </w:p>
    <w:p w14:paraId="2210EF63" w14:textId="0614E5F4" w:rsidR="00337DC5" w:rsidRPr="00EB4D4C" w:rsidRDefault="00337DC5" w:rsidP="00AF6B82">
      <w:pPr>
        <w:pStyle w:val="a0"/>
        <w:numPr>
          <w:ilvl w:val="0"/>
          <w:numId w:val="58"/>
        </w:numPr>
        <w:ind w:hanging="11"/>
      </w:pPr>
      <w:r w:rsidRPr="00EB4D4C">
        <w:t>Блок «Перемещение внутри города, региона, страны»</w:t>
      </w:r>
      <w:r w:rsidR="00AF6B82">
        <w:t>.</w:t>
      </w:r>
    </w:p>
    <w:p w14:paraId="68A828C6" w14:textId="145B0E6F" w:rsidR="00337DC5" w:rsidRPr="00EB4D4C" w:rsidRDefault="00337DC5" w:rsidP="00C013BC">
      <w:r w:rsidRPr="00EB4D4C">
        <w:t xml:space="preserve">Рекомендации: </w:t>
      </w:r>
      <w:r w:rsidR="007068A8" w:rsidRPr="00EB4D4C">
        <w:t xml:space="preserve">приоритетной задачей является обеспечение беспрерывного доступа к ключевым локациям от основных транспортных узлов. Это требует не только ремонта дорог, а создания </w:t>
      </w:r>
      <w:r w:rsidR="002A505C" w:rsidRPr="00EB4D4C">
        <w:t>связной</w:t>
      </w:r>
      <w:r w:rsidR="007068A8" w:rsidRPr="00EB4D4C">
        <w:t xml:space="preserve"> системы: синхронизации расписания общественного транспорта с туристическими потоками, запуска специализированных</w:t>
      </w:r>
      <w:r w:rsidR="002A505C" w:rsidRPr="00EB4D4C">
        <w:t xml:space="preserve"> маршрутов</w:t>
      </w:r>
      <w:r w:rsidR="007068A8" w:rsidRPr="00EB4D4C">
        <w:t>.</w:t>
      </w:r>
    </w:p>
    <w:p w14:paraId="163119C3" w14:textId="62371582" w:rsidR="00337DC5" w:rsidRPr="00EB4D4C" w:rsidRDefault="00337DC5" w:rsidP="00AF6B82">
      <w:pPr>
        <w:pStyle w:val="a0"/>
        <w:numPr>
          <w:ilvl w:val="0"/>
          <w:numId w:val="58"/>
        </w:numPr>
        <w:ind w:hanging="11"/>
      </w:pPr>
      <w:r w:rsidRPr="00EB4D4C">
        <w:t>Блок «Качество городской среды и безопасность»</w:t>
      </w:r>
      <w:r w:rsidR="00AF6B82">
        <w:t>.</w:t>
      </w:r>
    </w:p>
    <w:p w14:paraId="32944A71" w14:textId="08F63120" w:rsidR="00337DC5" w:rsidRPr="00EB4D4C" w:rsidRDefault="00337DC5" w:rsidP="00C013BC">
      <w:r w:rsidRPr="00EB4D4C">
        <w:t xml:space="preserve">Рекомендации: </w:t>
      </w:r>
      <w:r w:rsidR="00612A81" w:rsidRPr="00EB4D4C">
        <w:t>стратегия повышения качества среды базируется на принципах инклюзивности и психологического комфорта</w:t>
      </w:r>
      <w:r w:rsidRPr="00EB4D4C">
        <w:t>. Внедрение систем «Умный город» (видеонаблюдение, адаптивное освещение), благоустройство парков и скверов, внедрение дизайн-кода города для устранения визуального шума</w:t>
      </w:r>
      <w:r w:rsidR="00C74D2D" w:rsidRPr="00EB4D4C">
        <w:t xml:space="preserve">, </w:t>
      </w:r>
      <w:r w:rsidRPr="00EB4D4C">
        <w:t>создание инклюзивной среды.</w:t>
      </w:r>
    </w:p>
    <w:p w14:paraId="7DF89B4D" w14:textId="43AD5093" w:rsidR="00337DC5" w:rsidRPr="00EB4D4C" w:rsidRDefault="00337DC5" w:rsidP="00AF6B82">
      <w:pPr>
        <w:pStyle w:val="a0"/>
        <w:numPr>
          <w:ilvl w:val="0"/>
          <w:numId w:val="58"/>
        </w:numPr>
        <w:ind w:hanging="11"/>
      </w:pPr>
      <w:r w:rsidRPr="00EB4D4C">
        <w:t>Блок «Досуг и инфраструктура»</w:t>
      </w:r>
      <w:r w:rsidR="00AF6B82">
        <w:t>.</w:t>
      </w:r>
    </w:p>
    <w:p w14:paraId="2D7765DF" w14:textId="7309A386" w:rsidR="00337DC5" w:rsidRPr="00EB4D4C" w:rsidRDefault="00337DC5" w:rsidP="00C013BC">
      <w:r w:rsidRPr="00EB4D4C">
        <w:t>Рекомендаци</w:t>
      </w:r>
      <w:r w:rsidR="00C74D2D" w:rsidRPr="00EB4D4C">
        <w:t>и</w:t>
      </w:r>
      <w:r w:rsidRPr="00EB4D4C">
        <w:t xml:space="preserve">: </w:t>
      </w:r>
      <w:r w:rsidR="00C74D2D" w:rsidRPr="00EB4D4C">
        <w:t>с</w:t>
      </w:r>
      <w:r w:rsidRPr="00EB4D4C">
        <w:t>тимулирование малого и среднего предпринимательства.</w:t>
      </w:r>
      <w:r w:rsidR="00C74D2D" w:rsidRPr="00EB4D4C">
        <w:t xml:space="preserve"> </w:t>
      </w:r>
      <w:r w:rsidRPr="00EB4D4C">
        <w:t>Предоставление налоговых льгот для открытия гостевых домов и аутентичных кафе</w:t>
      </w:r>
      <w:r w:rsidR="00C74D2D" w:rsidRPr="00EB4D4C">
        <w:t>,</w:t>
      </w:r>
      <w:r w:rsidRPr="00EB4D4C">
        <w:t xml:space="preserve"> разработка круглогодичного событийного календаря (фестивали, ярмарки, конференции)</w:t>
      </w:r>
      <w:r w:rsidR="00C74D2D" w:rsidRPr="00EB4D4C">
        <w:t xml:space="preserve">, </w:t>
      </w:r>
      <w:r w:rsidRPr="00EB4D4C">
        <w:t>создание сети туристических информационных центров и установка навигации.</w:t>
      </w:r>
    </w:p>
    <w:p w14:paraId="588BDE06" w14:textId="279A7B01" w:rsidR="00337DC5" w:rsidRPr="00EB4D4C" w:rsidRDefault="00337DC5" w:rsidP="00AF6B82">
      <w:pPr>
        <w:pStyle w:val="a0"/>
        <w:numPr>
          <w:ilvl w:val="0"/>
          <w:numId w:val="58"/>
        </w:numPr>
        <w:ind w:hanging="11"/>
      </w:pPr>
      <w:r w:rsidRPr="00EB4D4C">
        <w:t>Блок «Индустриально-постиндустриальный потенциал»</w:t>
      </w:r>
      <w:r w:rsidR="00C74D2D" w:rsidRPr="00EB4D4C">
        <w:t xml:space="preserve"> (для городов, в которых есть индустриальное/постиндустриальное наследие)</w:t>
      </w:r>
      <w:r w:rsidR="00AF6B82">
        <w:t>.</w:t>
      </w:r>
    </w:p>
    <w:p w14:paraId="50BAB206" w14:textId="1E7D64C9" w:rsidR="00337DC5" w:rsidRDefault="00337DC5" w:rsidP="00C013BC">
      <w:r w:rsidRPr="00EB4D4C">
        <w:t>Рекомендаци</w:t>
      </w:r>
      <w:r w:rsidR="00C74D2D" w:rsidRPr="00EB4D4C">
        <w:t>и</w:t>
      </w:r>
      <w:r w:rsidRPr="00EB4D4C">
        <w:t>:</w:t>
      </w:r>
      <w:r w:rsidR="00C74D2D" w:rsidRPr="00EB4D4C">
        <w:t xml:space="preserve"> преобразование</w:t>
      </w:r>
      <w:r w:rsidRPr="00EB4D4C">
        <w:t xml:space="preserve"> бывших цехов в креативные кластеры, музеи промышленности или коворкинги</w:t>
      </w:r>
      <w:r w:rsidR="00C74D2D" w:rsidRPr="00EB4D4C">
        <w:t>,</w:t>
      </w:r>
      <w:r w:rsidRPr="00EB4D4C">
        <w:t xml:space="preserve"> запуск программ «промышленного туризма» (экскурсии на действующие производства)</w:t>
      </w:r>
      <w:r w:rsidR="00C74D2D" w:rsidRPr="00EB4D4C">
        <w:t>,</w:t>
      </w:r>
      <w:r w:rsidRPr="00EB4D4C">
        <w:t xml:space="preserve"> создание научно-технических</w:t>
      </w:r>
      <w:r>
        <w:t xml:space="preserve"> парков и интерактивных лабораторий под открытым небом</w:t>
      </w:r>
      <w:r w:rsidR="00C74D2D">
        <w:t>.</w:t>
      </w:r>
    </w:p>
    <w:p w14:paraId="38A42A57" w14:textId="3A3FC672" w:rsidR="001C6A70" w:rsidRPr="00C66FEB" w:rsidRDefault="001C6A70" w:rsidP="00221E35">
      <w:pPr>
        <w:pStyle w:val="1"/>
        <w:numPr>
          <w:ilvl w:val="0"/>
          <w:numId w:val="20"/>
        </w:numPr>
        <w:ind w:left="0" w:firstLine="709"/>
      </w:pPr>
      <w:bookmarkStart w:id="55" w:name="_Toc228887942"/>
      <w:r w:rsidRPr="00C66FEB">
        <w:lastRenderedPageBreak/>
        <w:t>Описание экспериментальных сценариев для апробации алгоритма оценки туристического потенциала город</w:t>
      </w:r>
      <w:r w:rsidR="00EC700D" w:rsidRPr="00C66FEB">
        <w:t>ов различной степени индустриализации</w:t>
      </w:r>
      <w:bookmarkEnd w:id="55"/>
    </w:p>
    <w:p w14:paraId="0CF90C0C" w14:textId="77777777" w:rsidR="001C6A70" w:rsidRPr="00C66FEB" w:rsidRDefault="001C6A70" w:rsidP="00221E35">
      <w:pPr>
        <w:pStyle w:val="2"/>
        <w:numPr>
          <w:ilvl w:val="1"/>
          <w:numId w:val="20"/>
        </w:numPr>
        <w:tabs>
          <w:tab w:val="clear" w:pos="1134"/>
          <w:tab w:val="left" w:pos="426"/>
        </w:tabs>
        <w:spacing w:before="0" w:after="0"/>
        <w:ind w:left="0" w:firstLine="709"/>
      </w:pPr>
      <w:bookmarkStart w:id="56" w:name="_Toc220016115"/>
      <w:bookmarkStart w:id="57" w:name="_Toc228887943"/>
      <w:r w:rsidRPr="00C66FEB">
        <w:t>Перечень сценариев</w:t>
      </w:r>
      <w:bookmarkEnd w:id="56"/>
      <w:bookmarkEnd w:id="57"/>
    </w:p>
    <w:p w14:paraId="494FE3ED" w14:textId="55A34934" w:rsidR="001C6A70" w:rsidRPr="00C66FEB" w:rsidRDefault="001C6A70" w:rsidP="00C013BC">
      <w:r w:rsidRPr="00C66FEB">
        <w:t>Для апробации разработанного алгоритма оценки туристического потенциала были выбраны три города, представляющие различные типы и масштабы населенных пунктов с точки зрения их индустриального и постиндустриального развития. В качестве малого города — что в данном случае является авторским допущением для обеспечения контрастности сравнительного анализа городов различных масштабов — был выбран Губкин, являющийся представителем индустриальных моногородов со стабильной социально-экономической ситуацией [</w:t>
      </w:r>
      <w:r w:rsidR="00176A3E" w:rsidRPr="00C66FEB">
        <w:t>16</w:t>
      </w:r>
      <w:r w:rsidRPr="00C66FEB">
        <w:t>] (Белгородская область, численность постоянного населения на 1 января 2025 года — 83 150 человек [</w:t>
      </w:r>
      <w:r w:rsidR="00176A3E" w:rsidRPr="00C66FEB">
        <w:t>17</w:t>
      </w:r>
      <w:r w:rsidRPr="00C66FEB">
        <w:t>]. Согласно долгосрочному прогнозу социально-экономического развития Губкинского городского округа на период до 2031 года» [</w:t>
      </w:r>
      <w:r w:rsidR="00176A3E" w:rsidRPr="00C66FEB">
        <w:t>18</w:t>
      </w:r>
      <w:r w:rsidRPr="00C66FEB">
        <w:t>], экономика города сохраняет выраженную индустриальную специализацию (Лебединский ГОК). Доминирующее положение горнодобывающей отрасли обуславливает тот факт, что туристическая сфера на текущем этапе развития округа не входит в число приоритетных задач. Основу экономики территории формируют горнодобывающая отрасль, строительные организации, предприятия перерабатывающей промышленности и сельскохозяйственного назначения. Муниципальное образование обладает значительным аграрным потенциалом – 115 тыс. га земли. Город Череповец (Вологодская область, численность постоянного населения на 1 января 2025 года 298 160 человек [</w:t>
      </w:r>
      <w:r w:rsidR="00176A3E" w:rsidRPr="00C66FEB">
        <w:t>17</w:t>
      </w:r>
      <w:r w:rsidRPr="00C66FEB">
        <w:t>]) выбран как представитель крупных по размеру городов, активно проходящих этап постиндустриальной трансформации, а также как моногород с наиболее сложным социально-экономическим положением [</w:t>
      </w:r>
      <w:r w:rsidR="00ED4323" w:rsidRPr="00C66FEB">
        <w:t>16</w:t>
      </w:r>
      <w:r w:rsidRPr="00C66FEB">
        <w:t>]. Несмотря на наличие мощных действующих металлургических и химических предприятий, город целенаправленно развивает новые сектора экономики, включая туризм, для диверсификации и снижения зависимости от традиционной промышленности. А также была выбрана Казань (Республика Татарстан, численность постоянного населения на 1 января 2025 года 1 329 825 человек [</w:t>
      </w:r>
      <w:r w:rsidR="00176A3E" w:rsidRPr="00C66FEB">
        <w:t>17</w:t>
      </w:r>
      <w:r w:rsidRPr="00C66FEB">
        <w:t>]), которая представляет собой крупнейший город, демонстрирующий успешный и завершенный постиндустриальный переход. От исторического промышленного центра Казань трансформировалась в крупный многофункциональный хаб с развитой сферой услуг, IT, образованием, культурой и высоким, активно реализуемым туристическим потенциалом.</w:t>
      </w:r>
    </w:p>
    <w:p w14:paraId="18E7E473" w14:textId="77777777" w:rsidR="001C6A70" w:rsidRPr="00C66FEB" w:rsidRDefault="001C6A70" w:rsidP="00C013BC">
      <w:r w:rsidRPr="00C66FEB">
        <w:t>В рамках проверки устойчивости и адаптивности разработанного алгоритма сформированы три различных сценария, направленных на тестирование алгоритма в условиях как текущего состояния, так и проектного изменения характеристик города и городской среды, влияющих на туристический потенциал города.</w:t>
      </w:r>
    </w:p>
    <w:p w14:paraId="1333D218" w14:textId="77777777" w:rsidR="001C6A70" w:rsidRPr="00C66FEB" w:rsidRDefault="001C6A70" w:rsidP="00C013BC">
      <w:r w:rsidRPr="00C66FEB">
        <w:lastRenderedPageBreak/>
        <w:t>Сценарий 1 - Базовый сценарий предполагает проведение анализа на основании текущего состояния выбранных городов. В расчетах используются фактические данные, полученные из открытого доступа, для объективной оценки их туристического потенциала на текущий момент. Данный сценарий служит базовой эмпирической основой, позволяющей зафиксировать исходные показатели для каждого города и провести первичное сравнение их туристического потенциала до любых гипотетических изменений.</w:t>
      </w:r>
    </w:p>
    <w:p w14:paraId="460F8CAE" w14:textId="63B3C005" w:rsidR="001C6A70" w:rsidRPr="00C66FEB" w:rsidRDefault="001C6A70" w:rsidP="00C013BC">
      <w:r w:rsidRPr="00C66FEB">
        <w:t>Сценарий 2 – Прогнозное развитие (позитивный сценарий развития туристического потенциала до 2031</w:t>
      </w:r>
      <w:r w:rsidR="00BB657E" w:rsidRPr="00C66FEB">
        <w:t xml:space="preserve"> </w:t>
      </w:r>
      <w:r w:rsidRPr="00C66FEB">
        <w:t>(г. Губкин)/2035 (г. Череповец) года) модулирует гипотетическое развитие городов, предполагающее целенаправленные инвестиции и меры по развитию туристической инфраструктуры и привлекательности до 2031/2035 года. Основной целью сценария является оценка реакции алгоритма на позитивные изменения и выявление городов с наибольшим потенциалом роста при условии активной реализации стратегий развития туризма. Для этого сценария будут изменены исходные данные по ключевым показателям в положительную сторону. Ожидается, что алгоритм покажет значительный рост туристического потенциала во всех городах.</w:t>
      </w:r>
    </w:p>
    <w:p w14:paraId="5D94BE42" w14:textId="3EA004F1" w:rsidR="001C6A70" w:rsidRDefault="001C6A70" w:rsidP="00C013BC">
      <w:r w:rsidRPr="00C66FEB">
        <w:t xml:space="preserve">Сценарий 3 </w:t>
      </w:r>
      <w:r w:rsidR="007D4B75">
        <w:t>–</w:t>
      </w:r>
      <w:r w:rsidRPr="00C66FEB">
        <w:t xml:space="preserve"> Сценарий</w:t>
      </w:r>
      <w:r w:rsidR="007D4B75">
        <w:t xml:space="preserve"> моделирования неблагоприятных воздействий (негативный сценарий)</w:t>
      </w:r>
      <w:r w:rsidRPr="00C66FEB">
        <w:t xml:space="preserve"> </w:t>
      </w:r>
      <w:r w:rsidR="00FC593F" w:rsidRPr="00FC593F">
        <w:t xml:space="preserve">ориентирован на имитацию деструктивных факторов и оценку устойчивости как самого алгоритма, так и исследуемых </w:t>
      </w:r>
      <w:r w:rsidR="007D4B75">
        <w:t>городов</w:t>
      </w:r>
      <w:r w:rsidR="00FC593F" w:rsidRPr="00FC593F">
        <w:t xml:space="preserve"> к внешним </w:t>
      </w:r>
      <w:r w:rsidR="007D4B75">
        <w:t>отрицательным воздействиям</w:t>
      </w:r>
      <w:r w:rsidR="00FC593F" w:rsidRPr="00FC593F">
        <w:t>. Основн</w:t>
      </w:r>
      <w:r w:rsidR="007D4B75">
        <w:t>ой</w:t>
      </w:r>
      <w:r w:rsidR="00FC593F" w:rsidRPr="00FC593F">
        <w:t xml:space="preserve"> задач</w:t>
      </w:r>
      <w:r w:rsidR="007D4B75">
        <w:t>ей</w:t>
      </w:r>
      <w:r w:rsidR="00FC593F" w:rsidRPr="00FC593F">
        <w:t xml:space="preserve"> </w:t>
      </w:r>
      <w:r w:rsidR="007D4B75">
        <w:t>является</w:t>
      </w:r>
      <w:r w:rsidR="00FC593F" w:rsidRPr="00FC593F">
        <w:t xml:space="preserve"> локализ</w:t>
      </w:r>
      <w:r w:rsidR="007D4B75">
        <w:t>ация</w:t>
      </w:r>
      <w:r w:rsidR="00FC593F" w:rsidRPr="00FC593F">
        <w:t xml:space="preserve"> критически</w:t>
      </w:r>
      <w:r w:rsidR="007D4B75">
        <w:t>х</w:t>
      </w:r>
      <w:r w:rsidR="00FC593F" w:rsidRPr="00FC593F">
        <w:t xml:space="preserve"> точ</w:t>
      </w:r>
      <w:r w:rsidR="007D4B75">
        <w:t>ек</w:t>
      </w:r>
      <w:r w:rsidR="00FC593F" w:rsidRPr="00FC593F">
        <w:t xml:space="preserve"> уязвимости и провер</w:t>
      </w:r>
      <w:r w:rsidR="007D4B75">
        <w:t>ка того</w:t>
      </w:r>
      <w:r w:rsidR="00FC593F" w:rsidRPr="00FC593F">
        <w:t xml:space="preserve">, насколько корректно модель реагирует на деградацию. Вводные параметры намеренно искажаются в сторону ухудшения, что позволяет </w:t>
      </w:r>
      <w:r w:rsidR="00FC593F">
        <w:t>оценить</w:t>
      </w:r>
      <w:r w:rsidR="00FC593F" w:rsidRPr="00FC593F">
        <w:t xml:space="preserve"> чувствительность алгоритма к негативным трендам и подтвердить его способность фиксировать реальный спад потенциала.</w:t>
      </w:r>
    </w:p>
    <w:p w14:paraId="2E53DC05" w14:textId="77777777" w:rsidR="001C6A70" w:rsidRDefault="001C6A70" w:rsidP="00C013BC"/>
    <w:p w14:paraId="622C70D3" w14:textId="77777777" w:rsidR="001C6A70" w:rsidRDefault="001C6A70" w:rsidP="00C013BC"/>
    <w:p w14:paraId="5DF133A7" w14:textId="77777777" w:rsidR="001C6A70" w:rsidRDefault="001C6A70" w:rsidP="00C013BC"/>
    <w:p w14:paraId="0957882E" w14:textId="77777777" w:rsidR="001C6A70" w:rsidRDefault="001C6A70" w:rsidP="00C013BC"/>
    <w:p w14:paraId="7E0FFF82" w14:textId="77777777" w:rsidR="001C6A70" w:rsidRDefault="001C6A70" w:rsidP="00C013BC"/>
    <w:p w14:paraId="46CA2446" w14:textId="77777777" w:rsidR="001C6A70" w:rsidRDefault="001C6A70" w:rsidP="00C013BC"/>
    <w:p w14:paraId="53DE699F" w14:textId="77777777" w:rsidR="001C6A70" w:rsidRDefault="001C6A70" w:rsidP="00C013BC"/>
    <w:p w14:paraId="1686CA96" w14:textId="77777777" w:rsidR="001C6A70" w:rsidRDefault="001C6A70" w:rsidP="00C013BC"/>
    <w:p w14:paraId="4C169D74" w14:textId="77777777" w:rsidR="001C6A70" w:rsidRDefault="001C6A70" w:rsidP="00C013BC"/>
    <w:p w14:paraId="1AA3577D" w14:textId="77777777" w:rsidR="001C6A70" w:rsidRDefault="001C6A70" w:rsidP="00C013BC">
      <w:pPr>
        <w:rPr>
          <w:b/>
          <w:bCs w:val="0"/>
        </w:rPr>
      </w:pPr>
      <w:r>
        <w:br w:type="page"/>
      </w:r>
    </w:p>
    <w:p w14:paraId="076022EA" w14:textId="77777777" w:rsidR="001C6A70" w:rsidRPr="004C57DC" w:rsidRDefault="001C6A70" w:rsidP="00221E35">
      <w:pPr>
        <w:pStyle w:val="2"/>
        <w:numPr>
          <w:ilvl w:val="1"/>
          <w:numId w:val="20"/>
        </w:numPr>
        <w:tabs>
          <w:tab w:val="clear" w:pos="1134"/>
          <w:tab w:val="left" w:pos="426"/>
        </w:tabs>
        <w:spacing w:before="0" w:after="0"/>
        <w:ind w:left="0" w:firstLine="709"/>
      </w:pPr>
      <w:bookmarkStart w:id="58" w:name="_Toc220016116"/>
      <w:bookmarkStart w:id="59" w:name="_Toc228887944"/>
      <w:r w:rsidRPr="004C57DC">
        <w:lastRenderedPageBreak/>
        <w:t>Исходные данные для демонстрации алгоритма в разных сценариях</w:t>
      </w:r>
      <w:bookmarkEnd w:id="58"/>
      <w:bookmarkEnd w:id="59"/>
    </w:p>
    <w:p w14:paraId="0E282FF2" w14:textId="1163CBD7" w:rsidR="001C6A70" w:rsidRDefault="001C6A70" w:rsidP="00C013BC">
      <w:pPr>
        <w:contextualSpacing/>
      </w:pPr>
      <w:r w:rsidRPr="004C57DC">
        <w:t xml:space="preserve">Критерии, относящиеся к экспертному уровню (3‑й уровень), не вошли в </w:t>
      </w:r>
      <w:r w:rsidR="00077E40" w:rsidRPr="004C57DC">
        <w:t>данную демонстрацию алгоритма</w:t>
      </w:r>
      <w:r w:rsidR="00235468">
        <w:t xml:space="preserve">, что </w:t>
      </w:r>
      <w:r w:rsidRPr="004C57DC">
        <w:t>обусловлено двумя ключевыми факторами: необходимостью привлечения квалифицированных экспертов для их корректной интерпретации</w:t>
      </w:r>
      <w:r>
        <w:t>, а также потребностью в доступе к данным, которые не являются общедоступными.</w:t>
      </w:r>
    </w:p>
    <w:p w14:paraId="36C40E96" w14:textId="0563DF13" w:rsidR="001C6A70" w:rsidRDefault="001C6A70" w:rsidP="00C013BC">
      <w:pPr>
        <w:contextualSpacing/>
      </w:pPr>
      <w:r>
        <w:t xml:space="preserve">Указанные требования превышают ресурсные и методологические возможности настоящей </w:t>
      </w:r>
      <w:r w:rsidR="00BB657E">
        <w:t>ВКР</w:t>
      </w:r>
      <w:r>
        <w:t>.</w:t>
      </w:r>
    </w:p>
    <w:p w14:paraId="1A7068C3" w14:textId="0B99D7F8" w:rsidR="001C6A70" w:rsidRDefault="001C6A70" w:rsidP="00C013BC">
      <w:pPr>
        <w:contextualSpacing/>
      </w:pPr>
      <w:r>
        <w:t>После преобразования т</w:t>
      </w:r>
      <w:r w:rsidRPr="004E4E1A">
        <w:t>аблиц</w:t>
      </w:r>
      <w:r>
        <w:t>ы</w:t>
      </w:r>
      <w:r w:rsidRPr="004E4E1A">
        <w:t xml:space="preserve"> оценки туристического потенциала</w:t>
      </w:r>
      <w:r>
        <w:t>, таблица стала выглядеть следующим образом</w:t>
      </w:r>
      <w:r w:rsidR="00710FF3">
        <w:t xml:space="preserve"> (рис. 7)</w:t>
      </w:r>
      <w:r>
        <w:t>:</w:t>
      </w:r>
    </w:p>
    <w:p w14:paraId="656FB344" w14:textId="77777777" w:rsidR="001C6A70" w:rsidRPr="004E4E1A" w:rsidRDefault="001C6A70" w:rsidP="00FB4C61">
      <w:pPr>
        <w:ind w:firstLine="0"/>
        <w:jc w:val="center"/>
        <w:rPr>
          <w:lang w:val="en-US"/>
        </w:rPr>
      </w:pPr>
      <w:r>
        <w:rPr>
          <w:noProof/>
          <w:lang w:val="en-US"/>
        </w:rPr>
        <w:drawing>
          <wp:inline distT="0" distB="0" distL="0" distR="0" wp14:anchorId="22F72407" wp14:editId="4747A966">
            <wp:extent cx="5940304" cy="6002654"/>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304" cy="6002654"/>
                    </a:xfrm>
                    <a:prstGeom prst="rect">
                      <a:avLst/>
                    </a:prstGeom>
                  </pic:spPr>
                </pic:pic>
              </a:graphicData>
            </a:graphic>
          </wp:inline>
        </w:drawing>
      </w:r>
    </w:p>
    <w:p w14:paraId="093D1AE9" w14:textId="1D447BC6" w:rsidR="001C6A70" w:rsidRDefault="001C6A70" w:rsidP="001C6A70">
      <w:pPr>
        <w:contextualSpacing/>
        <w:jc w:val="center"/>
      </w:pPr>
      <w:r w:rsidRPr="00527479">
        <w:t xml:space="preserve">Рисунок </w:t>
      </w:r>
      <w:r w:rsidR="00BB657E">
        <w:t>7</w:t>
      </w:r>
      <w:r w:rsidRPr="00527479">
        <w:t xml:space="preserve"> – Таблица оценки туристического потенциала для уровней 1 и 2, предложенная автором</w:t>
      </w:r>
    </w:p>
    <w:p w14:paraId="083E2302" w14:textId="1BF7BA2F" w:rsidR="001C6A70" w:rsidRDefault="001C6A70" w:rsidP="001C6A70">
      <w:pPr>
        <w:contextualSpacing/>
      </w:pPr>
      <w:r>
        <w:lastRenderedPageBreak/>
        <w:t>Также таблица была адаптирована для городов, которые не имеют индустриального настоящего или прошлого, в таком случае таблица выглядит так</w:t>
      </w:r>
      <w:r w:rsidR="00FB4C61">
        <w:t xml:space="preserve"> (рис. 8)</w:t>
      </w:r>
      <w:r>
        <w:t>:</w:t>
      </w:r>
    </w:p>
    <w:p w14:paraId="52D1A658" w14:textId="77777777" w:rsidR="001C6A70" w:rsidRDefault="001C6A70" w:rsidP="001C6A70">
      <w:pPr>
        <w:ind w:hanging="142"/>
        <w:contextualSpacing/>
        <w:jc w:val="left"/>
      </w:pPr>
      <w:r>
        <w:rPr>
          <w:noProof/>
        </w:rPr>
        <w:drawing>
          <wp:inline distT="0" distB="0" distL="0" distR="0" wp14:anchorId="41002069" wp14:editId="5986E83F">
            <wp:extent cx="5940425" cy="4959801"/>
            <wp:effectExtent l="0" t="0" r="317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959801"/>
                    </a:xfrm>
                    <a:prstGeom prst="rect">
                      <a:avLst/>
                    </a:prstGeom>
                  </pic:spPr>
                </pic:pic>
              </a:graphicData>
            </a:graphic>
          </wp:inline>
        </w:drawing>
      </w:r>
    </w:p>
    <w:p w14:paraId="4FE754A9" w14:textId="3C03DD01" w:rsidR="001C6A70" w:rsidRDefault="001C6A70" w:rsidP="001C6A70">
      <w:pPr>
        <w:contextualSpacing/>
        <w:jc w:val="center"/>
      </w:pPr>
      <w:r w:rsidRPr="00E8103C">
        <w:t xml:space="preserve">Рисунок </w:t>
      </w:r>
      <w:r w:rsidR="00FB4C61">
        <w:t xml:space="preserve">8 </w:t>
      </w:r>
      <w:r w:rsidRPr="00E8103C">
        <w:t xml:space="preserve">– Таблица оценки туристического потенциала для уровней 1 и 2 без учета </w:t>
      </w:r>
      <w:r w:rsidR="000F53CD">
        <w:t>блока критериев</w:t>
      </w:r>
      <w:r w:rsidRPr="00E8103C">
        <w:t xml:space="preserve"> «</w:t>
      </w:r>
      <w:r w:rsidR="00FB4C61" w:rsidRPr="00FB4C61">
        <w:t>Индустриально-постиндустриальный потенциал</w:t>
      </w:r>
      <w:r w:rsidRPr="00E8103C">
        <w:t>» (предложено автором)</w:t>
      </w:r>
    </w:p>
    <w:p w14:paraId="78A7B74D" w14:textId="77777777" w:rsidR="001C6A70" w:rsidRDefault="001C6A70" w:rsidP="001C6A70">
      <w:pPr>
        <w:contextualSpacing/>
      </w:pPr>
      <w:r w:rsidRPr="000A1F48">
        <w:t xml:space="preserve">Оценка по </w:t>
      </w:r>
      <w:r>
        <w:t>б</w:t>
      </w:r>
      <w:r w:rsidRPr="000A1F48">
        <w:t xml:space="preserve">локу </w:t>
      </w:r>
      <w:r>
        <w:t>«Индустриально-постиндустриальный потенциал»</w:t>
      </w:r>
      <w:r w:rsidRPr="000A1F48">
        <w:t xml:space="preserve"> является факультативно-специализированной. Данный блок применяется к городам, обладающим выраженной индустриальной идентичностью (исторической или актуальной), где промышленный сектор выступал или выступает градообразующим фактором. Для городов сугубо рекреационного или историко-архитектурного типа (не имеющих промышленного </w:t>
      </w:r>
      <w:r>
        <w:t>прошлого</w:t>
      </w:r>
      <w:r w:rsidRPr="000A1F48">
        <w:t>) данный блок исключается из общей суммы баллов или оценивается как нерелевантный, чтобы не искажать итоговую оценку туристического потенциала города.</w:t>
      </w:r>
    </w:p>
    <w:p w14:paraId="6F670970" w14:textId="7EA79C01" w:rsidR="00653EA5" w:rsidRDefault="00653EA5" w:rsidP="00653EA5">
      <w:pPr>
        <w:contextualSpacing/>
      </w:pPr>
      <w:r>
        <w:t xml:space="preserve">Данный блок индикаторов демонстрирует высокую адаптивность к различным городским типологиям. Для таких индустриальных центров, как г. Губкин, он позволяет зафиксировать потенциал, сосредоточенный вокруг демонстрации масштабов действующего производства. В то же время для городов в фазе глубокой трансформации </w:t>
      </w:r>
      <w:r>
        <w:lastRenderedPageBreak/>
        <w:t xml:space="preserve">(например, Череповец) акцент смещается на объединение функционирующих промышленных гигантов с активной музеефикацией наследия и </w:t>
      </w:r>
      <w:proofErr w:type="spellStart"/>
      <w:r>
        <w:t>ревитализацией</w:t>
      </w:r>
      <w:proofErr w:type="spellEnd"/>
      <w:r>
        <w:t xml:space="preserve"> заводских территорий.</w:t>
      </w:r>
    </w:p>
    <w:p w14:paraId="053B36C9" w14:textId="5284A340" w:rsidR="00653EA5" w:rsidRDefault="00653EA5" w:rsidP="00653EA5">
      <w:pPr>
        <w:contextualSpacing/>
      </w:pPr>
      <w:r>
        <w:t>В крупных многопрофильных агломерациях (</w:t>
      </w:r>
      <w:r w:rsidR="00567673">
        <w:t xml:space="preserve">например, </w:t>
      </w:r>
      <w:r>
        <w:t xml:space="preserve">Казани) рассматриваемый блок </w:t>
      </w:r>
      <w:r w:rsidR="00567673">
        <w:t>подчеркивает</w:t>
      </w:r>
      <w:r>
        <w:t xml:space="preserve"> возможности постиндустриального прошлого, когда бывшие производственные площадки превращаются в арт-кластеры и хабы креативных индустрий. Такой подход превращает данный ресурс в конкурентоспособный туристический продукт. Таким образом, инструментарий позволяет комплексно оценить эффективность использования индустриального бэкграунда: от развития узкоспециализированного промышленного туризма до формирования качественной городской среды через регенерацию серых зон.</w:t>
      </w:r>
    </w:p>
    <w:p w14:paraId="2B638234" w14:textId="1E8F945B" w:rsidR="001C6A70" w:rsidRDefault="001C6A70" w:rsidP="00653EA5">
      <w:pPr>
        <w:contextualSpacing/>
      </w:pPr>
      <w:r>
        <w:t>Также были преобразованы таблицы интерпретации полученных результатов:</w:t>
      </w:r>
    </w:p>
    <w:p w14:paraId="2386D212" w14:textId="77777777" w:rsidR="001C6A70" w:rsidRDefault="001C6A70" w:rsidP="008C433D">
      <w:pPr>
        <w:contextualSpacing/>
        <w:jc w:val="center"/>
      </w:pPr>
      <w:r>
        <w:rPr>
          <w:noProof/>
        </w:rPr>
        <w:drawing>
          <wp:inline distT="0" distB="0" distL="0" distR="0" wp14:anchorId="306F389F" wp14:editId="0EE2711C">
            <wp:extent cx="3698181" cy="5040000"/>
            <wp:effectExtent l="0" t="0" r="0" b="825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8181" cy="5040000"/>
                    </a:xfrm>
                    <a:prstGeom prst="rect">
                      <a:avLst/>
                    </a:prstGeom>
                  </pic:spPr>
                </pic:pic>
              </a:graphicData>
            </a:graphic>
          </wp:inline>
        </w:drawing>
      </w:r>
    </w:p>
    <w:p w14:paraId="0635B377" w14:textId="7A7C59A8" w:rsidR="001C6A70" w:rsidRDefault="001C6A70" w:rsidP="001C6A70">
      <w:pPr>
        <w:contextualSpacing/>
        <w:jc w:val="center"/>
      </w:pPr>
      <w:r w:rsidRPr="00F34070">
        <w:t xml:space="preserve">Рисунок </w:t>
      </w:r>
      <w:r w:rsidR="008C433D">
        <w:t>9</w:t>
      </w:r>
      <w:r w:rsidRPr="00F34070">
        <w:t xml:space="preserve"> </w:t>
      </w:r>
      <w:r w:rsidR="00F70241">
        <w:t>-</w:t>
      </w:r>
      <w:r w:rsidRPr="00F34070">
        <w:t xml:space="preserve"> </w:t>
      </w:r>
      <w:r w:rsidRPr="0096404D">
        <w:t>Таблица интерпретации полученных результатов в соответствии с</w:t>
      </w:r>
      <w:r>
        <w:t xml:space="preserve"> уровнями 1 и 2</w:t>
      </w:r>
      <w:r w:rsidR="00567673">
        <w:t>. П</w:t>
      </w:r>
      <w:r w:rsidRPr="004E4E1A">
        <w:t>редложен</w:t>
      </w:r>
      <w:r>
        <w:t>о</w:t>
      </w:r>
      <w:r w:rsidRPr="004E4E1A">
        <w:t xml:space="preserve"> автором</w:t>
      </w:r>
    </w:p>
    <w:p w14:paraId="5532952D" w14:textId="77777777" w:rsidR="001C6A70" w:rsidRDefault="001C6A70" w:rsidP="001C6A70">
      <w:pPr>
        <w:contextualSpacing/>
        <w:jc w:val="center"/>
      </w:pPr>
      <w:r>
        <w:rPr>
          <w:noProof/>
        </w:rPr>
        <w:lastRenderedPageBreak/>
        <w:drawing>
          <wp:inline distT="0" distB="0" distL="0" distR="0" wp14:anchorId="524BD396" wp14:editId="1EE05795">
            <wp:extent cx="3698180" cy="5039998"/>
            <wp:effectExtent l="0" t="0" r="0" b="825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98180" cy="5039998"/>
                    </a:xfrm>
                    <a:prstGeom prst="rect">
                      <a:avLst/>
                    </a:prstGeom>
                  </pic:spPr>
                </pic:pic>
              </a:graphicData>
            </a:graphic>
          </wp:inline>
        </w:drawing>
      </w:r>
    </w:p>
    <w:p w14:paraId="1091BAFD" w14:textId="23D59A58" w:rsidR="001C6A70" w:rsidRDefault="001C6A70" w:rsidP="00160F61">
      <w:pPr>
        <w:contextualSpacing/>
        <w:jc w:val="center"/>
      </w:pPr>
      <w:r w:rsidRPr="00F34070">
        <w:t xml:space="preserve">Рисунок </w:t>
      </w:r>
      <w:r w:rsidR="008C433D">
        <w:t>10</w:t>
      </w:r>
      <w:r w:rsidRPr="00F34070">
        <w:t xml:space="preserve"> </w:t>
      </w:r>
      <w:r w:rsidR="004B7556">
        <w:t>-</w:t>
      </w:r>
      <w:r w:rsidRPr="00F34070">
        <w:t xml:space="preserve"> </w:t>
      </w:r>
      <w:r w:rsidRPr="00936805">
        <w:t>Таблица интерпретации полученных результатов в соответствии с</w:t>
      </w:r>
      <w:r>
        <w:t xml:space="preserve"> </w:t>
      </w:r>
      <w:r w:rsidRPr="00936805">
        <w:t>уровнями 1 и 2</w:t>
      </w:r>
      <w:r>
        <w:t xml:space="preserve"> </w:t>
      </w:r>
      <w:r w:rsidR="000F53CD" w:rsidRPr="000F53CD">
        <w:t>без учета блока критериев «Индустриально-постиндустриальный потенциал»</w:t>
      </w:r>
      <w:r w:rsidR="004B7556">
        <w:t>. П</w:t>
      </w:r>
      <w:r w:rsidR="000F53CD" w:rsidRPr="000F53CD">
        <w:t>редложено автором</w:t>
      </w:r>
    </w:p>
    <w:p w14:paraId="5F6150F0" w14:textId="0C2178FE" w:rsidR="001C6A70" w:rsidRPr="000D7D90" w:rsidRDefault="000C6A71" w:rsidP="00C013BC">
      <w:pPr>
        <w:contextualSpacing/>
      </w:pPr>
      <w:r w:rsidRPr="000C6A71">
        <w:t>Вариативность пороговых значений в представленных на рис. 9 и 10</w:t>
      </w:r>
      <w:r>
        <w:t xml:space="preserve"> </w:t>
      </w:r>
      <w:r w:rsidRPr="000C6A71">
        <w:t>продиктована</w:t>
      </w:r>
      <w:r>
        <w:t xml:space="preserve"> </w:t>
      </w:r>
      <w:r w:rsidR="001C6A70" w:rsidRPr="006508EC">
        <w:t xml:space="preserve">необходимостью сохранения математического баланса модели. </w:t>
      </w:r>
      <w:r w:rsidRPr="000C6A71">
        <w:t>Это обеспечивает сопоставимость итоговых показателей для различных типов поселений даже при изменении максимально возможной суммы баллов.</w:t>
      </w:r>
      <w:r w:rsidR="000429E2">
        <w:t xml:space="preserve"> </w:t>
      </w:r>
      <w:r w:rsidR="001C6A70" w:rsidRPr="000D7D90">
        <w:t xml:space="preserve">Исходные данные для алгоритма представляют собой широкий спектр данных (количественных и описательных), собранных из различных источников. </w:t>
      </w:r>
    </w:p>
    <w:p w14:paraId="336ADE68" w14:textId="77777777" w:rsidR="001C6A70" w:rsidRPr="000D7D90" w:rsidRDefault="001C6A70" w:rsidP="00C013BC">
      <w:pPr>
        <w:contextualSpacing/>
      </w:pPr>
      <w:r w:rsidRPr="000D7D90">
        <w:t>Основным источником количественных данных послужили официальные статистические данные Росстата, предоставившие информацию о численности населения городов, площади городских территорий, а также данные о естественном движении населения. Эти показатели послужили основой для дальнейшего анализа и сопоставления городов.</w:t>
      </w:r>
      <w:r w:rsidRPr="007A4135">
        <w:t xml:space="preserve"> </w:t>
      </w:r>
      <w:r w:rsidRPr="000D7D90">
        <w:t xml:space="preserve">Информация о дорожно-транспортных происшествиях, полученная с официального сайта Министерства внутренних дел Российской Федерации, позволила </w:t>
      </w:r>
      <w:r w:rsidRPr="000D7D90">
        <w:lastRenderedPageBreak/>
        <w:t xml:space="preserve">оценить безопасность городской среды, а данные индекса городской среды – уровень комфорта и благоустройства. Для анализа поисковых запросов, связанных с городами, и оценки интереса к ним со стороны потенциальных туристов и инвесторов использовался </w:t>
      </w:r>
      <w:proofErr w:type="spellStart"/>
      <w:r w:rsidRPr="000D7D90">
        <w:t>Яндекс.Вордстат</w:t>
      </w:r>
      <w:proofErr w:type="spellEnd"/>
      <w:r w:rsidRPr="000D7D90">
        <w:t>.</w:t>
      </w:r>
      <w:r w:rsidRPr="007A4135">
        <w:t xml:space="preserve"> </w:t>
      </w:r>
      <w:r w:rsidRPr="000D7D90">
        <w:t>В ряде случаев для получения более полной и объективной картины потребовалась самостоятельная оценка данных, основанная на анализе информации в сети Интернет.</w:t>
      </w:r>
    </w:p>
    <w:p w14:paraId="25E2FFBE" w14:textId="77777777" w:rsidR="001C6A70" w:rsidRPr="00E32E3C" w:rsidRDefault="001C6A70" w:rsidP="00C013BC">
      <w:pPr>
        <w:contextualSpacing/>
      </w:pPr>
      <w:r>
        <w:t xml:space="preserve">Сценарные данные были преобразованы в зависимости от выбранного сценария (сценарий 2, сценарий 3). </w:t>
      </w:r>
      <w:r w:rsidRPr="006508EC">
        <w:t xml:space="preserve">Важно подчеркнуть, что варьирование данных служит не только для прогностической оценки, но и для валидации чувствительности самого алгоритма: это позволяет проверить, насколько корректно математическая модель реагирует на </w:t>
      </w:r>
      <w:r w:rsidRPr="00E32E3C">
        <w:t>гипотетические изменения в городской среде. Данные для сценария 2 (позитивный сценарий) удалось получить из подготовленных для городов стратегий социально-экономического развития, в то же время данные для сценария 3 было необходимо преобразовывать самостоятельно, так как в документах стратегического планирования негативные сценарии не были рассмотрены.</w:t>
      </w:r>
    </w:p>
    <w:p w14:paraId="1079EC33" w14:textId="23C21CCB" w:rsidR="001C6A70" w:rsidRPr="00E32E3C" w:rsidRDefault="001C6A70" w:rsidP="00C013BC">
      <w:pPr>
        <w:contextualSpacing/>
      </w:pPr>
      <w:r w:rsidRPr="00E32E3C">
        <w:t>Казань достигла высокого уровня по большинству показателей оценки туристического потенциала, классический сценарий роста (Сценарий 2) представляется менее показательным. Основной фокус исследования смещен на проверку прочности: как внешние изменения, резкое сокращение интереса в туризме среди населения скажутся на туристическом потенциале города. Важно отметить, что Сценарий 3 (Негативный) для Казани не имеет прямого отражения в Стратегии социально-экономического развития муниципального образования Казани до 2030 года [</w:t>
      </w:r>
      <w:r w:rsidR="00176A3E" w:rsidRPr="00E32E3C">
        <w:t>19</w:t>
      </w:r>
      <w:r w:rsidRPr="00E32E3C">
        <w:t>], так как государственные документы планирования ориентированы на оптимистичный исход. Снижение баллов в выделенных критериях (</w:t>
      </w:r>
      <w:r w:rsidR="00E15B68" w:rsidRPr="00E32E3C">
        <w:t>табл. 1</w:t>
      </w:r>
      <w:r w:rsidRPr="00E32E3C">
        <w:t>) в Сценарии 3 обусловлено деградацией сервисной модели города под влиянием падения платежеспособного спроса и вынужденной оптимизации бюджетных и корпоративных расходов на развитие туристической привлекательности.</w:t>
      </w:r>
    </w:p>
    <w:p w14:paraId="306721A4" w14:textId="55A9C14C" w:rsidR="001C6A70" w:rsidRPr="00E32E3C" w:rsidRDefault="001C6A70" w:rsidP="00C013BC">
      <w:pPr>
        <w:contextualSpacing/>
      </w:pPr>
      <w:r w:rsidRPr="00E32E3C">
        <w:t>Реализация позитивного сценария для г. Череповец позволит наглядно оценить, насколько успешно утвержденная стратегия развития способна повлиять на повышение туристического потенциала города. Согласно стратегии социально-экономического развития городского округа город Череповец Вологодской области до 2035 года «Череповец – территория роста» [</w:t>
      </w:r>
      <w:r w:rsidR="00176A3E" w:rsidRPr="00E32E3C">
        <w:t>20</w:t>
      </w:r>
      <w:r w:rsidRPr="00E32E3C">
        <w:t xml:space="preserve">], основными задачами являются рост численности, качества жизни населения (рост индекса качества городской среды с 226 баллов в 2022 году до 270 баллов в 2035 году), повышение количества озелененных пространств, а также создание новых пространств для активного досуга, творчества, работа по привлечению мигрантов в город, поддержка молодых специалистов, реализация комплекса мероприятий </w:t>
      </w:r>
      <w:r w:rsidRPr="00E32E3C">
        <w:lastRenderedPageBreak/>
        <w:t xml:space="preserve">по повышению туристической привлекательности города, а также создание уникальных современных культурных пространств. Повышение баллов по выделенным критериям </w:t>
      </w:r>
      <w:r w:rsidR="00E15B68" w:rsidRPr="00E32E3C">
        <w:t>(табл. 1)</w:t>
      </w:r>
      <w:r w:rsidRPr="00E32E3C">
        <w:t xml:space="preserve"> были осуществлены в соответствии с выделенными в стратегии социально-экономического развития городского округа город Череповец Вологодской области до 2035 года «Череповец – территория роста» целями и задачами.</w:t>
      </w:r>
    </w:p>
    <w:p w14:paraId="26435F35" w14:textId="5AC8FA7D" w:rsidR="002D7CF8" w:rsidRDefault="001C6A70" w:rsidP="00C013BC">
      <w:pPr>
        <w:contextualSpacing/>
      </w:pPr>
      <w:r w:rsidRPr="00E32E3C">
        <w:t>Обоснованием для корректировки исходных данных г. Губкин в рамках прогностических моделей послужил «Долгосрочный прогноз социально-экономического развития Губкинского городского округа на период до 2031 года» [</w:t>
      </w:r>
      <w:r w:rsidR="00176A3E" w:rsidRPr="00E32E3C">
        <w:t>18</w:t>
      </w:r>
      <w:r w:rsidRPr="00E32E3C">
        <w:t xml:space="preserve">]. В соответствии с данным документом формирование Сценария 2 (позитивного) базируется на показателях «Базового варианта» развития, который предполагает устойчивый рост объемов промышленного производства, стимулирование инвестиционной и значительное увеличение объемов жилищного строительства, что в алгоритме оценки туристического потенциала напрямую коррелирует с повышением индекса качества городской среды, развитием сопутствующей инфраструктуры досуга и стабилизацией демографических показателей за счет минимизации миграционного оттока </w:t>
      </w:r>
      <w:r w:rsidR="00E15B68" w:rsidRPr="00E32E3C">
        <w:t>(табл. 1)</w:t>
      </w:r>
      <w:r w:rsidRPr="00E32E3C">
        <w:t xml:space="preserve">. Напротив, моделирование Сценария 3 (негативного) опирается на «Консервативный вариант» указанного прогноза, учитывающий существенное ухудшение внешнеэкономических условий и двукратное падение индекса физического объема инвестиций, что в рамках исследовательского алгоритма ведет к понижению баллов по критериям транспортной доступности, регулярности сообщения и уровня развития объектов питания и размещения вследствие стагнации потребительского рынка и снижения покупательной способности населения </w:t>
      </w:r>
      <w:r w:rsidR="00E15B68" w:rsidRPr="00E32E3C">
        <w:t>(табл. 1)</w:t>
      </w:r>
      <w:r w:rsidRPr="00E32E3C">
        <w:t>. Таким образом, использование официальных прогнозных значений позволяет верифицировать изменения в блоках общих характеристик, городской среды и индустриально-постиндустриального потенциала, обеспечив научную достоверность моделирования реакции алгоритма на различные векторы социально-экономической динамики округа.</w:t>
      </w:r>
    </w:p>
    <w:p w14:paraId="46E408FB" w14:textId="35396757" w:rsidR="002D7CF8" w:rsidRDefault="002D7CF8" w:rsidP="00C013BC">
      <w:pPr>
        <w:jc w:val="left"/>
      </w:pPr>
      <w:r>
        <w:br w:type="page"/>
      </w:r>
    </w:p>
    <w:p w14:paraId="763E4C7E" w14:textId="559DA228" w:rsidR="002D7CF8" w:rsidRDefault="002D7CF8" w:rsidP="00C013BC">
      <w:pPr>
        <w:ind w:firstLine="0"/>
        <w:contextualSpacing/>
      </w:pPr>
      <w:r>
        <w:lastRenderedPageBreak/>
        <w:t xml:space="preserve">Таблица </w:t>
      </w:r>
      <w:r w:rsidR="00E15B68">
        <w:t>1</w:t>
      </w:r>
      <w:r>
        <w:t xml:space="preserve"> - </w:t>
      </w:r>
      <w:r w:rsidR="00E15B68">
        <w:t>И</w:t>
      </w:r>
      <w:r w:rsidRPr="002D7CF8">
        <w:t>сходны</w:t>
      </w:r>
      <w:r w:rsidR="00E15B68">
        <w:t>е</w:t>
      </w:r>
      <w:r w:rsidRPr="002D7CF8">
        <w:t xml:space="preserve"> и преобразованны</w:t>
      </w:r>
      <w:r w:rsidR="00E15B68">
        <w:t>е</w:t>
      </w:r>
      <w:r w:rsidRPr="002D7CF8">
        <w:t xml:space="preserve"> данны</w:t>
      </w:r>
      <w:r w:rsidR="00E15B68">
        <w:t>е</w:t>
      </w:r>
      <w:r w:rsidRPr="002D7CF8">
        <w:t xml:space="preserve"> для оценки туристического потенциала городов в соответствии с перечнем сценариев</w:t>
      </w:r>
    </w:p>
    <w:tbl>
      <w:tblPr>
        <w:tblW w:w="8789" w:type="dxa"/>
        <w:tblCellMar>
          <w:left w:w="0" w:type="dxa"/>
          <w:right w:w="0" w:type="dxa"/>
        </w:tblCellMar>
        <w:tblLook w:val="04A0" w:firstRow="1" w:lastRow="0" w:firstColumn="1" w:lastColumn="0" w:noHBand="0" w:noVBand="1"/>
      </w:tblPr>
      <w:tblGrid>
        <w:gridCol w:w="1030"/>
        <w:gridCol w:w="927"/>
        <w:gridCol w:w="19"/>
        <w:gridCol w:w="1079"/>
        <w:gridCol w:w="1072"/>
        <w:gridCol w:w="853"/>
        <w:gridCol w:w="788"/>
        <w:gridCol w:w="1072"/>
        <w:gridCol w:w="853"/>
        <w:gridCol w:w="793"/>
        <w:gridCol w:w="853"/>
      </w:tblGrid>
      <w:tr w:rsidR="00053B38" w:rsidRPr="002D7CF8" w14:paraId="426F00E2" w14:textId="77777777" w:rsidTr="00053B38">
        <w:trPr>
          <w:trHeight w:val="315"/>
        </w:trPr>
        <w:tc>
          <w:tcPr>
            <w:tcW w:w="2016" w:type="dxa"/>
            <w:gridSpan w:val="2"/>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57632D8" w14:textId="77777777" w:rsidR="00053B38" w:rsidRPr="002D7CF8" w:rsidRDefault="00053B38" w:rsidP="002D7CF8">
            <w:pPr>
              <w:spacing w:line="240" w:lineRule="auto"/>
              <w:ind w:firstLine="0"/>
              <w:jc w:val="left"/>
              <w:rPr>
                <w:b/>
                <w:sz w:val="20"/>
                <w:szCs w:val="20"/>
              </w:rPr>
            </w:pPr>
            <w:r w:rsidRPr="002D7CF8">
              <w:rPr>
                <w:b/>
                <w:sz w:val="20"/>
                <w:szCs w:val="20"/>
              </w:rPr>
              <w:t>Оценка туристического потенциала</w:t>
            </w:r>
          </w:p>
        </w:tc>
        <w:tc>
          <w:tcPr>
            <w:tcW w:w="0" w:type="auto"/>
            <w:tcBorders>
              <w:top w:val="single" w:sz="6" w:space="0" w:color="666666"/>
              <w:left w:val="single" w:sz="6" w:space="0" w:color="CCCCCC"/>
              <w:bottom w:val="single" w:sz="6" w:space="0" w:color="666666"/>
              <w:right w:val="single" w:sz="6" w:space="0" w:color="CCCCCC"/>
            </w:tcBorders>
          </w:tcPr>
          <w:p w14:paraId="11A0C274" w14:textId="77777777" w:rsidR="00053B38" w:rsidRPr="002D7CF8" w:rsidRDefault="00053B38" w:rsidP="002D7CF8">
            <w:pPr>
              <w:spacing w:line="240" w:lineRule="auto"/>
              <w:ind w:firstLine="0"/>
              <w:jc w:val="left"/>
              <w:rPr>
                <w:b/>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897856" w14:textId="0049286E" w:rsidR="00053B38" w:rsidRPr="002D7CF8" w:rsidRDefault="00053B38" w:rsidP="002D7CF8">
            <w:pPr>
              <w:spacing w:line="240" w:lineRule="auto"/>
              <w:ind w:firstLine="0"/>
              <w:jc w:val="left"/>
              <w:rPr>
                <w:b/>
                <w:sz w:val="20"/>
                <w:szCs w:val="20"/>
              </w:rPr>
            </w:pPr>
          </w:p>
        </w:tc>
        <w:tc>
          <w:tcPr>
            <w:tcW w:w="0" w:type="auto"/>
            <w:gridSpan w:val="3"/>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DA5C6C" w14:textId="77777777" w:rsidR="00053B38" w:rsidRPr="002D7CF8" w:rsidRDefault="00053B38" w:rsidP="002D7CF8">
            <w:pPr>
              <w:spacing w:line="240" w:lineRule="auto"/>
              <w:ind w:firstLine="0"/>
              <w:jc w:val="left"/>
              <w:rPr>
                <w:b/>
                <w:sz w:val="20"/>
                <w:szCs w:val="20"/>
              </w:rPr>
            </w:pPr>
            <w:r w:rsidRPr="002D7CF8">
              <w:rPr>
                <w:b/>
                <w:sz w:val="20"/>
                <w:szCs w:val="20"/>
              </w:rPr>
              <w:t>Базовый сценарий - Сценарий 1</w:t>
            </w:r>
          </w:p>
        </w:tc>
        <w:tc>
          <w:tcPr>
            <w:tcW w:w="0" w:type="auto"/>
            <w:gridSpan w:val="2"/>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188BA1" w14:textId="77777777" w:rsidR="00053B38" w:rsidRPr="002D7CF8" w:rsidRDefault="00053B38" w:rsidP="002D7CF8">
            <w:pPr>
              <w:spacing w:line="240" w:lineRule="auto"/>
              <w:ind w:firstLine="0"/>
              <w:jc w:val="left"/>
              <w:rPr>
                <w:b/>
                <w:sz w:val="20"/>
                <w:szCs w:val="20"/>
              </w:rPr>
            </w:pPr>
            <w:r w:rsidRPr="002D7CF8">
              <w:rPr>
                <w:b/>
                <w:sz w:val="20"/>
                <w:szCs w:val="20"/>
              </w:rPr>
              <w:t>Позитивный сценарий - Сценарий 2</w:t>
            </w:r>
          </w:p>
        </w:tc>
        <w:tc>
          <w:tcPr>
            <w:tcW w:w="0" w:type="auto"/>
            <w:gridSpan w:val="2"/>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B164A6" w14:textId="77777777" w:rsidR="00053B38" w:rsidRPr="002D7CF8" w:rsidRDefault="00053B38" w:rsidP="002D7CF8">
            <w:pPr>
              <w:spacing w:line="240" w:lineRule="auto"/>
              <w:ind w:firstLine="0"/>
              <w:jc w:val="left"/>
              <w:rPr>
                <w:b/>
                <w:sz w:val="20"/>
                <w:szCs w:val="20"/>
              </w:rPr>
            </w:pPr>
            <w:r w:rsidRPr="002D7CF8">
              <w:rPr>
                <w:b/>
                <w:sz w:val="20"/>
                <w:szCs w:val="20"/>
              </w:rPr>
              <w:t>Негативный сценарий - Сценарий 3</w:t>
            </w:r>
          </w:p>
        </w:tc>
      </w:tr>
      <w:tr w:rsidR="00053B38" w:rsidRPr="002D7CF8" w14:paraId="17DD10D2"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781AA01" w14:textId="77777777" w:rsidR="00053B38" w:rsidRPr="002D7CF8" w:rsidRDefault="00053B3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3C248"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CCCCCC"/>
            </w:tcBorders>
          </w:tcPr>
          <w:p w14:paraId="3371201B"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20F670" w14:textId="5F50A259"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9AD598" w14:textId="77777777" w:rsidR="00053B38" w:rsidRPr="002D7CF8" w:rsidRDefault="00053B38" w:rsidP="002D7CF8">
            <w:pPr>
              <w:spacing w:line="240" w:lineRule="auto"/>
              <w:ind w:firstLine="0"/>
              <w:jc w:val="left"/>
              <w:rPr>
                <w:b/>
                <w:sz w:val="20"/>
                <w:szCs w:val="20"/>
              </w:rPr>
            </w:pPr>
            <w:r w:rsidRPr="002D7CF8">
              <w:rPr>
                <w:b/>
                <w:sz w:val="20"/>
                <w:szCs w:val="20"/>
              </w:rPr>
              <w:t>г. Череповец</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00F6D2" w14:textId="77777777" w:rsidR="00053B38" w:rsidRPr="002D7CF8" w:rsidRDefault="00053B38" w:rsidP="002D7CF8">
            <w:pPr>
              <w:spacing w:line="240" w:lineRule="auto"/>
              <w:ind w:firstLine="0"/>
              <w:jc w:val="left"/>
              <w:rPr>
                <w:b/>
                <w:sz w:val="20"/>
                <w:szCs w:val="20"/>
              </w:rPr>
            </w:pPr>
            <w:r w:rsidRPr="002D7CF8">
              <w:rPr>
                <w:b/>
                <w:sz w:val="20"/>
                <w:szCs w:val="20"/>
              </w:rPr>
              <w:t>г. Губкин</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09B586" w14:textId="77777777" w:rsidR="00053B38" w:rsidRPr="002D7CF8" w:rsidRDefault="00053B38" w:rsidP="002D7CF8">
            <w:pPr>
              <w:spacing w:line="240" w:lineRule="auto"/>
              <w:ind w:firstLine="0"/>
              <w:jc w:val="left"/>
              <w:rPr>
                <w:b/>
                <w:sz w:val="20"/>
                <w:szCs w:val="20"/>
              </w:rPr>
            </w:pPr>
            <w:r w:rsidRPr="002D7CF8">
              <w:rPr>
                <w:b/>
                <w:sz w:val="20"/>
                <w:szCs w:val="20"/>
              </w:rPr>
              <w:t>г. Казань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85AA5A" w14:textId="77777777" w:rsidR="00053B38" w:rsidRPr="002D7CF8" w:rsidRDefault="00053B38" w:rsidP="002D7CF8">
            <w:pPr>
              <w:spacing w:line="240" w:lineRule="auto"/>
              <w:ind w:firstLine="0"/>
              <w:jc w:val="left"/>
              <w:rPr>
                <w:b/>
                <w:sz w:val="20"/>
                <w:szCs w:val="20"/>
              </w:rPr>
            </w:pPr>
            <w:r w:rsidRPr="002D7CF8">
              <w:rPr>
                <w:b/>
                <w:sz w:val="20"/>
                <w:szCs w:val="20"/>
              </w:rPr>
              <w:t>г. Череповец</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E4FBEA" w14:textId="77777777" w:rsidR="00053B38" w:rsidRPr="002D7CF8" w:rsidRDefault="00053B38" w:rsidP="002D7CF8">
            <w:pPr>
              <w:spacing w:line="240" w:lineRule="auto"/>
              <w:ind w:firstLine="0"/>
              <w:jc w:val="left"/>
              <w:rPr>
                <w:b/>
                <w:sz w:val="20"/>
                <w:szCs w:val="20"/>
              </w:rPr>
            </w:pPr>
            <w:r w:rsidRPr="002D7CF8">
              <w:rPr>
                <w:b/>
                <w:sz w:val="20"/>
                <w:szCs w:val="20"/>
              </w:rPr>
              <w:t>г. Губкин</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A102D8" w14:textId="77777777" w:rsidR="00053B38" w:rsidRPr="002D7CF8" w:rsidRDefault="00053B38" w:rsidP="002D7CF8">
            <w:pPr>
              <w:spacing w:line="240" w:lineRule="auto"/>
              <w:ind w:firstLine="0"/>
              <w:jc w:val="left"/>
              <w:rPr>
                <w:b/>
                <w:sz w:val="20"/>
                <w:szCs w:val="20"/>
              </w:rPr>
            </w:pPr>
            <w:r w:rsidRPr="002D7CF8">
              <w:rPr>
                <w:b/>
                <w:sz w:val="20"/>
                <w:szCs w:val="20"/>
              </w:rPr>
              <w:t>г. Казань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F6F335" w14:textId="77777777" w:rsidR="00053B38" w:rsidRPr="002D7CF8" w:rsidRDefault="00053B38" w:rsidP="002D7CF8">
            <w:pPr>
              <w:spacing w:line="240" w:lineRule="auto"/>
              <w:ind w:firstLine="0"/>
              <w:jc w:val="left"/>
              <w:rPr>
                <w:b/>
                <w:sz w:val="20"/>
                <w:szCs w:val="20"/>
              </w:rPr>
            </w:pPr>
            <w:r w:rsidRPr="002D7CF8">
              <w:rPr>
                <w:b/>
                <w:sz w:val="20"/>
                <w:szCs w:val="20"/>
              </w:rPr>
              <w:t>г. Губкин</w:t>
            </w:r>
          </w:p>
        </w:tc>
      </w:tr>
      <w:tr w:rsidR="00053B38" w:rsidRPr="002D7CF8" w14:paraId="3CF4293D"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6DB1698" w14:textId="77777777" w:rsidR="00053B38" w:rsidRPr="002D7CF8" w:rsidRDefault="00053B38" w:rsidP="002D7CF8">
            <w:pPr>
              <w:spacing w:line="240" w:lineRule="auto"/>
              <w:ind w:firstLine="0"/>
              <w:jc w:val="left"/>
              <w:rPr>
                <w:bCs w:val="0"/>
                <w:sz w:val="20"/>
                <w:szCs w:val="20"/>
              </w:rPr>
            </w:pPr>
            <w:r w:rsidRPr="002D7CF8">
              <w:rPr>
                <w:bCs w:val="0"/>
                <w:sz w:val="20"/>
                <w:szCs w:val="20"/>
              </w:rPr>
              <w:t>Категория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DFE7193" w14:textId="77777777" w:rsidR="00053B38" w:rsidRPr="002D7CF8" w:rsidRDefault="00053B38" w:rsidP="002D7CF8">
            <w:pPr>
              <w:spacing w:line="240" w:lineRule="auto"/>
              <w:ind w:firstLine="0"/>
              <w:jc w:val="left"/>
              <w:rPr>
                <w:bCs w:val="0"/>
                <w:sz w:val="20"/>
                <w:szCs w:val="20"/>
              </w:rPr>
            </w:pPr>
            <w:r w:rsidRPr="002D7CF8">
              <w:rPr>
                <w:bCs w:val="0"/>
                <w:sz w:val="20"/>
                <w:szCs w:val="20"/>
              </w:rPr>
              <w:t>Критерий</w:t>
            </w:r>
          </w:p>
        </w:tc>
        <w:tc>
          <w:tcPr>
            <w:tcW w:w="0" w:type="auto"/>
            <w:tcBorders>
              <w:top w:val="single" w:sz="6" w:space="0" w:color="CCCCCC"/>
              <w:left w:val="single" w:sz="6" w:space="0" w:color="CCCCCC"/>
              <w:bottom w:val="single" w:sz="6" w:space="0" w:color="666666"/>
              <w:right w:val="single" w:sz="6" w:space="0" w:color="CCCCCC"/>
            </w:tcBorders>
            <w:shd w:val="clear" w:color="auto" w:fill="D9EAD3"/>
          </w:tcPr>
          <w:p w14:paraId="3BF254E1"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558029F" w14:textId="15E98DD1" w:rsidR="00053B38" w:rsidRPr="002D7CF8" w:rsidRDefault="00053B38" w:rsidP="002D7CF8">
            <w:pPr>
              <w:spacing w:line="240" w:lineRule="auto"/>
              <w:ind w:firstLine="0"/>
              <w:jc w:val="left"/>
              <w:rPr>
                <w:bCs w:val="0"/>
                <w:sz w:val="20"/>
                <w:szCs w:val="20"/>
              </w:rPr>
            </w:pPr>
            <w:r w:rsidRPr="002D7CF8">
              <w:rPr>
                <w:bCs w:val="0"/>
                <w:sz w:val="20"/>
                <w:szCs w:val="20"/>
              </w:rPr>
              <w:t>Описание критерия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C696F18"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3D7C3AF"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77AF3DA"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2E9E5E2"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224FA54"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FA4194C"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56B359A" w14:textId="77777777" w:rsidR="00053B38" w:rsidRPr="002D7CF8" w:rsidRDefault="00053B38" w:rsidP="002D7CF8">
            <w:pPr>
              <w:spacing w:line="240" w:lineRule="auto"/>
              <w:ind w:firstLine="0"/>
              <w:jc w:val="left"/>
              <w:rPr>
                <w:bCs w:val="0"/>
                <w:sz w:val="20"/>
                <w:szCs w:val="20"/>
              </w:rPr>
            </w:pPr>
            <w:r w:rsidRPr="002D7CF8">
              <w:rPr>
                <w:bCs w:val="0"/>
                <w:sz w:val="20"/>
                <w:szCs w:val="20"/>
              </w:rPr>
              <w:t>Данные о городе</w:t>
            </w:r>
          </w:p>
        </w:tc>
      </w:tr>
      <w:tr w:rsidR="00053B38" w:rsidRPr="002D7CF8" w14:paraId="5B155A03"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DDEF042" w14:textId="77777777" w:rsidR="00053B38" w:rsidRPr="002D7CF8" w:rsidRDefault="00053B38" w:rsidP="002D7CF8">
            <w:pPr>
              <w:spacing w:line="240" w:lineRule="auto"/>
              <w:ind w:firstLine="0"/>
              <w:jc w:val="left"/>
              <w:rPr>
                <w:b/>
                <w:sz w:val="20"/>
                <w:szCs w:val="20"/>
              </w:rPr>
            </w:pPr>
            <w:r w:rsidRPr="002D7CF8">
              <w:rPr>
                <w:b/>
                <w:sz w:val="20"/>
                <w:szCs w:val="20"/>
              </w:rPr>
              <w:t>1. Общие характеристики</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CB411C7" w14:textId="77777777" w:rsidR="00053B38" w:rsidRPr="002D7CF8" w:rsidRDefault="00053B3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CCCCCC"/>
            </w:tcBorders>
            <w:shd w:val="clear" w:color="auto" w:fill="D9EAD3"/>
          </w:tcPr>
          <w:p w14:paraId="0B76ADF3"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31AFE98" w14:textId="5AAF204A"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DA5FE6F"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41ED3C5"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DAF1889"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14D363C"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A2655F1"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BBBD698"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024491B" w14:textId="77777777" w:rsidR="00053B38" w:rsidRPr="002D7CF8" w:rsidRDefault="00053B38" w:rsidP="002D7CF8">
            <w:pPr>
              <w:spacing w:line="240" w:lineRule="auto"/>
              <w:ind w:firstLine="0"/>
              <w:jc w:val="left"/>
              <w:rPr>
                <w:bCs w:val="0"/>
                <w:sz w:val="20"/>
                <w:szCs w:val="20"/>
              </w:rPr>
            </w:pPr>
          </w:p>
        </w:tc>
      </w:tr>
      <w:tr w:rsidR="00053B38" w:rsidRPr="002D7CF8" w14:paraId="33B3CB51"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D2B10AF"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2C037B" w14:textId="77777777" w:rsidR="00053B38" w:rsidRPr="002D7CF8" w:rsidRDefault="00053B38" w:rsidP="002D7CF8">
            <w:pPr>
              <w:spacing w:line="240" w:lineRule="auto"/>
              <w:ind w:firstLine="0"/>
              <w:jc w:val="left"/>
              <w:rPr>
                <w:bCs w:val="0"/>
                <w:sz w:val="20"/>
                <w:szCs w:val="20"/>
              </w:rPr>
            </w:pPr>
            <w:r w:rsidRPr="002D7CF8">
              <w:rPr>
                <w:bCs w:val="0"/>
                <w:sz w:val="20"/>
                <w:szCs w:val="20"/>
              </w:rPr>
              <w:t>Специализация города</w:t>
            </w:r>
          </w:p>
        </w:tc>
        <w:tc>
          <w:tcPr>
            <w:tcW w:w="0" w:type="auto"/>
            <w:tcBorders>
              <w:top w:val="single" w:sz="6" w:space="0" w:color="CCCCCC"/>
              <w:left w:val="single" w:sz="6" w:space="0" w:color="CCCCCC"/>
              <w:bottom w:val="single" w:sz="6" w:space="0" w:color="666666"/>
              <w:right w:val="single" w:sz="6" w:space="0" w:color="CCCCCC"/>
            </w:tcBorders>
          </w:tcPr>
          <w:p w14:paraId="7511147C"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8E73D4" w14:textId="62FBE871" w:rsidR="00053B38" w:rsidRPr="002D7CF8" w:rsidRDefault="00053B38" w:rsidP="002D7CF8">
            <w:pPr>
              <w:spacing w:line="240" w:lineRule="auto"/>
              <w:ind w:firstLine="0"/>
              <w:jc w:val="left"/>
              <w:rPr>
                <w:bCs w:val="0"/>
                <w:sz w:val="20"/>
                <w:szCs w:val="20"/>
              </w:rPr>
            </w:pPr>
            <w:r w:rsidRPr="002D7CF8">
              <w:rPr>
                <w:bCs w:val="0"/>
                <w:sz w:val="20"/>
                <w:szCs w:val="20"/>
              </w:rPr>
              <w:t>Распространенная - 0; Редкая - 1; Уникальная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FE664F" w14:textId="77777777" w:rsidR="00053B38" w:rsidRPr="002D7CF8" w:rsidRDefault="00053B38" w:rsidP="002D7CF8">
            <w:pPr>
              <w:spacing w:line="240" w:lineRule="auto"/>
              <w:ind w:firstLine="0"/>
              <w:jc w:val="left"/>
              <w:rPr>
                <w:bCs w:val="0"/>
                <w:sz w:val="20"/>
                <w:szCs w:val="20"/>
              </w:rPr>
            </w:pPr>
            <w:r w:rsidRPr="002D7CF8">
              <w:rPr>
                <w:bCs w:val="0"/>
                <w:sz w:val="20"/>
                <w:szCs w:val="20"/>
              </w:rPr>
              <w:t>распространенная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A79374" w14:textId="77777777" w:rsidR="00053B38" w:rsidRPr="002D7CF8" w:rsidRDefault="00053B38" w:rsidP="002D7CF8">
            <w:pPr>
              <w:spacing w:line="240" w:lineRule="auto"/>
              <w:ind w:firstLine="0"/>
              <w:jc w:val="left"/>
              <w:rPr>
                <w:bCs w:val="0"/>
                <w:sz w:val="20"/>
                <w:szCs w:val="20"/>
              </w:rPr>
            </w:pPr>
            <w:r w:rsidRPr="002D7CF8">
              <w:rPr>
                <w:bCs w:val="0"/>
                <w:sz w:val="20"/>
                <w:szCs w:val="20"/>
              </w:rPr>
              <w:t>редкая (Лебединский ГОК-крупнейший в мире)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D0B02A" w14:textId="77777777" w:rsidR="00053B38" w:rsidRPr="002D7CF8" w:rsidRDefault="00053B38" w:rsidP="002D7CF8">
            <w:pPr>
              <w:spacing w:line="240" w:lineRule="auto"/>
              <w:ind w:firstLine="0"/>
              <w:jc w:val="left"/>
              <w:rPr>
                <w:bCs w:val="0"/>
                <w:sz w:val="20"/>
                <w:szCs w:val="20"/>
              </w:rPr>
            </w:pPr>
            <w:r w:rsidRPr="002D7CF8">
              <w:rPr>
                <w:bCs w:val="0"/>
                <w:sz w:val="20"/>
                <w:szCs w:val="20"/>
              </w:rPr>
              <w:t>уникальная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033218" w14:textId="77777777" w:rsidR="00053B38" w:rsidRPr="002D7CF8" w:rsidRDefault="00053B38" w:rsidP="002D7CF8">
            <w:pPr>
              <w:spacing w:line="240" w:lineRule="auto"/>
              <w:ind w:firstLine="0"/>
              <w:jc w:val="left"/>
              <w:rPr>
                <w:bCs w:val="0"/>
                <w:sz w:val="20"/>
                <w:szCs w:val="20"/>
              </w:rPr>
            </w:pPr>
            <w:r w:rsidRPr="002D7CF8">
              <w:rPr>
                <w:bCs w:val="0"/>
                <w:sz w:val="20"/>
                <w:szCs w:val="20"/>
              </w:rPr>
              <w:t>распространенная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A59FDB" w14:textId="77777777" w:rsidR="00053B38" w:rsidRPr="002D7CF8" w:rsidRDefault="00053B38" w:rsidP="002D7CF8">
            <w:pPr>
              <w:spacing w:line="240" w:lineRule="auto"/>
              <w:ind w:firstLine="0"/>
              <w:jc w:val="left"/>
              <w:rPr>
                <w:bCs w:val="0"/>
                <w:sz w:val="20"/>
                <w:szCs w:val="20"/>
              </w:rPr>
            </w:pPr>
            <w:r w:rsidRPr="002D7CF8">
              <w:rPr>
                <w:bCs w:val="0"/>
                <w:sz w:val="20"/>
                <w:szCs w:val="20"/>
              </w:rPr>
              <w:t>редкая (Лебединский ГОК-крупнейший в мире)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F265EE" w14:textId="77777777" w:rsidR="00053B38" w:rsidRPr="002D7CF8" w:rsidRDefault="00053B38" w:rsidP="002D7CF8">
            <w:pPr>
              <w:spacing w:line="240" w:lineRule="auto"/>
              <w:ind w:firstLine="0"/>
              <w:jc w:val="left"/>
              <w:rPr>
                <w:bCs w:val="0"/>
                <w:sz w:val="20"/>
                <w:szCs w:val="20"/>
              </w:rPr>
            </w:pPr>
            <w:r w:rsidRPr="002D7CF8">
              <w:rPr>
                <w:bCs w:val="0"/>
                <w:sz w:val="20"/>
                <w:szCs w:val="20"/>
              </w:rPr>
              <w:t>уникальная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3D3F57" w14:textId="77777777" w:rsidR="00053B38" w:rsidRPr="002D7CF8" w:rsidRDefault="00053B38" w:rsidP="002D7CF8">
            <w:pPr>
              <w:spacing w:line="240" w:lineRule="auto"/>
              <w:ind w:firstLine="0"/>
              <w:jc w:val="left"/>
              <w:rPr>
                <w:bCs w:val="0"/>
                <w:sz w:val="20"/>
                <w:szCs w:val="20"/>
              </w:rPr>
            </w:pPr>
            <w:r w:rsidRPr="002D7CF8">
              <w:rPr>
                <w:bCs w:val="0"/>
                <w:sz w:val="20"/>
                <w:szCs w:val="20"/>
              </w:rPr>
              <w:t>редкая (Лебединский ГОК-крупнейший в мире)</w:t>
            </w:r>
          </w:p>
        </w:tc>
      </w:tr>
      <w:tr w:rsidR="00053B38" w:rsidRPr="002D7CF8" w14:paraId="610041BD"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38BACAF"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6C6946" w14:textId="3C2B5529" w:rsidR="00053B38" w:rsidRPr="002D7CF8" w:rsidRDefault="00053B38" w:rsidP="002D7CF8">
            <w:pPr>
              <w:spacing w:line="240" w:lineRule="auto"/>
              <w:ind w:firstLine="0"/>
              <w:jc w:val="left"/>
              <w:rPr>
                <w:bCs w:val="0"/>
                <w:sz w:val="20"/>
                <w:szCs w:val="20"/>
              </w:rPr>
            </w:pPr>
            <w:r w:rsidRPr="002D7CF8">
              <w:rPr>
                <w:bCs w:val="0"/>
                <w:sz w:val="20"/>
                <w:szCs w:val="20"/>
              </w:rPr>
              <w:t>Численность населения, чел. (на 1 января 2025 года) [1</w:t>
            </w:r>
            <w:r>
              <w:rPr>
                <w:bCs w:val="0"/>
                <w:sz w:val="20"/>
                <w:szCs w:val="20"/>
              </w:rPr>
              <w:t>7</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CCCCCC"/>
            </w:tcBorders>
          </w:tcPr>
          <w:p w14:paraId="1502FECB"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0F8903" w14:textId="2B4BC64B" w:rsidR="00053B38" w:rsidRPr="002D7CF8" w:rsidRDefault="00053B38" w:rsidP="002D7CF8">
            <w:pPr>
              <w:spacing w:line="240" w:lineRule="auto"/>
              <w:ind w:firstLine="0"/>
              <w:jc w:val="left"/>
              <w:rPr>
                <w:bCs w:val="0"/>
                <w:sz w:val="20"/>
                <w:szCs w:val="20"/>
              </w:rPr>
            </w:pPr>
            <w:proofErr w:type="gramStart"/>
            <w:r w:rsidRPr="002D7CF8">
              <w:rPr>
                <w:bCs w:val="0"/>
                <w:sz w:val="20"/>
                <w:szCs w:val="20"/>
              </w:rPr>
              <w:t>&lt; 25</w:t>
            </w:r>
            <w:proofErr w:type="gramEnd"/>
            <w:r w:rsidRPr="002D7CF8">
              <w:rPr>
                <w:bCs w:val="0"/>
                <w:sz w:val="20"/>
                <w:szCs w:val="20"/>
              </w:rPr>
              <w:t xml:space="preserve"> </w:t>
            </w:r>
            <w:proofErr w:type="spellStart"/>
            <w:r w:rsidRPr="002D7CF8">
              <w:rPr>
                <w:bCs w:val="0"/>
                <w:sz w:val="20"/>
                <w:szCs w:val="20"/>
              </w:rPr>
              <w:t>тыс</w:t>
            </w:r>
            <w:proofErr w:type="spellEnd"/>
            <w:r w:rsidRPr="002D7CF8">
              <w:rPr>
                <w:bCs w:val="0"/>
                <w:sz w:val="20"/>
                <w:szCs w:val="20"/>
              </w:rPr>
              <w:t xml:space="preserve"> - 0; 25-100 </w:t>
            </w:r>
            <w:proofErr w:type="spellStart"/>
            <w:r w:rsidRPr="002D7CF8">
              <w:rPr>
                <w:bCs w:val="0"/>
                <w:sz w:val="20"/>
                <w:szCs w:val="20"/>
              </w:rPr>
              <w:t>тыс</w:t>
            </w:r>
            <w:proofErr w:type="spellEnd"/>
            <w:r w:rsidRPr="002D7CF8">
              <w:rPr>
                <w:bCs w:val="0"/>
                <w:sz w:val="20"/>
                <w:szCs w:val="20"/>
              </w:rPr>
              <w:t xml:space="preserve"> - 1; 100-250 </w:t>
            </w:r>
            <w:proofErr w:type="spellStart"/>
            <w:r w:rsidRPr="002D7CF8">
              <w:rPr>
                <w:bCs w:val="0"/>
                <w:sz w:val="20"/>
                <w:szCs w:val="20"/>
              </w:rPr>
              <w:t>тыс</w:t>
            </w:r>
            <w:proofErr w:type="spellEnd"/>
            <w:r w:rsidRPr="002D7CF8">
              <w:rPr>
                <w:bCs w:val="0"/>
                <w:sz w:val="20"/>
                <w:szCs w:val="20"/>
              </w:rPr>
              <w:t xml:space="preserve"> - 2; &gt; 250 </w:t>
            </w:r>
            <w:proofErr w:type="spellStart"/>
            <w:r w:rsidRPr="002D7CF8">
              <w:rPr>
                <w:bCs w:val="0"/>
                <w:sz w:val="20"/>
                <w:szCs w:val="20"/>
              </w:rPr>
              <w:t>тыс</w:t>
            </w:r>
            <w:proofErr w:type="spellEnd"/>
            <w:r w:rsidRPr="002D7CF8">
              <w:rPr>
                <w:bCs w:val="0"/>
                <w:sz w:val="20"/>
                <w:szCs w:val="20"/>
              </w:rPr>
              <w:t xml:space="preserve">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07DED5" w14:textId="77777777" w:rsidR="00053B38" w:rsidRPr="002D7CF8" w:rsidRDefault="00053B38" w:rsidP="002D7CF8">
            <w:pPr>
              <w:spacing w:line="240" w:lineRule="auto"/>
              <w:ind w:firstLine="0"/>
              <w:jc w:val="right"/>
              <w:rPr>
                <w:bCs w:val="0"/>
                <w:sz w:val="20"/>
                <w:szCs w:val="20"/>
              </w:rPr>
            </w:pPr>
            <w:r w:rsidRPr="002D7CF8">
              <w:rPr>
                <w:bCs w:val="0"/>
                <w:sz w:val="20"/>
                <w:szCs w:val="20"/>
              </w:rPr>
              <w:t>298160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FC4154" w14:textId="77777777" w:rsidR="00053B38" w:rsidRPr="002D7CF8" w:rsidRDefault="00053B38" w:rsidP="002D7CF8">
            <w:pPr>
              <w:spacing w:line="240" w:lineRule="auto"/>
              <w:ind w:firstLine="0"/>
              <w:jc w:val="right"/>
              <w:rPr>
                <w:bCs w:val="0"/>
                <w:sz w:val="20"/>
                <w:szCs w:val="20"/>
              </w:rPr>
            </w:pPr>
            <w:r w:rsidRPr="002D7CF8">
              <w:rPr>
                <w:bCs w:val="0"/>
                <w:sz w:val="20"/>
                <w:szCs w:val="20"/>
              </w:rPr>
              <w:t>83150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633D4E" w14:textId="77777777" w:rsidR="00053B38" w:rsidRPr="002D7CF8" w:rsidRDefault="00053B38" w:rsidP="002D7CF8">
            <w:pPr>
              <w:spacing w:line="240" w:lineRule="auto"/>
              <w:ind w:firstLine="0"/>
              <w:jc w:val="right"/>
              <w:rPr>
                <w:bCs w:val="0"/>
                <w:sz w:val="20"/>
                <w:szCs w:val="20"/>
              </w:rPr>
            </w:pPr>
            <w:r w:rsidRPr="002D7CF8">
              <w:rPr>
                <w:bCs w:val="0"/>
                <w:sz w:val="20"/>
                <w:szCs w:val="20"/>
              </w:rPr>
              <w:t>1329825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33DB0A" w14:textId="77777777" w:rsidR="00053B38" w:rsidRPr="002D7CF8" w:rsidRDefault="00053B38" w:rsidP="002D7CF8">
            <w:pPr>
              <w:spacing w:line="240" w:lineRule="auto"/>
              <w:ind w:firstLine="0"/>
              <w:jc w:val="right"/>
              <w:rPr>
                <w:bCs w:val="0"/>
                <w:sz w:val="20"/>
                <w:szCs w:val="20"/>
              </w:rPr>
            </w:pPr>
            <w:r w:rsidRPr="002D7CF8">
              <w:rPr>
                <w:bCs w:val="0"/>
                <w:sz w:val="20"/>
                <w:szCs w:val="20"/>
              </w:rPr>
              <w:t>298160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66D238" w14:textId="77777777" w:rsidR="00053B38" w:rsidRPr="002D7CF8" w:rsidRDefault="00053B38" w:rsidP="002D7CF8">
            <w:pPr>
              <w:spacing w:line="240" w:lineRule="auto"/>
              <w:ind w:firstLine="0"/>
              <w:jc w:val="right"/>
              <w:rPr>
                <w:bCs w:val="0"/>
                <w:sz w:val="20"/>
                <w:szCs w:val="20"/>
              </w:rPr>
            </w:pPr>
            <w:r w:rsidRPr="002D7CF8">
              <w:rPr>
                <w:bCs w:val="0"/>
                <w:sz w:val="20"/>
                <w:szCs w:val="20"/>
              </w:rPr>
              <w:t>83150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9B820A" w14:textId="77777777" w:rsidR="00053B38" w:rsidRPr="002D7CF8" w:rsidRDefault="00053B38" w:rsidP="002D7CF8">
            <w:pPr>
              <w:spacing w:line="240" w:lineRule="auto"/>
              <w:ind w:firstLine="0"/>
              <w:jc w:val="right"/>
              <w:rPr>
                <w:bCs w:val="0"/>
                <w:sz w:val="20"/>
                <w:szCs w:val="20"/>
              </w:rPr>
            </w:pPr>
            <w:r w:rsidRPr="002D7CF8">
              <w:rPr>
                <w:bCs w:val="0"/>
                <w:sz w:val="20"/>
                <w:szCs w:val="20"/>
              </w:rPr>
              <w:t>1329825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D88F59" w14:textId="77777777" w:rsidR="00053B38" w:rsidRPr="002D7CF8" w:rsidRDefault="00053B38" w:rsidP="002D7CF8">
            <w:pPr>
              <w:spacing w:line="240" w:lineRule="auto"/>
              <w:ind w:firstLine="0"/>
              <w:jc w:val="right"/>
              <w:rPr>
                <w:bCs w:val="0"/>
                <w:sz w:val="20"/>
                <w:szCs w:val="20"/>
              </w:rPr>
            </w:pPr>
            <w:r w:rsidRPr="002D7CF8">
              <w:rPr>
                <w:bCs w:val="0"/>
                <w:sz w:val="20"/>
                <w:szCs w:val="20"/>
              </w:rPr>
              <w:t>83150</w:t>
            </w:r>
          </w:p>
        </w:tc>
      </w:tr>
      <w:tr w:rsidR="00053B38" w:rsidRPr="002D7CF8" w14:paraId="7B7CAC7D"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1E6EBF7" w14:textId="77777777" w:rsidR="00053B38" w:rsidRPr="002D7CF8" w:rsidRDefault="00053B3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F749AE" w14:textId="60491865" w:rsidR="00053B38" w:rsidRPr="002D7CF8" w:rsidRDefault="00053B38" w:rsidP="002D7CF8">
            <w:pPr>
              <w:spacing w:line="240" w:lineRule="auto"/>
              <w:ind w:firstLine="0"/>
              <w:jc w:val="left"/>
              <w:rPr>
                <w:bCs w:val="0"/>
                <w:sz w:val="20"/>
                <w:szCs w:val="20"/>
              </w:rPr>
            </w:pPr>
            <w:r w:rsidRPr="002D7CF8">
              <w:rPr>
                <w:bCs w:val="0"/>
                <w:sz w:val="20"/>
                <w:szCs w:val="20"/>
              </w:rPr>
              <w:t>Площадь города, км² [</w:t>
            </w:r>
            <w:r>
              <w:rPr>
                <w:bCs w:val="0"/>
                <w:sz w:val="20"/>
                <w:szCs w:val="20"/>
              </w:rPr>
              <w:t>16</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CCCCCC"/>
            </w:tcBorders>
          </w:tcPr>
          <w:p w14:paraId="1A440A56"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D28815" w14:textId="2EF57987" w:rsidR="00053B38" w:rsidRPr="002D7CF8" w:rsidRDefault="00053B38" w:rsidP="002D7CF8">
            <w:pPr>
              <w:spacing w:line="240" w:lineRule="auto"/>
              <w:ind w:firstLine="0"/>
              <w:jc w:val="left"/>
              <w:rPr>
                <w:bCs w:val="0"/>
                <w:sz w:val="20"/>
                <w:szCs w:val="20"/>
              </w:rPr>
            </w:pPr>
            <w:r w:rsidRPr="002D7CF8">
              <w:rPr>
                <w:bCs w:val="0"/>
                <w:sz w:val="20"/>
                <w:szCs w:val="20"/>
              </w:rPr>
              <w:t>до 100 км² - 0; 100-500 км² - 1; более 1000 км²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BB4873" w14:textId="77777777" w:rsidR="00053B38" w:rsidRPr="002D7CF8" w:rsidRDefault="00053B38" w:rsidP="002D7CF8">
            <w:pPr>
              <w:spacing w:line="240" w:lineRule="auto"/>
              <w:ind w:firstLine="0"/>
              <w:jc w:val="right"/>
              <w:rPr>
                <w:bCs w:val="0"/>
                <w:sz w:val="20"/>
                <w:szCs w:val="20"/>
              </w:rPr>
            </w:pPr>
            <w:r w:rsidRPr="002D7CF8">
              <w:rPr>
                <w:bCs w:val="0"/>
                <w:sz w:val="20"/>
                <w:szCs w:val="20"/>
              </w:rPr>
              <w:t>131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D72DCF" w14:textId="77777777" w:rsidR="00053B38" w:rsidRPr="002D7CF8" w:rsidRDefault="00053B38" w:rsidP="002D7CF8">
            <w:pPr>
              <w:spacing w:line="240" w:lineRule="auto"/>
              <w:ind w:firstLine="0"/>
              <w:jc w:val="right"/>
              <w:rPr>
                <w:bCs w:val="0"/>
                <w:sz w:val="20"/>
                <w:szCs w:val="20"/>
              </w:rPr>
            </w:pPr>
            <w:r w:rsidRPr="002D7CF8">
              <w:rPr>
                <w:bCs w:val="0"/>
                <w:sz w:val="20"/>
                <w:szCs w:val="20"/>
              </w:rPr>
              <w:t>42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05235B" w14:textId="77777777" w:rsidR="00053B38" w:rsidRPr="002D7CF8" w:rsidRDefault="00053B38" w:rsidP="002D7CF8">
            <w:pPr>
              <w:spacing w:line="240" w:lineRule="auto"/>
              <w:ind w:firstLine="0"/>
              <w:jc w:val="right"/>
              <w:rPr>
                <w:bCs w:val="0"/>
                <w:sz w:val="20"/>
                <w:szCs w:val="20"/>
              </w:rPr>
            </w:pPr>
            <w:r w:rsidRPr="002D7CF8">
              <w:rPr>
                <w:bCs w:val="0"/>
                <w:sz w:val="20"/>
                <w:szCs w:val="20"/>
              </w:rPr>
              <w:t>641,2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2A4D00" w14:textId="77777777" w:rsidR="00053B38" w:rsidRPr="002D7CF8" w:rsidRDefault="00053B38" w:rsidP="002D7CF8">
            <w:pPr>
              <w:spacing w:line="240" w:lineRule="auto"/>
              <w:ind w:firstLine="0"/>
              <w:jc w:val="right"/>
              <w:rPr>
                <w:bCs w:val="0"/>
                <w:sz w:val="20"/>
                <w:szCs w:val="20"/>
              </w:rPr>
            </w:pPr>
            <w:r w:rsidRPr="002D7CF8">
              <w:rPr>
                <w:bCs w:val="0"/>
                <w:sz w:val="20"/>
                <w:szCs w:val="20"/>
              </w:rPr>
              <w:t>131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D8C50D" w14:textId="77777777" w:rsidR="00053B38" w:rsidRPr="002D7CF8" w:rsidRDefault="00053B38" w:rsidP="002D7CF8">
            <w:pPr>
              <w:spacing w:line="240" w:lineRule="auto"/>
              <w:ind w:firstLine="0"/>
              <w:jc w:val="right"/>
              <w:rPr>
                <w:bCs w:val="0"/>
                <w:sz w:val="20"/>
                <w:szCs w:val="20"/>
              </w:rPr>
            </w:pPr>
            <w:r w:rsidRPr="002D7CF8">
              <w:rPr>
                <w:bCs w:val="0"/>
                <w:sz w:val="20"/>
                <w:szCs w:val="20"/>
              </w:rPr>
              <w:t>42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0C6B92" w14:textId="77777777" w:rsidR="00053B38" w:rsidRPr="002D7CF8" w:rsidRDefault="00053B38" w:rsidP="002D7CF8">
            <w:pPr>
              <w:spacing w:line="240" w:lineRule="auto"/>
              <w:ind w:firstLine="0"/>
              <w:jc w:val="right"/>
              <w:rPr>
                <w:bCs w:val="0"/>
                <w:sz w:val="20"/>
                <w:szCs w:val="20"/>
              </w:rPr>
            </w:pPr>
            <w:r w:rsidRPr="002D7CF8">
              <w:rPr>
                <w:bCs w:val="0"/>
                <w:sz w:val="20"/>
                <w:szCs w:val="20"/>
              </w:rPr>
              <w:t>641,2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87B6CE" w14:textId="77777777" w:rsidR="00053B38" w:rsidRPr="002D7CF8" w:rsidRDefault="00053B38" w:rsidP="002D7CF8">
            <w:pPr>
              <w:spacing w:line="240" w:lineRule="auto"/>
              <w:ind w:firstLine="0"/>
              <w:jc w:val="right"/>
              <w:rPr>
                <w:bCs w:val="0"/>
                <w:sz w:val="20"/>
                <w:szCs w:val="20"/>
              </w:rPr>
            </w:pPr>
            <w:r w:rsidRPr="002D7CF8">
              <w:rPr>
                <w:bCs w:val="0"/>
                <w:sz w:val="20"/>
                <w:szCs w:val="20"/>
              </w:rPr>
              <w:t>42</w:t>
            </w:r>
          </w:p>
        </w:tc>
      </w:tr>
      <w:tr w:rsidR="00053B38" w:rsidRPr="002D7CF8" w14:paraId="53F68272"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8F22554" w14:textId="77777777" w:rsidR="00053B38" w:rsidRPr="002D7CF8" w:rsidRDefault="00053B3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8EF356" w14:textId="747DA12E" w:rsidR="00053B38" w:rsidRPr="002D7CF8" w:rsidRDefault="00053B38" w:rsidP="002D7CF8">
            <w:pPr>
              <w:spacing w:line="240" w:lineRule="auto"/>
              <w:ind w:firstLine="0"/>
              <w:jc w:val="left"/>
              <w:rPr>
                <w:bCs w:val="0"/>
                <w:sz w:val="20"/>
                <w:szCs w:val="20"/>
              </w:rPr>
            </w:pPr>
            <w:r w:rsidRPr="002D7CF8">
              <w:rPr>
                <w:bCs w:val="0"/>
                <w:sz w:val="20"/>
                <w:szCs w:val="20"/>
              </w:rPr>
              <w:t>Отток/приток населения [</w:t>
            </w:r>
            <w:r>
              <w:rPr>
                <w:bCs w:val="0"/>
                <w:sz w:val="20"/>
                <w:szCs w:val="20"/>
              </w:rPr>
              <w:t>16</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CCCCCC"/>
            </w:tcBorders>
          </w:tcPr>
          <w:p w14:paraId="0FD0A4AB"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1A12C5" w14:textId="3F4D33FF" w:rsidR="00053B38" w:rsidRPr="002D7CF8" w:rsidRDefault="00053B38" w:rsidP="002D7CF8">
            <w:pPr>
              <w:spacing w:line="240" w:lineRule="auto"/>
              <w:ind w:firstLine="0"/>
              <w:jc w:val="left"/>
              <w:rPr>
                <w:bCs w:val="0"/>
                <w:sz w:val="20"/>
                <w:szCs w:val="20"/>
              </w:rPr>
            </w:pPr>
            <w:r w:rsidRPr="002D7CF8">
              <w:rPr>
                <w:bCs w:val="0"/>
                <w:sz w:val="20"/>
                <w:szCs w:val="20"/>
              </w:rPr>
              <w:t>Отток - 0; Нейтральное - 1; Приток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4ED207" w14:textId="77777777" w:rsidR="00053B38" w:rsidRPr="002D7CF8" w:rsidRDefault="00053B38" w:rsidP="002D7CF8">
            <w:pPr>
              <w:spacing w:line="240" w:lineRule="auto"/>
              <w:ind w:firstLine="0"/>
              <w:jc w:val="left"/>
              <w:rPr>
                <w:bCs w:val="0"/>
                <w:sz w:val="20"/>
                <w:szCs w:val="20"/>
              </w:rPr>
            </w:pPr>
            <w:r w:rsidRPr="002D7CF8">
              <w:rPr>
                <w:bCs w:val="0"/>
                <w:sz w:val="20"/>
                <w:szCs w:val="20"/>
              </w:rPr>
              <w:t>Отток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DC34CD" w14:textId="77777777" w:rsidR="00053B38" w:rsidRPr="002D7CF8" w:rsidRDefault="00053B38" w:rsidP="002D7CF8">
            <w:pPr>
              <w:spacing w:line="240" w:lineRule="auto"/>
              <w:ind w:firstLine="0"/>
              <w:jc w:val="left"/>
              <w:rPr>
                <w:bCs w:val="0"/>
                <w:sz w:val="20"/>
                <w:szCs w:val="20"/>
              </w:rPr>
            </w:pPr>
            <w:r w:rsidRPr="002D7CF8">
              <w:rPr>
                <w:bCs w:val="0"/>
                <w:sz w:val="20"/>
                <w:szCs w:val="20"/>
              </w:rPr>
              <w:t>Отток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E289A4" w14:textId="77777777" w:rsidR="00053B38" w:rsidRPr="002D7CF8" w:rsidRDefault="00053B38" w:rsidP="002D7CF8">
            <w:pPr>
              <w:spacing w:line="240" w:lineRule="auto"/>
              <w:ind w:firstLine="0"/>
              <w:jc w:val="left"/>
              <w:rPr>
                <w:bCs w:val="0"/>
                <w:sz w:val="20"/>
                <w:szCs w:val="20"/>
              </w:rPr>
            </w:pPr>
            <w:r w:rsidRPr="002D7CF8">
              <w:rPr>
                <w:bCs w:val="0"/>
                <w:sz w:val="20"/>
                <w:szCs w:val="20"/>
              </w:rPr>
              <w:t>Приток</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BC74B71" w14:textId="77777777" w:rsidR="00053B38" w:rsidRPr="002D7CF8" w:rsidRDefault="00053B38" w:rsidP="002D7CF8">
            <w:pPr>
              <w:spacing w:line="240" w:lineRule="auto"/>
              <w:ind w:firstLine="0"/>
              <w:jc w:val="left"/>
              <w:rPr>
                <w:bCs w:val="0"/>
                <w:sz w:val="20"/>
                <w:szCs w:val="20"/>
              </w:rPr>
            </w:pPr>
            <w:r w:rsidRPr="002D7CF8">
              <w:rPr>
                <w:bCs w:val="0"/>
                <w:sz w:val="20"/>
                <w:szCs w:val="20"/>
              </w:rPr>
              <w:t>Приток</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7A61959" w14:textId="77777777" w:rsidR="00053B38" w:rsidRPr="002D7CF8" w:rsidRDefault="00053B38" w:rsidP="002D7CF8">
            <w:pPr>
              <w:spacing w:line="240" w:lineRule="auto"/>
              <w:ind w:firstLine="0"/>
              <w:jc w:val="left"/>
              <w:rPr>
                <w:bCs w:val="0"/>
                <w:sz w:val="20"/>
                <w:szCs w:val="20"/>
              </w:rPr>
            </w:pPr>
            <w:r w:rsidRPr="002D7CF8">
              <w:rPr>
                <w:bCs w:val="0"/>
                <w:sz w:val="20"/>
                <w:szCs w:val="20"/>
              </w:rPr>
              <w:t>Нейтральное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A27495D" w14:textId="77777777" w:rsidR="00053B38" w:rsidRPr="002D7CF8" w:rsidRDefault="00053B38" w:rsidP="002D7CF8">
            <w:pPr>
              <w:spacing w:line="240" w:lineRule="auto"/>
              <w:ind w:firstLine="0"/>
              <w:jc w:val="left"/>
              <w:rPr>
                <w:bCs w:val="0"/>
                <w:sz w:val="20"/>
                <w:szCs w:val="20"/>
              </w:rPr>
            </w:pPr>
            <w:r w:rsidRPr="002D7CF8">
              <w:rPr>
                <w:bCs w:val="0"/>
                <w:sz w:val="20"/>
                <w:szCs w:val="20"/>
              </w:rPr>
              <w:t>Нейтральное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36736A" w14:textId="77777777" w:rsidR="00053B38" w:rsidRPr="002D7CF8" w:rsidRDefault="00053B38" w:rsidP="002D7CF8">
            <w:pPr>
              <w:spacing w:line="240" w:lineRule="auto"/>
              <w:ind w:firstLine="0"/>
              <w:jc w:val="left"/>
              <w:rPr>
                <w:bCs w:val="0"/>
                <w:sz w:val="20"/>
                <w:szCs w:val="20"/>
              </w:rPr>
            </w:pPr>
            <w:r w:rsidRPr="002D7CF8">
              <w:rPr>
                <w:bCs w:val="0"/>
                <w:sz w:val="20"/>
                <w:szCs w:val="20"/>
              </w:rPr>
              <w:t>Отток</w:t>
            </w:r>
          </w:p>
        </w:tc>
      </w:tr>
      <w:tr w:rsidR="00053B38" w:rsidRPr="002D7CF8" w14:paraId="05F19039" w14:textId="77777777" w:rsidTr="00053B38">
        <w:trPr>
          <w:trHeight w:val="315"/>
        </w:trPr>
        <w:tc>
          <w:tcPr>
            <w:tcW w:w="106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2F7408F"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746C10" w14:textId="77777777" w:rsidR="00053B38" w:rsidRPr="002D7CF8" w:rsidRDefault="00053B38" w:rsidP="002D7CF8">
            <w:pPr>
              <w:spacing w:line="240" w:lineRule="auto"/>
              <w:ind w:firstLine="0"/>
              <w:jc w:val="left"/>
              <w:rPr>
                <w:bCs w:val="0"/>
                <w:sz w:val="20"/>
                <w:szCs w:val="20"/>
              </w:rPr>
            </w:pPr>
            <w:r w:rsidRPr="002D7CF8">
              <w:rPr>
                <w:bCs w:val="0"/>
                <w:sz w:val="20"/>
                <w:szCs w:val="20"/>
              </w:rPr>
              <w:t>Расположение и статус города</w:t>
            </w:r>
          </w:p>
        </w:tc>
        <w:tc>
          <w:tcPr>
            <w:tcW w:w="0" w:type="auto"/>
            <w:tcBorders>
              <w:top w:val="single" w:sz="6" w:space="0" w:color="CCCCCC"/>
              <w:left w:val="single" w:sz="6" w:space="0" w:color="CCCCCC"/>
              <w:bottom w:val="single" w:sz="6" w:space="0" w:color="666666"/>
              <w:right w:val="single" w:sz="6" w:space="0" w:color="CCCCCC"/>
            </w:tcBorders>
          </w:tcPr>
          <w:p w14:paraId="76DF5A6B" w14:textId="77777777" w:rsidR="00053B38" w:rsidRPr="002D7CF8" w:rsidRDefault="00053B3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6291E7" w14:textId="5249DE3B" w:rsidR="00053B38" w:rsidRPr="002D7CF8" w:rsidRDefault="00053B38" w:rsidP="002D7CF8">
            <w:pPr>
              <w:spacing w:line="240" w:lineRule="auto"/>
              <w:ind w:firstLine="0"/>
              <w:jc w:val="left"/>
              <w:rPr>
                <w:bCs w:val="0"/>
                <w:sz w:val="20"/>
                <w:szCs w:val="20"/>
              </w:rPr>
            </w:pPr>
            <w:r w:rsidRPr="002D7CF8">
              <w:rPr>
                <w:bCs w:val="0"/>
                <w:sz w:val="20"/>
                <w:szCs w:val="20"/>
              </w:rPr>
              <w:t>Не является частью агломерации - 0</w:t>
            </w:r>
            <w:proofErr w:type="gramStart"/>
            <w:r w:rsidRPr="002D7CF8">
              <w:rPr>
                <w:bCs w:val="0"/>
                <w:sz w:val="20"/>
                <w:szCs w:val="20"/>
              </w:rPr>
              <w:t>; Тяготеет</w:t>
            </w:r>
            <w:proofErr w:type="gramEnd"/>
            <w:r w:rsidRPr="002D7CF8">
              <w:rPr>
                <w:bCs w:val="0"/>
                <w:sz w:val="20"/>
                <w:szCs w:val="20"/>
              </w:rPr>
              <w:t xml:space="preserve"> к центру агломерации или крупному городу - 1; Является частью агломерации (входит в ее состав)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8440ED" w14:textId="77777777" w:rsidR="00053B38" w:rsidRPr="002D7CF8" w:rsidRDefault="00053B38" w:rsidP="002D7CF8">
            <w:pPr>
              <w:spacing w:line="240" w:lineRule="auto"/>
              <w:ind w:firstLine="0"/>
              <w:jc w:val="left"/>
              <w:rPr>
                <w:bCs w:val="0"/>
                <w:sz w:val="20"/>
                <w:szCs w:val="20"/>
              </w:rPr>
            </w:pPr>
            <w:r w:rsidRPr="002D7CF8">
              <w:rPr>
                <w:bCs w:val="0"/>
                <w:sz w:val="20"/>
                <w:szCs w:val="20"/>
              </w:rPr>
              <w:t>Тяготеет к центру агломерации или крупному городу</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BBC786" w14:textId="77777777" w:rsidR="00053B38" w:rsidRPr="002D7CF8" w:rsidRDefault="00053B38" w:rsidP="002D7CF8">
            <w:pPr>
              <w:spacing w:line="240" w:lineRule="auto"/>
              <w:ind w:firstLine="0"/>
              <w:jc w:val="left"/>
              <w:rPr>
                <w:bCs w:val="0"/>
                <w:sz w:val="20"/>
                <w:szCs w:val="20"/>
              </w:rPr>
            </w:pPr>
            <w:r w:rsidRPr="002D7CF8">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E22A3D" w14:textId="77777777" w:rsidR="00053B38" w:rsidRPr="002D7CF8" w:rsidRDefault="00053B38" w:rsidP="002D7CF8">
            <w:pPr>
              <w:spacing w:line="240" w:lineRule="auto"/>
              <w:ind w:firstLine="0"/>
              <w:jc w:val="left"/>
              <w:rPr>
                <w:bCs w:val="0"/>
                <w:sz w:val="20"/>
                <w:szCs w:val="20"/>
              </w:rPr>
            </w:pPr>
            <w:r w:rsidRPr="002D7CF8">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7B0F5F" w14:textId="77777777" w:rsidR="00053B38" w:rsidRPr="002D7CF8" w:rsidRDefault="00053B38" w:rsidP="002D7CF8">
            <w:pPr>
              <w:spacing w:line="240" w:lineRule="auto"/>
              <w:ind w:firstLine="0"/>
              <w:jc w:val="left"/>
              <w:rPr>
                <w:bCs w:val="0"/>
                <w:sz w:val="20"/>
                <w:szCs w:val="20"/>
              </w:rPr>
            </w:pPr>
            <w:r w:rsidRPr="002D7CF8">
              <w:rPr>
                <w:bCs w:val="0"/>
                <w:sz w:val="20"/>
                <w:szCs w:val="20"/>
              </w:rPr>
              <w:t>Тяготеет к центру агломерации или крупному городу</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09859A" w14:textId="77777777" w:rsidR="00053B38" w:rsidRPr="002D7CF8" w:rsidRDefault="00053B38" w:rsidP="002D7CF8">
            <w:pPr>
              <w:spacing w:line="240" w:lineRule="auto"/>
              <w:ind w:firstLine="0"/>
              <w:jc w:val="left"/>
              <w:rPr>
                <w:bCs w:val="0"/>
                <w:sz w:val="20"/>
                <w:szCs w:val="20"/>
              </w:rPr>
            </w:pPr>
            <w:r w:rsidRPr="002D7CF8">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5759D5" w14:textId="77777777" w:rsidR="00053B38" w:rsidRPr="002D7CF8" w:rsidRDefault="00053B38" w:rsidP="002D7CF8">
            <w:pPr>
              <w:spacing w:line="240" w:lineRule="auto"/>
              <w:ind w:firstLine="0"/>
              <w:jc w:val="left"/>
              <w:rPr>
                <w:bCs w:val="0"/>
                <w:sz w:val="20"/>
                <w:szCs w:val="20"/>
              </w:rPr>
            </w:pPr>
            <w:r w:rsidRPr="002D7CF8">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1E2802" w14:textId="77777777" w:rsidR="00053B38" w:rsidRPr="002D7CF8" w:rsidRDefault="00053B38" w:rsidP="002D7CF8">
            <w:pPr>
              <w:spacing w:line="240" w:lineRule="auto"/>
              <w:ind w:firstLine="0"/>
              <w:jc w:val="left"/>
              <w:rPr>
                <w:bCs w:val="0"/>
                <w:sz w:val="20"/>
                <w:szCs w:val="20"/>
              </w:rPr>
            </w:pPr>
            <w:r w:rsidRPr="002D7CF8">
              <w:rPr>
                <w:bCs w:val="0"/>
                <w:sz w:val="20"/>
                <w:szCs w:val="20"/>
              </w:rPr>
              <w:t>Является частью агломерации</w:t>
            </w:r>
          </w:p>
        </w:tc>
      </w:tr>
    </w:tbl>
    <w:p w14:paraId="37A9F5A0" w14:textId="395AF528" w:rsidR="00E15B68" w:rsidRDefault="00E15B68"/>
    <w:p w14:paraId="717BCE94" w14:textId="77777777" w:rsidR="00E15B68" w:rsidRDefault="00E15B68">
      <w:pPr>
        <w:spacing w:line="240" w:lineRule="auto"/>
        <w:ind w:firstLine="0"/>
        <w:jc w:val="left"/>
      </w:pPr>
      <w:r>
        <w:br w:type="page"/>
      </w:r>
    </w:p>
    <w:p w14:paraId="64CA20D8" w14:textId="7868D20B"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1178"/>
        <w:gridCol w:w="1369"/>
        <w:gridCol w:w="1066"/>
        <w:gridCol w:w="1027"/>
        <w:gridCol w:w="671"/>
        <w:gridCol w:w="953"/>
        <w:gridCol w:w="1027"/>
        <w:gridCol w:w="671"/>
        <w:gridCol w:w="706"/>
        <w:gridCol w:w="671"/>
      </w:tblGrid>
      <w:tr w:rsidR="002D7CF8" w:rsidRPr="002D7CF8" w14:paraId="35261EB9"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3696BA" w14:textId="77777777" w:rsidR="002D7CF8" w:rsidRPr="002D7CF8" w:rsidRDefault="002D7CF8" w:rsidP="002D7CF8">
            <w:pPr>
              <w:spacing w:line="240" w:lineRule="auto"/>
              <w:ind w:firstLine="0"/>
              <w:jc w:val="left"/>
              <w:rPr>
                <w:b/>
                <w:sz w:val="20"/>
                <w:szCs w:val="20"/>
              </w:rPr>
            </w:pPr>
            <w:r w:rsidRPr="002D7CF8">
              <w:rPr>
                <w:b/>
                <w:sz w:val="20"/>
                <w:szCs w:val="20"/>
              </w:rPr>
              <w:t>2. Культурно-историческая и природная ценность</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C412402" w14:textId="77777777" w:rsidR="002D7CF8" w:rsidRPr="002D7CF8" w:rsidRDefault="002D7CF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A0F0A5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E0B71A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813342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3C3E5E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D588C51"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90BC363"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3537D2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4F48F32" w14:textId="77777777" w:rsidR="002D7CF8" w:rsidRPr="002D7CF8" w:rsidRDefault="002D7CF8" w:rsidP="002D7CF8">
            <w:pPr>
              <w:spacing w:line="240" w:lineRule="auto"/>
              <w:ind w:firstLine="0"/>
              <w:jc w:val="left"/>
              <w:rPr>
                <w:bCs w:val="0"/>
                <w:sz w:val="20"/>
                <w:szCs w:val="20"/>
              </w:rPr>
            </w:pPr>
          </w:p>
        </w:tc>
      </w:tr>
      <w:tr w:rsidR="00E15B68" w:rsidRPr="002D7CF8" w14:paraId="4A1432FD"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275637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75B847" w14:textId="31A50DF0" w:rsidR="002D7CF8" w:rsidRPr="002D7CF8" w:rsidRDefault="002D7CF8" w:rsidP="002D7CF8">
            <w:pPr>
              <w:spacing w:line="240" w:lineRule="auto"/>
              <w:ind w:firstLine="0"/>
              <w:jc w:val="left"/>
              <w:rPr>
                <w:bCs w:val="0"/>
                <w:sz w:val="20"/>
                <w:szCs w:val="20"/>
              </w:rPr>
            </w:pPr>
            <w:r w:rsidRPr="002D7CF8">
              <w:rPr>
                <w:bCs w:val="0"/>
                <w:sz w:val="20"/>
                <w:szCs w:val="20"/>
              </w:rPr>
              <w:t>Концентрация объектов культурного наследия ед./га [</w:t>
            </w:r>
            <w:r w:rsidR="008762EB" w:rsidRPr="008762EB">
              <w:rPr>
                <w:bCs w:val="0"/>
                <w:sz w:val="20"/>
                <w:szCs w:val="20"/>
              </w:rPr>
              <w:t>21</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2B52CA" w14:textId="77777777" w:rsidR="002D7CF8" w:rsidRPr="002D7CF8" w:rsidRDefault="002D7CF8" w:rsidP="002D7CF8">
            <w:pPr>
              <w:spacing w:line="240" w:lineRule="auto"/>
              <w:ind w:firstLine="0"/>
              <w:jc w:val="left"/>
              <w:rPr>
                <w:bCs w:val="0"/>
                <w:sz w:val="20"/>
                <w:szCs w:val="20"/>
              </w:rPr>
            </w:pPr>
            <w:proofErr w:type="gramStart"/>
            <w:r w:rsidRPr="002D7CF8">
              <w:rPr>
                <w:bCs w:val="0"/>
                <w:sz w:val="20"/>
                <w:szCs w:val="20"/>
              </w:rPr>
              <w:t>&lt; 0</w:t>
            </w:r>
            <w:proofErr w:type="gramEnd"/>
            <w:r w:rsidRPr="002D7CF8">
              <w:rPr>
                <w:bCs w:val="0"/>
                <w:sz w:val="20"/>
                <w:szCs w:val="20"/>
              </w:rPr>
              <w:t xml:space="preserve">,2 </w:t>
            </w:r>
            <w:proofErr w:type="spellStart"/>
            <w:r w:rsidRPr="002D7CF8">
              <w:rPr>
                <w:bCs w:val="0"/>
                <w:sz w:val="20"/>
                <w:szCs w:val="20"/>
              </w:rPr>
              <w:t>ед</w:t>
            </w:r>
            <w:proofErr w:type="spellEnd"/>
            <w:r w:rsidRPr="002D7CF8">
              <w:rPr>
                <w:bCs w:val="0"/>
                <w:sz w:val="20"/>
                <w:szCs w:val="20"/>
              </w:rPr>
              <w:t xml:space="preserve">/кв. км - 0; &gt;= 0,2 ед./кв. км - 1; &gt; 0,5 ед./кв. км - 2; &gt; 1,5 ед./кв. км - 3; &gt; 5 </w:t>
            </w:r>
            <w:proofErr w:type="spellStart"/>
            <w:r w:rsidRPr="002D7CF8">
              <w:rPr>
                <w:bCs w:val="0"/>
                <w:sz w:val="20"/>
                <w:szCs w:val="20"/>
              </w:rPr>
              <w:t>ед</w:t>
            </w:r>
            <w:proofErr w:type="spellEnd"/>
            <w:r w:rsidRPr="002D7CF8">
              <w:rPr>
                <w:bCs w:val="0"/>
                <w:sz w:val="20"/>
                <w:szCs w:val="20"/>
              </w:rPr>
              <w:t>/кв. км - 4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13BE71" w14:textId="77777777" w:rsidR="002D7CF8" w:rsidRPr="002D7CF8" w:rsidRDefault="002D7CF8" w:rsidP="002D7CF8">
            <w:pPr>
              <w:spacing w:line="240" w:lineRule="auto"/>
              <w:ind w:firstLine="0"/>
              <w:jc w:val="right"/>
              <w:rPr>
                <w:bCs w:val="0"/>
                <w:sz w:val="20"/>
                <w:szCs w:val="20"/>
              </w:rPr>
            </w:pPr>
            <w:r w:rsidRPr="002D7CF8">
              <w:rPr>
                <w:bCs w:val="0"/>
                <w:sz w:val="20"/>
                <w:szCs w:val="20"/>
              </w:rPr>
              <w:t>0,719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7DAB39" w14:textId="77777777" w:rsidR="002D7CF8" w:rsidRPr="002D7CF8" w:rsidRDefault="002D7CF8" w:rsidP="002D7CF8">
            <w:pPr>
              <w:spacing w:line="240" w:lineRule="auto"/>
              <w:ind w:firstLine="0"/>
              <w:jc w:val="right"/>
              <w:rPr>
                <w:bCs w:val="0"/>
                <w:sz w:val="20"/>
                <w:szCs w:val="20"/>
              </w:rPr>
            </w:pPr>
            <w:r w:rsidRPr="002D7CF8">
              <w:rPr>
                <w:bCs w:val="0"/>
                <w:sz w:val="20"/>
                <w:szCs w:val="20"/>
              </w:rPr>
              <w:t>0,476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1E9010" w14:textId="77777777" w:rsidR="002D7CF8" w:rsidRPr="002D7CF8" w:rsidRDefault="002D7CF8" w:rsidP="002D7CF8">
            <w:pPr>
              <w:spacing w:line="240" w:lineRule="auto"/>
              <w:ind w:firstLine="0"/>
              <w:jc w:val="right"/>
              <w:rPr>
                <w:bCs w:val="0"/>
                <w:sz w:val="20"/>
                <w:szCs w:val="20"/>
              </w:rPr>
            </w:pPr>
            <w:r w:rsidRPr="002D7CF8">
              <w:rPr>
                <w:bCs w:val="0"/>
                <w:sz w:val="20"/>
                <w:szCs w:val="20"/>
              </w:rPr>
              <w:t>0,977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896DEF" w14:textId="77777777" w:rsidR="002D7CF8" w:rsidRPr="002D7CF8" w:rsidRDefault="002D7CF8" w:rsidP="002D7CF8">
            <w:pPr>
              <w:spacing w:line="240" w:lineRule="auto"/>
              <w:ind w:firstLine="0"/>
              <w:jc w:val="right"/>
              <w:rPr>
                <w:bCs w:val="0"/>
                <w:sz w:val="20"/>
                <w:szCs w:val="20"/>
              </w:rPr>
            </w:pPr>
            <w:r w:rsidRPr="002D7CF8">
              <w:rPr>
                <w:bCs w:val="0"/>
                <w:sz w:val="20"/>
                <w:szCs w:val="20"/>
              </w:rPr>
              <w:t>0,719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4B458A" w14:textId="77777777" w:rsidR="002D7CF8" w:rsidRPr="002D7CF8" w:rsidRDefault="002D7CF8" w:rsidP="002D7CF8">
            <w:pPr>
              <w:spacing w:line="240" w:lineRule="auto"/>
              <w:ind w:firstLine="0"/>
              <w:jc w:val="right"/>
              <w:rPr>
                <w:bCs w:val="0"/>
                <w:sz w:val="20"/>
                <w:szCs w:val="20"/>
              </w:rPr>
            </w:pPr>
            <w:r w:rsidRPr="002D7CF8">
              <w:rPr>
                <w:bCs w:val="0"/>
                <w:sz w:val="20"/>
                <w:szCs w:val="20"/>
              </w:rPr>
              <w:t>0,476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B77F32" w14:textId="77777777" w:rsidR="002D7CF8" w:rsidRPr="002D7CF8" w:rsidRDefault="002D7CF8" w:rsidP="002D7CF8">
            <w:pPr>
              <w:spacing w:line="240" w:lineRule="auto"/>
              <w:ind w:firstLine="0"/>
              <w:jc w:val="right"/>
              <w:rPr>
                <w:bCs w:val="0"/>
                <w:sz w:val="20"/>
                <w:szCs w:val="20"/>
              </w:rPr>
            </w:pPr>
            <w:r w:rsidRPr="002D7CF8">
              <w:rPr>
                <w:bCs w:val="0"/>
                <w:sz w:val="20"/>
                <w:szCs w:val="20"/>
              </w:rPr>
              <w:t>0,977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97869E" w14:textId="77777777" w:rsidR="002D7CF8" w:rsidRPr="002D7CF8" w:rsidRDefault="002D7CF8" w:rsidP="002D7CF8">
            <w:pPr>
              <w:spacing w:line="240" w:lineRule="auto"/>
              <w:ind w:firstLine="0"/>
              <w:jc w:val="right"/>
              <w:rPr>
                <w:bCs w:val="0"/>
                <w:sz w:val="20"/>
                <w:szCs w:val="20"/>
              </w:rPr>
            </w:pPr>
            <w:r w:rsidRPr="002D7CF8">
              <w:rPr>
                <w:bCs w:val="0"/>
                <w:sz w:val="20"/>
                <w:szCs w:val="20"/>
              </w:rPr>
              <w:t>0,476</w:t>
            </w:r>
          </w:p>
        </w:tc>
      </w:tr>
      <w:tr w:rsidR="00E15B68" w:rsidRPr="002D7CF8" w14:paraId="2B950F15"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3F4FAB7"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42FA0C"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объектов, включенных в список всемирного наследия ЮНЕСКО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7F87B5"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Отсутствие - 0; 1 объект - 1; 2 и более объектов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86136D" w14:textId="77777777" w:rsidR="002D7CF8" w:rsidRPr="002D7CF8" w:rsidRDefault="002D7CF8" w:rsidP="002D7CF8">
            <w:pPr>
              <w:spacing w:line="240" w:lineRule="auto"/>
              <w:ind w:firstLine="0"/>
              <w:jc w:val="right"/>
              <w:rPr>
                <w:bCs w:val="0"/>
                <w:sz w:val="20"/>
                <w:szCs w:val="20"/>
              </w:rPr>
            </w:pPr>
            <w:r w:rsidRPr="002D7CF8">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A4335B" w14:textId="77777777" w:rsidR="002D7CF8" w:rsidRPr="002D7CF8" w:rsidRDefault="002D7CF8" w:rsidP="002D7CF8">
            <w:pPr>
              <w:spacing w:line="240" w:lineRule="auto"/>
              <w:ind w:firstLine="0"/>
              <w:jc w:val="right"/>
              <w:rPr>
                <w:bCs w:val="0"/>
                <w:sz w:val="20"/>
                <w:szCs w:val="20"/>
              </w:rPr>
            </w:pPr>
            <w:r w:rsidRPr="002D7CF8">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532684"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F9648E" w14:textId="77777777" w:rsidR="002D7CF8" w:rsidRPr="002D7CF8" w:rsidRDefault="002D7CF8" w:rsidP="002D7CF8">
            <w:pPr>
              <w:spacing w:line="240" w:lineRule="auto"/>
              <w:ind w:firstLine="0"/>
              <w:jc w:val="right"/>
              <w:rPr>
                <w:bCs w:val="0"/>
                <w:sz w:val="20"/>
                <w:szCs w:val="20"/>
              </w:rPr>
            </w:pPr>
            <w:r w:rsidRPr="002D7CF8">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9363D2" w14:textId="77777777" w:rsidR="002D7CF8" w:rsidRPr="002D7CF8" w:rsidRDefault="002D7CF8" w:rsidP="002D7CF8">
            <w:pPr>
              <w:spacing w:line="240" w:lineRule="auto"/>
              <w:ind w:firstLine="0"/>
              <w:jc w:val="right"/>
              <w:rPr>
                <w:bCs w:val="0"/>
                <w:sz w:val="20"/>
                <w:szCs w:val="20"/>
              </w:rPr>
            </w:pPr>
            <w:r w:rsidRPr="002D7CF8">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6926A9"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FD0426" w14:textId="77777777" w:rsidR="002D7CF8" w:rsidRPr="002D7CF8" w:rsidRDefault="002D7CF8" w:rsidP="002D7CF8">
            <w:pPr>
              <w:spacing w:line="240" w:lineRule="auto"/>
              <w:ind w:firstLine="0"/>
              <w:jc w:val="right"/>
              <w:rPr>
                <w:bCs w:val="0"/>
                <w:sz w:val="20"/>
                <w:szCs w:val="20"/>
              </w:rPr>
            </w:pPr>
            <w:r w:rsidRPr="002D7CF8">
              <w:rPr>
                <w:bCs w:val="0"/>
                <w:sz w:val="20"/>
                <w:szCs w:val="20"/>
              </w:rPr>
              <w:t>0</w:t>
            </w:r>
          </w:p>
        </w:tc>
      </w:tr>
      <w:tr w:rsidR="00E15B68" w:rsidRPr="002D7CF8" w14:paraId="4407A48E"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07053FA"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524BE7" w14:textId="044B21E9" w:rsidR="002D7CF8" w:rsidRPr="002D7CF8" w:rsidRDefault="002D7CF8" w:rsidP="002D7CF8">
            <w:pPr>
              <w:spacing w:line="240" w:lineRule="auto"/>
              <w:ind w:firstLine="0"/>
              <w:jc w:val="left"/>
              <w:rPr>
                <w:bCs w:val="0"/>
                <w:sz w:val="20"/>
                <w:szCs w:val="20"/>
              </w:rPr>
            </w:pPr>
            <w:r w:rsidRPr="002D7CF8">
              <w:rPr>
                <w:bCs w:val="0"/>
                <w:sz w:val="20"/>
                <w:szCs w:val="20"/>
              </w:rPr>
              <w:t>Наличие признанных архитектурных памятников [</w:t>
            </w:r>
            <w:r w:rsidR="008762EB" w:rsidRPr="008762EB">
              <w:rPr>
                <w:bCs w:val="0"/>
                <w:sz w:val="20"/>
                <w:szCs w:val="20"/>
              </w:rPr>
              <w:t>21</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36AB98"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w:t>
            </w:r>
            <w:proofErr w:type="gramStart"/>
            <w:r w:rsidRPr="002D7CF8">
              <w:rPr>
                <w:bCs w:val="0"/>
                <w:sz w:val="20"/>
                <w:szCs w:val="20"/>
              </w:rPr>
              <w:t>; Есть</w:t>
            </w:r>
            <w:proofErr w:type="gramEnd"/>
            <w:r w:rsidRPr="002D7CF8">
              <w:rPr>
                <w:bCs w:val="0"/>
                <w:sz w:val="20"/>
                <w:szCs w:val="20"/>
              </w:rPr>
              <w:t xml:space="preserve"> - 1; Много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61B56B"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79A37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81AF2D" w14:textId="77777777" w:rsidR="002D7CF8" w:rsidRPr="002D7CF8" w:rsidRDefault="002D7CF8" w:rsidP="002D7CF8">
            <w:pPr>
              <w:spacing w:line="240" w:lineRule="auto"/>
              <w:ind w:firstLine="0"/>
              <w:jc w:val="left"/>
              <w:rPr>
                <w:bCs w:val="0"/>
                <w:sz w:val="20"/>
                <w:szCs w:val="20"/>
              </w:rPr>
            </w:pPr>
            <w:r w:rsidRPr="002D7CF8">
              <w:rPr>
                <w:bCs w:val="0"/>
                <w:sz w:val="20"/>
                <w:szCs w:val="20"/>
              </w:rPr>
              <w:t>много</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2A371B"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90AD8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5EAA2D" w14:textId="77777777" w:rsidR="002D7CF8" w:rsidRPr="002D7CF8" w:rsidRDefault="002D7CF8" w:rsidP="002D7CF8">
            <w:pPr>
              <w:spacing w:line="240" w:lineRule="auto"/>
              <w:ind w:firstLine="0"/>
              <w:jc w:val="left"/>
              <w:rPr>
                <w:bCs w:val="0"/>
                <w:sz w:val="20"/>
                <w:szCs w:val="20"/>
              </w:rPr>
            </w:pPr>
            <w:r w:rsidRPr="002D7CF8">
              <w:rPr>
                <w:bCs w:val="0"/>
                <w:sz w:val="20"/>
                <w:szCs w:val="20"/>
              </w:rPr>
              <w:t>много</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B363C6"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r>
      <w:tr w:rsidR="00E15B68" w:rsidRPr="002D7CF8" w14:paraId="13CA80A5"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440BEB7"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E1583B" w14:textId="213CAAE8" w:rsidR="002D7CF8" w:rsidRPr="002D7CF8" w:rsidRDefault="002D7CF8" w:rsidP="002D7CF8">
            <w:pPr>
              <w:spacing w:line="240" w:lineRule="auto"/>
              <w:ind w:firstLine="0"/>
              <w:jc w:val="left"/>
              <w:rPr>
                <w:bCs w:val="0"/>
                <w:sz w:val="20"/>
                <w:szCs w:val="20"/>
              </w:rPr>
            </w:pPr>
            <w:r w:rsidRPr="002D7CF8">
              <w:rPr>
                <w:bCs w:val="0"/>
                <w:sz w:val="20"/>
                <w:szCs w:val="20"/>
              </w:rPr>
              <w:t>Количество поисковых запросов, связанных с городом (27.11.2025 – 27.12.2025) [</w:t>
            </w:r>
            <w:r w:rsidR="008762EB" w:rsidRPr="008762EB">
              <w:rPr>
                <w:bCs w:val="0"/>
                <w:sz w:val="20"/>
                <w:szCs w:val="20"/>
              </w:rPr>
              <w:t>22</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02C30C" w14:textId="77777777" w:rsidR="002D7CF8" w:rsidRPr="002D7CF8" w:rsidRDefault="002D7CF8" w:rsidP="002D7CF8">
            <w:pPr>
              <w:spacing w:line="240" w:lineRule="auto"/>
              <w:ind w:firstLine="0"/>
              <w:jc w:val="left"/>
              <w:rPr>
                <w:bCs w:val="0"/>
                <w:sz w:val="20"/>
                <w:szCs w:val="20"/>
              </w:rPr>
            </w:pPr>
            <w:proofErr w:type="gramStart"/>
            <w:r w:rsidRPr="002D7CF8">
              <w:rPr>
                <w:bCs w:val="0"/>
                <w:sz w:val="20"/>
                <w:szCs w:val="20"/>
              </w:rPr>
              <w:t>&lt; 300,000</w:t>
            </w:r>
            <w:proofErr w:type="gramEnd"/>
            <w:r w:rsidRPr="002D7CF8">
              <w:rPr>
                <w:bCs w:val="0"/>
                <w:sz w:val="20"/>
                <w:szCs w:val="20"/>
              </w:rPr>
              <w:t xml:space="preserve"> - 0; 300,000-500,000 - 1; &gt; 500,000 - 2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0187B0" w14:textId="77777777" w:rsidR="002D7CF8" w:rsidRPr="002D7CF8" w:rsidRDefault="002D7CF8" w:rsidP="002D7CF8">
            <w:pPr>
              <w:spacing w:line="240" w:lineRule="auto"/>
              <w:ind w:firstLine="0"/>
              <w:jc w:val="left"/>
              <w:rPr>
                <w:bCs w:val="0"/>
                <w:sz w:val="20"/>
                <w:szCs w:val="20"/>
              </w:rPr>
            </w:pPr>
            <w:r w:rsidRPr="002D7CF8">
              <w:rPr>
                <w:bCs w:val="0"/>
                <w:sz w:val="20"/>
                <w:szCs w:val="20"/>
              </w:rPr>
              <w:t>2 911 895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BF4D18" w14:textId="77777777" w:rsidR="002D7CF8" w:rsidRPr="002D7CF8" w:rsidRDefault="002D7CF8" w:rsidP="002D7CF8">
            <w:pPr>
              <w:spacing w:line="240" w:lineRule="auto"/>
              <w:ind w:firstLine="0"/>
              <w:jc w:val="right"/>
              <w:rPr>
                <w:bCs w:val="0"/>
                <w:sz w:val="20"/>
                <w:szCs w:val="20"/>
              </w:rPr>
            </w:pPr>
            <w:r w:rsidRPr="002D7CF8">
              <w:rPr>
                <w:bCs w:val="0"/>
                <w:sz w:val="20"/>
                <w:szCs w:val="20"/>
              </w:rPr>
              <w:t>662572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FD699D" w14:textId="77777777" w:rsidR="002D7CF8" w:rsidRPr="002D7CF8" w:rsidRDefault="002D7CF8" w:rsidP="002D7CF8">
            <w:pPr>
              <w:spacing w:line="240" w:lineRule="auto"/>
              <w:ind w:firstLine="0"/>
              <w:jc w:val="left"/>
              <w:rPr>
                <w:bCs w:val="0"/>
                <w:sz w:val="20"/>
                <w:szCs w:val="20"/>
              </w:rPr>
            </w:pPr>
            <w:r w:rsidRPr="002D7CF8">
              <w:rPr>
                <w:bCs w:val="0"/>
                <w:sz w:val="20"/>
                <w:szCs w:val="20"/>
              </w:rPr>
              <w:t>14 157 984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C961FB" w14:textId="77777777" w:rsidR="002D7CF8" w:rsidRPr="002D7CF8" w:rsidRDefault="002D7CF8" w:rsidP="002D7CF8">
            <w:pPr>
              <w:spacing w:line="240" w:lineRule="auto"/>
              <w:ind w:firstLine="0"/>
              <w:jc w:val="left"/>
              <w:rPr>
                <w:bCs w:val="0"/>
                <w:sz w:val="20"/>
                <w:szCs w:val="20"/>
              </w:rPr>
            </w:pPr>
            <w:r w:rsidRPr="002D7CF8">
              <w:rPr>
                <w:bCs w:val="0"/>
                <w:sz w:val="20"/>
                <w:szCs w:val="20"/>
              </w:rPr>
              <w:t>2 911 895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C0D1FE" w14:textId="77777777" w:rsidR="002D7CF8" w:rsidRPr="002D7CF8" w:rsidRDefault="002D7CF8" w:rsidP="002D7CF8">
            <w:pPr>
              <w:spacing w:line="240" w:lineRule="auto"/>
              <w:ind w:firstLine="0"/>
              <w:jc w:val="right"/>
              <w:rPr>
                <w:bCs w:val="0"/>
                <w:sz w:val="20"/>
                <w:szCs w:val="20"/>
              </w:rPr>
            </w:pPr>
            <w:r w:rsidRPr="002D7CF8">
              <w:rPr>
                <w:bCs w:val="0"/>
                <w:sz w:val="20"/>
                <w:szCs w:val="20"/>
              </w:rPr>
              <w:t>662572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544E81E" w14:textId="77777777" w:rsidR="002D7CF8" w:rsidRPr="002D7CF8" w:rsidRDefault="002D7CF8" w:rsidP="002D7CF8">
            <w:pPr>
              <w:spacing w:line="240" w:lineRule="auto"/>
              <w:ind w:firstLine="0"/>
              <w:jc w:val="right"/>
              <w:rPr>
                <w:bCs w:val="0"/>
                <w:sz w:val="20"/>
                <w:szCs w:val="20"/>
              </w:rPr>
            </w:pPr>
            <w:r w:rsidRPr="002D7CF8">
              <w:rPr>
                <w:bCs w:val="0"/>
                <w:sz w:val="20"/>
                <w:szCs w:val="20"/>
              </w:rPr>
              <w:t>350000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F89C7FF" w14:textId="77777777" w:rsidR="002D7CF8" w:rsidRPr="002D7CF8" w:rsidRDefault="002D7CF8" w:rsidP="002D7CF8">
            <w:pPr>
              <w:spacing w:line="240" w:lineRule="auto"/>
              <w:ind w:firstLine="0"/>
              <w:jc w:val="right"/>
              <w:rPr>
                <w:bCs w:val="0"/>
                <w:sz w:val="20"/>
                <w:szCs w:val="20"/>
              </w:rPr>
            </w:pPr>
            <w:r w:rsidRPr="002D7CF8">
              <w:rPr>
                <w:bCs w:val="0"/>
                <w:sz w:val="20"/>
                <w:szCs w:val="20"/>
              </w:rPr>
              <w:t>300000</w:t>
            </w:r>
          </w:p>
        </w:tc>
      </w:tr>
      <w:tr w:rsidR="00E15B68" w:rsidRPr="002D7CF8" w14:paraId="061D605C"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AB5E8EC"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B57B4E"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экспозиций, посвященных важным историческим событиям и выдающимся личностям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482372"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w:t>
            </w:r>
            <w:proofErr w:type="gramStart"/>
            <w:r w:rsidRPr="002D7CF8">
              <w:rPr>
                <w:bCs w:val="0"/>
                <w:sz w:val="20"/>
                <w:szCs w:val="20"/>
              </w:rPr>
              <w:t>; Есть</w:t>
            </w:r>
            <w:proofErr w:type="gramEnd"/>
            <w:r w:rsidRPr="002D7CF8">
              <w:rPr>
                <w:bCs w:val="0"/>
                <w:sz w:val="20"/>
                <w:szCs w:val="20"/>
              </w:rPr>
              <w:t xml:space="preserve"> - 1; Разные экспозиции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84AA87"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8EB5EA"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E5A6AE" w14:textId="77777777" w:rsidR="002D7CF8" w:rsidRPr="002D7CF8" w:rsidRDefault="002D7CF8" w:rsidP="002D7CF8">
            <w:pPr>
              <w:spacing w:line="240" w:lineRule="auto"/>
              <w:ind w:firstLine="0"/>
              <w:jc w:val="left"/>
              <w:rPr>
                <w:bCs w:val="0"/>
                <w:sz w:val="20"/>
                <w:szCs w:val="20"/>
              </w:rPr>
            </w:pPr>
            <w:r w:rsidRPr="002D7CF8">
              <w:rPr>
                <w:bCs w:val="0"/>
                <w:sz w:val="20"/>
                <w:szCs w:val="20"/>
              </w:rPr>
              <w:t>разные экспозиции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C381E6E" w14:textId="77777777" w:rsidR="002D7CF8" w:rsidRPr="002D7CF8" w:rsidRDefault="002D7CF8" w:rsidP="002D7CF8">
            <w:pPr>
              <w:spacing w:line="240" w:lineRule="auto"/>
              <w:ind w:firstLine="0"/>
              <w:jc w:val="left"/>
              <w:rPr>
                <w:bCs w:val="0"/>
                <w:sz w:val="20"/>
                <w:szCs w:val="20"/>
              </w:rPr>
            </w:pPr>
            <w:r w:rsidRPr="002D7CF8">
              <w:rPr>
                <w:bCs w:val="0"/>
                <w:sz w:val="20"/>
                <w:szCs w:val="20"/>
              </w:rPr>
              <w:t>разные экспозиции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F424C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43480D9"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3FDD66"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r>
      <w:tr w:rsidR="00E15B68" w:rsidRPr="002D7CF8" w14:paraId="24557354"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00655C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15A182"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образовательных программ и экскурсий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E1FFD9"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 Выполнено более 1 пункта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20F8FA"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FC8429"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66DD9C"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504C70"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914951"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B6802B"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5FBFFE"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w:t>
            </w:r>
          </w:p>
        </w:tc>
      </w:tr>
      <w:tr w:rsidR="00E15B68" w:rsidRPr="002D7CF8" w14:paraId="147B285C"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D362153"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A955C1"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Разнообразие природных объектов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4B9678" w14:textId="77777777" w:rsidR="002D7CF8" w:rsidRPr="002D7CF8" w:rsidRDefault="002D7CF8" w:rsidP="002D7CF8">
            <w:pPr>
              <w:spacing w:line="240" w:lineRule="auto"/>
              <w:ind w:firstLine="0"/>
              <w:jc w:val="left"/>
              <w:rPr>
                <w:bCs w:val="0"/>
                <w:sz w:val="20"/>
                <w:szCs w:val="20"/>
              </w:rPr>
            </w:pPr>
            <w:r w:rsidRPr="002D7CF8">
              <w:rPr>
                <w:bCs w:val="0"/>
                <w:sz w:val="20"/>
                <w:szCs w:val="20"/>
              </w:rPr>
              <w:t>Низкое - 0; Среднее - 1; Высокое - 2</w:t>
            </w:r>
            <w:proofErr w:type="gramStart"/>
            <w:r w:rsidRPr="002D7CF8">
              <w:rPr>
                <w:bCs w:val="0"/>
                <w:sz w:val="20"/>
                <w:szCs w:val="20"/>
              </w:rPr>
              <w:t>; Очень</w:t>
            </w:r>
            <w:proofErr w:type="gramEnd"/>
            <w:r w:rsidRPr="002D7CF8">
              <w:rPr>
                <w:bCs w:val="0"/>
                <w:sz w:val="20"/>
                <w:szCs w:val="20"/>
              </w:rPr>
              <w:t xml:space="preserve"> высокое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D84CC4"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05C682"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9D31C2"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8AB2B8"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F7357A"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CB7418"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319056"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r>
    </w:tbl>
    <w:p w14:paraId="540E6BDB" w14:textId="75C7E589" w:rsidR="00E15B68" w:rsidRDefault="00E15B68"/>
    <w:p w14:paraId="10BDB23B" w14:textId="77777777" w:rsidR="00E15B68" w:rsidRDefault="00E15B68">
      <w:pPr>
        <w:spacing w:line="240" w:lineRule="auto"/>
        <w:ind w:firstLine="0"/>
        <w:jc w:val="left"/>
      </w:pPr>
      <w:r>
        <w:br w:type="page"/>
      </w:r>
    </w:p>
    <w:p w14:paraId="3B8B9B0C" w14:textId="4911981B"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881"/>
        <w:gridCol w:w="1781"/>
        <w:gridCol w:w="1060"/>
        <w:gridCol w:w="531"/>
        <w:gridCol w:w="911"/>
        <w:gridCol w:w="911"/>
        <w:gridCol w:w="531"/>
        <w:gridCol w:w="911"/>
        <w:gridCol w:w="911"/>
        <w:gridCol w:w="911"/>
      </w:tblGrid>
      <w:tr w:rsidR="00E15B68" w:rsidRPr="002D7CF8" w14:paraId="5E41D230"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3C8014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E6C36F"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 климатические условия (количество солнечных дней в году, средняя температура в туристический сезон, количество осадков)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E458B5" w14:textId="4D0F03B7" w:rsidR="002D7CF8" w:rsidRPr="002D7CF8" w:rsidRDefault="002D7CF8" w:rsidP="002D7CF8">
            <w:pPr>
              <w:spacing w:line="240" w:lineRule="auto"/>
              <w:ind w:firstLine="0"/>
              <w:jc w:val="left"/>
              <w:rPr>
                <w:bCs w:val="0"/>
                <w:sz w:val="20"/>
                <w:szCs w:val="20"/>
              </w:rPr>
            </w:pPr>
            <w:r w:rsidRPr="002D7CF8">
              <w:rPr>
                <w:bCs w:val="0"/>
                <w:sz w:val="20"/>
                <w:szCs w:val="20"/>
              </w:rPr>
              <w:t>Неблагоприятные - 0; Средние - 1; Благоприятные - 2</w:t>
            </w:r>
            <w:proofErr w:type="gramStart"/>
            <w:r w:rsidRPr="002D7CF8">
              <w:rPr>
                <w:bCs w:val="0"/>
                <w:sz w:val="20"/>
                <w:szCs w:val="20"/>
              </w:rPr>
              <w:t>; Очень</w:t>
            </w:r>
            <w:proofErr w:type="gramEnd"/>
            <w:r w:rsidR="00E15B68">
              <w:rPr>
                <w:bCs w:val="0"/>
                <w:sz w:val="20"/>
                <w:szCs w:val="20"/>
              </w:rPr>
              <w:t xml:space="preserve"> </w:t>
            </w:r>
            <w:r w:rsidRPr="002D7CF8">
              <w:rPr>
                <w:bCs w:val="0"/>
                <w:sz w:val="20"/>
                <w:szCs w:val="20"/>
              </w:rPr>
              <w:t>благоприятные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2BFA5B"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средние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3076C2"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48DA7F"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F33B2A"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средние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318C02"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D4E2B8"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0A9D50" w14:textId="77777777" w:rsidR="002D7CF8" w:rsidRPr="002D7CF8" w:rsidRDefault="002D7CF8" w:rsidP="002D7CF8">
            <w:pPr>
              <w:spacing w:line="240" w:lineRule="auto"/>
              <w:ind w:firstLine="0"/>
              <w:jc w:val="left"/>
              <w:rPr>
                <w:bCs w:val="0"/>
                <w:sz w:val="20"/>
                <w:szCs w:val="20"/>
              </w:rPr>
            </w:pPr>
            <w:r w:rsidRPr="002D7CF8">
              <w:rPr>
                <w:bCs w:val="0"/>
                <w:sz w:val="20"/>
                <w:szCs w:val="20"/>
              </w:rPr>
              <w:t>благоприятные</w:t>
            </w:r>
          </w:p>
        </w:tc>
      </w:tr>
      <w:tr w:rsidR="00E15B68" w:rsidRPr="002D7CF8" w14:paraId="03414696"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E296A4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DE3241"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охраняемых природных территорий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3ABE02"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w:t>
            </w:r>
            <w:proofErr w:type="gramStart"/>
            <w:r w:rsidRPr="002D7CF8">
              <w:rPr>
                <w:bCs w:val="0"/>
                <w:sz w:val="20"/>
                <w:szCs w:val="20"/>
              </w:rPr>
              <w:t>; Есть</w:t>
            </w:r>
            <w:proofErr w:type="gramEnd"/>
            <w:r w:rsidRPr="002D7CF8">
              <w:rPr>
                <w:bCs w:val="0"/>
                <w:sz w:val="20"/>
                <w:szCs w:val="20"/>
              </w:rPr>
              <w:t xml:space="preserve">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9816C2"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AE0DF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5B399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BE174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90A198"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93F5A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449CD4"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r>
      <w:tr w:rsidR="002D7CF8" w:rsidRPr="002D7CF8" w14:paraId="5D276FE5"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A3DAC99" w14:textId="77777777" w:rsidR="002D7CF8" w:rsidRPr="002D7CF8" w:rsidRDefault="002D7CF8" w:rsidP="002D7CF8">
            <w:pPr>
              <w:spacing w:line="240" w:lineRule="auto"/>
              <w:ind w:firstLine="0"/>
              <w:jc w:val="left"/>
              <w:rPr>
                <w:b/>
                <w:sz w:val="20"/>
                <w:szCs w:val="20"/>
              </w:rPr>
            </w:pPr>
            <w:r w:rsidRPr="002D7CF8">
              <w:rPr>
                <w:b/>
                <w:sz w:val="20"/>
                <w:szCs w:val="20"/>
              </w:rPr>
              <w:t>3. Перемещение внутри города, региона, страны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B136E0F" w14:textId="77777777" w:rsidR="002D7CF8" w:rsidRPr="002D7CF8" w:rsidRDefault="002D7CF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3720566"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845ECA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D93966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1FDFD49"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7EA836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ABFF4D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121A91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36036E9" w14:textId="77777777" w:rsidR="002D7CF8" w:rsidRPr="002D7CF8" w:rsidRDefault="002D7CF8" w:rsidP="002D7CF8">
            <w:pPr>
              <w:spacing w:line="240" w:lineRule="auto"/>
              <w:ind w:firstLine="0"/>
              <w:jc w:val="left"/>
              <w:rPr>
                <w:bCs w:val="0"/>
                <w:sz w:val="20"/>
                <w:szCs w:val="20"/>
              </w:rPr>
            </w:pPr>
          </w:p>
        </w:tc>
      </w:tr>
      <w:tr w:rsidR="00E15B68" w:rsidRPr="002D7CF8" w14:paraId="3D781F10"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CFC899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3676AA" w14:textId="77777777" w:rsidR="002D7CF8" w:rsidRPr="002D7CF8" w:rsidRDefault="002D7CF8" w:rsidP="002D7CF8">
            <w:pPr>
              <w:spacing w:line="240" w:lineRule="auto"/>
              <w:ind w:firstLine="0"/>
              <w:jc w:val="left"/>
              <w:rPr>
                <w:bCs w:val="0"/>
                <w:sz w:val="20"/>
                <w:szCs w:val="20"/>
              </w:rPr>
            </w:pPr>
            <w:r w:rsidRPr="002D7CF8">
              <w:rPr>
                <w:bCs w:val="0"/>
                <w:sz w:val="20"/>
                <w:szCs w:val="20"/>
              </w:rPr>
              <w:t>Регулярность движения общественного транспорта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731C51" w14:textId="77777777" w:rsidR="002D7CF8" w:rsidRPr="002D7CF8" w:rsidRDefault="002D7CF8" w:rsidP="002D7CF8">
            <w:pPr>
              <w:spacing w:line="240" w:lineRule="auto"/>
              <w:ind w:firstLine="0"/>
              <w:jc w:val="left"/>
              <w:rPr>
                <w:bCs w:val="0"/>
                <w:sz w:val="20"/>
                <w:szCs w:val="20"/>
              </w:rPr>
            </w:pPr>
            <w:proofErr w:type="gramStart"/>
            <w:r w:rsidRPr="002D7CF8">
              <w:rPr>
                <w:bCs w:val="0"/>
                <w:sz w:val="20"/>
                <w:szCs w:val="20"/>
              </w:rPr>
              <w:t>Интервал &gt;</w:t>
            </w:r>
            <w:proofErr w:type="gramEnd"/>
            <w:r w:rsidRPr="002D7CF8">
              <w:rPr>
                <w:bCs w:val="0"/>
                <w:sz w:val="20"/>
                <w:szCs w:val="20"/>
              </w:rPr>
              <w:t xml:space="preserve"> 30 мин - 0; 15-30 мин - 1; &lt; 15 мин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1230FB" w14:textId="77777777" w:rsidR="002D7CF8" w:rsidRPr="002D7CF8" w:rsidRDefault="002D7CF8" w:rsidP="002D7CF8">
            <w:pPr>
              <w:spacing w:line="240" w:lineRule="auto"/>
              <w:ind w:firstLine="0"/>
              <w:jc w:val="right"/>
              <w:rPr>
                <w:bCs w:val="0"/>
                <w:sz w:val="20"/>
                <w:szCs w:val="20"/>
              </w:rPr>
            </w:pPr>
            <w:r w:rsidRPr="002D7CF8">
              <w:rPr>
                <w:bCs w:val="0"/>
                <w:sz w:val="20"/>
                <w:szCs w:val="20"/>
              </w:rPr>
              <w:t>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EDFA0F" w14:textId="77777777" w:rsidR="002D7CF8" w:rsidRPr="002D7CF8" w:rsidRDefault="002D7CF8" w:rsidP="002D7CF8">
            <w:pPr>
              <w:spacing w:line="240" w:lineRule="auto"/>
              <w:ind w:firstLine="0"/>
              <w:jc w:val="right"/>
              <w:rPr>
                <w:bCs w:val="0"/>
                <w:sz w:val="20"/>
                <w:szCs w:val="20"/>
              </w:rPr>
            </w:pPr>
            <w:r w:rsidRPr="002D7CF8">
              <w:rPr>
                <w:bCs w:val="0"/>
                <w:sz w:val="20"/>
                <w:szCs w:val="20"/>
              </w:rPr>
              <w:t>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9EC201" w14:textId="77777777" w:rsidR="002D7CF8" w:rsidRPr="002D7CF8" w:rsidRDefault="002D7CF8" w:rsidP="002D7CF8">
            <w:pPr>
              <w:spacing w:line="240" w:lineRule="auto"/>
              <w:ind w:firstLine="0"/>
              <w:jc w:val="right"/>
              <w:rPr>
                <w:bCs w:val="0"/>
                <w:sz w:val="20"/>
                <w:szCs w:val="20"/>
              </w:rPr>
            </w:pPr>
            <w:r w:rsidRPr="002D7CF8">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856ED0" w14:textId="77777777" w:rsidR="002D7CF8" w:rsidRPr="002D7CF8" w:rsidRDefault="002D7CF8" w:rsidP="002D7CF8">
            <w:pPr>
              <w:spacing w:line="240" w:lineRule="auto"/>
              <w:ind w:firstLine="0"/>
              <w:jc w:val="right"/>
              <w:rPr>
                <w:bCs w:val="0"/>
                <w:sz w:val="20"/>
                <w:szCs w:val="20"/>
              </w:rPr>
            </w:pPr>
            <w:r w:rsidRPr="002D7CF8">
              <w:rPr>
                <w:bCs w:val="0"/>
                <w:sz w:val="20"/>
                <w:szCs w:val="20"/>
              </w:rPr>
              <w:t>12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8F90239" w14:textId="77777777" w:rsidR="002D7CF8" w:rsidRPr="002D7CF8" w:rsidRDefault="002D7CF8" w:rsidP="002D7CF8">
            <w:pPr>
              <w:spacing w:line="240" w:lineRule="auto"/>
              <w:ind w:firstLine="0"/>
              <w:jc w:val="right"/>
              <w:rPr>
                <w:bCs w:val="0"/>
                <w:sz w:val="20"/>
                <w:szCs w:val="20"/>
              </w:rPr>
            </w:pPr>
            <w:r w:rsidRPr="002D7CF8">
              <w:rPr>
                <w:bCs w:val="0"/>
                <w:sz w:val="20"/>
                <w:szCs w:val="20"/>
              </w:rPr>
              <w:t>13</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3D70452" w14:textId="77777777" w:rsidR="002D7CF8" w:rsidRPr="002D7CF8" w:rsidRDefault="002D7CF8" w:rsidP="002D7CF8">
            <w:pPr>
              <w:spacing w:line="240" w:lineRule="auto"/>
              <w:ind w:firstLine="0"/>
              <w:jc w:val="right"/>
              <w:rPr>
                <w:bCs w:val="0"/>
                <w:sz w:val="20"/>
                <w:szCs w:val="20"/>
              </w:rPr>
            </w:pPr>
            <w:r w:rsidRPr="002D7CF8">
              <w:rPr>
                <w:bCs w:val="0"/>
                <w:sz w:val="20"/>
                <w:szCs w:val="20"/>
              </w:rPr>
              <w:t>15</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ACD9FCB" w14:textId="77777777" w:rsidR="002D7CF8" w:rsidRPr="002D7CF8" w:rsidRDefault="002D7CF8" w:rsidP="002D7CF8">
            <w:pPr>
              <w:spacing w:line="240" w:lineRule="auto"/>
              <w:ind w:firstLine="0"/>
              <w:jc w:val="right"/>
              <w:rPr>
                <w:bCs w:val="0"/>
                <w:sz w:val="20"/>
                <w:szCs w:val="20"/>
              </w:rPr>
            </w:pPr>
            <w:r w:rsidRPr="002D7CF8">
              <w:rPr>
                <w:bCs w:val="0"/>
                <w:sz w:val="20"/>
                <w:szCs w:val="20"/>
              </w:rPr>
              <w:t>30</w:t>
            </w:r>
          </w:p>
        </w:tc>
      </w:tr>
      <w:tr w:rsidR="00E15B68" w:rsidRPr="002D7CF8" w14:paraId="01137739"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44C8D71"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DAFFB7"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Доступность остановок общественного транспорта в R=500 м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90FD40"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 Средняя - 1; Высокая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505E0F"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354F2D"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2B3023"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E290CC"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D9B308"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B61A57"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1D4CAD"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высокая</w:t>
            </w:r>
          </w:p>
        </w:tc>
      </w:tr>
      <w:tr w:rsidR="00E15B68" w:rsidRPr="002D7CF8" w14:paraId="147DE6A9"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2D1682C"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964F1B"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аэропорта/вокзала/автобусного сообщения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658C10"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w:t>
            </w:r>
            <w:proofErr w:type="gramStart"/>
            <w:r w:rsidRPr="002D7CF8">
              <w:rPr>
                <w:bCs w:val="0"/>
                <w:sz w:val="20"/>
                <w:szCs w:val="20"/>
              </w:rPr>
              <w:t>; Есть</w:t>
            </w:r>
            <w:proofErr w:type="gramEnd"/>
            <w:r w:rsidRPr="002D7CF8">
              <w:rPr>
                <w:bCs w:val="0"/>
                <w:sz w:val="20"/>
                <w:szCs w:val="20"/>
              </w:rPr>
              <w:t xml:space="preserve"> один вид транспорта - 1; Есть несколько видов транспорта - 2; Более 3 видов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BAFFB5" w14:textId="77777777" w:rsidR="002D7CF8" w:rsidRPr="002D7CF8" w:rsidRDefault="002D7CF8" w:rsidP="002D7CF8">
            <w:pPr>
              <w:spacing w:line="240" w:lineRule="auto"/>
              <w:ind w:firstLine="0"/>
              <w:jc w:val="right"/>
              <w:rPr>
                <w:bCs w:val="0"/>
                <w:sz w:val="20"/>
                <w:szCs w:val="20"/>
              </w:rPr>
            </w:pPr>
            <w:r w:rsidRPr="002D7CF8">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F07794"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2844C7"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3 видов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E3623B" w14:textId="77777777" w:rsidR="002D7CF8" w:rsidRPr="002D7CF8" w:rsidRDefault="002D7CF8" w:rsidP="002D7CF8">
            <w:pPr>
              <w:spacing w:line="240" w:lineRule="auto"/>
              <w:ind w:firstLine="0"/>
              <w:jc w:val="right"/>
              <w:rPr>
                <w:bCs w:val="0"/>
                <w:sz w:val="20"/>
                <w:szCs w:val="20"/>
              </w:rPr>
            </w:pPr>
            <w:r w:rsidRPr="002D7CF8">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3C4666"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965B683"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E177204" w14:textId="77777777" w:rsidR="002D7CF8" w:rsidRPr="002D7CF8" w:rsidRDefault="002D7CF8" w:rsidP="002D7CF8">
            <w:pPr>
              <w:spacing w:line="240" w:lineRule="auto"/>
              <w:ind w:firstLine="0"/>
              <w:jc w:val="right"/>
              <w:rPr>
                <w:bCs w:val="0"/>
                <w:sz w:val="20"/>
                <w:szCs w:val="20"/>
              </w:rPr>
            </w:pPr>
            <w:r w:rsidRPr="002D7CF8">
              <w:rPr>
                <w:bCs w:val="0"/>
                <w:sz w:val="20"/>
                <w:szCs w:val="20"/>
              </w:rPr>
              <w:t>1</w:t>
            </w:r>
          </w:p>
        </w:tc>
      </w:tr>
      <w:tr w:rsidR="00E15B68" w:rsidRPr="002D7CF8" w14:paraId="079C84B9"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D06A7C1"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5E6018"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Время в пути от ближайшего крупного города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994F6A"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4 часов - 0; 2-4 часа - 1; 1-2 часа - 2</w:t>
            </w:r>
            <w:proofErr w:type="gramStart"/>
            <w:r w:rsidRPr="002D7CF8">
              <w:rPr>
                <w:bCs w:val="0"/>
                <w:sz w:val="20"/>
                <w:szCs w:val="20"/>
              </w:rPr>
              <w:t>; Менее</w:t>
            </w:r>
            <w:proofErr w:type="gramEnd"/>
            <w:r w:rsidRPr="002D7CF8">
              <w:rPr>
                <w:bCs w:val="0"/>
                <w:sz w:val="20"/>
                <w:szCs w:val="20"/>
              </w:rPr>
              <w:t xml:space="preserve"> 1 часа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884F0E"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4D92BF" w14:textId="77777777" w:rsidR="002D7CF8" w:rsidRPr="002D7CF8" w:rsidRDefault="002D7CF8" w:rsidP="002D7CF8">
            <w:pPr>
              <w:spacing w:line="240" w:lineRule="auto"/>
              <w:ind w:firstLine="0"/>
              <w:jc w:val="right"/>
              <w:rPr>
                <w:bCs w:val="0"/>
                <w:sz w:val="20"/>
                <w:szCs w:val="20"/>
              </w:rPr>
            </w:pPr>
            <w:r w:rsidRPr="002D7CF8">
              <w:rPr>
                <w:bCs w:val="0"/>
                <w:sz w:val="20"/>
                <w:szCs w:val="20"/>
              </w:rPr>
              <w:t>0,5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0367E0"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B4E8F3"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596D52" w14:textId="77777777" w:rsidR="002D7CF8" w:rsidRPr="002D7CF8" w:rsidRDefault="002D7CF8" w:rsidP="002D7CF8">
            <w:pPr>
              <w:spacing w:line="240" w:lineRule="auto"/>
              <w:ind w:firstLine="0"/>
              <w:jc w:val="right"/>
              <w:rPr>
                <w:bCs w:val="0"/>
                <w:sz w:val="20"/>
                <w:szCs w:val="20"/>
              </w:rPr>
            </w:pPr>
            <w:r w:rsidRPr="002D7CF8">
              <w:rPr>
                <w:bCs w:val="0"/>
                <w:sz w:val="20"/>
                <w:szCs w:val="20"/>
              </w:rPr>
              <w:t>0,5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C3C1BA"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EBB570" w14:textId="77777777" w:rsidR="002D7CF8" w:rsidRPr="002D7CF8" w:rsidRDefault="002D7CF8" w:rsidP="002D7CF8">
            <w:pPr>
              <w:spacing w:line="240" w:lineRule="auto"/>
              <w:ind w:firstLine="0"/>
              <w:jc w:val="right"/>
              <w:rPr>
                <w:bCs w:val="0"/>
                <w:sz w:val="20"/>
                <w:szCs w:val="20"/>
              </w:rPr>
            </w:pPr>
            <w:r w:rsidRPr="002D7CF8">
              <w:rPr>
                <w:bCs w:val="0"/>
                <w:sz w:val="20"/>
                <w:szCs w:val="20"/>
              </w:rPr>
              <w:t>0,5</w:t>
            </w:r>
          </w:p>
        </w:tc>
      </w:tr>
      <w:tr w:rsidR="00E15B68" w:rsidRPr="002D7CF8" w14:paraId="7138C6DA" w14:textId="77777777" w:rsidTr="00562F44">
        <w:trPr>
          <w:trHeight w:val="315"/>
        </w:trPr>
        <w:tc>
          <w:tcPr>
            <w:tcW w:w="1206"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A9C6A6D"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AB9A6E" w14:textId="7596A9E3" w:rsidR="002D7CF8" w:rsidRPr="002D7CF8" w:rsidRDefault="002D7CF8" w:rsidP="002D7CF8">
            <w:pPr>
              <w:spacing w:line="240" w:lineRule="auto"/>
              <w:ind w:firstLine="0"/>
              <w:jc w:val="left"/>
              <w:rPr>
                <w:bCs w:val="0"/>
                <w:sz w:val="20"/>
                <w:szCs w:val="20"/>
              </w:rPr>
            </w:pPr>
            <w:r w:rsidRPr="002D7CF8">
              <w:rPr>
                <w:bCs w:val="0"/>
                <w:sz w:val="20"/>
                <w:szCs w:val="20"/>
              </w:rPr>
              <w:t>Количество дорожных происшествий (01.01.2025-30.11.2025) [</w:t>
            </w:r>
            <w:r w:rsidR="008762EB" w:rsidRPr="008762EB">
              <w:rPr>
                <w:bCs w:val="0"/>
                <w:sz w:val="20"/>
                <w:szCs w:val="20"/>
              </w:rPr>
              <w:t>23</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506F10"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&gt; 10 ДТП/1000 чел - 0; 6-10 ДТП/1000 чел - 1; </w:t>
            </w:r>
            <w:proofErr w:type="gramStart"/>
            <w:r w:rsidRPr="002D7CF8">
              <w:rPr>
                <w:bCs w:val="0"/>
                <w:sz w:val="20"/>
                <w:szCs w:val="20"/>
              </w:rPr>
              <w:t>&lt; 6</w:t>
            </w:r>
            <w:proofErr w:type="gramEnd"/>
            <w:r w:rsidRPr="002D7CF8">
              <w:rPr>
                <w:bCs w:val="0"/>
                <w:sz w:val="20"/>
                <w:szCs w:val="20"/>
              </w:rPr>
              <w:t xml:space="preserve"> ДТП/1000 чел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C19175" w14:textId="77777777" w:rsidR="002D7CF8" w:rsidRPr="002D7CF8" w:rsidRDefault="002D7CF8" w:rsidP="002D7CF8">
            <w:pPr>
              <w:spacing w:line="240" w:lineRule="auto"/>
              <w:ind w:firstLine="0"/>
              <w:jc w:val="right"/>
              <w:rPr>
                <w:bCs w:val="0"/>
                <w:sz w:val="20"/>
                <w:szCs w:val="20"/>
              </w:rPr>
            </w:pPr>
            <w:r w:rsidRPr="002D7CF8">
              <w:rPr>
                <w:bCs w:val="0"/>
                <w:sz w:val="20"/>
                <w:szCs w:val="20"/>
              </w:rPr>
              <w:t>0,98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F5E468" w14:textId="77777777" w:rsidR="002D7CF8" w:rsidRPr="002D7CF8" w:rsidRDefault="002D7CF8" w:rsidP="002D7CF8">
            <w:pPr>
              <w:spacing w:line="240" w:lineRule="auto"/>
              <w:ind w:firstLine="0"/>
              <w:jc w:val="right"/>
              <w:rPr>
                <w:bCs w:val="0"/>
                <w:sz w:val="20"/>
                <w:szCs w:val="20"/>
              </w:rPr>
            </w:pPr>
            <w:r w:rsidRPr="002D7CF8">
              <w:rPr>
                <w:bCs w:val="0"/>
                <w:sz w:val="20"/>
                <w:szCs w:val="20"/>
              </w:rPr>
              <w:t>0,78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485EBF" w14:textId="77777777" w:rsidR="002D7CF8" w:rsidRPr="002D7CF8" w:rsidRDefault="002D7CF8" w:rsidP="002D7CF8">
            <w:pPr>
              <w:spacing w:line="240" w:lineRule="auto"/>
              <w:ind w:firstLine="0"/>
              <w:jc w:val="right"/>
              <w:rPr>
                <w:bCs w:val="0"/>
                <w:sz w:val="20"/>
                <w:szCs w:val="20"/>
              </w:rPr>
            </w:pPr>
            <w:r w:rsidRPr="002D7CF8">
              <w:rPr>
                <w:bCs w:val="0"/>
                <w:sz w:val="20"/>
                <w:szCs w:val="20"/>
              </w:rPr>
              <w:t>0,84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6678DB2" w14:textId="77777777" w:rsidR="002D7CF8" w:rsidRPr="002D7CF8" w:rsidRDefault="002D7CF8" w:rsidP="002D7CF8">
            <w:pPr>
              <w:spacing w:line="240" w:lineRule="auto"/>
              <w:ind w:firstLine="0"/>
              <w:jc w:val="right"/>
              <w:rPr>
                <w:bCs w:val="0"/>
                <w:sz w:val="20"/>
                <w:szCs w:val="20"/>
              </w:rPr>
            </w:pPr>
            <w:r w:rsidRPr="002D7CF8">
              <w:rPr>
                <w:bCs w:val="0"/>
                <w:sz w:val="20"/>
                <w:szCs w:val="20"/>
              </w:rPr>
              <w:t>0,98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B3A401" w14:textId="77777777" w:rsidR="002D7CF8" w:rsidRPr="002D7CF8" w:rsidRDefault="002D7CF8" w:rsidP="002D7CF8">
            <w:pPr>
              <w:spacing w:line="240" w:lineRule="auto"/>
              <w:ind w:firstLine="0"/>
              <w:jc w:val="right"/>
              <w:rPr>
                <w:bCs w:val="0"/>
                <w:sz w:val="20"/>
                <w:szCs w:val="20"/>
              </w:rPr>
            </w:pPr>
            <w:r w:rsidRPr="002D7CF8">
              <w:rPr>
                <w:bCs w:val="0"/>
                <w:sz w:val="20"/>
                <w:szCs w:val="20"/>
              </w:rPr>
              <w:t>0,78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A798FF" w14:textId="77777777" w:rsidR="002D7CF8" w:rsidRPr="002D7CF8" w:rsidRDefault="002D7CF8" w:rsidP="002D7CF8">
            <w:pPr>
              <w:spacing w:line="240" w:lineRule="auto"/>
              <w:ind w:firstLine="0"/>
              <w:jc w:val="right"/>
              <w:rPr>
                <w:bCs w:val="0"/>
                <w:sz w:val="20"/>
                <w:szCs w:val="20"/>
              </w:rPr>
            </w:pPr>
            <w:r w:rsidRPr="002D7CF8">
              <w:rPr>
                <w:bCs w:val="0"/>
                <w:sz w:val="20"/>
                <w:szCs w:val="20"/>
              </w:rPr>
              <w:t>0,84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A55849" w14:textId="77777777" w:rsidR="002D7CF8" w:rsidRPr="002D7CF8" w:rsidRDefault="002D7CF8" w:rsidP="002D7CF8">
            <w:pPr>
              <w:spacing w:line="240" w:lineRule="auto"/>
              <w:ind w:firstLine="0"/>
              <w:jc w:val="right"/>
              <w:rPr>
                <w:bCs w:val="0"/>
                <w:sz w:val="20"/>
                <w:szCs w:val="20"/>
              </w:rPr>
            </w:pPr>
            <w:r w:rsidRPr="002D7CF8">
              <w:rPr>
                <w:bCs w:val="0"/>
                <w:sz w:val="20"/>
                <w:szCs w:val="20"/>
              </w:rPr>
              <w:t>0,78</w:t>
            </w:r>
          </w:p>
        </w:tc>
      </w:tr>
    </w:tbl>
    <w:p w14:paraId="430519FA" w14:textId="35C26150" w:rsidR="00E15B68" w:rsidRDefault="00E15B68"/>
    <w:p w14:paraId="7D1C1D90" w14:textId="3AA725E8" w:rsidR="00E15B68" w:rsidRDefault="00E15B68"/>
    <w:p w14:paraId="39661437" w14:textId="6DF56FC7"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1026"/>
        <w:gridCol w:w="1474"/>
        <w:gridCol w:w="1056"/>
        <w:gridCol w:w="680"/>
        <w:gridCol w:w="1021"/>
        <w:gridCol w:w="680"/>
        <w:gridCol w:w="680"/>
        <w:gridCol w:w="680"/>
        <w:gridCol w:w="1021"/>
        <w:gridCol w:w="1021"/>
      </w:tblGrid>
      <w:tr w:rsidR="00E15B68" w:rsidRPr="002D7CF8" w14:paraId="5E93A6A2"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A318D56"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07E4B3"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Расстояние до других туристических центров и объектов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DD734E"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&gt; 200 км - 0; 100-200 км - 1; 50-100 км - 2; </w:t>
            </w:r>
            <w:proofErr w:type="gramStart"/>
            <w:r w:rsidRPr="002D7CF8">
              <w:rPr>
                <w:bCs w:val="0"/>
                <w:sz w:val="20"/>
                <w:szCs w:val="20"/>
              </w:rPr>
              <w:t>&lt; 50</w:t>
            </w:r>
            <w:proofErr w:type="gramEnd"/>
            <w:r w:rsidRPr="002D7CF8">
              <w:rPr>
                <w:bCs w:val="0"/>
                <w:sz w:val="20"/>
                <w:szCs w:val="20"/>
              </w:rPr>
              <w:t xml:space="preserve">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9D4DBA" w14:textId="77777777" w:rsidR="002D7CF8" w:rsidRPr="002D7CF8" w:rsidRDefault="002D7CF8" w:rsidP="002D7CF8">
            <w:pPr>
              <w:spacing w:line="240" w:lineRule="auto"/>
              <w:ind w:firstLine="0"/>
              <w:jc w:val="right"/>
              <w:rPr>
                <w:bCs w:val="0"/>
                <w:sz w:val="20"/>
                <w:szCs w:val="20"/>
              </w:rPr>
            </w:pPr>
            <w:r w:rsidRPr="002D7CF8">
              <w:rPr>
                <w:bCs w:val="0"/>
                <w:sz w:val="20"/>
                <w:szCs w:val="20"/>
              </w:rPr>
              <w:t>120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BBC2F8" w14:textId="77777777" w:rsidR="002D7CF8" w:rsidRPr="002D7CF8" w:rsidRDefault="002D7CF8" w:rsidP="002D7CF8">
            <w:pPr>
              <w:spacing w:line="240" w:lineRule="auto"/>
              <w:ind w:firstLine="0"/>
              <w:jc w:val="right"/>
              <w:rPr>
                <w:bCs w:val="0"/>
                <w:sz w:val="20"/>
                <w:szCs w:val="20"/>
              </w:rPr>
            </w:pPr>
            <w:r w:rsidRPr="002D7CF8">
              <w:rPr>
                <w:bCs w:val="0"/>
                <w:sz w:val="20"/>
                <w:szCs w:val="20"/>
              </w:rPr>
              <w:t>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337B3D" w14:textId="77777777" w:rsidR="002D7CF8" w:rsidRPr="002D7CF8" w:rsidRDefault="002D7CF8" w:rsidP="002D7CF8">
            <w:pPr>
              <w:spacing w:line="240" w:lineRule="auto"/>
              <w:ind w:firstLine="0"/>
              <w:jc w:val="right"/>
              <w:rPr>
                <w:bCs w:val="0"/>
                <w:sz w:val="20"/>
                <w:szCs w:val="20"/>
              </w:rPr>
            </w:pPr>
            <w:r w:rsidRPr="002D7CF8">
              <w:rPr>
                <w:bCs w:val="0"/>
                <w:sz w:val="20"/>
                <w:szCs w:val="20"/>
              </w:rPr>
              <w:t>30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0B9027" w14:textId="77777777" w:rsidR="002D7CF8" w:rsidRPr="002D7CF8" w:rsidRDefault="002D7CF8" w:rsidP="002D7CF8">
            <w:pPr>
              <w:spacing w:line="240" w:lineRule="auto"/>
              <w:ind w:firstLine="0"/>
              <w:jc w:val="right"/>
              <w:rPr>
                <w:bCs w:val="0"/>
                <w:sz w:val="20"/>
                <w:szCs w:val="20"/>
              </w:rPr>
            </w:pPr>
            <w:r w:rsidRPr="002D7CF8">
              <w:rPr>
                <w:bCs w:val="0"/>
                <w:sz w:val="20"/>
                <w:szCs w:val="20"/>
              </w:rPr>
              <w:t>120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A5FC76" w14:textId="77777777" w:rsidR="002D7CF8" w:rsidRPr="002D7CF8" w:rsidRDefault="002D7CF8" w:rsidP="002D7CF8">
            <w:pPr>
              <w:spacing w:line="240" w:lineRule="auto"/>
              <w:ind w:firstLine="0"/>
              <w:jc w:val="right"/>
              <w:rPr>
                <w:bCs w:val="0"/>
                <w:sz w:val="20"/>
                <w:szCs w:val="20"/>
              </w:rPr>
            </w:pPr>
            <w:r w:rsidRPr="002D7CF8">
              <w:rPr>
                <w:bCs w:val="0"/>
                <w:sz w:val="20"/>
                <w:szCs w:val="20"/>
              </w:rPr>
              <w:t>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D321F8" w14:textId="77777777" w:rsidR="002D7CF8" w:rsidRPr="002D7CF8" w:rsidRDefault="002D7CF8" w:rsidP="002D7CF8">
            <w:pPr>
              <w:spacing w:line="240" w:lineRule="auto"/>
              <w:ind w:firstLine="0"/>
              <w:jc w:val="right"/>
              <w:rPr>
                <w:bCs w:val="0"/>
                <w:sz w:val="20"/>
                <w:szCs w:val="20"/>
              </w:rPr>
            </w:pPr>
            <w:r w:rsidRPr="002D7CF8">
              <w:rPr>
                <w:bCs w:val="0"/>
                <w:sz w:val="20"/>
                <w:szCs w:val="20"/>
              </w:rPr>
              <w:t>30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CAFE89" w14:textId="77777777" w:rsidR="002D7CF8" w:rsidRPr="002D7CF8" w:rsidRDefault="002D7CF8" w:rsidP="002D7CF8">
            <w:pPr>
              <w:spacing w:line="240" w:lineRule="auto"/>
              <w:ind w:firstLine="0"/>
              <w:jc w:val="right"/>
              <w:rPr>
                <w:bCs w:val="0"/>
                <w:sz w:val="20"/>
                <w:szCs w:val="20"/>
              </w:rPr>
            </w:pPr>
            <w:r w:rsidRPr="002D7CF8">
              <w:rPr>
                <w:bCs w:val="0"/>
                <w:sz w:val="20"/>
                <w:szCs w:val="20"/>
              </w:rPr>
              <w:t>100</w:t>
            </w:r>
          </w:p>
        </w:tc>
      </w:tr>
      <w:tr w:rsidR="00E15B68" w:rsidRPr="002D7CF8" w14:paraId="61035FA4"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16C7F06"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51F1C8"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транспортного сообщения между объектами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B54F03"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 Ограниченное - 1; Развитое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A4F943"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FB4AA5" w14:textId="77777777" w:rsidR="002D7CF8" w:rsidRPr="002D7CF8" w:rsidRDefault="002D7CF8" w:rsidP="002D7CF8">
            <w:pPr>
              <w:spacing w:line="240" w:lineRule="auto"/>
              <w:ind w:firstLine="0"/>
              <w:jc w:val="left"/>
              <w:rPr>
                <w:bCs w:val="0"/>
                <w:sz w:val="20"/>
                <w:szCs w:val="20"/>
              </w:rPr>
            </w:pPr>
            <w:r w:rsidRPr="002D7CF8">
              <w:rPr>
                <w:bCs w:val="0"/>
                <w:sz w:val="20"/>
                <w:szCs w:val="20"/>
              </w:rPr>
              <w:t>ограниченное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B647A"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FA4934"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AD72229"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A4669AB" w14:textId="77777777" w:rsidR="002D7CF8" w:rsidRPr="002D7CF8" w:rsidRDefault="002D7CF8" w:rsidP="002D7CF8">
            <w:pPr>
              <w:spacing w:line="240" w:lineRule="auto"/>
              <w:ind w:firstLine="0"/>
              <w:jc w:val="left"/>
              <w:rPr>
                <w:bCs w:val="0"/>
                <w:sz w:val="20"/>
                <w:szCs w:val="20"/>
              </w:rPr>
            </w:pPr>
            <w:r w:rsidRPr="002D7CF8">
              <w:rPr>
                <w:bCs w:val="0"/>
                <w:sz w:val="20"/>
                <w:szCs w:val="20"/>
              </w:rPr>
              <w:t>ограниченное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5098D1" w14:textId="77777777" w:rsidR="002D7CF8" w:rsidRPr="002D7CF8" w:rsidRDefault="002D7CF8" w:rsidP="002D7CF8">
            <w:pPr>
              <w:spacing w:line="240" w:lineRule="auto"/>
              <w:ind w:firstLine="0"/>
              <w:jc w:val="left"/>
              <w:rPr>
                <w:bCs w:val="0"/>
                <w:sz w:val="20"/>
                <w:szCs w:val="20"/>
              </w:rPr>
            </w:pPr>
            <w:r w:rsidRPr="002D7CF8">
              <w:rPr>
                <w:bCs w:val="0"/>
                <w:sz w:val="20"/>
                <w:szCs w:val="20"/>
              </w:rPr>
              <w:t>ограниченное</w:t>
            </w:r>
          </w:p>
        </w:tc>
      </w:tr>
      <w:tr w:rsidR="00E15B68" w:rsidRPr="002D7CF8" w14:paraId="628AE1A0"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9790EF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40D5C8"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Расстояние до другого региона с развитой туристической инфраструктурой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561347"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&gt; 300 км - 0; 200-300 км - 1; 100-200 км - 2; </w:t>
            </w:r>
            <w:proofErr w:type="gramStart"/>
            <w:r w:rsidRPr="002D7CF8">
              <w:rPr>
                <w:bCs w:val="0"/>
                <w:sz w:val="20"/>
                <w:szCs w:val="20"/>
              </w:rPr>
              <w:t>&lt; 100</w:t>
            </w:r>
            <w:proofErr w:type="gramEnd"/>
            <w:r w:rsidRPr="002D7CF8">
              <w:rPr>
                <w:bCs w:val="0"/>
                <w:sz w:val="20"/>
                <w:szCs w:val="20"/>
              </w:rPr>
              <w:t xml:space="preserve">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2E586A" w14:textId="77777777" w:rsidR="002D7CF8" w:rsidRPr="002D7CF8" w:rsidRDefault="002D7CF8" w:rsidP="002D7CF8">
            <w:pPr>
              <w:spacing w:line="240" w:lineRule="auto"/>
              <w:ind w:firstLine="0"/>
              <w:jc w:val="right"/>
              <w:rPr>
                <w:bCs w:val="0"/>
                <w:sz w:val="20"/>
                <w:szCs w:val="20"/>
              </w:rPr>
            </w:pPr>
            <w:r w:rsidRPr="002D7CF8">
              <w:rPr>
                <w:bCs w:val="0"/>
                <w:sz w:val="20"/>
                <w:szCs w:val="20"/>
              </w:rPr>
              <w:t>400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02E19B" w14:textId="77777777" w:rsidR="002D7CF8" w:rsidRPr="002D7CF8" w:rsidRDefault="002D7CF8" w:rsidP="002D7CF8">
            <w:pPr>
              <w:spacing w:line="240" w:lineRule="auto"/>
              <w:ind w:firstLine="0"/>
              <w:jc w:val="right"/>
              <w:rPr>
                <w:bCs w:val="0"/>
                <w:sz w:val="20"/>
                <w:szCs w:val="20"/>
              </w:rPr>
            </w:pPr>
            <w:r w:rsidRPr="002D7CF8">
              <w:rPr>
                <w:bCs w:val="0"/>
                <w:sz w:val="20"/>
                <w:szCs w:val="20"/>
              </w:rPr>
              <w:t>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95BDF6" w14:textId="77777777" w:rsidR="002D7CF8" w:rsidRPr="002D7CF8" w:rsidRDefault="002D7CF8" w:rsidP="002D7CF8">
            <w:pPr>
              <w:spacing w:line="240" w:lineRule="auto"/>
              <w:ind w:firstLine="0"/>
              <w:jc w:val="right"/>
              <w:rPr>
                <w:bCs w:val="0"/>
                <w:sz w:val="20"/>
                <w:szCs w:val="20"/>
              </w:rPr>
            </w:pPr>
            <w:r w:rsidRPr="002D7CF8">
              <w:rPr>
                <w:bCs w:val="0"/>
                <w:sz w:val="20"/>
                <w:szCs w:val="20"/>
              </w:rPr>
              <w:t>147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A59197" w14:textId="77777777" w:rsidR="002D7CF8" w:rsidRPr="002D7CF8" w:rsidRDefault="002D7CF8" w:rsidP="002D7CF8">
            <w:pPr>
              <w:spacing w:line="240" w:lineRule="auto"/>
              <w:ind w:firstLine="0"/>
              <w:jc w:val="right"/>
              <w:rPr>
                <w:bCs w:val="0"/>
                <w:sz w:val="20"/>
                <w:szCs w:val="20"/>
              </w:rPr>
            </w:pPr>
            <w:r w:rsidRPr="002D7CF8">
              <w:rPr>
                <w:bCs w:val="0"/>
                <w:sz w:val="20"/>
                <w:szCs w:val="20"/>
              </w:rPr>
              <w:t>400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CEEDD9" w14:textId="77777777" w:rsidR="002D7CF8" w:rsidRPr="002D7CF8" w:rsidRDefault="002D7CF8" w:rsidP="002D7CF8">
            <w:pPr>
              <w:spacing w:line="240" w:lineRule="auto"/>
              <w:ind w:firstLine="0"/>
              <w:jc w:val="right"/>
              <w:rPr>
                <w:bCs w:val="0"/>
                <w:sz w:val="20"/>
                <w:szCs w:val="20"/>
              </w:rPr>
            </w:pPr>
            <w:r w:rsidRPr="002D7CF8">
              <w:rPr>
                <w:bCs w:val="0"/>
                <w:sz w:val="20"/>
                <w:szCs w:val="20"/>
              </w:rPr>
              <w:t>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878D2E" w14:textId="77777777" w:rsidR="002D7CF8" w:rsidRPr="002D7CF8" w:rsidRDefault="002D7CF8" w:rsidP="002D7CF8">
            <w:pPr>
              <w:spacing w:line="240" w:lineRule="auto"/>
              <w:ind w:firstLine="0"/>
              <w:jc w:val="right"/>
              <w:rPr>
                <w:bCs w:val="0"/>
                <w:sz w:val="20"/>
                <w:szCs w:val="20"/>
              </w:rPr>
            </w:pPr>
            <w:r w:rsidRPr="002D7CF8">
              <w:rPr>
                <w:bCs w:val="0"/>
                <w:sz w:val="20"/>
                <w:szCs w:val="20"/>
              </w:rPr>
              <w:t>147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3FD994" w14:textId="77777777" w:rsidR="002D7CF8" w:rsidRPr="002D7CF8" w:rsidRDefault="002D7CF8" w:rsidP="002D7CF8">
            <w:pPr>
              <w:spacing w:line="240" w:lineRule="auto"/>
              <w:ind w:firstLine="0"/>
              <w:jc w:val="right"/>
              <w:rPr>
                <w:bCs w:val="0"/>
                <w:sz w:val="20"/>
                <w:szCs w:val="20"/>
              </w:rPr>
            </w:pPr>
            <w:r w:rsidRPr="002D7CF8">
              <w:rPr>
                <w:bCs w:val="0"/>
                <w:sz w:val="20"/>
                <w:szCs w:val="20"/>
              </w:rPr>
              <w:t>150</w:t>
            </w:r>
          </w:p>
        </w:tc>
      </w:tr>
      <w:tr w:rsidR="00E15B68" w:rsidRPr="002D7CF8" w14:paraId="5531DF36"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4FE8F52"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CCE840"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транспортного сообщения между регионами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F6A037"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 Ограниченное - 1; Развитое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6D23F7"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09873B"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95CDBA"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025CF9"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B56E6F"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35A7816" w14:textId="77777777" w:rsidR="002D7CF8" w:rsidRPr="002D7CF8" w:rsidRDefault="002D7CF8" w:rsidP="002D7CF8">
            <w:pPr>
              <w:spacing w:line="240" w:lineRule="auto"/>
              <w:ind w:firstLine="0"/>
              <w:jc w:val="left"/>
              <w:rPr>
                <w:bCs w:val="0"/>
                <w:sz w:val="20"/>
                <w:szCs w:val="20"/>
              </w:rPr>
            </w:pPr>
            <w:r w:rsidRPr="002D7CF8">
              <w:rPr>
                <w:bCs w:val="0"/>
                <w:sz w:val="20"/>
                <w:szCs w:val="20"/>
              </w:rPr>
              <w:t>ограниченное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0BD9CB7" w14:textId="77777777" w:rsidR="002D7CF8" w:rsidRPr="002D7CF8" w:rsidRDefault="002D7CF8" w:rsidP="002D7CF8">
            <w:pPr>
              <w:spacing w:line="240" w:lineRule="auto"/>
              <w:ind w:firstLine="0"/>
              <w:jc w:val="left"/>
              <w:rPr>
                <w:bCs w:val="0"/>
                <w:sz w:val="20"/>
                <w:szCs w:val="20"/>
              </w:rPr>
            </w:pPr>
            <w:r w:rsidRPr="002D7CF8">
              <w:rPr>
                <w:bCs w:val="0"/>
                <w:sz w:val="20"/>
                <w:szCs w:val="20"/>
              </w:rPr>
              <w:t>ограниченное</w:t>
            </w:r>
          </w:p>
        </w:tc>
      </w:tr>
      <w:tr w:rsidR="002D7CF8" w:rsidRPr="002D7CF8" w14:paraId="3E93DAE5"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54D0670" w14:textId="77777777" w:rsidR="002D7CF8" w:rsidRPr="002D7CF8" w:rsidRDefault="002D7CF8" w:rsidP="002D7CF8">
            <w:pPr>
              <w:spacing w:line="240" w:lineRule="auto"/>
              <w:ind w:firstLine="0"/>
              <w:jc w:val="left"/>
              <w:rPr>
                <w:b/>
                <w:sz w:val="20"/>
                <w:szCs w:val="20"/>
              </w:rPr>
            </w:pPr>
            <w:r w:rsidRPr="002D7CF8">
              <w:rPr>
                <w:b/>
                <w:sz w:val="20"/>
                <w:szCs w:val="20"/>
              </w:rPr>
              <w:t>4. Качество городской среды и безопасность</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6FCDF24" w14:textId="77777777" w:rsidR="002D7CF8" w:rsidRPr="002D7CF8" w:rsidRDefault="002D7CF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E0923A5"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FA95A4A"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EF9B18F"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C1D8B46"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474CB7A"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AEF95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6A129CC"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FCD35C0" w14:textId="77777777" w:rsidR="002D7CF8" w:rsidRPr="002D7CF8" w:rsidRDefault="002D7CF8" w:rsidP="002D7CF8">
            <w:pPr>
              <w:spacing w:line="240" w:lineRule="auto"/>
              <w:ind w:firstLine="0"/>
              <w:jc w:val="left"/>
              <w:rPr>
                <w:bCs w:val="0"/>
                <w:sz w:val="20"/>
                <w:szCs w:val="20"/>
              </w:rPr>
            </w:pPr>
          </w:p>
        </w:tc>
      </w:tr>
      <w:tr w:rsidR="00E15B68" w:rsidRPr="002D7CF8" w14:paraId="07B2EA11"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9415C5B"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80EEBD" w14:textId="4084269B" w:rsidR="002D7CF8" w:rsidRPr="002D7CF8" w:rsidRDefault="002D7CF8" w:rsidP="002D7CF8">
            <w:pPr>
              <w:spacing w:line="240" w:lineRule="auto"/>
              <w:ind w:firstLine="0"/>
              <w:jc w:val="left"/>
              <w:rPr>
                <w:bCs w:val="0"/>
                <w:sz w:val="20"/>
                <w:szCs w:val="20"/>
              </w:rPr>
            </w:pPr>
            <w:r w:rsidRPr="002D7CF8">
              <w:rPr>
                <w:bCs w:val="0"/>
                <w:sz w:val="20"/>
                <w:szCs w:val="20"/>
              </w:rPr>
              <w:t>Концентрация озелененных территорий ед./кв. км. [</w:t>
            </w:r>
            <w:r w:rsidR="008762EB" w:rsidRPr="008762EB">
              <w:rPr>
                <w:bCs w:val="0"/>
                <w:sz w:val="20"/>
                <w:szCs w:val="20"/>
              </w:rPr>
              <w:t>15</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53C724" w14:textId="77777777" w:rsidR="002D7CF8" w:rsidRPr="002D7CF8" w:rsidRDefault="002D7CF8" w:rsidP="002D7CF8">
            <w:pPr>
              <w:spacing w:line="240" w:lineRule="auto"/>
              <w:ind w:firstLine="0"/>
              <w:jc w:val="left"/>
              <w:rPr>
                <w:bCs w:val="0"/>
                <w:sz w:val="20"/>
                <w:szCs w:val="20"/>
              </w:rPr>
            </w:pPr>
            <w:proofErr w:type="gramStart"/>
            <w:r w:rsidRPr="002D7CF8">
              <w:rPr>
                <w:bCs w:val="0"/>
                <w:sz w:val="20"/>
                <w:szCs w:val="20"/>
              </w:rPr>
              <w:t>&lt; 5</w:t>
            </w:r>
            <w:proofErr w:type="gramEnd"/>
            <w:r w:rsidRPr="002D7CF8">
              <w:rPr>
                <w:bCs w:val="0"/>
                <w:sz w:val="20"/>
                <w:szCs w:val="20"/>
              </w:rPr>
              <w:t xml:space="preserve"> </w:t>
            </w:r>
            <w:proofErr w:type="spellStart"/>
            <w:r w:rsidRPr="002D7CF8">
              <w:rPr>
                <w:bCs w:val="0"/>
                <w:sz w:val="20"/>
                <w:szCs w:val="20"/>
              </w:rPr>
              <w:t>ед</w:t>
            </w:r>
            <w:proofErr w:type="spellEnd"/>
            <w:r w:rsidRPr="002D7CF8">
              <w:rPr>
                <w:bCs w:val="0"/>
                <w:sz w:val="20"/>
                <w:szCs w:val="20"/>
              </w:rPr>
              <w:t xml:space="preserve">/кв. км - 0; 5-10 </w:t>
            </w:r>
            <w:proofErr w:type="spellStart"/>
            <w:r w:rsidRPr="002D7CF8">
              <w:rPr>
                <w:bCs w:val="0"/>
                <w:sz w:val="20"/>
                <w:szCs w:val="20"/>
              </w:rPr>
              <w:t>ед</w:t>
            </w:r>
            <w:proofErr w:type="spellEnd"/>
            <w:r w:rsidRPr="002D7CF8">
              <w:rPr>
                <w:bCs w:val="0"/>
                <w:sz w:val="20"/>
                <w:szCs w:val="20"/>
              </w:rPr>
              <w:t xml:space="preserve">/кв. км - 1; 11-20 </w:t>
            </w:r>
            <w:proofErr w:type="spellStart"/>
            <w:r w:rsidRPr="002D7CF8">
              <w:rPr>
                <w:bCs w:val="0"/>
                <w:sz w:val="20"/>
                <w:szCs w:val="20"/>
              </w:rPr>
              <w:t>ед</w:t>
            </w:r>
            <w:proofErr w:type="spellEnd"/>
            <w:r w:rsidRPr="002D7CF8">
              <w:rPr>
                <w:bCs w:val="0"/>
                <w:sz w:val="20"/>
                <w:szCs w:val="20"/>
              </w:rPr>
              <w:t xml:space="preserve">/кв. км - 2; &gt; 20 </w:t>
            </w:r>
            <w:proofErr w:type="spellStart"/>
            <w:r w:rsidRPr="002D7CF8">
              <w:rPr>
                <w:bCs w:val="0"/>
                <w:sz w:val="20"/>
                <w:szCs w:val="20"/>
              </w:rPr>
              <w:t>ед</w:t>
            </w:r>
            <w:proofErr w:type="spellEnd"/>
            <w:r w:rsidRPr="002D7CF8">
              <w:rPr>
                <w:bCs w:val="0"/>
                <w:sz w:val="20"/>
                <w:szCs w:val="20"/>
              </w:rPr>
              <w:t>/кв.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0B7AEE" w14:textId="77777777" w:rsidR="002D7CF8" w:rsidRPr="002D7CF8" w:rsidRDefault="002D7CF8" w:rsidP="002D7CF8">
            <w:pPr>
              <w:spacing w:line="240" w:lineRule="auto"/>
              <w:ind w:firstLine="0"/>
              <w:jc w:val="right"/>
              <w:rPr>
                <w:bCs w:val="0"/>
                <w:sz w:val="20"/>
                <w:szCs w:val="20"/>
              </w:rPr>
            </w:pPr>
            <w:r w:rsidRPr="002D7CF8">
              <w:rPr>
                <w:bCs w:val="0"/>
                <w:sz w:val="20"/>
                <w:szCs w:val="20"/>
              </w:rPr>
              <w:t>10,1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77E7E8" w14:textId="77777777" w:rsidR="002D7CF8" w:rsidRPr="002D7CF8" w:rsidRDefault="002D7CF8" w:rsidP="002D7CF8">
            <w:pPr>
              <w:spacing w:line="240" w:lineRule="auto"/>
              <w:ind w:firstLine="0"/>
              <w:jc w:val="right"/>
              <w:rPr>
                <w:bCs w:val="0"/>
                <w:sz w:val="20"/>
                <w:szCs w:val="20"/>
              </w:rPr>
            </w:pPr>
            <w:r w:rsidRPr="002D7CF8">
              <w:rPr>
                <w:bCs w:val="0"/>
                <w:sz w:val="20"/>
                <w:szCs w:val="20"/>
              </w:rPr>
              <w:t>22,8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089B40" w14:textId="77777777" w:rsidR="002D7CF8" w:rsidRPr="002D7CF8" w:rsidRDefault="002D7CF8" w:rsidP="002D7CF8">
            <w:pPr>
              <w:spacing w:line="240" w:lineRule="auto"/>
              <w:ind w:firstLine="0"/>
              <w:jc w:val="right"/>
              <w:rPr>
                <w:bCs w:val="0"/>
                <w:sz w:val="20"/>
                <w:szCs w:val="20"/>
              </w:rPr>
            </w:pPr>
            <w:r w:rsidRPr="002D7CF8">
              <w:rPr>
                <w:bCs w:val="0"/>
                <w:sz w:val="20"/>
                <w:szCs w:val="20"/>
              </w:rPr>
              <w:t>15,4</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038DCA3" w14:textId="77777777" w:rsidR="002D7CF8" w:rsidRPr="002D7CF8" w:rsidRDefault="002D7CF8" w:rsidP="002D7CF8">
            <w:pPr>
              <w:spacing w:line="240" w:lineRule="auto"/>
              <w:ind w:firstLine="0"/>
              <w:jc w:val="right"/>
              <w:rPr>
                <w:bCs w:val="0"/>
                <w:sz w:val="20"/>
                <w:szCs w:val="20"/>
              </w:rPr>
            </w:pPr>
            <w:r w:rsidRPr="002D7CF8">
              <w:rPr>
                <w:bCs w:val="0"/>
                <w:sz w:val="20"/>
                <w:szCs w:val="20"/>
              </w:rPr>
              <w:t>17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7532C1" w14:textId="77777777" w:rsidR="002D7CF8" w:rsidRPr="002D7CF8" w:rsidRDefault="002D7CF8" w:rsidP="002D7CF8">
            <w:pPr>
              <w:spacing w:line="240" w:lineRule="auto"/>
              <w:ind w:firstLine="0"/>
              <w:jc w:val="right"/>
              <w:rPr>
                <w:bCs w:val="0"/>
                <w:sz w:val="20"/>
                <w:szCs w:val="20"/>
              </w:rPr>
            </w:pPr>
            <w:r w:rsidRPr="002D7CF8">
              <w:rPr>
                <w:bCs w:val="0"/>
                <w:sz w:val="20"/>
                <w:szCs w:val="20"/>
              </w:rPr>
              <w:t>22,8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28F247" w14:textId="77777777" w:rsidR="002D7CF8" w:rsidRPr="002D7CF8" w:rsidRDefault="002D7CF8" w:rsidP="002D7CF8">
            <w:pPr>
              <w:spacing w:line="240" w:lineRule="auto"/>
              <w:ind w:firstLine="0"/>
              <w:jc w:val="right"/>
              <w:rPr>
                <w:bCs w:val="0"/>
                <w:sz w:val="20"/>
                <w:szCs w:val="20"/>
              </w:rPr>
            </w:pPr>
            <w:r w:rsidRPr="002D7CF8">
              <w:rPr>
                <w:bCs w:val="0"/>
                <w:sz w:val="20"/>
                <w:szCs w:val="20"/>
              </w:rPr>
              <w:t>15,4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E3514F" w14:textId="77777777" w:rsidR="002D7CF8" w:rsidRPr="002D7CF8" w:rsidRDefault="002D7CF8" w:rsidP="002D7CF8">
            <w:pPr>
              <w:spacing w:line="240" w:lineRule="auto"/>
              <w:ind w:firstLine="0"/>
              <w:jc w:val="right"/>
              <w:rPr>
                <w:bCs w:val="0"/>
                <w:sz w:val="20"/>
                <w:szCs w:val="20"/>
              </w:rPr>
            </w:pPr>
            <w:r w:rsidRPr="002D7CF8">
              <w:rPr>
                <w:bCs w:val="0"/>
                <w:sz w:val="20"/>
                <w:szCs w:val="20"/>
              </w:rPr>
              <w:t>22,8</w:t>
            </w:r>
          </w:p>
        </w:tc>
      </w:tr>
      <w:tr w:rsidR="002D7CF8" w:rsidRPr="002D7CF8" w14:paraId="00DB35EE"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5CA41A6"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457556" w14:textId="19829810" w:rsidR="002D7CF8" w:rsidRPr="002D7CF8" w:rsidRDefault="002D7CF8" w:rsidP="002D7CF8">
            <w:pPr>
              <w:spacing w:line="240" w:lineRule="auto"/>
              <w:ind w:firstLine="0"/>
              <w:jc w:val="left"/>
              <w:rPr>
                <w:bCs w:val="0"/>
                <w:sz w:val="20"/>
                <w:szCs w:val="20"/>
              </w:rPr>
            </w:pPr>
            <w:r w:rsidRPr="002D7CF8">
              <w:rPr>
                <w:bCs w:val="0"/>
                <w:sz w:val="20"/>
                <w:szCs w:val="20"/>
              </w:rPr>
              <w:t>Индекс комфортной городской среды (в баллах) [</w:t>
            </w:r>
            <w:r w:rsidR="008762EB" w:rsidRPr="008762EB">
              <w:rPr>
                <w:bCs w:val="0"/>
                <w:sz w:val="20"/>
                <w:szCs w:val="20"/>
              </w:rPr>
              <w:t>15</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B36425" w14:textId="77777777" w:rsidR="002D7CF8" w:rsidRPr="002D7CF8" w:rsidRDefault="002D7CF8" w:rsidP="002D7CF8">
            <w:pPr>
              <w:spacing w:line="240" w:lineRule="auto"/>
              <w:ind w:firstLine="0"/>
              <w:jc w:val="left"/>
              <w:rPr>
                <w:bCs w:val="0"/>
                <w:sz w:val="20"/>
                <w:szCs w:val="20"/>
              </w:rPr>
            </w:pPr>
            <w:r w:rsidRPr="002D7CF8">
              <w:rPr>
                <w:bCs w:val="0"/>
                <w:sz w:val="20"/>
                <w:szCs w:val="20"/>
              </w:rPr>
              <w:t>0-180 - 0; 181-240 - 1; 241-300 - 2; 301-330 - 3; 331-350 - 4</w:t>
            </w:r>
            <w:proofErr w:type="gramStart"/>
            <w:r w:rsidRPr="002D7CF8">
              <w:rPr>
                <w:bCs w:val="0"/>
                <w:sz w:val="20"/>
                <w:szCs w:val="20"/>
              </w:rPr>
              <w:t>; &gt;</w:t>
            </w:r>
            <w:proofErr w:type="gramEnd"/>
            <w:r w:rsidRPr="002D7CF8">
              <w:rPr>
                <w:bCs w:val="0"/>
                <w:sz w:val="20"/>
                <w:szCs w:val="20"/>
              </w:rPr>
              <w:t xml:space="preserve"> 351 - 5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15BBAE" w14:textId="77777777" w:rsidR="002D7CF8" w:rsidRPr="002D7CF8" w:rsidRDefault="002D7CF8" w:rsidP="002D7CF8">
            <w:pPr>
              <w:spacing w:line="240" w:lineRule="auto"/>
              <w:ind w:firstLine="0"/>
              <w:jc w:val="right"/>
              <w:rPr>
                <w:bCs w:val="0"/>
                <w:sz w:val="20"/>
                <w:szCs w:val="20"/>
              </w:rPr>
            </w:pPr>
            <w:r w:rsidRPr="002D7CF8">
              <w:rPr>
                <w:bCs w:val="0"/>
                <w:sz w:val="20"/>
                <w:szCs w:val="20"/>
              </w:rPr>
              <w:t>251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CDCCB1" w14:textId="77777777" w:rsidR="002D7CF8" w:rsidRPr="002D7CF8" w:rsidRDefault="002D7CF8" w:rsidP="002D7CF8">
            <w:pPr>
              <w:spacing w:line="240" w:lineRule="auto"/>
              <w:ind w:firstLine="0"/>
              <w:jc w:val="right"/>
              <w:rPr>
                <w:bCs w:val="0"/>
                <w:sz w:val="20"/>
                <w:szCs w:val="20"/>
              </w:rPr>
            </w:pPr>
            <w:r w:rsidRPr="002D7CF8">
              <w:rPr>
                <w:bCs w:val="0"/>
                <w:sz w:val="20"/>
                <w:szCs w:val="20"/>
              </w:rPr>
              <w:t>215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326AE7" w14:textId="77777777" w:rsidR="002D7CF8" w:rsidRPr="002D7CF8" w:rsidRDefault="002D7CF8" w:rsidP="002D7CF8">
            <w:pPr>
              <w:spacing w:line="240" w:lineRule="auto"/>
              <w:ind w:firstLine="0"/>
              <w:jc w:val="right"/>
              <w:rPr>
                <w:bCs w:val="0"/>
                <w:sz w:val="20"/>
                <w:szCs w:val="20"/>
              </w:rPr>
            </w:pPr>
            <w:r w:rsidRPr="002D7CF8">
              <w:rPr>
                <w:bCs w:val="0"/>
                <w:sz w:val="20"/>
                <w:szCs w:val="20"/>
              </w:rPr>
              <w:t>254</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23C207F" w14:textId="77777777" w:rsidR="002D7CF8" w:rsidRPr="002D7CF8" w:rsidRDefault="002D7CF8" w:rsidP="002D7CF8">
            <w:pPr>
              <w:spacing w:line="240" w:lineRule="auto"/>
              <w:ind w:firstLine="0"/>
              <w:jc w:val="right"/>
              <w:rPr>
                <w:bCs w:val="0"/>
                <w:sz w:val="20"/>
                <w:szCs w:val="20"/>
              </w:rPr>
            </w:pPr>
            <w:r w:rsidRPr="002D7CF8">
              <w:rPr>
                <w:bCs w:val="0"/>
                <w:sz w:val="20"/>
                <w:szCs w:val="20"/>
              </w:rPr>
              <w:t>270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7B7764A" w14:textId="77777777" w:rsidR="002D7CF8" w:rsidRPr="002D7CF8" w:rsidRDefault="002D7CF8" w:rsidP="002D7CF8">
            <w:pPr>
              <w:spacing w:line="240" w:lineRule="auto"/>
              <w:ind w:firstLine="0"/>
              <w:jc w:val="right"/>
              <w:rPr>
                <w:bCs w:val="0"/>
                <w:sz w:val="20"/>
                <w:szCs w:val="20"/>
              </w:rPr>
            </w:pPr>
            <w:r w:rsidRPr="002D7CF8">
              <w:rPr>
                <w:bCs w:val="0"/>
                <w:sz w:val="20"/>
                <w:szCs w:val="20"/>
              </w:rPr>
              <w:t>245</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441B9AA" w14:textId="77777777" w:rsidR="002D7CF8" w:rsidRPr="002D7CF8" w:rsidRDefault="002D7CF8" w:rsidP="002D7CF8">
            <w:pPr>
              <w:spacing w:line="240" w:lineRule="auto"/>
              <w:ind w:firstLine="0"/>
              <w:jc w:val="right"/>
              <w:rPr>
                <w:bCs w:val="0"/>
                <w:sz w:val="20"/>
                <w:szCs w:val="20"/>
              </w:rPr>
            </w:pPr>
            <w:r w:rsidRPr="002D7CF8">
              <w:rPr>
                <w:bCs w:val="0"/>
                <w:sz w:val="20"/>
                <w:szCs w:val="20"/>
              </w:rPr>
              <w:t>200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87CA539" w14:textId="77777777" w:rsidR="002D7CF8" w:rsidRPr="002D7CF8" w:rsidRDefault="002D7CF8" w:rsidP="002D7CF8">
            <w:pPr>
              <w:spacing w:line="240" w:lineRule="auto"/>
              <w:ind w:firstLine="0"/>
              <w:jc w:val="right"/>
              <w:rPr>
                <w:bCs w:val="0"/>
                <w:sz w:val="20"/>
                <w:szCs w:val="20"/>
              </w:rPr>
            </w:pPr>
            <w:r w:rsidRPr="002D7CF8">
              <w:rPr>
                <w:bCs w:val="0"/>
                <w:sz w:val="20"/>
                <w:szCs w:val="20"/>
              </w:rPr>
              <w:t>180</w:t>
            </w:r>
          </w:p>
        </w:tc>
      </w:tr>
      <w:tr w:rsidR="00E15B68" w:rsidRPr="002D7CF8" w14:paraId="1F886B5D" w14:textId="77777777" w:rsidTr="00562F44">
        <w:trPr>
          <w:trHeight w:val="315"/>
        </w:trPr>
        <w:tc>
          <w:tcPr>
            <w:tcW w:w="1307"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4B0A41B"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9485F0"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утвержденного правового акта, регламентирующего размещение вывесок, НТО и летних кафе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E31D61"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w:t>
            </w:r>
            <w:proofErr w:type="gramStart"/>
            <w:r w:rsidRPr="002D7CF8">
              <w:rPr>
                <w:bCs w:val="0"/>
                <w:sz w:val="20"/>
                <w:szCs w:val="20"/>
              </w:rPr>
              <w:t>; Есть</w:t>
            </w:r>
            <w:proofErr w:type="gramEnd"/>
            <w:r w:rsidRPr="002D7CF8">
              <w:rPr>
                <w:bCs w:val="0"/>
                <w:sz w:val="20"/>
                <w:szCs w:val="20"/>
              </w:rPr>
              <w:t xml:space="preserve">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EB003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74CA26"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7BF12B"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DFBE8A"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9D6549"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43815A"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C63FC0"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w:t>
            </w:r>
          </w:p>
        </w:tc>
      </w:tr>
    </w:tbl>
    <w:p w14:paraId="7BCE0CFE" w14:textId="435CAC3D" w:rsidR="00E15B68" w:rsidRDefault="00E15B68"/>
    <w:p w14:paraId="55486DDC" w14:textId="77777777" w:rsidR="00E15B68" w:rsidRDefault="00E15B68">
      <w:pPr>
        <w:spacing w:line="240" w:lineRule="auto"/>
        <w:ind w:firstLine="0"/>
        <w:jc w:val="left"/>
      </w:pPr>
      <w:r>
        <w:br w:type="page"/>
      </w:r>
    </w:p>
    <w:p w14:paraId="32FD8824" w14:textId="0B3F5497"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1415"/>
        <w:gridCol w:w="1397"/>
        <w:gridCol w:w="1627"/>
        <w:gridCol w:w="710"/>
        <w:gridCol w:w="675"/>
        <w:gridCol w:w="710"/>
        <w:gridCol w:w="710"/>
        <w:gridCol w:w="710"/>
        <w:gridCol w:w="710"/>
        <w:gridCol w:w="675"/>
      </w:tblGrid>
      <w:tr w:rsidR="00E15B68" w:rsidRPr="002D7CF8" w14:paraId="2A6D7FD3"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F8B949E"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D15654"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полицейских участков, медицинских учреждений</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E9A1B1"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w:t>
            </w:r>
            <w:proofErr w:type="gramStart"/>
            <w:r w:rsidRPr="002D7CF8">
              <w:rPr>
                <w:bCs w:val="0"/>
                <w:sz w:val="20"/>
                <w:szCs w:val="20"/>
              </w:rPr>
              <w:t>; Есть</w:t>
            </w:r>
            <w:proofErr w:type="gramEnd"/>
            <w:r w:rsidRPr="002D7CF8">
              <w:rPr>
                <w:bCs w:val="0"/>
                <w:sz w:val="20"/>
                <w:szCs w:val="20"/>
              </w:rPr>
              <w:t xml:space="preserve"> полицейские участки - 1; Есть медицинские учреждения - 2; Есть и то, и другое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ECE097"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70B9C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94C91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F416A2"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150811"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E32507"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1067D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и то, и другое</w:t>
            </w:r>
          </w:p>
        </w:tc>
      </w:tr>
      <w:tr w:rsidR="00E15B68" w:rsidRPr="002D7CF8" w14:paraId="503F9C6A"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5CD82C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1E6D1F" w14:textId="23B13FA6" w:rsidR="002D7CF8" w:rsidRPr="002D7CF8" w:rsidRDefault="002D7CF8" w:rsidP="002D7CF8">
            <w:pPr>
              <w:spacing w:line="240" w:lineRule="auto"/>
              <w:ind w:firstLine="0"/>
              <w:jc w:val="left"/>
              <w:rPr>
                <w:bCs w:val="0"/>
                <w:sz w:val="20"/>
                <w:szCs w:val="20"/>
              </w:rPr>
            </w:pPr>
            <w:r w:rsidRPr="002D7CF8">
              <w:rPr>
                <w:bCs w:val="0"/>
                <w:sz w:val="20"/>
                <w:szCs w:val="20"/>
              </w:rPr>
              <w:t>Уровень преступности [</w:t>
            </w:r>
            <w:r w:rsidR="008762EB" w:rsidRPr="008762EB">
              <w:rPr>
                <w:bCs w:val="0"/>
                <w:sz w:val="20"/>
                <w:szCs w:val="20"/>
              </w:rPr>
              <w:t>24</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4D28E3"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&gt; 100 преступлений/10000 - 0; 60-100 преступлений/10000 - 1; </w:t>
            </w:r>
            <w:proofErr w:type="gramStart"/>
            <w:r w:rsidRPr="002D7CF8">
              <w:rPr>
                <w:bCs w:val="0"/>
                <w:sz w:val="20"/>
                <w:szCs w:val="20"/>
              </w:rPr>
              <w:t>&lt; 60</w:t>
            </w:r>
            <w:proofErr w:type="gramEnd"/>
            <w:r w:rsidRPr="002D7CF8">
              <w:rPr>
                <w:bCs w:val="0"/>
                <w:sz w:val="20"/>
                <w:szCs w:val="20"/>
              </w:rPr>
              <w:t xml:space="preserve"> преступлений/10000 - 2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26523A" w14:textId="77777777" w:rsidR="002D7CF8" w:rsidRPr="002D7CF8" w:rsidRDefault="002D7CF8" w:rsidP="002D7CF8">
            <w:pPr>
              <w:spacing w:line="240" w:lineRule="auto"/>
              <w:ind w:firstLine="0"/>
              <w:jc w:val="right"/>
              <w:rPr>
                <w:bCs w:val="0"/>
                <w:sz w:val="20"/>
                <w:szCs w:val="20"/>
              </w:rPr>
            </w:pPr>
            <w:r w:rsidRPr="002D7CF8">
              <w:rPr>
                <w:bCs w:val="0"/>
                <w:sz w:val="20"/>
                <w:szCs w:val="20"/>
              </w:rPr>
              <w:t>145,8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2D32AB" w14:textId="77777777" w:rsidR="002D7CF8" w:rsidRPr="002D7CF8" w:rsidRDefault="002D7CF8" w:rsidP="002D7CF8">
            <w:pPr>
              <w:spacing w:line="240" w:lineRule="auto"/>
              <w:ind w:firstLine="0"/>
              <w:jc w:val="right"/>
              <w:rPr>
                <w:bCs w:val="0"/>
                <w:sz w:val="20"/>
                <w:szCs w:val="20"/>
              </w:rPr>
            </w:pPr>
            <w:r w:rsidRPr="002D7CF8">
              <w:rPr>
                <w:bCs w:val="0"/>
                <w:sz w:val="20"/>
                <w:szCs w:val="20"/>
              </w:rPr>
              <w:t>95,9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FD9B6B" w14:textId="77777777" w:rsidR="002D7CF8" w:rsidRPr="002D7CF8" w:rsidRDefault="002D7CF8" w:rsidP="002D7CF8">
            <w:pPr>
              <w:spacing w:line="240" w:lineRule="auto"/>
              <w:ind w:firstLine="0"/>
              <w:jc w:val="right"/>
              <w:rPr>
                <w:bCs w:val="0"/>
                <w:sz w:val="20"/>
                <w:szCs w:val="20"/>
              </w:rPr>
            </w:pPr>
            <w:r w:rsidRPr="002D7CF8">
              <w:rPr>
                <w:bCs w:val="0"/>
                <w:sz w:val="20"/>
                <w:szCs w:val="20"/>
              </w:rPr>
              <w:t>140,4</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64034C9" w14:textId="77777777" w:rsidR="002D7CF8" w:rsidRPr="002D7CF8" w:rsidRDefault="002D7CF8" w:rsidP="002D7CF8">
            <w:pPr>
              <w:spacing w:line="240" w:lineRule="auto"/>
              <w:ind w:firstLine="0"/>
              <w:jc w:val="right"/>
              <w:rPr>
                <w:bCs w:val="0"/>
                <w:sz w:val="20"/>
                <w:szCs w:val="20"/>
              </w:rPr>
            </w:pPr>
            <w:r w:rsidRPr="002D7CF8">
              <w:rPr>
                <w:bCs w:val="0"/>
                <w:sz w:val="20"/>
                <w:szCs w:val="20"/>
              </w:rPr>
              <w:t>72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35BF7D" w14:textId="77777777" w:rsidR="002D7CF8" w:rsidRPr="002D7CF8" w:rsidRDefault="002D7CF8" w:rsidP="002D7CF8">
            <w:pPr>
              <w:spacing w:line="240" w:lineRule="auto"/>
              <w:ind w:firstLine="0"/>
              <w:jc w:val="right"/>
              <w:rPr>
                <w:bCs w:val="0"/>
                <w:sz w:val="20"/>
                <w:szCs w:val="20"/>
              </w:rPr>
            </w:pPr>
            <w:r w:rsidRPr="002D7CF8">
              <w:rPr>
                <w:bCs w:val="0"/>
                <w:sz w:val="20"/>
                <w:szCs w:val="20"/>
              </w:rPr>
              <w:t>95,9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FFE84B" w14:textId="77777777" w:rsidR="002D7CF8" w:rsidRPr="002D7CF8" w:rsidRDefault="002D7CF8" w:rsidP="002D7CF8">
            <w:pPr>
              <w:spacing w:line="240" w:lineRule="auto"/>
              <w:ind w:firstLine="0"/>
              <w:jc w:val="right"/>
              <w:rPr>
                <w:bCs w:val="0"/>
                <w:sz w:val="20"/>
                <w:szCs w:val="20"/>
              </w:rPr>
            </w:pPr>
            <w:r w:rsidRPr="002D7CF8">
              <w:rPr>
                <w:bCs w:val="0"/>
                <w:sz w:val="20"/>
                <w:szCs w:val="20"/>
              </w:rPr>
              <w:t>140,4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7F3C77" w14:textId="77777777" w:rsidR="002D7CF8" w:rsidRPr="002D7CF8" w:rsidRDefault="002D7CF8" w:rsidP="002D7CF8">
            <w:pPr>
              <w:spacing w:line="240" w:lineRule="auto"/>
              <w:ind w:firstLine="0"/>
              <w:jc w:val="right"/>
              <w:rPr>
                <w:bCs w:val="0"/>
                <w:sz w:val="20"/>
                <w:szCs w:val="20"/>
              </w:rPr>
            </w:pPr>
            <w:r w:rsidRPr="002D7CF8">
              <w:rPr>
                <w:bCs w:val="0"/>
                <w:sz w:val="20"/>
                <w:szCs w:val="20"/>
              </w:rPr>
              <w:t>95,9</w:t>
            </w:r>
          </w:p>
        </w:tc>
      </w:tr>
      <w:tr w:rsidR="002D7CF8" w:rsidRPr="002D7CF8" w14:paraId="7435ABBB"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3606533" w14:textId="77777777" w:rsidR="002D7CF8" w:rsidRPr="002D7CF8" w:rsidRDefault="002D7CF8" w:rsidP="002D7CF8">
            <w:pPr>
              <w:spacing w:line="240" w:lineRule="auto"/>
              <w:ind w:firstLine="0"/>
              <w:jc w:val="left"/>
              <w:rPr>
                <w:b/>
                <w:sz w:val="20"/>
                <w:szCs w:val="20"/>
              </w:rPr>
            </w:pPr>
            <w:r w:rsidRPr="002D7CF8">
              <w:rPr>
                <w:b/>
                <w:sz w:val="20"/>
                <w:szCs w:val="20"/>
              </w:rPr>
              <w:t>5. Досуг и инфраструктура</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4173570" w14:textId="77777777" w:rsidR="002D7CF8" w:rsidRPr="002D7CF8" w:rsidRDefault="002D7CF8" w:rsidP="002D7CF8">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969D05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6AA4D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541F8DC"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EF4F15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5DB0272"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DF9D4EF"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46AC90A"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FAF53FC" w14:textId="77777777" w:rsidR="002D7CF8" w:rsidRPr="002D7CF8" w:rsidRDefault="002D7CF8" w:rsidP="002D7CF8">
            <w:pPr>
              <w:spacing w:line="240" w:lineRule="auto"/>
              <w:ind w:firstLine="0"/>
              <w:jc w:val="left"/>
              <w:rPr>
                <w:bCs w:val="0"/>
                <w:sz w:val="20"/>
                <w:szCs w:val="20"/>
              </w:rPr>
            </w:pPr>
          </w:p>
        </w:tc>
      </w:tr>
      <w:tr w:rsidR="00E15B68" w:rsidRPr="002D7CF8" w14:paraId="53AE2960"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A0A262F"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67BFA8" w14:textId="77777777" w:rsidR="002D7CF8" w:rsidRPr="002D7CF8" w:rsidRDefault="002D7CF8" w:rsidP="002D7CF8">
            <w:pPr>
              <w:spacing w:line="240" w:lineRule="auto"/>
              <w:ind w:firstLine="0"/>
              <w:jc w:val="left"/>
              <w:rPr>
                <w:bCs w:val="0"/>
                <w:sz w:val="20"/>
                <w:szCs w:val="20"/>
              </w:rPr>
            </w:pPr>
            <w:r w:rsidRPr="002D7CF8">
              <w:rPr>
                <w:bCs w:val="0"/>
                <w:sz w:val="20"/>
                <w:szCs w:val="20"/>
              </w:rPr>
              <w:t>Разнообразие культурно-досуговой и спортивной инфраструктуры:</w:t>
            </w:r>
            <w:r w:rsidRPr="002D7CF8">
              <w:rPr>
                <w:bCs w:val="0"/>
                <w:sz w:val="20"/>
                <w:szCs w:val="20"/>
              </w:rPr>
              <w:br/>
              <w:t>музеи</w:t>
            </w:r>
            <w:r w:rsidRPr="002D7CF8">
              <w:rPr>
                <w:bCs w:val="0"/>
                <w:sz w:val="20"/>
                <w:szCs w:val="20"/>
              </w:rPr>
              <w:br/>
              <w:t>театры</w:t>
            </w:r>
            <w:r w:rsidRPr="002D7CF8">
              <w:rPr>
                <w:bCs w:val="0"/>
                <w:sz w:val="20"/>
                <w:szCs w:val="20"/>
              </w:rPr>
              <w:br/>
              <w:t>кинотеатры</w:t>
            </w:r>
            <w:r w:rsidRPr="002D7CF8">
              <w:rPr>
                <w:bCs w:val="0"/>
                <w:sz w:val="20"/>
                <w:szCs w:val="20"/>
              </w:rPr>
              <w:br/>
              <w:t>концертные залы</w:t>
            </w:r>
            <w:r w:rsidRPr="002D7CF8">
              <w:rPr>
                <w:bCs w:val="0"/>
                <w:sz w:val="20"/>
                <w:szCs w:val="20"/>
              </w:rPr>
              <w:br/>
              <w:t>спортивные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3036B1" w14:textId="77777777" w:rsidR="002D7CF8" w:rsidRPr="002D7CF8" w:rsidRDefault="002D7CF8" w:rsidP="002D7CF8">
            <w:pPr>
              <w:spacing w:line="240" w:lineRule="auto"/>
              <w:ind w:firstLine="0"/>
              <w:jc w:val="left"/>
              <w:rPr>
                <w:bCs w:val="0"/>
                <w:sz w:val="20"/>
                <w:szCs w:val="20"/>
              </w:rPr>
            </w:pPr>
            <w:r w:rsidRPr="002D7CF8">
              <w:rPr>
                <w:bCs w:val="0"/>
                <w:sz w:val="20"/>
                <w:szCs w:val="20"/>
              </w:rPr>
              <w:t>Низкое - 0; Среднее - 5; Высокое - 10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AF1A05"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85E3A6"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7B02C2"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25DA2B"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52F69AE"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F60BAE"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2AF963"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r>
      <w:tr w:rsidR="00E15B68" w:rsidRPr="002D7CF8" w14:paraId="71687FAD"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B761C9E"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34C3F2"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объектов размещения: </w:t>
            </w:r>
            <w:r w:rsidRPr="002D7CF8">
              <w:rPr>
                <w:bCs w:val="0"/>
                <w:sz w:val="20"/>
                <w:szCs w:val="20"/>
              </w:rPr>
              <w:br/>
              <w:t>отели</w:t>
            </w:r>
            <w:r w:rsidRPr="002D7CF8">
              <w:rPr>
                <w:bCs w:val="0"/>
                <w:sz w:val="20"/>
                <w:szCs w:val="20"/>
              </w:rPr>
              <w:br/>
              <w:t>гостиницы</w:t>
            </w:r>
            <w:r w:rsidRPr="002D7CF8">
              <w:rPr>
                <w:bCs w:val="0"/>
                <w:sz w:val="20"/>
                <w:szCs w:val="20"/>
              </w:rPr>
              <w:br/>
              <w:t>гостевые дома</w:t>
            </w:r>
            <w:r w:rsidRPr="002D7CF8">
              <w:rPr>
                <w:bCs w:val="0"/>
                <w:sz w:val="20"/>
                <w:szCs w:val="20"/>
              </w:rPr>
              <w:br/>
              <w:t>апартаменты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4DFFFE" w14:textId="77777777" w:rsidR="002D7CF8" w:rsidRPr="002D7CF8" w:rsidRDefault="002D7CF8" w:rsidP="002D7CF8">
            <w:pPr>
              <w:spacing w:line="240" w:lineRule="auto"/>
              <w:ind w:firstLine="0"/>
              <w:jc w:val="left"/>
              <w:rPr>
                <w:bCs w:val="0"/>
                <w:sz w:val="20"/>
                <w:szCs w:val="20"/>
              </w:rPr>
            </w:pPr>
            <w:r w:rsidRPr="002D7CF8">
              <w:rPr>
                <w:bCs w:val="0"/>
                <w:sz w:val="20"/>
                <w:szCs w:val="20"/>
              </w:rPr>
              <w:t>Низкое - 0; Среднее - 4; Высокое - 8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628E62"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FD4102"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B3C9C8"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50F89D" w14:textId="77777777" w:rsidR="002D7CF8" w:rsidRPr="002D7CF8" w:rsidRDefault="002D7CF8" w:rsidP="002D7CF8">
            <w:pPr>
              <w:spacing w:line="240" w:lineRule="auto"/>
              <w:ind w:firstLine="0"/>
              <w:jc w:val="left"/>
              <w:rPr>
                <w:bCs w:val="0"/>
                <w:sz w:val="20"/>
                <w:szCs w:val="20"/>
              </w:rPr>
            </w:pPr>
            <w:r w:rsidRPr="002D7CF8">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5E7BBA"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8BD3623"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D28C98" w14:textId="77777777" w:rsidR="002D7CF8" w:rsidRPr="002D7CF8" w:rsidRDefault="002D7CF8" w:rsidP="002D7CF8">
            <w:pPr>
              <w:spacing w:line="240" w:lineRule="auto"/>
              <w:ind w:firstLine="0"/>
              <w:jc w:val="left"/>
              <w:rPr>
                <w:bCs w:val="0"/>
                <w:sz w:val="20"/>
                <w:szCs w:val="20"/>
              </w:rPr>
            </w:pPr>
            <w:r w:rsidRPr="002D7CF8">
              <w:rPr>
                <w:bCs w:val="0"/>
                <w:sz w:val="20"/>
                <w:szCs w:val="20"/>
              </w:rPr>
              <w:t>среднее</w:t>
            </w:r>
          </w:p>
        </w:tc>
      </w:tr>
      <w:tr w:rsidR="00E15B68" w:rsidRPr="002D7CF8" w14:paraId="61A0BE19"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0F71598"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044AE7" w14:textId="77777777" w:rsidR="002D7CF8" w:rsidRPr="002D7CF8" w:rsidRDefault="002D7CF8" w:rsidP="002D7CF8">
            <w:pPr>
              <w:spacing w:line="240" w:lineRule="auto"/>
              <w:ind w:firstLine="0"/>
              <w:jc w:val="left"/>
              <w:rPr>
                <w:bCs w:val="0"/>
                <w:sz w:val="20"/>
                <w:szCs w:val="20"/>
              </w:rPr>
            </w:pPr>
            <w:r w:rsidRPr="002D7CF8">
              <w:rPr>
                <w:bCs w:val="0"/>
                <w:sz w:val="20"/>
                <w:szCs w:val="20"/>
              </w:rPr>
              <w:t>Объекты питания:</w:t>
            </w:r>
            <w:r w:rsidRPr="002D7CF8">
              <w:rPr>
                <w:bCs w:val="0"/>
                <w:sz w:val="20"/>
                <w:szCs w:val="20"/>
              </w:rPr>
              <w:br/>
              <w:t xml:space="preserve">наличие ресторанов, кафе, столовых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BA3BDC" w14:textId="77777777" w:rsidR="002D7CF8" w:rsidRPr="002D7CF8" w:rsidRDefault="002D7CF8" w:rsidP="002D7CF8">
            <w:pPr>
              <w:spacing w:line="240" w:lineRule="auto"/>
              <w:ind w:firstLine="0"/>
              <w:jc w:val="left"/>
              <w:rPr>
                <w:bCs w:val="0"/>
                <w:sz w:val="20"/>
                <w:szCs w:val="20"/>
              </w:rPr>
            </w:pPr>
            <w:r w:rsidRPr="002D7CF8">
              <w:rPr>
                <w:bCs w:val="0"/>
                <w:sz w:val="20"/>
                <w:szCs w:val="20"/>
              </w:rPr>
              <w:t>Менее 5 заведений - 0; 5-10 заведений - 1</w:t>
            </w:r>
            <w:proofErr w:type="gramStart"/>
            <w:r w:rsidRPr="002D7CF8">
              <w:rPr>
                <w:bCs w:val="0"/>
                <w:sz w:val="20"/>
                <w:szCs w:val="20"/>
              </w:rPr>
              <w:t>; Более</w:t>
            </w:r>
            <w:proofErr w:type="gramEnd"/>
            <w:r w:rsidRPr="002D7CF8">
              <w:rPr>
                <w:bCs w:val="0"/>
                <w:sz w:val="20"/>
                <w:szCs w:val="20"/>
              </w:rPr>
              <w:t xml:space="preserve"> 10 заведений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974CC0"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6835D2"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E58B7C"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24F7DA"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453DF1"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65EE90"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50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D7DE400" w14:textId="77777777" w:rsidR="002D7CF8" w:rsidRPr="002D7CF8" w:rsidRDefault="002D7CF8" w:rsidP="002D7CF8">
            <w:pPr>
              <w:spacing w:line="240" w:lineRule="auto"/>
              <w:ind w:firstLine="0"/>
              <w:jc w:val="right"/>
              <w:rPr>
                <w:bCs w:val="0"/>
                <w:sz w:val="20"/>
                <w:szCs w:val="20"/>
              </w:rPr>
            </w:pPr>
            <w:r w:rsidRPr="002D7CF8">
              <w:rPr>
                <w:bCs w:val="0"/>
                <w:sz w:val="20"/>
                <w:szCs w:val="20"/>
              </w:rPr>
              <w:t>8</w:t>
            </w:r>
          </w:p>
        </w:tc>
      </w:tr>
      <w:tr w:rsidR="002D7CF8" w:rsidRPr="002D7CF8" w14:paraId="35E9DEF2" w14:textId="77777777" w:rsidTr="00562F44">
        <w:trPr>
          <w:trHeight w:val="315"/>
        </w:trPr>
        <w:tc>
          <w:tcPr>
            <w:tcW w:w="134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EA9A6B6"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6D87F4" w14:textId="77777777" w:rsidR="002D7CF8" w:rsidRPr="002D7CF8" w:rsidRDefault="002D7CF8" w:rsidP="002D7CF8">
            <w:pPr>
              <w:spacing w:line="240" w:lineRule="auto"/>
              <w:ind w:firstLine="0"/>
              <w:jc w:val="left"/>
              <w:rPr>
                <w:bCs w:val="0"/>
                <w:sz w:val="20"/>
                <w:szCs w:val="20"/>
              </w:rPr>
            </w:pPr>
            <w:r w:rsidRPr="002D7CF8">
              <w:rPr>
                <w:bCs w:val="0"/>
                <w:sz w:val="20"/>
                <w:szCs w:val="20"/>
              </w:rPr>
              <w:t>Объекты торговли:</w:t>
            </w:r>
            <w:r w:rsidRPr="002D7CF8">
              <w:rPr>
                <w:bCs w:val="0"/>
                <w:sz w:val="20"/>
                <w:szCs w:val="20"/>
              </w:rPr>
              <w:br/>
              <w:t>Наличие:</w:t>
            </w:r>
            <w:r w:rsidRPr="002D7CF8">
              <w:rPr>
                <w:bCs w:val="0"/>
                <w:sz w:val="20"/>
                <w:szCs w:val="20"/>
              </w:rPr>
              <w:br/>
              <w:t>магазинов сувениров</w:t>
            </w:r>
            <w:r w:rsidRPr="002D7CF8">
              <w:rPr>
                <w:bCs w:val="0"/>
                <w:sz w:val="20"/>
                <w:szCs w:val="20"/>
              </w:rPr>
              <w:br/>
              <w:t>супермаркетов</w:t>
            </w:r>
            <w:r w:rsidRPr="002D7CF8">
              <w:rPr>
                <w:bCs w:val="0"/>
                <w:sz w:val="20"/>
                <w:szCs w:val="20"/>
              </w:rPr>
              <w:br/>
              <w:t>торговых центров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0594F2"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 отсутствуют – 0 баллов; </w:t>
            </w:r>
            <w:r w:rsidRPr="002D7CF8">
              <w:rPr>
                <w:bCs w:val="0"/>
                <w:sz w:val="20"/>
                <w:szCs w:val="20"/>
              </w:rPr>
              <w:br/>
              <w:t xml:space="preserve">- есть магазины сувениров – 1-2 балла; </w:t>
            </w:r>
            <w:r w:rsidRPr="002D7CF8">
              <w:rPr>
                <w:bCs w:val="0"/>
                <w:sz w:val="20"/>
                <w:szCs w:val="20"/>
              </w:rPr>
              <w:br/>
              <w:t xml:space="preserve">- есть супермаркеты – 1-2 балла; </w:t>
            </w:r>
            <w:r w:rsidRPr="002D7CF8">
              <w:rPr>
                <w:bCs w:val="0"/>
                <w:sz w:val="20"/>
                <w:szCs w:val="20"/>
              </w:rPr>
              <w:br/>
              <w:t xml:space="preserve">- есть торговые центры – 1-2 балла. </w:t>
            </w:r>
            <w:r w:rsidRPr="002D7CF8">
              <w:rPr>
                <w:bCs w:val="0"/>
                <w:sz w:val="20"/>
                <w:szCs w:val="20"/>
              </w:rPr>
              <w:br/>
              <w:t xml:space="preserve">Данные баллы суммируются.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300B1D" w14:textId="77777777" w:rsidR="002D7CF8" w:rsidRPr="002D7CF8" w:rsidRDefault="002D7CF8" w:rsidP="002D7CF8">
            <w:pPr>
              <w:spacing w:line="240" w:lineRule="auto"/>
              <w:ind w:firstLine="0"/>
              <w:jc w:val="left"/>
              <w:rPr>
                <w:bCs w:val="0"/>
                <w:sz w:val="20"/>
                <w:szCs w:val="20"/>
              </w:rPr>
            </w:pPr>
            <w:r w:rsidRPr="002D7CF8">
              <w:rPr>
                <w:bCs w:val="0"/>
                <w:sz w:val="20"/>
                <w:szCs w:val="20"/>
              </w:rPr>
              <w:t>0;2;2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273379" w14:textId="77777777" w:rsidR="002D7CF8" w:rsidRPr="002D7CF8" w:rsidRDefault="002D7CF8" w:rsidP="002D7CF8">
            <w:pPr>
              <w:spacing w:line="240" w:lineRule="auto"/>
              <w:ind w:firstLine="0"/>
              <w:jc w:val="left"/>
              <w:rPr>
                <w:bCs w:val="0"/>
                <w:sz w:val="20"/>
                <w:szCs w:val="20"/>
              </w:rPr>
            </w:pPr>
            <w:r w:rsidRPr="002D7CF8">
              <w:rPr>
                <w:bCs w:val="0"/>
                <w:sz w:val="20"/>
                <w:szCs w:val="20"/>
              </w:rPr>
              <w:t>1;1;1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EE7DED" w14:textId="77777777" w:rsidR="002D7CF8" w:rsidRPr="002D7CF8" w:rsidRDefault="002D7CF8" w:rsidP="002D7CF8">
            <w:pPr>
              <w:spacing w:line="240" w:lineRule="auto"/>
              <w:ind w:firstLine="0"/>
              <w:jc w:val="left"/>
              <w:rPr>
                <w:bCs w:val="0"/>
                <w:sz w:val="20"/>
                <w:szCs w:val="20"/>
              </w:rPr>
            </w:pPr>
            <w:r w:rsidRPr="002D7CF8">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B61C62F" w14:textId="77777777" w:rsidR="002D7CF8" w:rsidRPr="002D7CF8" w:rsidRDefault="002D7CF8" w:rsidP="002D7CF8">
            <w:pPr>
              <w:spacing w:line="240" w:lineRule="auto"/>
              <w:ind w:firstLine="0"/>
              <w:jc w:val="left"/>
              <w:rPr>
                <w:bCs w:val="0"/>
                <w:sz w:val="20"/>
                <w:szCs w:val="20"/>
              </w:rPr>
            </w:pPr>
            <w:r w:rsidRPr="002D7CF8">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0FCF828" w14:textId="77777777" w:rsidR="002D7CF8" w:rsidRPr="002D7CF8" w:rsidRDefault="002D7CF8" w:rsidP="002D7CF8">
            <w:pPr>
              <w:spacing w:line="240" w:lineRule="auto"/>
              <w:ind w:firstLine="0"/>
              <w:jc w:val="left"/>
              <w:rPr>
                <w:bCs w:val="0"/>
                <w:sz w:val="20"/>
                <w:szCs w:val="20"/>
              </w:rPr>
            </w:pPr>
            <w:r w:rsidRPr="002D7CF8">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3C8CC68" w14:textId="77777777" w:rsidR="002D7CF8" w:rsidRPr="002D7CF8" w:rsidRDefault="002D7CF8" w:rsidP="002D7CF8">
            <w:pPr>
              <w:spacing w:line="240" w:lineRule="auto"/>
              <w:ind w:firstLine="0"/>
              <w:jc w:val="left"/>
              <w:rPr>
                <w:bCs w:val="0"/>
                <w:sz w:val="20"/>
                <w:szCs w:val="20"/>
              </w:rPr>
            </w:pPr>
            <w:r w:rsidRPr="002D7CF8">
              <w:rPr>
                <w:bCs w:val="0"/>
                <w:sz w:val="20"/>
                <w:szCs w:val="20"/>
              </w:rPr>
              <w:t>1;2;2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9567C42" w14:textId="77777777" w:rsidR="002D7CF8" w:rsidRPr="002D7CF8" w:rsidRDefault="002D7CF8" w:rsidP="002D7CF8">
            <w:pPr>
              <w:spacing w:line="240" w:lineRule="auto"/>
              <w:ind w:firstLine="0"/>
              <w:jc w:val="left"/>
              <w:rPr>
                <w:bCs w:val="0"/>
                <w:sz w:val="20"/>
                <w:szCs w:val="20"/>
              </w:rPr>
            </w:pPr>
            <w:r w:rsidRPr="002D7CF8">
              <w:rPr>
                <w:bCs w:val="0"/>
                <w:sz w:val="20"/>
                <w:szCs w:val="20"/>
              </w:rPr>
              <w:t>0;1;0</w:t>
            </w:r>
          </w:p>
        </w:tc>
      </w:tr>
    </w:tbl>
    <w:p w14:paraId="4574A0AE" w14:textId="0B0BBA80" w:rsidR="00E15B68" w:rsidRDefault="00E15B68">
      <w:pPr>
        <w:spacing w:line="240" w:lineRule="auto"/>
        <w:ind w:firstLine="0"/>
        <w:jc w:val="left"/>
      </w:pPr>
    </w:p>
    <w:p w14:paraId="091D3909" w14:textId="44B31F22"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1414"/>
        <w:gridCol w:w="1123"/>
        <w:gridCol w:w="977"/>
        <w:gridCol w:w="492"/>
        <w:gridCol w:w="776"/>
        <w:gridCol w:w="977"/>
        <w:gridCol w:w="977"/>
        <w:gridCol w:w="977"/>
        <w:gridCol w:w="850"/>
        <w:gridCol w:w="776"/>
      </w:tblGrid>
      <w:tr w:rsidR="00E15B68" w:rsidRPr="002D7CF8" w14:paraId="5034302D"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81AC42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E2F423" w14:textId="77777777" w:rsidR="002D7CF8" w:rsidRPr="002D7CF8" w:rsidRDefault="002D7CF8" w:rsidP="002D7CF8">
            <w:pPr>
              <w:spacing w:line="240" w:lineRule="auto"/>
              <w:ind w:firstLine="0"/>
              <w:jc w:val="left"/>
              <w:rPr>
                <w:bCs w:val="0"/>
                <w:sz w:val="20"/>
                <w:szCs w:val="20"/>
              </w:rPr>
            </w:pPr>
            <w:r w:rsidRPr="002D7CF8">
              <w:rPr>
                <w:bCs w:val="0"/>
                <w:sz w:val="20"/>
                <w:szCs w:val="20"/>
              </w:rPr>
              <w:t>Информационная инфраструктура:</w:t>
            </w:r>
            <w:r w:rsidRPr="002D7CF8">
              <w:rPr>
                <w:bCs w:val="0"/>
                <w:sz w:val="20"/>
                <w:szCs w:val="20"/>
              </w:rPr>
              <w:br/>
              <w:t>Наличие туристических информационных центров, веб-сайтов, мобильных приложений, информационных киосков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BCCDDD"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Отсутствуют - 0</w:t>
            </w:r>
            <w:proofErr w:type="gramStart"/>
            <w:r w:rsidRPr="002D7CF8">
              <w:rPr>
                <w:bCs w:val="0"/>
                <w:sz w:val="20"/>
                <w:szCs w:val="20"/>
              </w:rPr>
              <w:t>; Есть</w:t>
            </w:r>
            <w:proofErr w:type="gramEnd"/>
            <w:r w:rsidRPr="002D7CF8">
              <w:rPr>
                <w:bCs w:val="0"/>
                <w:sz w:val="20"/>
                <w:szCs w:val="20"/>
              </w:rPr>
              <w:t xml:space="preserve"> веб-сайт - 1; Есть все перечисленные позиции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326762"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B4FB1B"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123936"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C29B6F0"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75C0BB9"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13A9FD5"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12903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веб-сайт</w:t>
            </w:r>
          </w:p>
        </w:tc>
      </w:tr>
      <w:tr w:rsidR="00E15B68" w:rsidRPr="002D7CF8" w14:paraId="1E029330"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D291B2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032A64" w14:textId="77777777" w:rsidR="002D7CF8" w:rsidRPr="002D7CF8" w:rsidRDefault="002D7CF8" w:rsidP="002D7CF8">
            <w:pPr>
              <w:spacing w:line="240" w:lineRule="auto"/>
              <w:ind w:firstLine="0"/>
              <w:jc w:val="left"/>
              <w:rPr>
                <w:bCs w:val="0"/>
                <w:sz w:val="20"/>
                <w:szCs w:val="20"/>
              </w:rPr>
            </w:pPr>
            <w:r w:rsidRPr="002D7CF8">
              <w:rPr>
                <w:bCs w:val="0"/>
                <w:sz w:val="20"/>
                <w:szCs w:val="20"/>
              </w:rPr>
              <w:t>Информационная инфраструктура:</w:t>
            </w:r>
            <w:r w:rsidRPr="002D7CF8">
              <w:rPr>
                <w:bCs w:val="0"/>
                <w:sz w:val="20"/>
                <w:szCs w:val="20"/>
              </w:rPr>
              <w:br/>
              <w:t>Доступность информации на разных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7E10F9"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w:t>
            </w:r>
            <w:proofErr w:type="gramStart"/>
            <w:r w:rsidRPr="002D7CF8">
              <w:rPr>
                <w:bCs w:val="0"/>
                <w:sz w:val="20"/>
                <w:szCs w:val="20"/>
              </w:rPr>
              <w:t>; Есть</w:t>
            </w:r>
            <w:proofErr w:type="gramEnd"/>
            <w:r w:rsidRPr="002D7CF8">
              <w:rPr>
                <w:bCs w:val="0"/>
                <w:sz w:val="20"/>
                <w:szCs w:val="20"/>
              </w:rPr>
              <w:t xml:space="preserve"> на 1 иностранном языке - 1; Есть на 2 и более иностранных языках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5E07B6"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на 2 и более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5A9048"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5DF8B8"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на 2 и более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1B6729"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на 2 и более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517234"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896F45C"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на 1 иностранном языке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291B21"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w:t>
            </w:r>
          </w:p>
        </w:tc>
      </w:tr>
      <w:tr w:rsidR="002D7CF8" w:rsidRPr="002D7CF8" w14:paraId="0016912B"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3D555E0" w14:textId="77777777" w:rsidR="002D7CF8" w:rsidRPr="002D7CF8" w:rsidRDefault="002D7CF8" w:rsidP="002D7CF8">
            <w:pPr>
              <w:spacing w:line="240" w:lineRule="auto"/>
              <w:ind w:firstLine="0"/>
              <w:jc w:val="left"/>
              <w:rPr>
                <w:b/>
                <w:sz w:val="20"/>
                <w:szCs w:val="20"/>
              </w:rPr>
            </w:pPr>
            <w:r w:rsidRPr="002D7CF8">
              <w:rPr>
                <w:b/>
                <w:sz w:val="20"/>
                <w:szCs w:val="20"/>
              </w:rPr>
              <w:t>6. Индустриально-постиндустриальный потенциал</w:t>
            </w:r>
          </w:p>
        </w:tc>
        <w:tc>
          <w:tcPr>
            <w:tcW w:w="0" w:type="auto"/>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A4C707C" w14:textId="77777777" w:rsidR="002D7CF8" w:rsidRPr="002D7CF8" w:rsidRDefault="002D7CF8" w:rsidP="002D7CF8">
            <w:pPr>
              <w:spacing w:line="240" w:lineRule="auto"/>
              <w:ind w:firstLine="0"/>
              <w:jc w:val="left"/>
              <w:rPr>
                <w:bCs w:val="0"/>
                <w:sz w:val="20"/>
                <w:szCs w:val="20"/>
              </w:rPr>
            </w:pPr>
            <w:r w:rsidRPr="002D7CF8">
              <w:rPr>
                <w:bCs w:val="0"/>
                <w:sz w:val="20"/>
                <w:szCs w:val="20"/>
              </w:rPr>
              <w:t>Критерии блока направлены на оценку использования промышленного наследия и действующих производственных мощностей как ресурса для развития городской среды и туризма</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183ED0F"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D2A3224"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6D252D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DBFD733"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3AF66A5"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01746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1DA55B4" w14:textId="77777777" w:rsidR="002D7CF8" w:rsidRPr="002D7CF8" w:rsidRDefault="002D7CF8" w:rsidP="002D7CF8">
            <w:pPr>
              <w:spacing w:line="240" w:lineRule="auto"/>
              <w:ind w:firstLine="0"/>
              <w:jc w:val="left"/>
              <w:rPr>
                <w:bCs w:val="0"/>
                <w:sz w:val="20"/>
                <w:szCs w:val="20"/>
              </w:rPr>
            </w:pPr>
          </w:p>
        </w:tc>
      </w:tr>
      <w:tr w:rsidR="00E15B68" w:rsidRPr="002D7CF8" w14:paraId="1BCD012F"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CCBC9A0"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03095F"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Количество промышленных объектов, имеющих историческое значение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8B4791"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w:t>
            </w:r>
            <w:proofErr w:type="gramStart"/>
            <w:r w:rsidRPr="002D7CF8">
              <w:rPr>
                <w:bCs w:val="0"/>
                <w:sz w:val="20"/>
                <w:szCs w:val="20"/>
              </w:rPr>
              <w:t>; Есть</w:t>
            </w:r>
            <w:proofErr w:type="gramEnd"/>
            <w:r w:rsidRPr="002D7CF8">
              <w:rPr>
                <w:bCs w:val="0"/>
                <w:sz w:val="20"/>
                <w:szCs w:val="20"/>
              </w:rPr>
              <w:t xml:space="preserve"> 1- 1; Есть 2-3 -2; Есть более 4 - 3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457F82" w14:textId="77777777" w:rsidR="002D7CF8" w:rsidRPr="002D7CF8" w:rsidRDefault="002D7CF8" w:rsidP="002D7CF8">
            <w:pPr>
              <w:spacing w:line="240" w:lineRule="auto"/>
              <w:ind w:firstLine="0"/>
              <w:jc w:val="right"/>
              <w:rPr>
                <w:bCs w:val="0"/>
                <w:sz w:val="20"/>
                <w:szCs w:val="20"/>
              </w:rPr>
            </w:pPr>
            <w:r w:rsidRPr="002D7CF8">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398568"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BF9ED4"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3CFFC2" w14:textId="77777777" w:rsidR="002D7CF8" w:rsidRPr="002D7CF8" w:rsidRDefault="002D7CF8" w:rsidP="002D7CF8">
            <w:pPr>
              <w:spacing w:line="240" w:lineRule="auto"/>
              <w:ind w:firstLine="0"/>
              <w:jc w:val="right"/>
              <w:rPr>
                <w:bCs w:val="0"/>
                <w:sz w:val="20"/>
                <w:szCs w:val="20"/>
              </w:rPr>
            </w:pPr>
            <w:r w:rsidRPr="002D7CF8">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2CA007"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03EB69"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6ADDD5" w14:textId="77777777" w:rsidR="002D7CF8" w:rsidRPr="002D7CF8" w:rsidRDefault="002D7CF8" w:rsidP="002D7CF8">
            <w:pPr>
              <w:spacing w:line="240" w:lineRule="auto"/>
              <w:ind w:firstLine="0"/>
              <w:jc w:val="right"/>
              <w:rPr>
                <w:bCs w:val="0"/>
                <w:sz w:val="20"/>
                <w:szCs w:val="20"/>
              </w:rPr>
            </w:pPr>
            <w:r w:rsidRPr="002D7CF8">
              <w:rPr>
                <w:bCs w:val="0"/>
                <w:sz w:val="20"/>
                <w:szCs w:val="20"/>
              </w:rPr>
              <w:t>2</w:t>
            </w:r>
          </w:p>
        </w:tc>
      </w:tr>
      <w:tr w:rsidR="00E15B68" w:rsidRPr="002D7CF8" w14:paraId="6DE62E21"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2B32285"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4015DE" w14:textId="65A8573B" w:rsidR="002D7CF8" w:rsidRPr="002D7CF8" w:rsidRDefault="002D7CF8" w:rsidP="002D7CF8">
            <w:pPr>
              <w:spacing w:line="240" w:lineRule="auto"/>
              <w:ind w:firstLine="0"/>
              <w:jc w:val="left"/>
              <w:rPr>
                <w:bCs w:val="0"/>
                <w:sz w:val="20"/>
                <w:szCs w:val="20"/>
              </w:rPr>
            </w:pPr>
            <w:r w:rsidRPr="002D7CF8">
              <w:rPr>
                <w:bCs w:val="0"/>
                <w:sz w:val="20"/>
                <w:szCs w:val="20"/>
              </w:rPr>
              <w:t>Количество признанных архитектурных памятников, связанных с промышленным наследием [</w:t>
            </w:r>
            <w:r w:rsidR="008762EB" w:rsidRPr="008762EB">
              <w:rPr>
                <w:bCs w:val="0"/>
                <w:sz w:val="20"/>
                <w:szCs w:val="20"/>
              </w:rPr>
              <w:t>21</w:t>
            </w:r>
            <w:r w:rsidRPr="002D7CF8">
              <w:rPr>
                <w:bCs w:val="0"/>
                <w:sz w:val="20"/>
                <w:szCs w:val="20"/>
              </w:rPr>
              <w:t>]</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93BF6A" w14:textId="77777777" w:rsidR="002D7CF8" w:rsidRPr="002D7CF8" w:rsidRDefault="002D7CF8" w:rsidP="002D7CF8">
            <w:pPr>
              <w:spacing w:line="240" w:lineRule="auto"/>
              <w:ind w:firstLine="0"/>
              <w:jc w:val="left"/>
              <w:rPr>
                <w:bCs w:val="0"/>
                <w:sz w:val="20"/>
                <w:szCs w:val="20"/>
              </w:rPr>
            </w:pPr>
            <w:r w:rsidRPr="002D7CF8">
              <w:rPr>
                <w:bCs w:val="0"/>
                <w:sz w:val="20"/>
                <w:szCs w:val="20"/>
              </w:rPr>
              <w:t>Отсутствует - 0</w:t>
            </w:r>
            <w:proofErr w:type="gramStart"/>
            <w:r w:rsidRPr="002D7CF8">
              <w:rPr>
                <w:bCs w:val="0"/>
                <w:sz w:val="20"/>
                <w:szCs w:val="20"/>
              </w:rPr>
              <w:t>; Есть</w:t>
            </w:r>
            <w:proofErr w:type="gramEnd"/>
            <w:r w:rsidRPr="002D7CF8">
              <w:rPr>
                <w:bCs w:val="0"/>
                <w:sz w:val="20"/>
                <w:szCs w:val="20"/>
              </w:rPr>
              <w:t xml:space="preserve"> 1-3 - 1; Есть более 3 - 2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231035"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31C520" w14:textId="77777777" w:rsidR="002D7CF8" w:rsidRPr="002D7CF8" w:rsidRDefault="002D7CF8" w:rsidP="002D7CF8">
            <w:pPr>
              <w:spacing w:line="240" w:lineRule="auto"/>
              <w:ind w:firstLine="0"/>
              <w:jc w:val="right"/>
              <w:rPr>
                <w:bCs w:val="0"/>
                <w:sz w:val="20"/>
                <w:szCs w:val="20"/>
              </w:rPr>
            </w:pPr>
            <w:r w:rsidRPr="002D7CF8">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6450D6"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7E1760"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53C4D3" w14:textId="77777777" w:rsidR="002D7CF8" w:rsidRPr="002D7CF8" w:rsidRDefault="002D7CF8" w:rsidP="002D7CF8">
            <w:pPr>
              <w:spacing w:line="240" w:lineRule="auto"/>
              <w:ind w:firstLine="0"/>
              <w:jc w:val="right"/>
              <w:rPr>
                <w:bCs w:val="0"/>
                <w:sz w:val="20"/>
                <w:szCs w:val="20"/>
              </w:rPr>
            </w:pPr>
            <w:r w:rsidRPr="002D7CF8">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B28B5F" w14:textId="77777777" w:rsidR="002D7CF8" w:rsidRPr="002D7CF8" w:rsidRDefault="002D7CF8" w:rsidP="002D7CF8">
            <w:pPr>
              <w:spacing w:line="240" w:lineRule="auto"/>
              <w:ind w:firstLine="0"/>
              <w:jc w:val="left"/>
              <w:rPr>
                <w:bCs w:val="0"/>
                <w:sz w:val="20"/>
                <w:szCs w:val="20"/>
              </w:rPr>
            </w:pPr>
            <w:r w:rsidRPr="002D7CF8">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99A89C" w14:textId="77777777" w:rsidR="002D7CF8" w:rsidRPr="002D7CF8" w:rsidRDefault="002D7CF8" w:rsidP="002D7CF8">
            <w:pPr>
              <w:spacing w:line="240" w:lineRule="auto"/>
              <w:ind w:firstLine="0"/>
              <w:jc w:val="right"/>
              <w:rPr>
                <w:bCs w:val="0"/>
                <w:sz w:val="20"/>
                <w:szCs w:val="20"/>
              </w:rPr>
            </w:pPr>
            <w:r w:rsidRPr="002D7CF8">
              <w:rPr>
                <w:bCs w:val="0"/>
                <w:sz w:val="20"/>
                <w:szCs w:val="20"/>
              </w:rPr>
              <w:t>1</w:t>
            </w:r>
          </w:p>
        </w:tc>
      </w:tr>
    </w:tbl>
    <w:p w14:paraId="7A00579A" w14:textId="356167BE" w:rsidR="00E15B68" w:rsidRDefault="00E15B68">
      <w:pPr>
        <w:spacing w:line="240" w:lineRule="auto"/>
        <w:ind w:firstLine="0"/>
        <w:jc w:val="left"/>
      </w:pPr>
    </w:p>
    <w:p w14:paraId="23E9FE4B" w14:textId="45FE329E" w:rsidR="00E15B68" w:rsidRDefault="00E15B68" w:rsidP="00E15B68">
      <w:pPr>
        <w:jc w:val="right"/>
      </w:pPr>
      <w:r>
        <w:lastRenderedPageBreak/>
        <w:t>Продолжение т</w:t>
      </w:r>
      <w:r w:rsidRPr="000F12CF">
        <w:t>аблиц</w:t>
      </w:r>
      <w:r>
        <w:t>ы</w:t>
      </w:r>
      <w:r w:rsidRPr="000F12CF">
        <w:t xml:space="preserve"> </w:t>
      </w:r>
      <w:r>
        <w:t>1</w:t>
      </w:r>
    </w:p>
    <w:tbl>
      <w:tblPr>
        <w:tblW w:w="8789" w:type="dxa"/>
        <w:tblCellMar>
          <w:left w:w="0" w:type="dxa"/>
          <w:right w:w="0" w:type="dxa"/>
        </w:tblCellMar>
        <w:tblLook w:val="04A0" w:firstRow="1" w:lastRow="0" w:firstColumn="1" w:lastColumn="0" w:noHBand="0" w:noVBand="1"/>
      </w:tblPr>
      <w:tblGrid>
        <w:gridCol w:w="94"/>
        <w:gridCol w:w="1245"/>
        <w:gridCol w:w="1245"/>
        <w:gridCol w:w="965"/>
        <w:gridCol w:w="965"/>
        <w:gridCol w:w="965"/>
        <w:gridCol w:w="965"/>
        <w:gridCol w:w="965"/>
        <w:gridCol w:w="965"/>
        <w:gridCol w:w="965"/>
      </w:tblGrid>
      <w:tr w:rsidR="00E15B68" w:rsidRPr="002D7CF8" w14:paraId="103395D5"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2849071" w14:textId="77777777" w:rsidR="002D7CF8" w:rsidRPr="002D7CF8" w:rsidRDefault="002D7CF8" w:rsidP="002D7CF8">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A5FA9F"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Наличие экспозиций и экскурсий, посвященных промышленной истории города, опыту рабочих и воздействию на окружающую среду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8C68BF"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отсутствуют – </w:t>
            </w:r>
            <w:proofErr w:type="gramStart"/>
            <w:r w:rsidRPr="002D7CF8">
              <w:rPr>
                <w:bCs w:val="0"/>
                <w:sz w:val="20"/>
                <w:szCs w:val="20"/>
              </w:rPr>
              <w:t>0 ;</w:t>
            </w:r>
            <w:proofErr w:type="gramEnd"/>
            <w:r w:rsidRPr="002D7CF8">
              <w:rPr>
                <w:bCs w:val="0"/>
                <w:sz w:val="20"/>
                <w:szCs w:val="20"/>
              </w:rPr>
              <w:t xml:space="preserve"> </w:t>
            </w:r>
            <w:r w:rsidRPr="002D7CF8">
              <w:rPr>
                <w:bCs w:val="0"/>
                <w:sz w:val="20"/>
                <w:szCs w:val="20"/>
              </w:rPr>
              <w:br/>
              <w:t xml:space="preserve">- есть единичные экспозиции и экскурсии – 1; </w:t>
            </w:r>
            <w:r w:rsidRPr="002D7CF8">
              <w:rPr>
                <w:bCs w:val="0"/>
                <w:sz w:val="20"/>
                <w:szCs w:val="20"/>
              </w:rPr>
              <w:br/>
              <w:t xml:space="preserve">- развитая сеть экспозиций и экскурсий - 2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9B5010"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5B4623"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9E7BC4"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FED9E1"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F9781C"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481AF3F"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единичные экспозиции и экскурсии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E2D055D"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единичные экспозиции и экскурсии</w:t>
            </w:r>
          </w:p>
        </w:tc>
      </w:tr>
      <w:tr w:rsidR="00E15B68" w:rsidRPr="002D7CF8" w14:paraId="7D9BB82B"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607C613"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469B80"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арт-кластеров, мастерских, галерей, использующих промышленные пространства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C833C0"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Отсутствуют – 0; </w:t>
            </w:r>
            <w:r w:rsidRPr="002D7CF8">
              <w:rPr>
                <w:bCs w:val="0"/>
                <w:sz w:val="20"/>
                <w:szCs w:val="20"/>
              </w:rPr>
              <w:br/>
              <w:t xml:space="preserve">есть отдельные объекты – 1; </w:t>
            </w:r>
            <w:r w:rsidRPr="002D7CF8">
              <w:rPr>
                <w:bCs w:val="0"/>
                <w:sz w:val="20"/>
                <w:szCs w:val="20"/>
              </w:rPr>
              <w:br/>
              <w:t xml:space="preserve">развитая сеть арт-кластеров и творческих пространств – 2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7613B6"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DEE11E"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6F17FC"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развитая сеть арт-кластеров и творческих пространств</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6F80174"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развитая сеть арт-кластеров и творческих пространств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35C8FFD" w14:textId="77777777" w:rsidR="002D7CF8" w:rsidRPr="002D7CF8" w:rsidRDefault="002D7CF8" w:rsidP="002D7CF8">
            <w:pPr>
              <w:spacing w:line="240" w:lineRule="auto"/>
              <w:ind w:firstLine="0"/>
              <w:jc w:val="left"/>
              <w:rPr>
                <w:bCs w:val="0"/>
                <w:sz w:val="20"/>
                <w:szCs w:val="20"/>
              </w:rPr>
            </w:pPr>
            <w:r w:rsidRPr="002D7CF8">
              <w:rPr>
                <w:bCs w:val="0"/>
                <w:sz w:val="20"/>
                <w:szCs w:val="20"/>
              </w:rPr>
              <w:t>развитая сеть арт-кластеров и творческих пространств</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10CB661"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отдельные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BD5611"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объекты</w:t>
            </w:r>
          </w:p>
        </w:tc>
      </w:tr>
      <w:tr w:rsidR="00E15B68" w:rsidRPr="002D7CF8" w14:paraId="25D04F96"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9F547CD"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D058D1"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образовательных программ и семинаров для школ и широкой общественности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EC1F7F"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Отсутствуют – 0; </w:t>
            </w:r>
            <w:r w:rsidRPr="002D7CF8">
              <w:rPr>
                <w:bCs w:val="0"/>
                <w:sz w:val="20"/>
                <w:szCs w:val="20"/>
              </w:rPr>
              <w:br/>
              <w:t xml:space="preserve">есть отдельные </w:t>
            </w:r>
            <w:proofErr w:type="spellStart"/>
            <w:r w:rsidRPr="002D7CF8">
              <w:rPr>
                <w:bCs w:val="0"/>
                <w:sz w:val="20"/>
                <w:szCs w:val="20"/>
              </w:rPr>
              <w:t>пррграммы</w:t>
            </w:r>
            <w:proofErr w:type="spellEnd"/>
            <w:r w:rsidRPr="002D7CF8">
              <w:rPr>
                <w:bCs w:val="0"/>
                <w:sz w:val="20"/>
                <w:szCs w:val="20"/>
              </w:rPr>
              <w:t xml:space="preserve"> и семинары– 1; </w:t>
            </w:r>
            <w:r w:rsidRPr="002D7CF8">
              <w:rPr>
                <w:bCs w:val="0"/>
                <w:sz w:val="20"/>
                <w:szCs w:val="20"/>
              </w:rPr>
              <w:br/>
              <w:t>широкий спектр образовательных программ и семинаров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810F40"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32C1FE"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4932DE"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3169C1"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B2FBAA"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6D677A" w14:textId="77777777" w:rsidR="002D7CF8" w:rsidRPr="002D7CF8" w:rsidRDefault="002D7CF8" w:rsidP="002D7CF8">
            <w:pPr>
              <w:spacing w:line="240" w:lineRule="auto"/>
              <w:ind w:firstLine="0"/>
              <w:jc w:val="left"/>
              <w:rPr>
                <w:bCs w:val="0"/>
                <w:sz w:val="20"/>
                <w:szCs w:val="20"/>
              </w:rPr>
            </w:pPr>
            <w:r w:rsidRPr="002D7CF8">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F276811" w14:textId="77777777" w:rsidR="002D7CF8" w:rsidRPr="002D7CF8" w:rsidRDefault="002D7CF8" w:rsidP="002D7CF8">
            <w:pPr>
              <w:spacing w:line="240" w:lineRule="auto"/>
              <w:ind w:firstLine="0"/>
              <w:jc w:val="left"/>
              <w:rPr>
                <w:bCs w:val="0"/>
                <w:sz w:val="20"/>
                <w:szCs w:val="20"/>
              </w:rPr>
            </w:pPr>
            <w:r w:rsidRPr="002D7CF8">
              <w:rPr>
                <w:bCs w:val="0"/>
                <w:sz w:val="20"/>
                <w:szCs w:val="20"/>
              </w:rPr>
              <w:t>Есть отдельные программы и семинары</w:t>
            </w:r>
          </w:p>
        </w:tc>
      </w:tr>
      <w:tr w:rsidR="00E15B68" w:rsidRPr="002D7CF8" w14:paraId="1EF5E488" w14:textId="77777777" w:rsidTr="00562F44">
        <w:trPr>
          <w:trHeight w:val="315"/>
        </w:trPr>
        <w:tc>
          <w:tcPr>
            <w:tcW w:w="1372"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389E743" w14:textId="77777777" w:rsidR="002D7CF8" w:rsidRPr="002D7CF8" w:rsidRDefault="002D7CF8" w:rsidP="002D7CF8">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79D0E8" w14:textId="77777777" w:rsidR="002D7CF8" w:rsidRPr="002D7CF8" w:rsidRDefault="002D7CF8" w:rsidP="002D7CF8">
            <w:pPr>
              <w:spacing w:line="240" w:lineRule="auto"/>
              <w:ind w:firstLine="0"/>
              <w:jc w:val="left"/>
              <w:rPr>
                <w:bCs w:val="0"/>
                <w:sz w:val="20"/>
                <w:szCs w:val="20"/>
              </w:rPr>
            </w:pPr>
            <w:r w:rsidRPr="002D7CF8">
              <w:rPr>
                <w:bCs w:val="0"/>
                <w:sz w:val="20"/>
                <w:szCs w:val="20"/>
              </w:rPr>
              <w:t>Наличие тематических мероприятий и фестивалей</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500669" w14:textId="77777777" w:rsidR="002D7CF8" w:rsidRPr="002D7CF8" w:rsidRDefault="002D7CF8" w:rsidP="002D7CF8">
            <w:pPr>
              <w:spacing w:line="240" w:lineRule="auto"/>
              <w:ind w:firstLine="0"/>
              <w:jc w:val="left"/>
              <w:rPr>
                <w:bCs w:val="0"/>
                <w:sz w:val="20"/>
                <w:szCs w:val="20"/>
              </w:rPr>
            </w:pPr>
            <w:r w:rsidRPr="002D7CF8">
              <w:rPr>
                <w:bCs w:val="0"/>
                <w:sz w:val="20"/>
                <w:szCs w:val="20"/>
              </w:rPr>
              <w:t xml:space="preserve">Отсутствуют – 0; </w:t>
            </w:r>
            <w:r w:rsidRPr="002D7CF8">
              <w:rPr>
                <w:bCs w:val="0"/>
                <w:sz w:val="20"/>
                <w:szCs w:val="20"/>
              </w:rPr>
              <w:br/>
              <w:t xml:space="preserve">проводятся отдельные мероприятия– 1; </w:t>
            </w:r>
            <w:r w:rsidRPr="002D7CF8">
              <w:rPr>
                <w:bCs w:val="0"/>
                <w:sz w:val="20"/>
                <w:szCs w:val="20"/>
              </w:rPr>
              <w:br/>
              <w:t>регулярные и масштабные мероприятия и фестивали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12B17B"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2F6C2A" w14:textId="77777777" w:rsidR="002D7CF8" w:rsidRPr="002D7CF8" w:rsidRDefault="002D7CF8" w:rsidP="002D7CF8">
            <w:pPr>
              <w:spacing w:line="240" w:lineRule="auto"/>
              <w:ind w:firstLine="0"/>
              <w:jc w:val="left"/>
              <w:rPr>
                <w:bCs w:val="0"/>
                <w:sz w:val="20"/>
                <w:szCs w:val="20"/>
              </w:rPr>
            </w:pPr>
            <w:r w:rsidRPr="002D7CF8">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554EBE" w14:textId="77777777" w:rsidR="002D7CF8" w:rsidRPr="002D7CF8" w:rsidRDefault="002D7CF8" w:rsidP="002D7CF8">
            <w:pPr>
              <w:spacing w:line="240" w:lineRule="auto"/>
              <w:ind w:firstLine="0"/>
              <w:jc w:val="left"/>
              <w:rPr>
                <w:bCs w:val="0"/>
                <w:sz w:val="20"/>
                <w:szCs w:val="20"/>
              </w:rPr>
            </w:pPr>
            <w:r w:rsidRPr="002D7CF8">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EBA98E7" w14:textId="77777777" w:rsidR="002D7CF8" w:rsidRPr="002D7CF8" w:rsidRDefault="002D7CF8" w:rsidP="002D7CF8">
            <w:pPr>
              <w:spacing w:line="240" w:lineRule="auto"/>
              <w:ind w:firstLine="0"/>
              <w:jc w:val="left"/>
              <w:rPr>
                <w:bCs w:val="0"/>
                <w:sz w:val="20"/>
                <w:szCs w:val="20"/>
              </w:rPr>
            </w:pPr>
            <w:r w:rsidRPr="002D7CF8">
              <w:rPr>
                <w:bCs w:val="0"/>
                <w:sz w:val="20"/>
                <w:szCs w:val="20"/>
              </w:rPr>
              <w:t>регулярные и масштабные мероприятия и фестивали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88B381" w14:textId="77777777" w:rsidR="002D7CF8" w:rsidRPr="002D7CF8" w:rsidRDefault="002D7CF8" w:rsidP="002D7CF8">
            <w:pPr>
              <w:spacing w:line="240" w:lineRule="auto"/>
              <w:ind w:firstLine="0"/>
              <w:jc w:val="left"/>
              <w:rPr>
                <w:bCs w:val="0"/>
                <w:sz w:val="20"/>
                <w:szCs w:val="20"/>
              </w:rPr>
            </w:pPr>
            <w:r w:rsidRPr="002D7CF8">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25B30AE"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мероприятия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F6774BA" w14:textId="77777777" w:rsidR="002D7CF8" w:rsidRPr="002D7CF8" w:rsidRDefault="002D7CF8" w:rsidP="002D7CF8">
            <w:pPr>
              <w:spacing w:line="240" w:lineRule="auto"/>
              <w:ind w:firstLine="0"/>
              <w:jc w:val="left"/>
              <w:rPr>
                <w:bCs w:val="0"/>
                <w:sz w:val="20"/>
                <w:szCs w:val="20"/>
              </w:rPr>
            </w:pPr>
            <w:r w:rsidRPr="002D7CF8">
              <w:rPr>
                <w:bCs w:val="0"/>
                <w:sz w:val="20"/>
                <w:szCs w:val="20"/>
              </w:rPr>
              <w:t>отдельные мероприятия</w:t>
            </w:r>
          </w:p>
        </w:tc>
      </w:tr>
    </w:tbl>
    <w:p w14:paraId="485646C2" w14:textId="663C8957" w:rsidR="001C6A70" w:rsidRPr="002F699F" w:rsidRDefault="001C6A70" w:rsidP="00E15B68">
      <w:pPr>
        <w:ind w:firstLine="0"/>
        <w:contextualSpacing/>
      </w:pPr>
    </w:p>
    <w:p w14:paraId="16C3200D" w14:textId="77777777" w:rsidR="001C6A70" w:rsidRDefault="001C6A70" w:rsidP="00C013BC">
      <w:pPr>
        <w:contextualSpacing/>
      </w:pPr>
      <w:r>
        <w:t>Таким образом, подготовка исходных данных позволила сформировать объективную информационную базу для последующей апробации разработанного алгоритма. А также, с</w:t>
      </w:r>
      <w:r w:rsidRPr="00043103">
        <w:t>ценарное моделирование позво</w:t>
      </w:r>
      <w:r>
        <w:t>лит</w:t>
      </w:r>
      <w:r w:rsidRPr="00043103">
        <w:t xml:space="preserve"> рассмотреть туристический потенциал городов не как статичный показатель, а как динамическую величину, зависящую от внешних и внутренних факторов развития.</w:t>
      </w:r>
    </w:p>
    <w:p w14:paraId="18CEC4F2" w14:textId="0118BAEB" w:rsidR="001C6A70" w:rsidRPr="00823FEC" w:rsidRDefault="001C6A70" w:rsidP="00221E35">
      <w:pPr>
        <w:pStyle w:val="2"/>
        <w:numPr>
          <w:ilvl w:val="1"/>
          <w:numId w:val="20"/>
        </w:numPr>
        <w:tabs>
          <w:tab w:val="clear" w:pos="1134"/>
          <w:tab w:val="left" w:pos="426"/>
        </w:tabs>
        <w:spacing w:before="0" w:after="0"/>
        <w:ind w:left="0" w:firstLine="709"/>
      </w:pPr>
      <w:bookmarkStart w:id="60" w:name="_Toc220016117"/>
      <w:bookmarkStart w:id="61" w:name="_Toc228887945"/>
      <w:r w:rsidRPr="00823FEC">
        <w:lastRenderedPageBreak/>
        <w:t>Ожидания от применения алгоритма</w:t>
      </w:r>
      <w:bookmarkEnd w:id="60"/>
      <w:bookmarkEnd w:id="61"/>
    </w:p>
    <w:p w14:paraId="4F663D12" w14:textId="77777777" w:rsidR="001C6A70" w:rsidRDefault="001C6A70" w:rsidP="00C013BC">
      <w:r w:rsidRPr="00DC1F11">
        <w:t xml:space="preserve">Ожидается, что применение разработанного алгоритма к сценарным данным позволит не только провести объективную оценку туристического потенциала городов различных типов и масштабов, но и подтвердить его высокую чувствительность к динамическим изменениям городской среды. В частности, предполагается, что алгоритм продемонстрирует устойчивость при обработке </w:t>
      </w:r>
      <w:r>
        <w:t>различных</w:t>
      </w:r>
      <w:r w:rsidRPr="00DC1F11">
        <w:t xml:space="preserve"> статистических показателей и окажется адаптивным к прогнозируемым социально-экономическим </w:t>
      </w:r>
      <w:r>
        <w:t>изменениям</w:t>
      </w:r>
      <w:r w:rsidRPr="00DC1F11">
        <w:t>.</w:t>
      </w:r>
    </w:p>
    <w:p w14:paraId="2041CE7B" w14:textId="77777777" w:rsidR="001C6A70" w:rsidRPr="0089179B" w:rsidRDefault="001C6A70" w:rsidP="00C013BC">
      <w:r w:rsidRPr="00283130">
        <w:t xml:space="preserve">Основные ожидания от поведения алгоритма заключаются в способности модели четко дифференцировать города по классам потенциала, а также выявлять </w:t>
      </w:r>
      <w:r>
        <w:t>возможности для роста</w:t>
      </w:r>
      <w:r w:rsidRPr="00283130">
        <w:t xml:space="preserve"> и инфраструктурные ограничения для каждого типа поселений. Прогнозируется, что в негативном сценарии алгоритм зафиксирует деградацию потенциала прежде всего за счет сервисных </w:t>
      </w:r>
      <w:r w:rsidRPr="0089179B">
        <w:t xml:space="preserve">и транспортных критериев, в то время как в позитивном сценарии будет наглядно продемонстрирован заметный рост потенциала благодаря успешному выполнению плана развития рассматриваемого города. </w:t>
      </w:r>
    </w:p>
    <w:p w14:paraId="179B1097" w14:textId="77777777" w:rsidR="001C6A70" w:rsidRPr="0089179B" w:rsidRDefault="001C6A70" w:rsidP="00C013BC">
      <w:r w:rsidRPr="0089179B">
        <w:t xml:space="preserve">Таким образом, итоговым ожиданием является подтверждение того, что алгоритм является эффективным инструментом поддержки принятия управленческих решений в сфере городского планирования и территориального маркетинга. </w:t>
      </w:r>
    </w:p>
    <w:p w14:paraId="20E00899" w14:textId="3DF744B5" w:rsidR="001D352A" w:rsidRPr="0089179B" w:rsidRDefault="001D352A" w:rsidP="00221E35">
      <w:pPr>
        <w:pStyle w:val="2"/>
        <w:numPr>
          <w:ilvl w:val="1"/>
          <w:numId w:val="20"/>
        </w:numPr>
        <w:spacing w:before="0" w:after="0"/>
        <w:ind w:left="0" w:firstLine="709"/>
      </w:pPr>
      <w:r w:rsidRPr="0089179B">
        <w:t xml:space="preserve"> </w:t>
      </w:r>
      <w:bookmarkStart w:id="62" w:name="_Toc228887946"/>
      <w:r w:rsidRPr="0089179B">
        <w:t>Реализация алгоритма</w:t>
      </w:r>
      <w:bookmarkEnd w:id="62"/>
    </w:p>
    <w:p w14:paraId="28F9826C" w14:textId="005A3CED" w:rsidR="001C6A70" w:rsidRDefault="001C6A70" w:rsidP="00C013BC">
      <w:pPr>
        <w:contextualSpacing/>
      </w:pPr>
      <w:r w:rsidRPr="0089179B">
        <w:t>Для удобной и комфортной реализации алгоритма необходима оптимизация - создание базы данных.</w:t>
      </w:r>
      <w:r>
        <w:t xml:space="preserve"> Для этого необходимо выбрать программное обеспечение для размещения экспериментальных данных. Были рассмотрены три варианта: Google Таблицы, Excel и </w:t>
      </w:r>
      <w:proofErr w:type="spellStart"/>
      <w:r>
        <w:t>SQLite</w:t>
      </w:r>
      <w:proofErr w:type="spellEnd"/>
      <w:r>
        <w:t xml:space="preserve"> (хранилище базы данных). Каждый из них имеет свои преимущества и недостатки.</w:t>
      </w:r>
    </w:p>
    <w:p w14:paraId="070D3E82" w14:textId="77777777" w:rsidR="001C6A70" w:rsidRDefault="001C6A70" w:rsidP="00C013BC">
      <w:pPr>
        <w:contextualSpacing/>
      </w:pPr>
      <w:r>
        <w:t>Excel удобен для пользователей, которым не требуется программирование или необходимо его минимальное применение. Большинство функций реализовано разработчиками, а вычисления выполняются через ввод формул. Однако, у программы Excel есть ограничения: организация онлайн‑доступа для нескольких пользователей с возможностью совместного редактирования, отсутствие интеграции с языком Python.</w:t>
      </w:r>
    </w:p>
    <w:p w14:paraId="2223A977" w14:textId="77777777" w:rsidR="001C6A70" w:rsidRDefault="001C6A70" w:rsidP="00C013BC">
      <w:pPr>
        <w:contextualSpacing/>
      </w:pPr>
      <w:proofErr w:type="spellStart"/>
      <w:r>
        <w:t>SQLite</w:t>
      </w:r>
      <w:proofErr w:type="spellEnd"/>
      <w:r>
        <w:t xml:space="preserve"> позволяет создавать и редактировать базу данных в онлайн‑режиме, добавляя новые данные без риска повреждения существующих. Однако для работы с ним требуется базовое владение языком программирования Python.</w:t>
      </w:r>
    </w:p>
    <w:p w14:paraId="4D290276" w14:textId="77777777" w:rsidR="001C6A70" w:rsidRDefault="001C6A70" w:rsidP="00C013BC">
      <w:pPr>
        <w:contextualSpacing/>
      </w:pPr>
      <w:r>
        <w:t xml:space="preserve">В рамках экспериментальных исследований научной работы будут использоваться Google Таблицы — это наиболее целесообразный вариант на текущем этапе, который к тому же позволяет использовать онлайн-доступ с любого устройства. </w:t>
      </w:r>
    </w:p>
    <w:p w14:paraId="3950469A" w14:textId="77777777" w:rsidR="001C6A70" w:rsidRDefault="001C6A70" w:rsidP="00C013BC">
      <w:pPr>
        <w:contextualSpacing/>
      </w:pPr>
      <w:r>
        <w:lastRenderedPageBreak/>
        <w:t xml:space="preserve">Для дальнейшей работы был создан лист в </w:t>
      </w:r>
      <w:r>
        <w:rPr>
          <w:lang w:val="en-US"/>
        </w:rPr>
        <w:t>Google</w:t>
      </w:r>
      <w:r w:rsidRPr="00EA5827">
        <w:t xml:space="preserve"> </w:t>
      </w:r>
      <w:r>
        <w:t xml:space="preserve">Таблицах, который одновременно является листом для ввода данных и отображения присвоенных данных, так как данный подход был определен как наиболее простой и наглядный. Для удобства чтения и создания формул, а также для возможности легко адаптировать таблицу под другие города были использованы именованные диапазоны. </w:t>
      </w:r>
    </w:p>
    <w:p w14:paraId="57B164B3" w14:textId="42F89F09" w:rsidR="001C6A70" w:rsidRDefault="001C6A70" w:rsidP="00C013BC">
      <w:pPr>
        <w:contextualSpacing/>
      </w:pPr>
      <w:r w:rsidRPr="00994F60">
        <w:t xml:space="preserve">Так как критериев и индикаторов на уровнях 1 и 2 более 35, то в тексте работы будет приведено несколько формул (рис. </w:t>
      </w:r>
      <w:r w:rsidR="00994F60" w:rsidRPr="00B565FA">
        <w:t>11</w:t>
      </w:r>
      <w:r w:rsidRPr="00B565FA">
        <w:t xml:space="preserve">, рис. </w:t>
      </w:r>
      <w:r w:rsidR="00994F60" w:rsidRPr="00B565FA">
        <w:t>12</w:t>
      </w:r>
      <w:r w:rsidRPr="00B565FA">
        <w:t>, рис. 1</w:t>
      </w:r>
      <w:r w:rsidR="00994F60" w:rsidRPr="00B565FA">
        <w:t>3</w:t>
      </w:r>
      <w:r w:rsidRPr="00B565FA">
        <w:t xml:space="preserve">), однако, они представлены в шаблоне расчета оценки туристического потенциала города, который был разработан автором. Также, на других листах </w:t>
      </w:r>
      <w:r w:rsidRPr="00B565FA">
        <w:rPr>
          <w:lang w:val="en-US"/>
        </w:rPr>
        <w:t>Google</w:t>
      </w:r>
      <w:r w:rsidRPr="00B565FA">
        <w:t xml:space="preserve"> таблицы представлены расчеты для рассматриваемых в тексте работы городов, материалы размещены в открытом доступе</w:t>
      </w:r>
      <w:r w:rsidR="00A15733" w:rsidRPr="00B565FA">
        <w:t xml:space="preserve"> в формате </w:t>
      </w:r>
      <w:r w:rsidR="00A15733" w:rsidRPr="00B565FA">
        <w:rPr>
          <w:lang w:val="en-US"/>
        </w:rPr>
        <w:t>Google</w:t>
      </w:r>
      <w:r w:rsidR="00A15733" w:rsidRPr="00B565FA">
        <w:t xml:space="preserve"> таблицы [25], а также в репозитории </w:t>
      </w:r>
      <w:r w:rsidR="00A15733" w:rsidRPr="00B565FA">
        <w:rPr>
          <w:lang w:val="en-US"/>
        </w:rPr>
        <w:t>GitHub</w:t>
      </w:r>
      <w:r w:rsidR="00A15733" w:rsidRPr="00B565FA">
        <w:t xml:space="preserve"> [26].</w:t>
      </w:r>
      <w:r w:rsidR="00A15733">
        <w:t xml:space="preserve"> </w:t>
      </w:r>
      <w:r>
        <w:t xml:space="preserve"> </w:t>
      </w:r>
    </w:p>
    <w:p w14:paraId="4B71104D" w14:textId="77777777" w:rsidR="001C6A70" w:rsidRDefault="001C6A70" w:rsidP="00C013BC">
      <w:pPr>
        <w:tabs>
          <w:tab w:val="left" w:pos="851"/>
        </w:tabs>
      </w:pPr>
      <w:r>
        <w:tab/>
        <w:t>Рассмотрим несколько формул. Например, для оценки такого критерия как отток</w:t>
      </w:r>
      <w:r w:rsidRPr="00EA5827">
        <w:t>/</w:t>
      </w:r>
      <w:r>
        <w:t xml:space="preserve">приток населения используется следующая оценка: </w:t>
      </w:r>
    </w:p>
    <w:p w14:paraId="4B8B3BAE" w14:textId="467B614F" w:rsidR="001C6A70" w:rsidRPr="00E87C88" w:rsidRDefault="001C6A70" w:rsidP="00C013BC">
      <w:pPr>
        <w:tabs>
          <w:tab w:val="left" w:pos="851"/>
        </w:tabs>
        <w:ind w:leftChars="295" w:left="708"/>
      </w:pPr>
      <w:r w:rsidRPr="00E87C88">
        <w:t>- отток населения - 0 баллов</w:t>
      </w:r>
      <w:r w:rsidR="0038518D">
        <w:t>,</w:t>
      </w:r>
    </w:p>
    <w:p w14:paraId="377D56A8" w14:textId="696ADC2A" w:rsidR="001C6A70" w:rsidRPr="00E87C88" w:rsidRDefault="001C6A70" w:rsidP="00C013BC">
      <w:pPr>
        <w:tabs>
          <w:tab w:val="left" w:pos="851"/>
        </w:tabs>
        <w:ind w:leftChars="295" w:left="708"/>
      </w:pPr>
      <w:r w:rsidRPr="00E87C88">
        <w:t>- нейтральное движение - 1 балл</w:t>
      </w:r>
      <w:r w:rsidR="0038518D">
        <w:t>,</w:t>
      </w:r>
    </w:p>
    <w:p w14:paraId="5E7239B4" w14:textId="77777777" w:rsidR="001C6A70" w:rsidRDefault="001C6A70" w:rsidP="00C013BC">
      <w:pPr>
        <w:tabs>
          <w:tab w:val="left" w:pos="851"/>
        </w:tabs>
        <w:ind w:leftChars="295" w:left="708"/>
      </w:pPr>
      <w:r w:rsidRPr="00E87C88">
        <w:t>- приток населения - 2 балла</w:t>
      </w:r>
      <w:r>
        <w:t>, тогда:</w:t>
      </w:r>
    </w:p>
    <w:p w14:paraId="5F1CA3F4" w14:textId="77777777" w:rsidR="001C6A70" w:rsidRPr="00F11608" w:rsidRDefault="001C6A70" w:rsidP="00C013BC">
      <w:pPr>
        <w:tabs>
          <w:tab w:val="left" w:pos="851"/>
        </w:tabs>
      </w:pPr>
      <w:r>
        <w:tab/>
        <w:t xml:space="preserve">В столбец с кратким описанием для пояснения оценки будет введено: </w:t>
      </w:r>
      <w:r w:rsidRPr="00EA5827">
        <w:t xml:space="preserve">Отток - 0; Нейтральное - 1; Приток </w:t>
      </w:r>
      <w:r>
        <w:t>–</w:t>
      </w:r>
      <w:r w:rsidRPr="00EA5827">
        <w:t xml:space="preserve"> 2</w:t>
      </w:r>
      <w:r>
        <w:t xml:space="preserve">, соответствующей ячейке с данными о городе будет присвоен именованный диапазон </w:t>
      </w:r>
      <w:r w:rsidRPr="00F11608">
        <w:t>ВВОД_ОТТОКПРИТОК</w:t>
      </w:r>
      <w:r>
        <w:t>, а в ячейку для подсчета баллов:</w:t>
      </w:r>
    </w:p>
    <w:p w14:paraId="68CAA141" w14:textId="77777777" w:rsidR="001C6A70" w:rsidRPr="00DE5265" w:rsidRDefault="001C6A70" w:rsidP="001C6A70">
      <w:pPr>
        <w:pStyle w:val="af6"/>
        <w:rPr>
          <w:lang w:val="ru-RU"/>
        </w:rPr>
      </w:pPr>
      <w:r w:rsidRPr="00F11608">
        <w:rPr>
          <w:lang w:val="ru-RU"/>
        </w:rPr>
        <w:t>=ЕСЛИ(ИЛИ(ВВОД_ОТТОКПРИТОК="Приток"; ЕЧИСЛО(ПОИСК("приток";ВВОД_ОТТОКПРИТОК))); 2; ЕСЛИ(ИЛИ(ВВОД_ОТТОКПРИТОК="Нейтральное"; ЕЧИСЛО(ПОИСК("нейтральное";ВВОД_ОТТОКПРИТОК))); 1; 0))</w:t>
      </w:r>
    </w:p>
    <w:p w14:paraId="40991DBE" w14:textId="4D5F30C0" w:rsidR="001C6A70" w:rsidRDefault="001C6A70" w:rsidP="001C6A70">
      <w:pPr>
        <w:contextualSpacing/>
        <w:jc w:val="center"/>
      </w:pPr>
      <w:r w:rsidRPr="00994F60">
        <w:t xml:space="preserve">Рисунок </w:t>
      </w:r>
      <w:r w:rsidR="00994F60" w:rsidRPr="00994F60">
        <w:t>11</w:t>
      </w:r>
      <w:r w:rsidRPr="00994F60">
        <w:t xml:space="preserve"> – Формула для оценки критерия отток/приток населения, предложено автором</w:t>
      </w:r>
    </w:p>
    <w:p w14:paraId="4D16E7C7" w14:textId="77777777" w:rsidR="001C6A70" w:rsidRDefault="001C6A70" w:rsidP="001C6A70">
      <w:pPr>
        <w:contextualSpacing/>
      </w:pPr>
      <w:r>
        <w:t xml:space="preserve">Для ячейки критерия </w:t>
      </w:r>
      <w:r w:rsidRPr="008E7506">
        <w:t>Количество поисковых запросов, связанных с городом</w:t>
      </w:r>
      <w:r>
        <w:t xml:space="preserve"> присвоен именованный диапазон </w:t>
      </w:r>
      <w:r w:rsidRPr="008E7506">
        <w:t>ВВОД_ПОИСКОВЫЕЗАПРОСЫ</w:t>
      </w:r>
      <w:r>
        <w:t>, оценка производится по следующим параметрам:</w:t>
      </w:r>
    </w:p>
    <w:p w14:paraId="02C68A66" w14:textId="731404A0" w:rsidR="001C6A70" w:rsidRDefault="001C6A70" w:rsidP="001C6A70">
      <w:pPr>
        <w:contextualSpacing/>
      </w:pPr>
      <w:r>
        <w:t>- низкое (меньше 300 000 запросов в месяц) – 0 баллов</w:t>
      </w:r>
      <w:r w:rsidR="0038518D">
        <w:t>,</w:t>
      </w:r>
    </w:p>
    <w:p w14:paraId="15B81B03" w14:textId="3121050C" w:rsidR="001C6A70" w:rsidRDefault="001C6A70" w:rsidP="001C6A70">
      <w:pPr>
        <w:contextualSpacing/>
      </w:pPr>
      <w:r>
        <w:t>- среднее (от 300 000 до 500 000 запросов в месяц) – 1 балл</w:t>
      </w:r>
      <w:r w:rsidR="0038518D">
        <w:t>,</w:t>
      </w:r>
    </w:p>
    <w:p w14:paraId="52F0FF28" w14:textId="77777777" w:rsidR="001C6A70" w:rsidRDefault="001C6A70" w:rsidP="001C6A70">
      <w:pPr>
        <w:contextualSpacing/>
      </w:pPr>
      <w:r>
        <w:t>- высокое (более 500 000 запросов в месяц) – 2 балла.</w:t>
      </w:r>
    </w:p>
    <w:p w14:paraId="027993CD" w14:textId="77777777" w:rsidR="001C6A70" w:rsidRDefault="001C6A70" w:rsidP="001C6A70">
      <w:pPr>
        <w:contextualSpacing/>
      </w:pPr>
      <w:r>
        <w:t xml:space="preserve"> В ячейку для подсчета баллов введена следующая формула:</w:t>
      </w:r>
    </w:p>
    <w:p w14:paraId="0D27D307" w14:textId="77777777" w:rsidR="001C6A70" w:rsidRPr="00F20E1B" w:rsidRDefault="001C6A70" w:rsidP="001C6A70">
      <w:pPr>
        <w:pStyle w:val="af6"/>
        <w:rPr>
          <w:lang w:val="ru-RU"/>
        </w:rPr>
      </w:pPr>
      <w:r w:rsidRPr="00F20E1B">
        <w:rPr>
          <w:lang w:val="ru-RU"/>
        </w:rPr>
        <w:t>=</w:t>
      </w:r>
      <w:r>
        <w:rPr>
          <w:lang w:val="ru-RU"/>
        </w:rPr>
        <w:t>ЕСЛИ</w:t>
      </w:r>
      <w:r w:rsidRPr="00F20E1B">
        <w:rPr>
          <w:lang w:val="ru-RU"/>
        </w:rPr>
        <w:t>(ВВОД_ПОИСКОВЫЕЗАПРОСЫ&gt;500000;2; ВВОД_ПОИСКОВЫЕЗАПРОСЫ&gt;=300000; 1; ИСТИНА; 0)</w:t>
      </w:r>
    </w:p>
    <w:p w14:paraId="4BD765D2" w14:textId="590B053A" w:rsidR="001C6A70" w:rsidRDefault="001C6A70" w:rsidP="001C6A70">
      <w:pPr>
        <w:contextualSpacing/>
        <w:jc w:val="center"/>
      </w:pPr>
      <w:r w:rsidRPr="00994F60">
        <w:t xml:space="preserve">Рисунок </w:t>
      </w:r>
      <w:r w:rsidR="00994F60" w:rsidRPr="00994F60">
        <w:t>12</w:t>
      </w:r>
      <w:r w:rsidRPr="00994F60">
        <w:t xml:space="preserve"> – Формула для оценки критерия Количество поисковых запросов, связанных с городом присвоен, предложено автором</w:t>
      </w:r>
    </w:p>
    <w:p w14:paraId="216A158E" w14:textId="77777777" w:rsidR="001C6A70" w:rsidRDefault="001C6A70" w:rsidP="001C6A70">
      <w:pPr>
        <w:contextualSpacing/>
      </w:pPr>
      <w:r>
        <w:lastRenderedPageBreak/>
        <w:t xml:space="preserve">Критерий Доступность информации на разных языках получил именованный диапазон </w:t>
      </w:r>
      <w:r w:rsidRPr="00436382">
        <w:t>ВВОД_ЯЗЫК</w:t>
      </w:r>
      <w:r>
        <w:t>, оценка производится по следующим параметрам:</w:t>
      </w:r>
    </w:p>
    <w:p w14:paraId="7DC99ED5" w14:textId="77777777" w:rsidR="001C6A70" w:rsidRDefault="001C6A70" w:rsidP="001C6A70">
      <w:pPr>
        <w:contextualSpacing/>
      </w:pPr>
      <w:r>
        <w:t xml:space="preserve">Доступность информации на разных языках: </w:t>
      </w:r>
    </w:p>
    <w:p w14:paraId="3ADF3EB3" w14:textId="1749AFBA" w:rsidR="001C6A70" w:rsidRDefault="001C6A70" w:rsidP="001C6A70">
      <w:pPr>
        <w:contextualSpacing/>
      </w:pPr>
      <w:r>
        <w:t>- отсутствует – 0 баллов</w:t>
      </w:r>
      <w:r w:rsidR="0038518D">
        <w:t>.</w:t>
      </w:r>
    </w:p>
    <w:p w14:paraId="21753378" w14:textId="11E2E2C5" w:rsidR="001C6A70" w:rsidRDefault="001C6A70" w:rsidP="001C6A70">
      <w:pPr>
        <w:contextualSpacing/>
      </w:pPr>
      <w:r>
        <w:t>- есть на 1 иностранном языке – 1 балл</w:t>
      </w:r>
      <w:r w:rsidR="0038518D">
        <w:t>,</w:t>
      </w:r>
    </w:p>
    <w:p w14:paraId="28443F4A" w14:textId="77777777" w:rsidR="001C6A70" w:rsidRDefault="001C6A70" w:rsidP="001C6A70">
      <w:pPr>
        <w:contextualSpacing/>
      </w:pPr>
      <w:r>
        <w:t>- есть на 2 и более иностранных языках – 2 балла.</w:t>
      </w:r>
    </w:p>
    <w:p w14:paraId="5D3CB24D" w14:textId="77777777" w:rsidR="001C6A70" w:rsidRDefault="001C6A70" w:rsidP="001C6A70">
      <w:pPr>
        <w:contextualSpacing/>
      </w:pPr>
      <w:r>
        <w:t>Формула получила следующее написание:</w:t>
      </w:r>
    </w:p>
    <w:p w14:paraId="7C912B8E" w14:textId="77777777" w:rsidR="001C6A70" w:rsidRPr="00EB5EA6" w:rsidRDefault="001C6A70" w:rsidP="001C6A70">
      <w:pPr>
        <w:pStyle w:val="af6"/>
        <w:rPr>
          <w:lang w:val="ru-RU"/>
        </w:rPr>
      </w:pPr>
      <w:r w:rsidRPr="00EB5EA6">
        <w:rPr>
          <w:lang w:val="ru-RU"/>
        </w:rPr>
        <w:t>=ЕСЛИ(ИЛИ(ВВОД_ЯЗЫК="Есть на 2 и более языках"; ЕЧИСЛО(ПОИСК("все перечисленные";ВВОД_ЯЗЫК))); 2; ЕСЛИ(ИЛИ(ВВОД_ЯЗЫК="Есть на 1 иностранном языке"; ЕЧИСЛО(ПОИСК("язык";ВВОД_ЯЗЫК))); 1; 0))</w:t>
      </w:r>
    </w:p>
    <w:p w14:paraId="6840E2E4" w14:textId="6CAB81BE" w:rsidR="001C6A70" w:rsidRDefault="001C6A70" w:rsidP="001C6A70">
      <w:pPr>
        <w:contextualSpacing/>
        <w:jc w:val="center"/>
      </w:pPr>
      <w:r w:rsidRPr="00994F60">
        <w:t>Рисунок 1</w:t>
      </w:r>
      <w:r w:rsidR="00994F60" w:rsidRPr="00994F60">
        <w:t>3</w:t>
      </w:r>
      <w:r w:rsidRPr="00994F60">
        <w:t xml:space="preserve"> – Формула для оценки критерия Доступность информации на разных языках, предложено автором</w:t>
      </w:r>
    </w:p>
    <w:p w14:paraId="4B08634B" w14:textId="2B93BB9C" w:rsidR="00FB6E20" w:rsidRDefault="001C6A70" w:rsidP="00C013BC">
      <w:pPr>
        <w:contextualSpacing/>
      </w:pPr>
      <w:r>
        <w:t>В результате оценки туристического потенциала по базовому сценарию были получены следующие результаты</w:t>
      </w:r>
      <w:r w:rsidR="007A3B5A">
        <w:t xml:space="preserve"> (таблица 2)</w:t>
      </w:r>
      <w:r>
        <w:t>:</w:t>
      </w:r>
    </w:p>
    <w:p w14:paraId="5D9124DD" w14:textId="77777777" w:rsidR="00CC05B4" w:rsidRDefault="00CC05B4" w:rsidP="00C013BC">
      <w:pPr>
        <w:contextualSpacing/>
      </w:pPr>
    </w:p>
    <w:p w14:paraId="28D93ABF" w14:textId="1B62C9AD" w:rsidR="00FB6E20" w:rsidRDefault="00FB6E20" w:rsidP="00C013BC">
      <w:pPr>
        <w:ind w:firstLine="0"/>
        <w:contextualSpacing/>
      </w:pPr>
      <w:r>
        <w:t xml:space="preserve">Таблица 2 - </w:t>
      </w:r>
      <w:r w:rsidRPr="00FB6E20">
        <w:t>Таблица, отображающая реализацию алгоритма по базовому сценарию</w:t>
      </w:r>
    </w:p>
    <w:tbl>
      <w:tblPr>
        <w:tblW w:w="8789" w:type="dxa"/>
        <w:tblCellMar>
          <w:left w:w="0" w:type="dxa"/>
          <w:right w:w="0" w:type="dxa"/>
        </w:tblCellMar>
        <w:tblLook w:val="04A0" w:firstRow="1" w:lastRow="0" w:firstColumn="1" w:lastColumn="0" w:noHBand="0" w:noVBand="1"/>
      </w:tblPr>
      <w:tblGrid>
        <w:gridCol w:w="161"/>
        <w:gridCol w:w="1150"/>
        <w:gridCol w:w="1036"/>
        <w:gridCol w:w="1208"/>
        <w:gridCol w:w="1200"/>
        <w:gridCol w:w="478"/>
        <w:gridCol w:w="953"/>
        <w:gridCol w:w="478"/>
        <w:gridCol w:w="795"/>
        <w:gridCol w:w="478"/>
        <w:gridCol w:w="693"/>
        <w:gridCol w:w="709"/>
      </w:tblGrid>
      <w:tr w:rsidR="00DC566D" w:rsidRPr="00DC566D" w14:paraId="6ED58EEB" w14:textId="77777777" w:rsidTr="00CA4E8B">
        <w:trPr>
          <w:trHeight w:val="315"/>
        </w:trPr>
        <w:tc>
          <w:tcPr>
            <w:tcW w:w="219"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BEE6BDD"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gridSpan w:val="2"/>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ACBFAC" w14:textId="77777777" w:rsidR="00DC566D" w:rsidRPr="00DC566D" w:rsidRDefault="00DC566D" w:rsidP="00DC566D">
            <w:pPr>
              <w:spacing w:line="240" w:lineRule="auto"/>
              <w:ind w:firstLine="0"/>
              <w:jc w:val="left"/>
              <w:rPr>
                <w:b/>
                <w:sz w:val="20"/>
                <w:szCs w:val="20"/>
              </w:rPr>
            </w:pPr>
            <w:r w:rsidRPr="00DC566D">
              <w:rPr>
                <w:b/>
                <w:sz w:val="20"/>
                <w:szCs w:val="20"/>
              </w:rPr>
              <w:t xml:space="preserve">Оценка туристического потенциала - Базовый сценарий </w:t>
            </w: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4200C8" w14:textId="77777777" w:rsidR="00DC566D" w:rsidRPr="00DC566D" w:rsidRDefault="00DC566D" w:rsidP="00DC566D">
            <w:pPr>
              <w:spacing w:line="240" w:lineRule="auto"/>
              <w:ind w:firstLine="0"/>
              <w:jc w:val="left"/>
              <w:rPr>
                <w:b/>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249D39"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B05FC3"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569455"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85483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301675"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DA745A"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AE5F1C"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839AC6" w14:textId="77777777" w:rsidR="00DC566D" w:rsidRPr="00DC566D" w:rsidRDefault="00DC566D" w:rsidP="00DC566D">
            <w:pPr>
              <w:spacing w:line="240" w:lineRule="auto"/>
              <w:ind w:firstLine="0"/>
              <w:jc w:val="left"/>
              <w:rPr>
                <w:bCs w:val="0"/>
                <w:sz w:val="20"/>
                <w:szCs w:val="20"/>
              </w:rPr>
            </w:pPr>
          </w:p>
        </w:tc>
      </w:tr>
      <w:tr w:rsidR="00DC566D" w:rsidRPr="00DC566D" w14:paraId="4C30BE55"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1D8CA4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D4D7D7"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6928F9"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55B871" w14:textId="77777777" w:rsidR="00DC566D" w:rsidRPr="00DC566D" w:rsidRDefault="00DC566D" w:rsidP="00DC566D">
            <w:pPr>
              <w:spacing w:line="240" w:lineRule="auto"/>
              <w:ind w:firstLine="0"/>
              <w:jc w:val="left"/>
              <w:rPr>
                <w:bCs w:val="0"/>
                <w:sz w:val="20"/>
                <w:szCs w:val="20"/>
              </w:rPr>
            </w:pP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9194AE" w14:textId="77777777" w:rsidR="00DC566D" w:rsidRPr="00DC566D" w:rsidRDefault="00DC566D" w:rsidP="00DC566D">
            <w:pPr>
              <w:spacing w:line="240" w:lineRule="auto"/>
              <w:ind w:firstLine="0"/>
              <w:jc w:val="center"/>
              <w:rPr>
                <w:b/>
                <w:sz w:val="20"/>
                <w:szCs w:val="20"/>
              </w:rPr>
            </w:pPr>
            <w:r w:rsidRPr="00DC566D">
              <w:rPr>
                <w:b/>
                <w:sz w:val="20"/>
                <w:szCs w:val="20"/>
              </w:rPr>
              <w:t>г. Череповец</w:t>
            </w: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019195" w14:textId="77777777" w:rsidR="00DC566D" w:rsidRPr="00DC566D" w:rsidRDefault="00DC566D" w:rsidP="00DC566D">
            <w:pPr>
              <w:spacing w:line="240" w:lineRule="auto"/>
              <w:ind w:firstLine="0"/>
              <w:jc w:val="center"/>
              <w:rPr>
                <w:b/>
                <w:sz w:val="20"/>
                <w:szCs w:val="20"/>
              </w:rPr>
            </w:pPr>
            <w:r w:rsidRPr="00DC566D">
              <w:rPr>
                <w:b/>
                <w:sz w:val="20"/>
                <w:szCs w:val="20"/>
              </w:rPr>
              <w:t>г. Губкин</w:t>
            </w: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3AC7B7" w14:textId="77777777" w:rsidR="00DC566D" w:rsidRPr="00DC566D" w:rsidRDefault="00DC566D" w:rsidP="00DC566D">
            <w:pPr>
              <w:spacing w:line="240" w:lineRule="auto"/>
              <w:ind w:firstLine="0"/>
              <w:jc w:val="center"/>
              <w:rPr>
                <w:b/>
                <w:sz w:val="20"/>
                <w:szCs w:val="20"/>
              </w:rPr>
            </w:pPr>
            <w:r w:rsidRPr="00DC566D">
              <w:rPr>
                <w:b/>
                <w:sz w:val="20"/>
                <w:szCs w:val="20"/>
              </w:rPr>
              <w:t>г. Казань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0C6F01" w14:textId="77777777" w:rsidR="00DC566D" w:rsidRPr="00DC566D" w:rsidRDefault="00DC566D" w:rsidP="00DC566D">
            <w:pPr>
              <w:spacing w:line="240" w:lineRule="auto"/>
              <w:ind w:firstLine="0"/>
              <w:jc w:val="center"/>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0B43B0" w14:textId="77777777" w:rsidR="00DC566D" w:rsidRPr="00DC566D" w:rsidRDefault="00DC566D" w:rsidP="00DC566D">
            <w:pPr>
              <w:spacing w:line="240" w:lineRule="auto"/>
              <w:ind w:firstLine="0"/>
              <w:jc w:val="left"/>
              <w:rPr>
                <w:bCs w:val="0"/>
                <w:sz w:val="20"/>
                <w:szCs w:val="20"/>
              </w:rPr>
            </w:pPr>
          </w:p>
        </w:tc>
      </w:tr>
      <w:tr w:rsidR="00DC566D" w:rsidRPr="00DC566D" w14:paraId="6FD306B7"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502A56A"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1908183" w14:textId="77777777" w:rsidR="00DC566D" w:rsidRPr="00DC566D" w:rsidRDefault="00DC566D" w:rsidP="00DC566D">
            <w:pPr>
              <w:spacing w:line="240" w:lineRule="auto"/>
              <w:ind w:firstLine="0"/>
              <w:jc w:val="left"/>
              <w:rPr>
                <w:bCs w:val="0"/>
                <w:sz w:val="20"/>
                <w:szCs w:val="20"/>
              </w:rPr>
            </w:pPr>
            <w:r w:rsidRPr="00DC566D">
              <w:rPr>
                <w:bCs w:val="0"/>
                <w:sz w:val="20"/>
                <w:szCs w:val="20"/>
              </w:rPr>
              <w:t>Категория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FC56CA9" w14:textId="77777777" w:rsidR="00DC566D" w:rsidRPr="00DC566D" w:rsidRDefault="00DC566D" w:rsidP="00DC566D">
            <w:pPr>
              <w:spacing w:line="240" w:lineRule="auto"/>
              <w:ind w:firstLine="0"/>
              <w:jc w:val="left"/>
              <w:rPr>
                <w:bCs w:val="0"/>
                <w:sz w:val="20"/>
                <w:szCs w:val="20"/>
              </w:rPr>
            </w:pPr>
            <w:r w:rsidRPr="00DC566D">
              <w:rPr>
                <w:bCs w:val="0"/>
                <w:sz w:val="20"/>
                <w:szCs w:val="20"/>
              </w:rPr>
              <w:t>Критерий</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3E662B7" w14:textId="77777777" w:rsidR="00DC566D" w:rsidRPr="00DC566D" w:rsidRDefault="00DC566D" w:rsidP="00DC566D">
            <w:pPr>
              <w:spacing w:line="240" w:lineRule="auto"/>
              <w:ind w:firstLine="0"/>
              <w:jc w:val="left"/>
              <w:rPr>
                <w:bCs w:val="0"/>
                <w:sz w:val="20"/>
                <w:szCs w:val="20"/>
              </w:rPr>
            </w:pPr>
            <w:r w:rsidRPr="00DC566D">
              <w:rPr>
                <w:bCs w:val="0"/>
                <w:sz w:val="20"/>
                <w:szCs w:val="20"/>
              </w:rPr>
              <w:t>Описание критерия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865DFB8" w14:textId="77777777" w:rsidR="00DC566D" w:rsidRPr="00DC566D" w:rsidRDefault="00DC566D" w:rsidP="00DC566D">
            <w:pPr>
              <w:spacing w:line="240" w:lineRule="auto"/>
              <w:ind w:firstLine="0"/>
              <w:jc w:val="left"/>
              <w:rPr>
                <w:bCs w:val="0"/>
                <w:sz w:val="20"/>
                <w:szCs w:val="20"/>
              </w:rPr>
            </w:pPr>
            <w:r w:rsidRPr="00DC566D">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7447C7E" w14:textId="77777777" w:rsidR="00DC566D" w:rsidRPr="00DC566D" w:rsidRDefault="00DC566D" w:rsidP="00DC566D">
            <w:pPr>
              <w:spacing w:line="240" w:lineRule="auto"/>
              <w:ind w:firstLine="0"/>
              <w:jc w:val="left"/>
              <w:rPr>
                <w:bCs w:val="0"/>
                <w:sz w:val="20"/>
                <w:szCs w:val="20"/>
              </w:rPr>
            </w:pPr>
            <w:r w:rsidRPr="00DC566D">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968E849" w14:textId="77777777" w:rsidR="00DC566D" w:rsidRPr="00DC566D" w:rsidRDefault="00DC566D" w:rsidP="00DC566D">
            <w:pPr>
              <w:spacing w:line="240" w:lineRule="auto"/>
              <w:ind w:firstLine="0"/>
              <w:jc w:val="left"/>
              <w:rPr>
                <w:bCs w:val="0"/>
                <w:sz w:val="20"/>
                <w:szCs w:val="20"/>
              </w:rPr>
            </w:pPr>
            <w:r w:rsidRPr="00DC566D">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8A3EB65" w14:textId="77777777" w:rsidR="00DC566D" w:rsidRPr="00DC566D" w:rsidRDefault="00DC566D" w:rsidP="00DC566D">
            <w:pPr>
              <w:spacing w:line="240" w:lineRule="auto"/>
              <w:ind w:firstLine="0"/>
              <w:jc w:val="left"/>
              <w:rPr>
                <w:bCs w:val="0"/>
                <w:sz w:val="20"/>
                <w:szCs w:val="20"/>
              </w:rPr>
            </w:pPr>
            <w:r w:rsidRPr="00DC566D">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38A6857" w14:textId="77777777" w:rsidR="00DC566D" w:rsidRPr="00DC566D" w:rsidRDefault="00DC566D" w:rsidP="00DC566D">
            <w:pPr>
              <w:spacing w:line="240" w:lineRule="auto"/>
              <w:ind w:firstLine="0"/>
              <w:jc w:val="left"/>
              <w:rPr>
                <w:bCs w:val="0"/>
                <w:sz w:val="20"/>
                <w:szCs w:val="20"/>
              </w:rPr>
            </w:pPr>
            <w:r w:rsidRPr="00DC566D">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D1CBF7" w14:textId="77777777" w:rsidR="00DC566D" w:rsidRPr="00DC566D" w:rsidRDefault="00DC566D" w:rsidP="00DC566D">
            <w:pPr>
              <w:spacing w:line="240" w:lineRule="auto"/>
              <w:ind w:firstLine="0"/>
              <w:jc w:val="left"/>
              <w:rPr>
                <w:bCs w:val="0"/>
                <w:sz w:val="20"/>
                <w:szCs w:val="20"/>
              </w:rPr>
            </w:pPr>
            <w:r w:rsidRPr="00DC566D">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E8A8E08" w14:textId="77777777" w:rsidR="00DC566D" w:rsidRPr="00DC566D" w:rsidRDefault="00DC566D" w:rsidP="00DC566D">
            <w:pPr>
              <w:spacing w:line="240" w:lineRule="auto"/>
              <w:ind w:firstLine="0"/>
              <w:jc w:val="left"/>
              <w:rPr>
                <w:bCs w:val="0"/>
                <w:sz w:val="20"/>
                <w:szCs w:val="20"/>
              </w:rPr>
            </w:pPr>
            <w:r w:rsidRPr="00DC566D">
              <w:rPr>
                <w:bCs w:val="0"/>
                <w:sz w:val="20"/>
                <w:szCs w:val="20"/>
              </w:rPr>
              <w:t>Макс. баллов по критерию</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477B7CD"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Макс. баллов по категории </w:t>
            </w:r>
          </w:p>
        </w:tc>
      </w:tr>
      <w:tr w:rsidR="00DC566D" w:rsidRPr="00DC566D" w14:paraId="7392B344"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DB5931E" w14:textId="77777777" w:rsidR="00DC566D" w:rsidRPr="00DC566D" w:rsidRDefault="00DC566D" w:rsidP="00DC566D">
            <w:pPr>
              <w:spacing w:line="240" w:lineRule="auto"/>
              <w:ind w:firstLine="0"/>
              <w:jc w:val="right"/>
              <w:rPr>
                <w:bCs w:val="0"/>
                <w:sz w:val="20"/>
                <w:szCs w:val="20"/>
              </w:rPr>
            </w:pPr>
            <w:r w:rsidRPr="00DC566D">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D9AA76" w14:textId="77777777" w:rsidR="00DC566D" w:rsidRPr="00DC566D" w:rsidRDefault="00DC566D" w:rsidP="00DC566D">
            <w:pPr>
              <w:spacing w:line="240" w:lineRule="auto"/>
              <w:ind w:firstLine="0"/>
              <w:jc w:val="left"/>
              <w:rPr>
                <w:b/>
                <w:sz w:val="20"/>
                <w:szCs w:val="20"/>
              </w:rPr>
            </w:pPr>
            <w:r w:rsidRPr="00DC566D">
              <w:rPr>
                <w:b/>
                <w:sz w:val="20"/>
                <w:szCs w:val="20"/>
              </w:rPr>
              <w:t>1. Общие характеристики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6D2C0F"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402852"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57A8C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F2D612"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0B7370"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58761D"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B81BFD"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169081"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B2654E"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E51CE7" w14:textId="77777777" w:rsidR="00DC566D" w:rsidRPr="00DC566D" w:rsidRDefault="00DC566D" w:rsidP="00DC566D">
            <w:pPr>
              <w:spacing w:line="240" w:lineRule="auto"/>
              <w:ind w:firstLine="0"/>
              <w:jc w:val="right"/>
              <w:rPr>
                <w:b/>
                <w:sz w:val="20"/>
                <w:szCs w:val="20"/>
              </w:rPr>
            </w:pPr>
            <w:r w:rsidRPr="00DC566D">
              <w:rPr>
                <w:b/>
                <w:sz w:val="20"/>
                <w:szCs w:val="20"/>
              </w:rPr>
              <w:t>11</w:t>
            </w:r>
          </w:p>
        </w:tc>
      </w:tr>
      <w:tr w:rsidR="00DC566D" w:rsidRPr="00DC566D" w14:paraId="104679B9"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DF42060" w14:textId="77777777" w:rsidR="00DC566D" w:rsidRPr="00DC566D" w:rsidRDefault="00DC566D" w:rsidP="00DC566D">
            <w:pPr>
              <w:spacing w:line="240" w:lineRule="auto"/>
              <w:ind w:firstLine="0"/>
              <w:jc w:val="right"/>
              <w:rPr>
                <w:bCs w:val="0"/>
                <w:sz w:val="20"/>
                <w:szCs w:val="20"/>
              </w:rPr>
            </w:pPr>
            <w:r w:rsidRPr="00DC566D">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8AF9A2"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97B83B" w14:textId="77777777" w:rsidR="00DC566D" w:rsidRPr="00DC566D" w:rsidRDefault="00DC566D" w:rsidP="00DC566D">
            <w:pPr>
              <w:spacing w:line="240" w:lineRule="auto"/>
              <w:ind w:firstLine="0"/>
              <w:jc w:val="left"/>
              <w:rPr>
                <w:bCs w:val="0"/>
                <w:sz w:val="20"/>
                <w:szCs w:val="20"/>
              </w:rPr>
            </w:pPr>
            <w:r w:rsidRPr="00DC566D">
              <w:rPr>
                <w:bCs w:val="0"/>
                <w:sz w:val="20"/>
                <w:szCs w:val="20"/>
              </w:rPr>
              <w:t>Специализация города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839D5A" w14:textId="77777777" w:rsidR="00DC566D" w:rsidRPr="00DC566D" w:rsidRDefault="00DC566D" w:rsidP="00DC566D">
            <w:pPr>
              <w:spacing w:line="240" w:lineRule="auto"/>
              <w:ind w:firstLine="0"/>
              <w:jc w:val="left"/>
              <w:rPr>
                <w:bCs w:val="0"/>
                <w:sz w:val="20"/>
                <w:szCs w:val="20"/>
              </w:rPr>
            </w:pPr>
            <w:r w:rsidRPr="00DC566D">
              <w:rPr>
                <w:bCs w:val="0"/>
                <w:sz w:val="20"/>
                <w:szCs w:val="20"/>
              </w:rPr>
              <w:t>Распространенная - 0; Редкая - 1; Уникальная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387172" w14:textId="77777777" w:rsidR="00DC566D" w:rsidRPr="00DC566D" w:rsidRDefault="00DC566D" w:rsidP="00DC566D">
            <w:pPr>
              <w:spacing w:line="240" w:lineRule="auto"/>
              <w:ind w:firstLine="0"/>
              <w:jc w:val="left"/>
              <w:rPr>
                <w:bCs w:val="0"/>
                <w:sz w:val="20"/>
                <w:szCs w:val="20"/>
              </w:rPr>
            </w:pPr>
            <w:r w:rsidRPr="00DC566D">
              <w:rPr>
                <w:bCs w:val="0"/>
                <w:sz w:val="20"/>
                <w:szCs w:val="20"/>
              </w:rPr>
              <w:t>распространенная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64DD88"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939050" w14:textId="77777777" w:rsidR="00DC566D" w:rsidRPr="00DC566D" w:rsidRDefault="00DC566D" w:rsidP="00DC566D">
            <w:pPr>
              <w:spacing w:line="240" w:lineRule="auto"/>
              <w:ind w:firstLine="0"/>
              <w:jc w:val="left"/>
              <w:rPr>
                <w:bCs w:val="0"/>
                <w:sz w:val="20"/>
                <w:szCs w:val="20"/>
              </w:rPr>
            </w:pPr>
            <w:r w:rsidRPr="00DC566D">
              <w:rPr>
                <w:bCs w:val="0"/>
                <w:sz w:val="20"/>
                <w:szCs w:val="20"/>
              </w:rPr>
              <w:t>редкая (Лебединский ГОК-крупнейший в мире)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1401BC"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937DBE" w14:textId="77777777" w:rsidR="00DC566D" w:rsidRPr="00DC566D" w:rsidRDefault="00DC566D" w:rsidP="00DC566D">
            <w:pPr>
              <w:spacing w:line="240" w:lineRule="auto"/>
              <w:ind w:firstLine="0"/>
              <w:jc w:val="left"/>
              <w:rPr>
                <w:bCs w:val="0"/>
                <w:sz w:val="20"/>
                <w:szCs w:val="20"/>
              </w:rPr>
            </w:pPr>
            <w:r w:rsidRPr="00DC566D">
              <w:rPr>
                <w:bCs w:val="0"/>
                <w:sz w:val="20"/>
                <w:szCs w:val="20"/>
              </w:rPr>
              <w:t>уникальная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4B908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F569B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E52197" w14:textId="77777777" w:rsidR="00DC566D" w:rsidRPr="00DC566D" w:rsidRDefault="00DC566D" w:rsidP="00DC566D">
            <w:pPr>
              <w:spacing w:line="240" w:lineRule="auto"/>
              <w:ind w:firstLine="0"/>
              <w:jc w:val="right"/>
              <w:rPr>
                <w:bCs w:val="0"/>
                <w:sz w:val="20"/>
                <w:szCs w:val="20"/>
              </w:rPr>
            </w:pPr>
          </w:p>
        </w:tc>
      </w:tr>
      <w:tr w:rsidR="00DC566D" w:rsidRPr="00DC566D" w14:paraId="4EC4A0F8"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AB855D7" w14:textId="77777777" w:rsidR="00DC566D" w:rsidRPr="00DC566D" w:rsidRDefault="00DC566D" w:rsidP="00DC566D">
            <w:pPr>
              <w:spacing w:line="240" w:lineRule="auto"/>
              <w:ind w:firstLine="0"/>
              <w:jc w:val="right"/>
              <w:rPr>
                <w:bCs w:val="0"/>
                <w:sz w:val="20"/>
                <w:szCs w:val="20"/>
              </w:rPr>
            </w:pPr>
            <w:r w:rsidRPr="00DC566D">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C21CAF"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D3178E" w14:textId="1CE985D9" w:rsidR="00DC566D" w:rsidRPr="00DC566D" w:rsidRDefault="00DC566D" w:rsidP="00DC566D">
            <w:pPr>
              <w:spacing w:line="240" w:lineRule="auto"/>
              <w:ind w:firstLine="0"/>
              <w:jc w:val="left"/>
              <w:rPr>
                <w:bCs w:val="0"/>
                <w:sz w:val="20"/>
                <w:szCs w:val="20"/>
              </w:rPr>
            </w:pPr>
            <w:r w:rsidRPr="00DC566D">
              <w:rPr>
                <w:bCs w:val="0"/>
                <w:sz w:val="20"/>
                <w:szCs w:val="20"/>
              </w:rPr>
              <w:t>Численность населения, чел. (на 1 января 2025 года)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3B5BFA" w14:textId="77777777" w:rsidR="00DC566D" w:rsidRPr="00DC566D" w:rsidRDefault="00DC566D" w:rsidP="00DC566D">
            <w:pPr>
              <w:spacing w:line="240" w:lineRule="auto"/>
              <w:ind w:firstLine="0"/>
              <w:jc w:val="left"/>
              <w:rPr>
                <w:bCs w:val="0"/>
                <w:sz w:val="20"/>
                <w:szCs w:val="20"/>
              </w:rPr>
            </w:pPr>
            <w:proofErr w:type="gramStart"/>
            <w:r w:rsidRPr="00DC566D">
              <w:rPr>
                <w:bCs w:val="0"/>
                <w:sz w:val="20"/>
                <w:szCs w:val="20"/>
              </w:rPr>
              <w:t>&lt; 25</w:t>
            </w:r>
            <w:proofErr w:type="gramEnd"/>
            <w:r w:rsidRPr="00DC566D">
              <w:rPr>
                <w:bCs w:val="0"/>
                <w:sz w:val="20"/>
                <w:szCs w:val="20"/>
              </w:rPr>
              <w:t xml:space="preserve"> </w:t>
            </w:r>
            <w:proofErr w:type="spellStart"/>
            <w:r w:rsidRPr="00DC566D">
              <w:rPr>
                <w:bCs w:val="0"/>
                <w:sz w:val="20"/>
                <w:szCs w:val="20"/>
              </w:rPr>
              <w:t>тыс</w:t>
            </w:r>
            <w:proofErr w:type="spellEnd"/>
            <w:r w:rsidRPr="00DC566D">
              <w:rPr>
                <w:bCs w:val="0"/>
                <w:sz w:val="20"/>
                <w:szCs w:val="20"/>
              </w:rPr>
              <w:t xml:space="preserve"> - 0; 25-100 </w:t>
            </w:r>
            <w:proofErr w:type="spellStart"/>
            <w:r w:rsidRPr="00DC566D">
              <w:rPr>
                <w:bCs w:val="0"/>
                <w:sz w:val="20"/>
                <w:szCs w:val="20"/>
              </w:rPr>
              <w:t>тыс</w:t>
            </w:r>
            <w:proofErr w:type="spellEnd"/>
            <w:r w:rsidRPr="00DC566D">
              <w:rPr>
                <w:bCs w:val="0"/>
                <w:sz w:val="20"/>
                <w:szCs w:val="20"/>
              </w:rPr>
              <w:t xml:space="preserve"> - 1; 100-250 </w:t>
            </w:r>
            <w:proofErr w:type="spellStart"/>
            <w:r w:rsidRPr="00DC566D">
              <w:rPr>
                <w:bCs w:val="0"/>
                <w:sz w:val="20"/>
                <w:szCs w:val="20"/>
              </w:rPr>
              <w:t>тыс</w:t>
            </w:r>
            <w:proofErr w:type="spellEnd"/>
            <w:r w:rsidRPr="00DC566D">
              <w:rPr>
                <w:bCs w:val="0"/>
                <w:sz w:val="20"/>
                <w:szCs w:val="20"/>
              </w:rPr>
              <w:t xml:space="preserve"> - 2; &gt; 250 </w:t>
            </w:r>
            <w:proofErr w:type="spellStart"/>
            <w:r w:rsidRPr="00DC566D">
              <w:rPr>
                <w:bCs w:val="0"/>
                <w:sz w:val="20"/>
                <w:szCs w:val="20"/>
              </w:rPr>
              <w:t>тыс</w:t>
            </w:r>
            <w:proofErr w:type="spellEnd"/>
            <w:r w:rsidRPr="00DC566D">
              <w:rPr>
                <w:bCs w:val="0"/>
                <w:sz w:val="20"/>
                <w:szCs w:val="20"/>
              </w:rPr>
              <w:t xml:space="preserve">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448B44" w14:textId="77777777" w:rsidR="00DC566D" w:rsidRPr="00DC566D" w:rsidRDefault="00DC566D" w:rsidP="00DC566D">
            <w:pPr>
              <w:spacing w:line="240" w:lineRule="auto"/>
              <w:ind w:firstLine="0"/>
              <w:jc w:val="right"/>
              <w:rPr>
                <w:bCs w:val="0"/>
                <w:sz w:val="20"/>
                <w:szCs w:val="20"/>
              </w:rPr>
            </w:pPr>
            <w:r w:rsidRPr="00DC566D">
              <w:rPr>
                <w:bCs w:val="0"/>
                <w:sz w:val="20"/>
                <w:szCs w:val="20"/>
              </w:rPr>
              <w:t>298160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69F9CE1"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5209CE" w14:textId="77777777" w:rsidR="00DC566D" w:rsidRPr="00DC566D" w:rsidRDefault="00DC566D" w:rsidP="00DC566D">
            <w:pPr>
              <w:spacing w:line="240" w:lineRule="auto"/>
              <w:ind w:firstLine="0"/>
              <w:jc w:val="right"/>
              <w:rPr>
                <w:bCs w:val="0"/>
                <w:sz w:val="20"/>
                <w:szCs w:val="20"/>
              </w:rPr>
            </w:pPr>
            <w:r w:rsidRPr="00DC566D">
              <w:rPr>
                <w:bCs w:val="0"/>
                <w:sz w:val="20"/>
                <w:szCs w:val="20"/>
              </w:rPr>
              <w:t>83150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4EE1CD"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3957A1" w14:textId="77777777" w:rsidR="00DC566D" w:rsidRPr="00DC566D" w:rsidRDefault="00DC566D" w:rsidP="00DC566D">
            <w:pPr>
              <w:spacing w:line="240" w:lineRule="auto"/>
              <w:ind w:firstLine="0"/>
              <w:jc w:val="right"/>
              <w:rPr>
                <w:bCs w:val="0"/>
                <w:sz w:val="20"/>
                <w:szCs w:val="20"/>
              </w:rPr>
            </w:pPr>
            <w:r w:rsidRPr="00DC566D">
              <w:rPr>
                <w:bCs w:val="0"/>
                <w:sz w:val="20"/>
                <w:szCs w:val="20"/>
              </w:rPr>
              <w:t>1329825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E39361"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99CC8C"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490EAC" w14:textId="77777777" w:rsidR="00DC566D" w:rsidRPr="00DC566D" w:rsidRDefault="00DC566D" w:rsidP="00DC566D">
            <w:pPr>
              <w:spacing w:line="240" w:lineRule="auto"/>
              <w:ind w:firstLine="0"/>
              <w:jc w:val="right"/>
              <w:rPr>
                <w:bCs w:val="0"/>
                <w:sz w:val="20"/>
                <w:szCs w:val="20"/>
              </w:rPr>
            </w:pPr>
          </w:p>
        </w:tc>
      </w:tr>
      <w:tr w:rsidR="00DC566D" w:rsidRPr="00DC566D" w14:paraId="75A43543" w14:textId="77777777" w:rsidTr="00CA4E8B">
        <w:trPr>
          <w:trHeight w:val="315"/>
        </w:trPr>
        <w:tc>
          <w:tcPr>
            <w:tcW w:w="21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86024AE" w14:textId="77777777" w:rsidR="00DC566D" w:rsidRPr="00DC566D" w:rsidRDefault="00DC566D" w:rsidP="00DC566D">
            <w:pPr>
              <w:spacing w:line="240" w:lineRule="auto"/>
              <w:ind w:firstLine="0"/>
              <w:jc w:val="right"/>
              <w:rPr>
                <w:bCs w:val="0"/>
                <w:sz w:val="20"/>
                <w:szCs w:val="20"/>
              </w:rPr>
            </w:pPr>
            <w:r w:rsidRPr="00DC566D">
              <w:rPr>
                <w:bCs w:val="0"/>
                <w:sz w:val="20"/>
                <w:szCs w:val="20"/>
              </w:rPr>
              <w:t>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6C1834"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E95970" w14:textId="4C0443D7" w:rsidR="00DC566D" w:rsidRPr="00DC566D" w:rsidRDefault="00DC566D" w:rsidP="00DC566D">
            <w:pPr>
              <w:spacing w:line="240" w:lineRule="auto"/>
              <w:ind w:firstLine="0"/>
              <w:jc w:val="left"/>
              <w:rPr>
                <w:bCs w:val="0"/>
                <w:sz w:val="20"/>
                <w:szCs w:val="20"/>
              </w:rPr>
            </w:pPr>
            <w:r w:rsidRPr="00DC566D">
              <w:rPr>
                <w:bCs w:val="0"/>
                <w:sz w:val="20"/>
                <w:szCs w:val="20"/>
              </w:rPr>
              <w:t xml:space="preserve">Площадь города, км²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18C94B" w14:textId="77777777" w:rsidR="00DC566D" w:rsidRPr="00DC566D" w:rsidRDefault="00DC566D" w:rsidP="00DC566D">
            <w:pPr>
              <w:spacing w:line="240" w:lineRule="auto"/>
              <w:ind w:firstLine="0"/>
              <w:jc w:val="left"/>
              <w:rPr>
                <w:bCs w:val="0"/>
                <w:sz w:val="20"/>
                <w:szCs w:val="20"/>
              </w:rPr>
            </w:pPr>
            <w:r w:rsidRPr="00DC566D">
              <w:rPr>
                <w:bCs w:val="0"/>
                <w:sz w:val="20"/>
                <w:szCs w:val="20"/>
              </w:rPr>
              <w:t>до 100 км² - 0; 100-500 км² - 1; более 1000 км²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EF3783" w14:textId="77777777" w:rsidR="00DC566D" w:rsidRPr="00DC566D" w:rsidRDefault="00DC566D" w:rsidP="00DC566D">
            <w:pPr>
              <w:spacing w:line="240" w:lineRule="auto"/>
              <w:ind w:firstLine="0"/>
              <w:jc w:val="right"/>
              <w:rPr>
                <w:bCs w:val="0"/>
                <w:sz w:val="20"/>
                <w:szCs w:val="20"/>
              </w:rPr>
            </w:pPr>
            <w:r w:rsidRPr="00DC566D">
              <w:rPr>
                <w:bCs w:val="0"/>
                <w:sz w:val="20"/>
                <w:szCs w:val="20"/>
              </w:rPr>
              <w:t>131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315A69"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661C00" w14:textId="77777777" w:rsidR="00DC566D" w:rsidRPr="00DC566D" w:rsidRDefault="00DC566D" w:rsidP="00DC566D">
            <w:pPr>
              <w:spacing w:line="240" w:lineRule="auto"/>
              <w:ind w:firstLine="0"/>
              <w:jc w:val="right"/>
              <w:rPr>
                <w:bCs w:val="0"/>
                <w:sz w:val="20"/>
                <w:szCs w:val="20"/>
              </w:rPr>
            </w:pPr>
            <w:r w:rsidRPr="00DC566D">
              <w:rPr>
                <w:bCs w:val="0"/>
                <w:sz w:val="20"/>
                <w:szCs w:val="20"/>
              </w:rPr>
              <w:t>42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4D0C22"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D74FEB" w14:textId="77777777" w:rsidR="00DC566D" w:rsidRPr="00DC566D" w:rsidRDefault="00DC566D" w:rsidP="00DC566D">
            <w:pPr>
              <w:spacing w:line="240" w:lineRule="auto"/>
              <w:ind w:firstLine="0"/>
              <w:jc w:val="right"/>
              <w:rPr>
                <w:bCs w:val="0"/>
                <w:sz w:val="20"/>
                <w:szCs w:val="20"/>
              </w:rPr>
            </w:pPr>
            <w:r w:rsidRPr="00DC566D">
              <w:rPr>
                <w:bCs w:val="0"/>
                <w:sz w:val="20"/>
                <w:szCs w:val="20"/>
              </w:rPr>
              <w:t>641,2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219C7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7DA1D4"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B63F39" w14:textId="77777777" w:rsidR="00DC566D" w:rsidRPr="00DC566D" w:rsidRDefault="00DC566D" w:rsidP="00DC566D">
            <w:pPr>
              <w:spacing w:line="240" w:lineRule="auto"/>
              <w:ind w:firstLine="0"/>
              <w:jc w:val="right"/>
              <w:rPr>
                <w:bCs w:val="0"/>
                <w:sz w:val="20"/>
                <w:szCs w:val="20"/>
              </w:rPr>
            </w:pPr>
          </w:p>
        </w:tc>
      </w:tr>
    </w:tbl>
    <w:p w14:paraId="02A5468F" w14:textId="08880EDE" w:rsidR="00DC566D" w:rsidRDefault="00DC566D">
      <w:pPr>
        <w:spacing w:line="240" w:lineRule="auto"/>
        <w:ind w:firstLine="0"/>
        <w:jc w:val="left"/>
      </w:pPr>
    </w:p>
    <w:p w14:paraId="1B6E6076" w14:textId="77777777" w:rsidR="002A415D" w:rsidRDefault="002A415D" w:rsidP="00DC566D">
      <w:pPr>
        <w:jc w:val="right"/>
      </w:pPr>
    </w:p>
    <w:p w14:paraId="67F210C4" w14:textId="37DFAFF7" w:rsidR="00DC566D" w:rsidRDefault="00DC566D" w:rsidP="00DC566D">
      <w:pPr>
        <w:jc w:val="right"/>
      </w:pPr>
      <w:r>
        <w:lastRenderedPageBreak/>
        <w:t>Продолжение т</w:t>
      </w:r>
      <w:r w:rsidRPr="000F12CF">
        <w:t>аблиц</w:t>
      </w:r>
      <w:r>
        <w:t>ы 2</w:t>
      </w:r>
    </w:p>
    <w:tbl>
      <w:tblPr>
        <w:tblW w:w="9266" w:type="dxa"/>
        <w:tblCellMar>
          <w:left w:w="0" w:type="dxa"/>
          <w:right w:w="0" w:type="dxa"/>
        </w:tblCellMar>
        <w:tblLook w:val="04A0" w:firstRow="1" w:lastRow="0" w:firstColumn="1" w:lastColumn="0" w:noHBand="0" w:noVBand="1"/>
      </w:tblPr>
      <w:tblGrid>
        <w:gridCol w:w="283"/>
        <w:gridCol w:w="1288"/>
        <w:gridCol w:w="2041"/>
        <w:gridCol w:w="1165"/>
        <w:gridCol w:w="1146"/>
        <w:gridCol w:w="186"/>
        <w:gridCol w:w="1146"/>
        <w:gridCol w:w="186"/>
        <w:gridCol w:w="1146"/>
        <w:gridCol w:w="283"/>
        <w:gridCol w:w="186"/>
        <w:gridCol w:w="283"/>
      </w:tblGrid>
      <w:tr w:rsidR="00B401EE" w:rsidRPr="00DC566D" w14:paraId="02798A75"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79C3716" w14:textId="77777777" w:rsidR="00DC566D" w:rsidRPr="00DC566D" w:rsidRDefault="00DC566D" w:rsidP="00DC566D">
            <w:pPr>
              <w:spacing w:line="240" w:lineRule="auto"/>
              <w:ind w:firstLine="0"/>
              <w:jc w:val="right"/>
              <w:rPr>
                <w:bCs w:val="0"/>
                <w:sz w:val="20"/>
                <w:szCs w:val="20"/>
              </w:rPr>
            </w:pPr>
            <w:r w:rsidRPr="00DC566D">
              <w:rPr>
                <w:bCs w:val="0"/>
                <w:sz w:val="20"/>
                <w:szCs w:val="20"/>
              </w:rPr>
              <w:t>8</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FA289F"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F54F99" w14:textId="2B80A570" w:rsidR="00DC566D" w:rsidRPr="00DC566D" w:rsidRDefault="00DC566D" w:rsidP="00DC566D">
            <w:pPr>
              <w:spacing w:line="240" w:lineRule="auto"/>
              <w:ind w:firstLine="0"/>
              <w:jc w:val="left"/>
              <w:rPr>
                <w:bCs w:val="0"/>
                <w:sz w:val="20"/>
                <w:szCs w:val="20"/>
              </w:rPr>
            </w:pPr>
            <w:r w:rsidRPr="00DC566D">
              <w:rPr>
                <w:bCs w:val="0"/>
                <w:sz w:val="20"/>
                <w:szCs w:val="20"/>
              </w:rPr>
              <w:t>Отток/приток населения</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FB99E5" w14:textId="77777777" w:rsidR="00DC566D" w:rsidRPr="00DC566D" w:rsidRDefault="00DC566D" w:rsidP="00DC566D">
            <w:pPr>
              <w:spacing w:line="240" w:lineRule="auto"/>
              <w:ind w:firstLine="0"/>
              <w:jc w:val="left"/>
              <w:rPr>
                <w:bCs w:val="0"/>
                <w:sz w:val="20"/>
                <w:szCs w:val="20"/>
              </w:rPr>
            </w:pPr>
            <w:r w:rsidRPr="00DC566D">
              <w:rPr>
                <w:bCs w:val="0"/>
                <w:sz w:val="20"/>
                <w:szCs w:val="20"/>
              </w:rPr>
              <w:t>Отток - 0; Нейтральное - 1; Приток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4B9C97" w14:textId="77777777" w:rsidR="00DC566D" w:rsidRPr="00DC566D" w:rsidRDefault="00DC566D" w:rsidP="00DC566D">
            <w:pPr>
              <w:spacing w:line="240" w:lineRule="auto"/>
              <w:ind w:firstLine="0"/>
              <w:jc w:val="left"/>
              <w:rPr>
                <w:bCs w:val="0"/>
                <w:sz w:val="20"/>
                <w:szCs w:val="20"/>
              </w:rPr>
            </w:pPr>
            <w:r w:rsidRPr="00DC566D">
              <w:rPr>
                <w:bCs w:val="0"/>
                <w:sz w:val="20"/>
                <w:szCs w:val="20"/>
              </w:rPr>
              <w:t>Отток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C321BF"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F294DE" w14:textId="77777777" w:rsidR="00DC566D" w:rsidRPr="00DC566D" w:rsidRDefault="00DC566D" w:rsidP="00DC566D">
            <w:pPr>
              <w:spacing w:line="240" w:lineRule="auto"/>
              <w:ind w:firstLine="0"/>
              <w:jc w:val="left"/>
              <w:rPr>
                <w:bCs w:val="0"/>
                <w:sz w:val="20"/>
                <w:szCs w:val="20"/>
              </w:rPr>
            </w:pPr>
            <w:r w:rsidRPr="00DC566D">
              <w:rPr>
                <w:bCs w:val="0"/>
                <w:sz w:val="20"/>
                <w:szCs w:val="20"/>
              </w:rPr>
              <w:t>Отток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460BDA"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415FC6" w14:textId="77777777" w:rsidR="00DC566D" w:rsidRPr="00DC566D" w:rsidRDefault="00DC566D" w:rsidP="00DC566D">
            <w:pPr>
              <w:spacing w:line="240" w:lineRule="auto"/>
              <w:ind w:firstLine="0"/>
              <w:jc w:val="left"/>
              <w:rPr>
                <w:bCs w:val="0"/>
                <w:sz w:val="20"/>
                <w:szCs w:val="20"/>
              </w:rPr>
            </w:pPr>
            <w:r w:rsidRPr="00DC566D">
              <w:rPr>
                <w:bCs w:val="0"/>
                <w:sz w:val="20"/>
                <w:szCs w:val="20"/>
              </w:rPr>
              <w:t>Приток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03DD8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56A9DC"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BF35A3" w14:textId="77777777" w:rsidR="00DC566D" w:rsidRPr="00DC566D" w:rsidRDefault="00DC566D" w:rsidP="00DC566D">
            <w:pPr>
              <w:spacing w:line="240" w:lineRule="auto"/>
              <w:ind w:firstLine="0"/>
              <w:jc w:val="right"/>
              <w:rPr>
                <w:bCs w:val="0"/>
                <w:sz w:val="20"/>
                <w:szCs w:val="20"/>
              </w:rPr>
            </w:pPr>
          </w:p>
        </w:tc>
      </w:tr>
      <w:tr w:rsidR="00B401EE" w:rsidRPr="00DC566D" w14:paraId="48248CA5"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BC14E9F" w14:textId="77777777" w:rsidR="00DC566D" w:rsidRPr="00DC566D" w:rsidRDefault="00DC566D" w:rsidP="00DC566D">
            <w:pPr>
              <w:spacing w:line="240" w:lineRule="auto"/>
              <w:ind w:firstLine="0"/>
              <w:jc w:val="right"/>
              <w:rPr>
                <w:bCs w:val="0"/>
                <w:sz w:val="20"/>
                <w:szCs w:val="20"/>
              </w:rPr>
            </w:pPr>
            <w:r w:rsidRPr="00DC566D">
              <w:rPr>
                <w:bCs w:val="0"/>
                <w:sz w:val="20"/>
                <w:szCs w:val="20"/>
              </w:rPr>
              <w:t>9</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F1F25F"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EBF15C" w14:textId="77777777" w:rsidR="00DC566D" w:rsidRPr="00DC566D" w:rsidRDefault="00DC566D" w:rsidP="00DC566D">
            <w:pPr>
              <w:spacing w:line="240" w:lineRule="auto"/>
              <w:ind w:firstLine="0"/>
              <w:jc w:val="left"/>
              <w:rPr>
                <w:bCs w:val="0"/>
                <w:sz w:val="20"/>
                <w:szCs w:val="20"/>
              </w:rPr>
            </w:pPr>
            <w:r w:rsidRPr="00DC566D">
              <w:rPr>
                <w:bCs w:val="0"/>
                <w:sz w:val="20"/>
                <w:szCs w:val="20"/>
              </w:rPr>
              <w:t>Расположение и статус города</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970C42" w14:textId="77777777" w:rsidR="00DC566D" w:rsidRPr="00DC566D" w:rsidRDefault="00DC566D" w:rsidP="00DC566D">
            <w:pPr>
              <w:spacing w:line="240" w:lineRule="auto"/>
              <w:ind w:firstLine="0"/>
              <w:jc w:val="left"/>
              <w:rPr>
                <w:bCs w:val="0"/>
                <w:sz w:val="20"/>
                <w:szCs w:val="20"/>
              </w:rPr>
            </w:pPr>
            <w:r w:rsidRPr="00DC566D">
              <w:rPr>
                <w:bCs w:val="0"/>
                <w:sz w:val="20"/>
                <w:szCs w:val="20"/>
              </w:rPr>
              <w:t>Не является частью агломерации - 0</w:t>
            </w:r>
            <w:proofErr w:type="gramStart"/>
            <w:r w:rsidRPr="00DC566D">
              <w:rPr>
                <w:bCs w:val="0"/>
                <w:sz w:val="20"/>
                <w:szCs w:val="20"/>
              </w:rPr>
              <w:t>; Тяготеет</w:t>
            </w:r>
            <w:proofErr w:type="gramEnd"/>
            <w:r w:rsidRPr="00DC566D">
              <w:rPr>
                <w:bCs w:val="0"/>
                <w:sz w:val="20"/>
                <w:szCs w:val="20"/>
              </w:rPr>
              <w:t xml:space="preserve"> к центру агломерации или крупному городу - 1; Является частью агломерации (входит в ее состав)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BE1A27" w14:textId="77777777" w:rsidR="00DC566D" w:rsidRPr="00DC566D" w:rsidRDefault="00DC566D" w:rsidP="00DC566D">
            <w:pPr>
              <w:spacing w:line="240" w:lineRule="auto"/>
              <w:ind w:firstLine="0"/>
              <w:jc w:val="left"/>
              <w:rPr>
                <w:bCs w:val="0"/>
                <w:sz w:val="20"/>
                <w:szCs w:val="20"/>
              </w:rPr>
            </w:pPr>
            <w:r w:rsidRPr="00DC566D">
              <w:rPr>
                <w:bCs w:val="0"/>
                <w:sz w:val="20"/>
                <w:szCs w:val="20"/>
              </w:rPr>
              <w:t>Тяготеет к центру агломерации или крупному городу</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FE27FB"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508B8C" w14:textId="77777777" w:rsidR="00DC566D" w:rsidRPr="00DC566D" w:rsidRDefault="00DC566D" w:rsidP="00DC566D">
            <w:pPr>
              <w:spacing w:line="240" w:lineRule="auto"/>
              <w:ind w:firstLine="0"/>
              <w:jc w:val="left"/>
              <w:rPr>
                <w:bCs w:val="0"/>
                <w:sz w:val="20"/>
                <w:szCs w:val="20"/>
              </w:rPr>
            </w:pPr>
            <w:r w:rsidRPr="00DC566D">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0638A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B81A63" w14:textId="77777777" w:rsidR="00DC566D" w:rsidRPr="00DC566D" w:rsidRDefault="00DC566D" w:rsidP="00DC566D">
            <w:pPr>
              <w:spacing w:line="240" w:lineRule="auto"/>
              <w:ind w:firstLine="0"/>
              <w:jc w:val="left"/>
              <w:rPr>
                <w:bCs w:val="0"/>
                <w:sz w:val="20"/>
                <w:szCs w:val="20"/>
              </w:rPr>
            </w:pPr>
            <w:r w:rsidRPr="00DC566D">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D918E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9C9CE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3BF4A0" w14:textId="77777777" w:rsidR="00DC566D" w:rsidRPr="00DC566D" w:rsidRDefault="00DC566D" w:rsidP="00DC566D">
            <w:pPr>
              <w:spacing w:line="240" w:lineRule="auto"/>
              <w:ind w:firstLine="0"/>
              <w:jc w:val="right"/>
              <w:rPr>
                <w:bCs w:val="0"/>
                <w:sz w:val="20"/>
                <w:szCs w:val="20"/>
              </w:rPr>
            </w:pPr>
          </w:p>
        </w:tc>
      </w:tr>
      <w:tr w:rsidR="00B401EE" w:rsidRPr="00DC566D" w14:paraId="43B350BD"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D346CB5" w14:textId="77777777" w:rsidR="00DC566D" w:rsidRPr="00DC566D" w:rsidRDefault="00DC566D" w:rsidP="00DC566D">
            <w:pPr>
              <w:spacing w:line="240" w:lineRule="auto"/>
              <w:ind w:firstLine="0"/>
              <w:jc w:val="right"/>
              <w:rPr>
                <w:bCs w:val="0"/>
                <w:sz w:val="20"/>
                <w:szCs w:val="20"/>
              </w:rPr>
            </w:pPr>
            <w:r w:rsidRPr="00DC566D">
              <w:rPr>
                <w:bCs w:val="0"/>
                <w:sz w:val="20"/>
                <w:szCs w:val="20"/>
              </w:rPr>
              <w:t>10</w:t>
            </w:r>
          </w:p>
        </w:tc>
        <w:tc>
          <w:tcPr>
            <w:tcW w:w="112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3B42A2" w14:textId="36984412" w:rsidR="00DC566D" w:rsidRPr="00DC566D" w:rsidRDefault="00DC566D" w:rsidP="00DC566D">
            <w:pPr>
              <w:spacing w:line="240" w:lineRule="auto"/>
              <w:ind w:firstLine="0"/>
              <w:jc w:val="left"/>
              <w:rPr>
                <w:b/>
                <w:sz w:val="20"/>
                <w:szCs w:val="20"/>
              </w:rPr>
            </w:pPr>
            <w:r w:rsidRPr="00DC566D">
              <w:rPr>
                <w:b/>
                <w:sz w:val="20"/>
                <w:szCs w:val="20"/>
              </w:rPr>
              <w:t xml:space="preserve">ИТОГО по категории "Общие </w:t>
            </w:r>
            <w:proofErr w:type="spellStart"/>
            <w:r w:rsidRPr="00DC566D">
              <w:rPr>
                <w:b/>
                <w:sz w:val="20"/>
                <w:szCs w:val="20"/>
              </w:rPr>
              <w:t>характерис</w:t>
            </w:r>
            <w:proofErr w:type="spellEnd"/>
            <w:r w:rsidR="00B401EE">
              <w:rPr>
                <w:b/>
                <w:sz w:val="20"/>
                <w:szCs w:val="20"/>
              </w:rPr>
              <w:t>-</w:t>
            </w:r>
            <w:r w:rsidRPr="00DC566D">
              <w:rPr>
                <w:b/>
                <w:sz w:val="20"/>
                <w:szCs w:val="20"/>
              </w:rPr>
              <w:t>тики"</w:t>
            </w:r>
          </w:p>
        </w:tc>
        <w:tc>
          <w:tcPr>
            <w:tcW w:w="194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F780363" w14:textId="77777777" w:rsidR="00DC566D" w:rsidRPr="00DC566D" w:rsidRDefault="00DC566D" w:rsidP="00DC566D">
            <w:pPr>
              <w:spacing w:line="240" w:lineRule="auto"/>
              <w:ind w:firstLine="0"/>
              <w:jc w:val="left"/>
              <w:rPr>
                <w:b/>
                <w:sz w:val="20"/>
                <w:szCs w:val="20"/>
              </w:rPr>
            </w:pPr>
          </w:p>
        </w:tc>
        <w:tc>
          <w:tcPr>
            <w:tcW w:w="120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A26D231"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E5A8ADA"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28D9A26" w14:textId="77777777" w:rsidR="00DC566D" w:rsidRPr="00DC566D" w:rsidRDefault="00DC566D" w:rsidP="00DC566D">
            <w:pPr>
              <w:spacing w:line="240" w:lineRule="auto"/>
              <w:ind w:firstLine="0"/>
              <w:jc w:val="right"/>
              <w:rPr>
                <w:b/>
                <w:sz w:val="20"/>
                <w:szCs w:val="20"/>
              </w:rPr>
            </w:pPr>
            <w:r w:rsidRPr="00DC566D">
              <w:rPr>
                <w:b/>
                <w:sz w:val="20"/>
                <w:szCs w:val="20"/>
              </w:rPr>
              <w:t>5</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D5F6C2F"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0C632BF" w14:textId="77777777" w:rsidR="00DC566D" w:rsidRPr="00DC566D" w:rsidRDefault="00DC566D" w:rsidP="00DC566D">
            <w:pPr>
              <w:spacing w:line="240" w:lineRule="auto"/>
              <w:ind w:firstLine="0"/>
              <w:jc w:val="right"/>
              <w:rPr>
                <w:b/>
                <w:sz w:val="20"/>
                <w:szCs w:val="20"/>
              </w:rPr>
            </w:pPr>
            <w:r w:rsidRPr="00DC566D">
              <w:rPr>
                <w:b/>
                <w:sz w:val="20"/>
                <w:szCs w:val="20"/>
              </w:rPr>
              <w:t>4</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E95A3F9"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DC07873" w14:textId="77777777" w:rsidR="00DC566D" w:rsidRPr="00DC566D" w:rsidRDefault="00DC566D" w:rsidP="00DC566D">
            <w:pPr>
              <w:spacing w:line="240" w:lineRule="auto"/>
              <w:ind w:firstLine="0"/>
              <w:jc w:val="right"/>
              <w:rPr>
                <w:b/>
                <w:sz w:val="20"/>
                <w:szCs w:val="20"/>
              </w:rPr>
            </w:pPr>
            <w:r w:rsidRPr="00DC566D">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D9AA52"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867DDC2" w14:textId="77777777" w:rsidR="00DC566D" w:rsidRPr="00DC566D" w:rsidRDefault="00DC566D" w:rsidP="00DC566D">
            <w:pPr>
              <w:spacing w:line="240" w:lineRule="auto"/>
              <w:ind w:firstLine="0"/>
              <w:jc w:val="left"/>
              <w:rPr>
                <w:bCs w:val="0"/>
                <w:sz w:val="20"/>
                <w:szCs w:val="20"/>
              </w:rPr>
            </w:pPr>
          </w:p>
        </w:tc>
      </w:tr>
      <w:tr w:rsidR="00B401EE" w:rsidRPr="00DC566D" w14:paraId="6CD97466"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12D46D7" w14:textId="77777777" w:rsidR="00DC566D" w:rsidRPr="00DC566D" w:rsidRDefault="00DC566D" w:rsidP="00DC566D">
            <w:pPr>
              <w:spacing w:line="240" w:lineRule="auto"/>
              <w:ind w:firstLine="0"/>
              <w:jc w:val="right"/>
              <w:rPr>
                <w:bCs w:val="0"/>
                <w:sz w:val="20"/>
                <w:szCs w:val="20"/>
              </w:rPr>
            </w:pPr>
            <w:r w:rsidRPr="00DC566D">
              <w:rPr>
                <w:bCs w:val="0"/>
                <w:sz w:val="20"/>
                <w:szCs w:val="20"/>
              </w:rPr>
              <w:t>11</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037A53" w14:textId="77777777" w:rsidR="00DC566D" w:rsidRPr="00DC566D" w:rsidRDefault="00DC566D" w:rsidP="00DC566D">
            <w:pPr>
              <w:spacing w:line="240" w:lineRule="auto"/>
              <w:ind w:firstLine="0"/>
              <w:jc w:val="left"/>
              <w:rPr>
                <w:b/>
                <w:sz w:val="20"/>
                <w:szCs w:val="20"/>
              </w:rPr>
            </w:pPr>
            <w:r w:rsidRPr="00DC566D">
              <w:rPr>
                <w:b/>
                <w:sz w:val="20"/>
                <w:szCs w:val="20"/>
              </w:rPr>
              <w:t>2. Культурно-историческая и природная ценность</w:t>
            </w: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78A24A" w14:textId="77777777" w:rsidR="00DC566D" w:rsidRPr="00DC566D" w:rsidRDefault="00DC566D" w:rsidP="00DC566D">
            <w:pPr>
              <w:spacing w:line="240" w:lineRule="auto"/>
              <w:ind w:firstLine="0"/>
              <w:jc w:val="left"/>
              <w:rPr>
                <w:b/>
                <w:sz w:val="20"/>
                <w:szCs w:val="20"/>
              </w:rPr>
            </w:pP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F6A614"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4E4C1E"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CB089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158610"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C4DB4C"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1DB106"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1D18C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4C9630"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2A67B5" w14:textId="77777777" w:rsidR="00DC566D" w:rsidRPr="00DC566D" w:rsidRDefault="00DC566D" w:rsidP="00DC566D">
            <w:pPr>
              <w:spacing w:line="240" w:lineRule="auto"/>
              <w:ind w:firstLine="0"/>
              <w:jc w:val="right"/>
              <w:rPr>
                <w:b/>
                <w:sz w:val="20"/>
                <w:szCs w:val="20"/>
              </w:rPr>
            </w:pPr>
            <w:r w:rsidRPr="00DC566D">
              <w:rPr>
                <w:b/>
                <w:sz w:val="20"/>
                <w:szCs w:val="20"/>
              </w:rPr>
              <w:t>20</w:t>
            </w:r>
          </w:p>
        </w:tc>
      </w:tr>
      <w:tr w:rsidR="00B401EE" w:rsidRPr="00DC566D" w14:paraId="7E836DBC"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D53719A" w14:textId="77777777" w:rsidR="00DC566D" w:rsidRPr="00DC566D" w:rsidRDefault="00DC566D" w:rsidP="00DC566D">
            <w:pPr>
              <w:spacing w:line="240" w:lineRule="auto"/>
              <w:ind w:firstLine="0"/>
              <w:jc w:val="right"/>
              <w:rPr>
                <w:bCs w:val="0"/>
                <w:sz w:val="20"/>
                <w:szCs w:val="20"/>
              </w:rPr>
            </w:pPr>
            <w:r w:rsidRPr="00DC566D">
              <w:rPr>
                <w:bCs w:val="0"/>
                <w:sz w:val="20"/>
                <w:szCs w:val="20"/>
              </w:rPr>
              <w:t>12</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3A0739"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33ED4D" w14:textId="11B90FA7" w:rsidR="00DC566D" w:rsidRPr="00DC566D" w:rsidRDefault="00DC566D" w:rsidP="00DC566D">
            <w:pPr>
              <w:spacing w:line="240" w:lineRule="auto"/>
              <w:ind w:firstLine="0"/>
              <w:jc w:val="left"/>
              <w:rPr>
                <w:bCs w:val="0"/>
                <w:sz w:val="20"/>
                <w:szCs w:val="20"/>
              </w:rPr>
            </w:pPr>
            <w:r w:rsidRPr="00DC566D">
              <w:rPr>
                <w:bCs w:val="0"/>
                <w:sz w:val="20"/>
                <w:szCs w:val="20"/>
              </w:rPr>
              <w:t>Концентрация объектов культурного наследия ед./га</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236368" w14:textId="77777777" w:rsidR="00DC566D" w:rsidRPr="00DC566D" w:rsidRDefault="00DC566D" w:rsidP="00DC566D">
            <w:pPr>
              <w:spacing w:line="240" w:lineRule="auto"/>
              <w:ind w:firstLine="0"/>
              <w:jc w:val="left"/>
              <w:rPr>
                <w:bCs w:val="0"/>
                <w:sz w:val="20"/>
                <w:szCs w:val="20"/>
              </w:rPr>
            </w:pPr>
            <w:proofErr w:type="gramStart"/>
            <w:r w:rsidRPr="00DC566D">
              <w:rPr>
                <w:bCs w:val="0"/>
                <w:sz w:val="20"/>
                <w:szCs w:val="20"/>
              </w:rPr>
              <w:t>&lt; 0</w:t>
            </w:r>
            <w:proofErr w:type="gramEnd"/>
            <w:r w:rsidRPr="00DC566D">
              <w:rPr>
                <w:bCs w:val="0"/>
                <w:sz w:val="20"/>
                <w:szCs w:val="20"/>
              </w:rPr>
              <w:t xml:space="preserve">,2 </w:t>
            </w:r>
            <w:proofErr w:type="spellStart"/>
            <w:r w:rsidRPr="00DC566D">
              <w:rPr>
                <w:bCs w:val="0"/>
                <w:sz w:val="20"/>
                <w:szCs w:val="20"/>
              </w:rPr>
              <w:t>ед</w:t>
            </w:r>
            <w:proofErr w:type="spellEnd"/>
            <w:r w:rsidRPr="00DC566D">
              <w:rPr>
                <w:bCs w:val="0"/>
                <w:sz w:val="20"/>
                <w:szCs w:val="20"/>
              </w:rPr>
              <w:t xml:space="preserve">/кв. км - 0; &gt;= 0,2 ед./кв. км - 1; &gt; 0,5 ед./кв. км - 2; &gt; 1,5 ед./кв. км - 3; &gt; 5 </w:t>
            </w:r>
            <w:proofErr w:type="spellStart"/>
            <w:r w:rsidRPr="00DC566D">
              <w:rPr>
                <w:bCs w:val="0"/>
                <w:sz w:val="20"/>
                <w:szCs w:val="20"/>
              </w:rPr>
              <w:t>ед</w:t>
            </w:r>
            <w:proofErr w:type="spellEnd"/>
            <w:r w:rsidRPr="00DC566D">
              <w:rPr>
                <w:bCs w:val="0"/>
                <w:sz w:val="20"/>
                <w:szCs w:val="20"/>
              </w:rPr>
              <w:t>/кв. км - 4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A99513" w14:textId="77777777" w:rsidR="00DC566D" w:rsidRPr="00DC566D" w:rsidRDefault="00DC566D" w:rsidP="00DC566D">
            <w:pPr>
              <w:spacing w:line="240" w:lineRule="auto"/>
              <w:ind w:firstLine="0"/>
              <w:jc w:val="right"/>
              <w:rPr>
                <w:bCs w:val="0"/>
                <w:sz w:val="20"/>
                <w:szCs w:val="20"/>
              </w:rPr>
            </w:pPr>
            <w:r w:rsidRPr="00DC566D">
              <w:rPr>
                <w:bCs w:val="0"/>
                <w:sz w:val="20"/>
                <w:szCs w:val="20"/>
              </w:rPr>
              <w:t>0,719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C8E35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C5D6CC" w14:textId="77777777" w:rsidR="00DC566D" w:rsidRPr="00DC566D" w:rsidRDefault="00DC566D" w:rsidP="00DC566D">
            <w:pPr>
              <w:spacing w:line="240" w:lineRule="auto"/>
              <w:ind w:firstLine="0"/>
              <w:jc w:val="right"/>
              <w:rPr>
                <w:bCs w:val="0"/>
                <w:sz w:val="20"/>
                <w:szCs w:val="20"/>
              </w:rPr>
            </w:pPr>
            <w:r w:rsidRPr="00DC566D">
              <w:rPr>
                <w:bCs w:val="0"/>
                <w:sz w:val="20"/>
                <w:szCs w:val="20"/>
              </w:rPr>
              <w:t>0,476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CE1C4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20F87C" w14:textId="77777777" w:rsidR="00DC566D" w:rsidRPr="00DC566D" w:rsidRDefault="00DC566D" w:rsidP="00DC566D">
            <w:pPr>
              <w:spacing w:line="240" w:lineRule="auto"/>
              <w:ind w:firstLine="0"/>
              <w:jc w:val="right"/>
              <w:rPr>
                <w:bCs w:val="0"/>
                <w:sz w:val="20"/>
                <w:szCs w:val="20"/>
              </w:rPr>
            </w:pPr>
            <w:r w:rsidRPr="00DC566D">
              <w:rPr>
                <w:bCs w:val="0"/>
                <w:sz w:val="20"/>
                <w:szCs w:val="20"/>
              </w:rPr>
              <w:t>0,977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E99B90"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01E071" w14:textId="77777777" w:rsidR="00DC566D" w:rsidRPr="00DC566D" w:rsidRDefault="00DC566D" w:rsidP="00DC566D">
            <w:pPr>
              <w:spacing w:line="240" w:lineRule="auto"/>
              <w:ind w:firstLine="0"/>
              <w:jc w:val="right"/>
              <w:rPr>
                <w:bCs w:val="0"/>
                <w:sz w:val="20"/>
                <w:szCs w:val="20"/>
              </w:rPr>
            </w:pPr>
            <w:r w:rsidRPr="00DC566D">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0C3613" w14:textId="77777777" w:rsidR="00DC566D" w:rsidRPr="00DC566D" w:rsidRDefault="00DC566D" w:rsidP="00DC566D">
            <w:pPr>
              <w:spacing w:line="240" w:lineRule="auto"/>
              <w:ind w:firstLine="0"/>
              <w:jc w:val="right"/>
              <w:rPr>
                <w:bCs w:val="0"/>
                <w:sz w:val="20"/>
                <w:szCs w:val="20"/>
              </w:rPr>
            </w:pPr>
          </w:p>
        </w:tc>
      </w:tr>
      <w:tr w:rsidR="00B401EE" w:rsidRPr="00DC566D" w14:paraId="36DA2CD3"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315C8A6" w14:textId="77777777" w:rsidR="00DC566D" w:rsidRPr="00DC566D" w:rsidRDefault="00DC566D" w:rsidP="00DC566D">
            <w:pPr>
              <w:spacing w:line="240" w:lineRule="auto"/>
              <w:ind w:firstLine="0"/>
              <w:jc w:val="right"/>
              <w:rPr>
                <w:bCs w:val="0"/>
                <w:sz w:val="20"/>
                <w:szCs w:val="20"/>
              </w:rPr>
            </w:pPr>
            <w:r w:rsidRPr="00DC566D">
              <w:rPr>
                <w:bCs w:val="0"/>
                <w:sz w:val="20"/>
                <w:szCs w:val="20"/>
              </w:rPr>
              <w:t>13</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BF4BD1"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CC5DA7"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объектов, включенных в список всемирного наследия ЮНЕСКО </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31A981"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Отсутствие - 0; 1 объект - 1; 2 и более объектов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40B1E7"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F59E18"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BEDAE2"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DFDF1E"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7F36F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6BD2D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8404F4"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BEDABB" w14:textId="77777777" w:rsidR="00DC566D" w:rsidRPr="00DC566D" w:rsidRDefault="00DC566D" w:rsidP="00DC566D">
            <w:pPr>
              <w:spacing w:line="240" w:lineRule="auto"/>
              <w:ind w:firstLine="0"/>
              <w:jc w:val="right"/>
              <w:rPr>
                <w:bCs w:val="0"/>
                <w:sz w:val="20"/>
                <w:szCs w:val="20"/>
              </w:rPr>
            </w:pPr>
          </w:p>
        </w:tc>
      </w:tr>
      <w:tr w:rsidR="00B401EE" w:rsidRPr="00DC566D" w14:paraId="12AD39E1"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AF65BEA" w14:textId="77777777" w:rsidR="00DC566D" w:rsidRPr="00DC566D" w:rsidRDefault="00DC566D" w:rsidP="00DC566D">
            <w:pPr>
              <w:spacing w:line="240" w:lineRule="auto"/>
              <w:ind w:firstLine="0"/>
              <w:jc w:val="right"/>
              <w:rPr>
                <w:bCs w:val="0"/>
                <w:sz w:val="20"/>
                <w:szCs w:val="20"/>
              </w:rPr>
            </w:pPr>
            <w:r w:rsidRPr="00DC566D">
              <w:rPr>
                <w:bCs w:val="0"/>
                <w:sz w:val="20"/>
                <w:szCs w:val="20"/>
              </w:rPr>
              <w:t>14</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3101DE"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215DD1" w14:textId="7EE1B79B" w:rsidR="00DC566D" w:rsidRPr="00DC566D" w:rsidRDefault="00DC566D" w:rsidP="00DC566D">
            <w:pPr>
              <w:spacing w:line="240" w:lineRule="auto"/>
              <w:ind w:firstLine="0"/>
              <w:jc w:val="left"/>
              <w:rPr>
                <w:bCs w:val="0"/>
                <w:sz w:val="20"/>
                <w:szCs w:val="20"/>
              </w:rPr>
            </w:pPr>
            <w:r w:rsidRPr="00DC566D">
              <w:rPr>
                <w:bCs w:val="0"/>
                <w:sz w:val="20"/>
                <w:szCs w:val="20"/>
              </w:rPr>
              <w:t>Наличие признанных архитектурных памятников</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18EF4C"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w:t>
            </w:r>
            <w:proofErr w:type="gramStart"/>
            <w:r w:rsidRPr="00DC566D">
              <w:rPr>
                <w:bCs w:val="0"/>
                <w:sz w:val="20"/>
                <w:szCs w:val="20"/>
              </w:rPr>
              <w:t>; Есть</w:t>
            </w:r>
            <w:proofErr w:type="gramEnd"/>
            <w:r w:rsidRPr="00DC566D">
              <w:rPr>
                <w:bCs w:val="0"/>
                <w:sz w:val="20"/>
                <w:szCs w:val="20"/>
              </w:rPr>
              <w:t xml:space="preserve"> - 1; Много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A0FE52"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493CBF"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AC44A1"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D194C6"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456A4A" w14:textId="77777777" w:rsidR="00DC566D" w:rsidRPr="00DC566D" w:rsidRDefault="00DC566D" w:rsidP="00DC566D">
            <w:pPr>
              <w:spacing w:line="240" w:lineRule="auto"/>
              <w:ind w:firstLine="0"/>
              <w:jc w:val="left"/>
              <w:rPr>
                <w:bCs w:val="0"/>
                <w:sz w:val="20"/>
                <w:szCs w:val="20"/>
              </w:rPr>
            </w:pPr>
            <w:r w:rsidRPr="00DC566D">
              <w:rPr>
                <w:bCs w:val="0"/>
                <w:sz w:val="20"/>
                <w:szCs w:val="20"/>
              </w:rPr>
              <w:t>много</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0B642F"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0F4DF7"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2EF657" w14:textId="77777777" w:rsidR="00DC566D" w:rsidRPr="00DC566D" w:rsidRDefault="00DC566D" w:rsidP="00DC566D">
            <w:pPr>
              <w:spacing w:line="240" w:lineRule="auto"/>
              <w:ind w:firstLine="0"/>
              <w:jc w:val="right"/>
              <w:rPr>
                <w:bCs w:val="0"/>
                <w:sz w:val="20"/>
                <w:szCs w:val="20"/>
              </w:rPr>
            </w:pPr>
          </w:p>
        </w:tc>
      </w:tr>
      <w:tr w:rsidR="00B401EE" w:rsidRPr="00DC566D" w14:paraId="3F154157"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A923127" w14:textId="77777777" w:rsidR="00DC566D" w:rsidRPr="00DC566D" w:rsidRDefault="00DC566D" w:rsidP="00DC566D">
            <w:pPr>
              <w:spacing w:line="240" w:lineRule="auto"/>
              <w:ind w:firstLine="0"/>
              <w:jc w:val="right"/>
              <w:rPr>
                <w:bCs w:val="0"/>
                <w:sz w:val="20"/>
                <w:szCs w:val="20"/>
              </w:rPr>
            </w:pPr>
            <w:r w:rsidRPr="00DC566D">
              <w:rPr>
                <w:bCs w:val="0"/>
                <w:sz w:val="20"/>
                <w:szCs w:val="20"/>
              </w:rPr>
              <w:t>15</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74526C"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8AEE5A" w14:textId="5E7A3B42" w:rsidR="00DC566D" w:rsidRPr="00DC566D" w:rsidRDefault="00DC566D" w:rsidP="00DC566D">
            <w:pPr>
              <w:spacing w:line="240" w:lineRule="auto"/>
              <w:ind w:firstLine="0"/>
              <w:jc w:val="left"/>
              <w:rPr>
                <w:bCs w:val="0"/>
                <w:sz w:val="20"/>
                <w:szCs w:val="20"/>
              </w:rPr>
            </w:pPr>
            <w:r w:rsidRPr="00DC566D">
              <w:rPr>
                <w:bCs w:val="0"/>
                <w:sz w:val="20"/>
                <w:szCs w:val="20"/>
              </w:rPr>
              <w:t xml:space="preserve">Количество поисковых запросов, связанных с городом (27.11.2025 –27.12.2025) </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E6A294" w14:textId="77777777" w:rsidR="00DC566D" w:rsidRPr="00DC566D" w:rsidRDefault="00DC566D" w:rsidP="00DC566D">
            <w:pPr>
              <w:spacing w:line="240" w:lineRule="auto"/>
              <w:ind w:firstLine="0"/>
              <w:jc w:val="left"/>
              <w:rPr>
                <w:bCs w:val="0"/>
                <w:sz w:val="20"/>
                <w:szCs w:val="20"/>
              </w:rPr>
            </w:pPr>
            <w:proofErr w:type="gramStart"/>
            <w:r w:rsidRPr="00DC566D">
              <w:rPr>
                <w:bCs w:val="0"/>
                <w:sz w:val="20"/>
                <w:szCs w:val="20"/>
              </w:rPr>
              <w:t>&lt; 300,000</w:t>
            </w:r>
            <w:proofErr w:type="gramEnd"/>
            <w:r w:rsidRPr="00DC566D">
              <w:rPr>
                <w:bCs w:val="0"/>
                <w:sz w:val="20"/>
                <w:szCs w:val="20"/>
              </w:rPr>
              <w:t xml:space="preserve"> - 0; 300,000-500,000 - 1; &gt; 500,000 - 2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F7BDDD" w14:textId="77777777" w:rsidR="00DC566D" w:rsidRPr="00DC566D" w:rsidRDefault="00DC566D" w:rsidP="00DC566D">
            <w:pPr>
              <w:spacing w:line="240" w:lineRule="auto"/>
              <w:ind w:firstLine="0"/>
              <w:jc w:val="left"/>
              <w:rPr>
                <w:bCs w:val="0"/>
                <w:sz w:val="20"/>
                <w:szCs w:val="20"/>
              </w:rPr>
            </w:pPr>
            <w:r w:rsidRPr="00DC566D">
              <w:rPr>
                <w:bCs w:val="0"/>
                <w:sz w:val="20"/>
                <w:szCs w:val="20"/>
              </w:rPr>
              <w:t>2 911 895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3BA6AA"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75D0BA" w14:textId="77777777" w:rsidR="00DC566D" w:rsidRPr="00DC566D" w:rsidRDefault="00DC566D" w:rsidP="00DC566D">
            <w:pPr>
              <w:spacing w:line="240" w:lineRule="auto"/>
              <w:ind w:firstLine="0"/>
              <w:jc w:val="right"/>
              <w:rPr>
                <w:bCs w:val="0"/>
                <w:sz w:val="20"/>
                <w:szCs w:val="20"/>
              </w:rPr>
            </w:pPr>
            <w:r w:rsidRPr="00DC566D">
              <w:rPr>
                <w:bCs w:val="0"/>
                <w:sz w:val="20"/>
                <w:szCs w:val="20"/>
              </w:rPr>
              <w:t>662572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D54AE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A7903C" w14:textId="77777777" w:rsidR="00DC566D" w:rsidRPr="00DC566D" w:rsidRDefault="00DC566D" w:rsidP="00DC566D">
            <w:pPr>
              <w:spacing w:line="240" w:lineRule="auto"/>
              <w:ind w:firstLine="0"/>
              <w:jc w:val="left"/>
              <w:rPr>
                <w:bCs w:val="0"/>
                <w:sz w:val="20"/>
                <w:szCs w:val="20"/>
              </w:rPr>
            </w:pPr>
            <w:r w:rsidRPr="00DC566D">
              <w:rPr>
                <w:bCs w:val="0"/>
                <w:sz w:val="20"/>
                <w:szCs w:val="20"/>
              </w:rPr>
              <w:t>14 157 984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54FB21"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32F6B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2F4FCC" w14:textId="77777777" w:rsidR="00DC566D" w:rsidRPr="00DC566D" w:rsidRDefault="00DC566D" w:rsidP="00DC566D">
            <w:pPr>
              <w:spacing w:line="240" w:lineRule="auto"/>
              <w:ind w:firstLine="0"/>
              <w:jc w:val="right"/>
              <w:rPr>
                <w:bCs w:val="0"/>
                <w:sz w:val="20"/>
                <w:szCs w:val="20"/>
              </w:rPr>
            </w:pPr>
          </w:p>
        </w:tc>
      </w:tr>
      <w:tr w:rsidR="00B401EE" w:rsidRPr="00DC566D" w14:paraId="22E21093" w14:textId="77777777" w:rsidTr="00B401EE">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D7886BD" w14:textId="77777777" w:rsidR="00DC566D" w:rsidRPr="00DC566D" w:rsidRDefault="00DC566D" w:rsidP="00DC566D">
            <w:pPr>
              <w:spacing w:line="240" w:lineRule="auto"/>
              <w:ind w:firstLine="0"/>
              <w:jc w:val="right"/>
              <w:rPr>
                <w:bCs w:val="0"/>
                <w:sz w:val="20"/>
                <w:szCs w:val="20"/>
              </w:rPr>
            </w:pPr>
            <w:r w:rsidRPr="00DC566D">
              <w:rPr>
                <w:bCs w:val="0"/>
                <w:sz w:val="20"/>
                <w:szCs w:val="20"/>
              </w:rPr>
              <w:t>16</w:t>
            </w:r>
          </w:p>
        </w:tc>
        <w:tc>
          <w:tcPr>
            <w:tcW w:w="11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D5DC3A" w14:textId="77777777" w:rsidR="00DC566D" w:rsidRPr="00DC566D" w:rsidRDefault="00DC566D" w:rsidP="00DC566D">
            <w:pPr>
              <w:spacing w:line="240" w:lineRule="auto"/>
              <w:ind w:firstLine="0"/>
              <w:jc w:val="right"/>
              <w:rPr>
                <w:bCs w:val="0"/>
                <w:sz w:val="20"/>
                <w:szCs w:val="20"/>
              </w:rPr>
            </w:pPr>
          </w:p>
        </w:tc>
        <w:tc>
          <w:tcPr>
            <w:tcW w:w="19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6E4F33" w14:textId="62421599"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экспозиций, </w:t>
            </w:r>
            <w:proofErr w:type="spellStart"/>
            <w:r w:rsidRPr="00DC566D">
              <w:rPr>
                <w:bCs w:val="0"/>
                <w:sz w:val="20"/>
                <w:szCs w:val="20"/>
              </w:rPr>
              <w:t>посвящ</w:t>
            </w:r>
            <w:proofErr w:type="spellEnd"/>
            <w:r w:rsidR="00B401EE">
              <w:rPr>
                <w:bCs w:val="0"/>
                <w:sz w:val="20"/>
                <w:szCs w:val="20"/>
              </w:rPr>
              <w:t>.</w:t>
            </w:r>
            <w:r w:rsidRPr="00DC566D">
              <w:rPr>
                <w:bCs w:val="0"/>
                <w:sz w:val="20"/>
                <w:szCs w:val="20"/>
              </w:rPr>
              <w:t xml:space="preserve"> важным историческим </w:t>
            </w:r>
            <w:proofErr w:type="spellStart"/>
            <w:proofErr w:type="gramStart"/>
            <w:r w:rsidRPr="00DC566D">
              <w:rPr>
                <w:bCs w:val="0"/>
                <w:sz w:val="20"/>
                <w:szCs w:val="20"/>
              </w:rPr>
              <w:t>событиям</w:t>
            </w:r>
            <w:r w:rsidR="00B401EE">
              <w:rPr>
                <w:bCs w:val="0"/>
                <w:sz w:val="20"/>
                <w:szCs w:val="20"/>
              </w:rPr>
              <w:t>,</w:t>
            </w:r>
            <w:r w:rsidRPr="00DC566D">
              <w:rPr>
                <w:bCs w:val="0"/>
                <w:sz w:val="20"/>
                <w:szCs w:val="20"/>
              </w:rPr>
              <w:t>выдающимся</w:t>
            </w:r>
            <w:proofErr w:type="spellEnd"/>
            <w:proofErr w:type="gramEnd"/>
            <w:r w:rsidRPr="00DC566D">
              <w:rPr>
                <w:bCs w:val="0"/>
                <w:sz w:val="20"/>
                <w:szCs w:val="20"/>
              </w:rPr>
              <w:t xml:space="preserve"> личностям </w:t>
            </w:r>
          </w:p>
        </w:tc>
        <w:tc>
          <w:tcPr>
            <w:tcW w:w="120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E11EDC"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w:t>
            </w:r>
            <w:proofErr w:type="gramStart"/>
            <w:r w:rsidRPr="00DC566D">
              <w:rPr>
                <w:bCs w:val="0"/>
                <w:sz w:val="20"/>
                <w:szCs w:val="20"/>
              </w:rPr>
              <w:t>; Есть</w:t>
            </w:r>
            <w:proofErr w:type="gramEnd"/>
            <w:r w:rsidRPr="00DC566D">
              <w:rPr>
                <w:bCs w:val="0"/>
                <w:sz w:val="20"/>
                <w:szCs w:val="20"/>
              </w:rPr>
              <w:t xml:space="preserve"> - 1; Разные экспозиции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69B4C3"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488AA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FD4059"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9AA25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540316" w14:textId="77777777" w:rsidR="00DC566D" w:rsidRPr="00DC566D" w:rsidRDefault="00DC566D" w:rsidP="00DC566D">
            <w:pPr>
              <w:spacing w:line="240" w:lineRule="auto"/>
              <w:ind w:firstLine="0"/>
              <w:jc w:val="left"/>
              <w:rPr>
                <w:bCs w:val="0"/>
                <w:sz w:val="20"/>
                <w:szCs w:val="20"/>
              </w:rPr>
            </w:pPr>
            <w:r w:rsidRPr="00DC566D">
              <w:rPr>
                <w:bCs w:val="0"/>
                <w:sz w:val="20"/>
                <w:szCs w:val="20"/>
              </w:rPr>
              <w:t>разные экспозиции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071E09"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181E3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4B900D" w14:textId="77777777" w:rsidR="00DC566D" w:rsidRPr="00DC566D" w:rsidRDefault="00DC566D" w:rsidP="00DC566D">
            <w:pPr>
              <w:spacing w:line="240" w:lineRule="auto"/>
              <w:ind w:firstLine="0"/>
              <w:jc w:val="right"/>
              <w:rPr>
                <w:bCs w:val="0"/>
                <w:sz w:val="20"/>
                <w:szCs w:val="20"/>
              </w:rPr>
            </w:pPr>
          </w:p>
        </w:tc>
      </w:tr>
    </w:tbl>
    <w:p w14:paraId="370CF6DC" w14:textId="13CD1AAB" w:rsidR="00272C21" w:rsidRDefault="00272C21" w:rsidP="00151378">
      <w:pPr>
        <w:ind w:firstLine="0"/>
        <w:jc w:val="right"/>
      </w:pPr>
      <w:r>
        <w:lastRenderedPageBreak/>
        <w:t>Продолжение т</w:t>
      </w:r>
      <w:r w:rsidRPr="000F12CF">
        <w:t>аблиц</w:t>
      </w:r>
      <w:r>
        <w:t>ы 2</w:t>
      </w:r>
    </w:p>
    <w:tbl>
      <w:tblPr>
        <w:tblW w:w="9339" w:type="dxa"/>
        <w:tblLayout w:type="fixed"/>
        <w:tblCellMar>
          <w:left w:w="0" w:type="dxa"/>
          <w:right w:w="0" w:type="dxa"/>
        </w:tblCellMar>
        <w:tblLook w:val="04A0" w:firstRow="1" w:lastRow="0" w:firstColumn="1" w:lastColumn="0" w:noHBand="0" w:noVBand="1"/>
      </w:tblPr>
      <w:tblGrid>
        <w:gridCol w:w="259"/>
        <w:gridCol w:w="1147"/>
        <w:gridCol w:w="2354"/>
        <w:gridCol w:w="1477"/>
        <w:gridCol w:w="592"/>
        <w:gridCol w:w="175"/>
        <w:gridCol w:w="1190"/>
        <w:gridCol w:w="260"/>
        <w:gridCol w:w="1190"/>
        <w:gridCol w:w="260"/>
        <w:gridCol w:w="175"/>
        <w:gridCol w:w="260"/>
      </w:tblGrid>
      <w:tr w:rsidR="00DC566D" w:rsidRPr="00DC566D" w14:paraId="5CA1D1C5"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5A2A6AD" w14:textId="77777777" w:rsidR="00DC566D" w:rsidRPr="00DC566D" w:rsidRDefault="00DC566D" w:rsidP="00DC566D">
            <w:pPr>
              <w:spacing w:line="240" w:lineRule="auto"/>
              <w:ind w:firstLine="0"/>
              <w:jc w:val="right"/>
              <w:rPr>
                <w:bCs w:val="0"/>
                <w:sz w:val="20"/>
                <w:szCs w:val="20"/>
              </w:rPr>
            </w:pPr>
            <w:r w:rsidRPr="00DC566D">
              <w:rPr>
                <w:bCs w:val="0"/>
                <w:sz w:val="20"/>
                <w:szCs w:val="20"/>
              </w:rPr>
              <w:t>17</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E11B6E"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E629F8"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образовательных программ и экскурсий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E4F539"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 Выполнено более 1 пункта - 1</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A05549"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4</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F4B998"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80E198"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5</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5B7B48"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9544C3"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5</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7BAAE2"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5762DD"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788C0E" w14:textId="77777777" w:rsidR="00DC566D" w:rsidRPr="00DC566D" w:rsidRDefault="00DC566D" w:rsidP="00DC566D">
            <w:pPr>
              <w:spacing w:line="240" w:lineRule="auto"/>
              <w:ind w:firstLine="0"/>
              <w:jc w:val="right"/>
              <w:rPr>
                <w:bCs w:val="0"/>
                <w:sz w:val="20"/>
                <w:szCs w:val="20"/>
              </w:rPr>
            </w:pPr>
          </w:p>
        </w:tc>
      </w:tr>
      <w:tr w:rsidR="00DC566D" w:rsidRPr="00DC566D" w14:paraId="1A06B970"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6F966DB" w14:textId="77777777" w:rsidR="00DC566D" w:rsidRPr="00DC566D" w:rsidRDefault="00DC566D" w:rsidP="00DC566D">
            <w:pPr>
              <w:spacing w:line="240" w:lineRule="auto"/>
              <w:ind w:firstLine="0"/>
              <w:jc w:val="right"/>
              <w:rPr>
                <w:bCs w:val="0"/>
                <w:sz w:val="20"/>
                <w:szCs w:val="20"/>
              </w:rPr>
            </w:pPr>
            <w:r w:rsidRPr="00DC566D">
              <w:rPr>
                <w:bCs w:val="0"/>
                <w:sz w:val="20"/>
                <w:szCs w:val="20"/>
              </w:rPr>
              <w:t>18</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EBB5CD"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AA55EF"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Разнообразие природных объектов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AF9135" w14:textId="77777777" w:rsidR="00DC566D" w:rsidRPr="00DC566D" w:rsidRDefault="00DC566D" w:rsidP="00DC566D">
            <w:pPr>
              <w:spacing w:line="240" w:lineRule="auto"/>
              <w:ind w:firstLine="0"/>
              <w:jc w:val="left"/>
              <w:rPr>
                <w:bCs w:val="0"/>
                <w:sz w:val="20"/>
                <w:szCs w:val="20"/>
              </w:rPr>
            </w:pPr>
            <w:r w:rsidRPr="00DC566D">
              <w:rPr>
                <w:bCs w:val="0"/>
                <w:sz w:val="20"/>
                <w:szCs w:val="20"/>
              </w:rPr>
              <w:t>Низкое - 0; Среднее - 1; Высокое - 2</w:t>
            </w:r>
            <w:proofErr w:type="gramStart"/>
            <w:r w:rsidRPr="00DC566D">
              <w:rPr>
                <w:bCs w:val="0"/>
                <w:sz w:val="20"/>
                <w:szCs w:val="20"/>
              </w:rPr>
              <w:t>; Очень</w:t>
            </w:r>
            <w:proofErr w:type="gramEnd"/>
            <w:r w:rsidRPr="00DC566D">
              <w:rPr>
                <w:bCs w:val="0"/>
                <w:sz w:val="20"/>
                <w:szCs w:val="20"/>
              </w:rPr>
              <w:t xml:space="preserve"> высокое - 3</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280DD" w14:textId="77777777" w:rsidR="00DC566D" w:rsidRPr="00DC566D" w:rsidRDefault="00DC566D" w:rsidP="00DC566D">
            <w:pPr>
              <w:spacing w:line="240" w:lineRule="auto"/>
              <w:ind w:firstLine="0"/>
              <w:jc w:val="left"/>
              <w:rPr>
                <w:bCs w:val="0"/>
                <w:sz w:val="20"/>
                <w:szCs w:val="20"/>
              </w:rPr>
            </w:pPr>
            <w:r w:rsidRPr="00DC566D">
              <w:rPr>
                <w:bCs w:val="0"/>
                <w:sz w:val="20"/>
                <w:szCs w:val="20"/>
              </w:rPr>
              <w:t>среднее</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F65342"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E4F4EC" w14:textId="77777777" w:rsidR="00DC566D" w:rsidRPr="00DC566D" w:rsidRDefault="00DC566D" w:rsidP="00DC566D">
            <w:pPr>
              <w:spacing w:line="240" w:lineRule="auto"/>
              <w:ind w:firstLine="0"/>
              <w:jc w:val="left"/>
              <w:rPr>
                <w:bCs w:val="0"/>
                <w:sz w:val="20"/>
                <w:szCs w:val="20"/>
              </w:rPr>
            </w:pPr>
            <w:r w:rsidRPr="00DC566D">
              <w:rPr>
                <w:bCs w:val="0"/>
                <w:sz w:val="20"/>
                <w:szCs w:val="20"/>
              </w:rPr>
              <w:t>среднее</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94FBCA"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8C708A"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высокое</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C6373A"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415E6C"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D03179" w14:textId="77777777" w:rsidR="00DC566D" w:rsidRPr="00DC566D" w:rsidRDefault="00DC566D" w:rsidP="00DC566D">
            <w:pPr>
              <w:spacing w:line="240" w:lineRule="auto"/>
              <w:ind w:firstLine="0"/>
              <w:jc w:val="right"/>
              <w:rPr>
                <w:bCs w:val="0"/>
                <w:sz w:val="20"/>
                <w:szCs w:val="20"/>
              </w:rPr>
            </w:pPr>
          </w:p>
        </w:tc>
      </w:tr>
      <w:tr w:rsidR="00DC566D" w:rsidRPr="00DC566D" w14:paraId="17EAF573"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F04C64C" w14:textId="77777777" w:rsidR="00DC566D" w:rsidRPr="00DC566D" w:rsidRDefault="00DC566D" w:rsidP="00DC566D">
            <w:pPr>
              <w:spacing w:line="240" w:lineRule="auto"/>
              <w:ind w:firstLine="0"/>
              <w:jc w:val="right"/>
              <w:rPr>
                <w:bCs w:val="0"/>
                <w:sz w:val="20"/>
                <w:szCs w:val="20"/>
              </w:rPr>
            </w:pPr>
            <w:r w:rsidRPr="00DC566D">
              <w:rPr>
                <w:bCs w:val="0"/>
                <w:sz w:val="20"/>
                <w:szCs w:val="20"/>
              </w:rPr>
              <w:t>19</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380576"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364E05" w14:textId="77777777" w:rsidR="00DC566D" w:rsidRPr="00DC566D" w:rsidRDefault="00DC566D" w:rsidP="00DC566D">
            <w:pPr>
              <w:spacing w:line="240" w:lineRule="auto"/>
              <w:ind w:firstLine="0"/>
              <w:jc w:val="left"/>
              <w:rPr>
                <w:bCs w:val="0"/>
                <w:sz w:val="20"/>
                <w:szCs w:val="20"/>
              </w:rPr>
            </w:pPr>
            <w:r w:rsidRPr="00DC566D">
              <w:rPr>
                <w:bCs w:val="0"/>
                <w:sz w:val="20"/>
                <w:szCs w:val="20"/>
              </w:rPr>
              <w:t>Благоприятные климатические условия (количество солнечных дней в году, средняя температура в туристический сезон, количество осадков)</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5BDA99" w14:textId="77777777" w:rsidR="00DC566D" w:rsidRPr="00DC566D" w:rsidRDefault="00DC566D" w:rsidP="00DC566D">
            <w:pPr>
              <w:spacing w:line="240" w:lineRule="auto"/>
              <w:ind w:firstLine="0"/>
              <w:jc w:val="left"/>
              <w:rPr>
                <w:bCs w:val="0"/>
                <w:sz w:val="20"/>
                <w:szCs w:val="20"/>
              </w:rPr>
            </w:pPr>
            <w:r w:rsidRPr="00DC566D">
              <w:rPr>
                <w:bCs w:val="0"/>
                <w:sz w:val="20"/>
                <w:szCs w:val="20"/>
              </w:rPr>
              <w:t>Неблагоприятные - 0; Средние - 1; Благоприятные - 2</w:t>
            </w:r>
            <w:proofErr w:type="gramStart"/>
            <w:r w:rsidRPr="00DC566D">
              <w:rPr>
                <w:bCs w:val="0"/>
                <w:sz w:val="20"/>
                <w:szCs w:val="20"/>
              </w:rPr>
              <w:t>; Очень</w:t>
            </w:r>
            <w:proofErr w:type="gramEnd"/>
            <w:r w:rsidRPr="00DC566D">
              <w:rPr>
                <w:bCs w:val="0"/>
                <w:sz w:val="20"/>
                <w:szCs w:val="20"/>
              </w:rPr>
              <w:t xml:space="preserve"> благоприятные - 3</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DE160B" w14:textId="77777777" w:rsidR="00DC566D" w:rsidRPr="00DC566D" w:rsidRDefault="00DC566D" w:rsidP="00DC566D">
            <w:pPr>
              <w:spacing w:line="240" w:lineRule="auto"/>
              <w:ind w:firstLine="0"/>
              <w:jc w:val="left"/>
              <w:rPr>
                <w:bCs w:val="0"/>
                <w:sz w:val="20"/>
                <w:szCs w:val="20"/>
              </w:rPr>
            </w:pPr>
            <w:r w:rsidRPr="00DC566D">
              <w:rPr>
                <w:bCs w:val="0"/>
                <w:sz w:val="20"/>
                <w:szCs w:val="20"/>
              </w:rPr>
              <w:t>средние</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008495"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EB00C7" w14:textId="77777777" w:rsidR="00DC566D" w:rsidRPr="00DC566D" w:rsidRDefault="00DC566D" w:rsidP="00DC566D">
            <w:pPr>
              <w:spacing w:line="240" w:lineRule="auto"/>
              <w:ind w:firstLine="0"/>
              <w:jc w:val="left"/>
              <w:rPr>
                <w:bCs w:val="0"/>
                <w:sz w:val="20"/>
                <w:szCs w:val="20"/>
              </w:rPr>
            </w:pPr>
            <w:r w:rsidRPr="00DC566D">
              <w:rPr>
                <w:bCs w:val="0"/>
                <w:sz w:val="20"/>
                <w:szCs w:val="20"/>
              </w:rPr>
              <w:t>благоприятные</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89920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B51307" w14:textId="77777777" w:rsidR="00DC566D" w:rsidRPr="00DC566D" w:rsidRDefault="00DC566D" w:rsidP="00DC566D">
            <w:pPr>
              <w:spacing w:line="240" w:lineRule="auto"/>
              <w:ind w:firstLine="0"/>
              <w:jc w:val="left"/>
              <w:rPr>
                <w:bCs w:val="0"/>
                <w:sz w:val="20"/>
                <w:szCs w:val="20"/>
              </w:rPr>
            </w:pPr>
            <w:r w:rsidRPr="00DC566D">
              <w:rPr>
                <w:bCs w:val="0"/>
                <w:sz w:val="20"/>
                <w:szCs w:val="20"/>
              </w:rPr>
              <w:t>благоприятные</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A7DBC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A6E172"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2393D4" w14:textId="77777777" w:rsidR="00DC566D" w:rsidRPr="00DC566D" w:rsidRDefault="00DC566D" w:rsidP="00DC566D">
            <w:pPr>
              <w:spacing w:line="240" w:lineRule="auto"/>
              <w:ind w:firstLine="0"/>
              <w:jc w:val="right"/>
              <w:rPr>
                <w:bCs w:val="0"/>
                <w:sz w:val="20"/>
                <w:szCs w:val="20"/>
              </w:rPr>
            </w:pPr>
          </w:p>
        </w:tc>
      </w:tr>
      <w:tr w:rsidR="00DC566D" w:rsidRPr="00DC566D" w14:paraId="4A225003"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BD6F08E" w14:textId="77777777" w:rsidR="00DC566D" w:rsidRPr="00DC566D" w:rsidRDefault="00DC566D" w:rsidP="00DC566D">
            <w:pPr>
              <w:spacing w:line="240" w:lineRule="auto"/>
              <w:ind w:firstLine="0"/>
              <w:jc w:val="right"/>
              <w:rPr>
                <w:bCs w:val="0"/>
                <w:sz w:val="20"/>
                <w:szCs w:val="20"/>
              </w:rPr>
            </w:pPr>
            <w:r w:rsidRPr="00DC566D">
              <w:rPr>
                <w:bCs w:val="0"/>
                <w:sz w:val="20"/>
                <w:szCs w:val="20"/>
              </w:rPr>
              <w:t>20</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D73EC4"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8FD479"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охраняемых природных территорий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D6F5C2"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w:t>
            </w:r>
            <w:proofErr w:type="gramStart"/>
            <w:r w:rsidRPr="00DC566D">
              <w:rPr>
                <w:bCs w:val="0"/>
                <w:sz w:val="20"/>
                <w:szCs w:val="20"/>
              </w:rPr>
              <w:t>; Есть</w:t>
            </w:r>
            <w:proofErr w:type="gramEnd"/>
            <w:r w:rsidRPr="00DC566D">
              <w:rPr>
                <w:bCs w:val="0"/>
                <w:sz w:val="20"/>
                <w:szCs w:val="20"/>
              </w:rPr>
              <w:t xml:space="preserve"> - 1</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9ED81C"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D592B3"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699F6A"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157CCE"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618F66"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C72E79"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4EB072"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D3F31C" w14:textId="77777777" w:rsidR="00DC566D" w:rsidRPr="00DC566D" w:rsidRDefault="00DC566D" w:rsidP="00DC566D">
            <w:pPr>
              <w:spacing w:line="240" w:lineRule="auto"/>
              <w:ind w:firstLine="0"/>
              <w:jc w:val="right"/>
              <w:rPr>
                <w:bCs w:val="0"/>
                <w:sz w:val="20"/>
                <w:szCs w:val="20"/>
              </w:rPr>
            </w:pPr>
          </w:p>
        </w:tc>
      </w:tr>
      <w:tr w:rsidR="00DC566D" w:rsidRPr="00DC566D" w14:paraId="0EE26CA7"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16470F0" w14:textId="77777777" w:rsidR="00DC566D" w:rsidRPr="00DC566D" w:rsidRDefault="00DC566D" w:rsidP="00DC566D">
            <w:pPr>
              <w:spacing w:line="240" w:lineRule="auto"/>
              <w:ind w:firstLine="0"/>
              <w:jc w:val="right"/>
              <w:rPr>
                <w:bCs w:val="0"/>
                <w:sz w:val="20"/>
                <w:szCs w:val="20"/>
              </w:rPr>
            </w:pPr>
            <w:r w:rsidRPr="00DC566D">
              <w:rPr>
                <w:bCs w:val="0"/>
                <w:sz w:val="20"/>
                <w:szCs w:val="20"/>
              </w:rPr>
              <w:t>21</w:t>
            </w:r>
          </w:p>
        </w:tc>
        <w:tc>
          <w:tcPr>
            <w:tcW w:w="114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54D659B" w14:textId="77777777" w:rsidR="00DC566D" w:rsidRPr="00DC566D" w:rsidRDefault="00DC566D" w:rsidP="00DC566D">
            <w:pPr>
              <w:spacing w:line="240" w:lineRule="auto"/>
              <w:ind w:firstLine="0"/>
              <w:jc w:val="left"/>
              <w:rPr>
                <w:b/>
                <w:sz w:val="20"/>
                <w:szCs w:val="20"/>
              </w:rPr>
            </w:pPr>
            <w:r w:rsidRPr="00DC566D">
              <w:rPr>
                <w:b/>
                <w:sz w:val="20"/>
                <w:szCs w:val="20"/>
              </w:rPr>
              <w:t>ИТОГО по категории "Культурно-историческая и природная ценность"</w:t>
            </w:r>
          </w:p>
        </w:tc>
        <w:tc>
          <w:tcPr>
            <w:tcW w:w="235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53FAA8D" w14:textId="77777777" w:rsidR="00DC566D" w:rsidRPr="00DC566D" w:rsidRDefault="00DC566D" w:rsidP="00DC566D">
            <w:pPr>
              <w:spacing w:line="240" w:lineRule="auto"/>
              <w:ind w:firstLine="0"/>
              <w:jc w:val="left"/>
              <w:rPr>
                <w:b/>
                <w:sz w:val="20"/>
                <w:szCs w:val="20"/>
              </w:rPr>
            </w:pPr>
          </w:p>
        </w:tc>
        <w:tc>
          <w:tcPr>
            <w:tcW w:w="147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67EA264" w14:textId="77777777" w:rsidR="00DC566D" w:rsidRPr="00DC566D" w:rsidRDefault="00DC566D" w:rsidP="00DC566D">
            <w:pPr>
              <w:spacing w:line="240" w:lineRule="auto"/>
              <w:ind w:firstLine="0"/>
              <w:jc w:val="left"/>
              <w:rPr>
                <w:bCs w:val="0"/>
                <w:sz w:val="20"/>
                <w:szCs w:val="20"/>
              </w:rPr>
            </w:pPr>
          </w:p>
        </w:tc>
        <w:tc>
          <w:tcPr>
            <w:tcW w:w="59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3288E87" w14:textId="77777777" w:rsidR="00DC566D" w:rsidRPr="00DC566D" w:rsidRDefault="00DC566D" w:rsidP="00DC566D">
            <w:pPr>
              <w:spacing w:line="240" w:lineRule="auto"/>
              <w:ind w:firstLine="0"/>
              <w:jc w:val="left"/>
              <w:rPr>
                <w:bCs w:val="0"/>
                <w:sz w:val="20"/>
                <w:szCs w:val="20"/>
              </w:rPr>
            </w:pPr>
          </w:p>
        </w:tc>
        <w:tc>
          <w:tcPr>
            <w:tcW w:w="175"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5F08D5D" w14:textId="77777777" w:rsidR="00DC566D" w:rsidRPr="00DC566D" w:rsidRDefault="00DC566D" w:rsidP="00DC566D">
            <w:pPr>
              <w:spacing w:line="240" w:lineRule="auto"/>
              <w:ind w:firstLine="0"/>
              <w:jc w:val="right"/>
              <w:rPr>
                <w:b/>
                <w:sz w:val="20"/>
                <w:szCs w:val="20"/>
              </w:rPr>
            </w:pPr>
            <w:r w:rsidRPr="00DC566D">
              <w:rPr>
                <w:b/>
                <w:sz w:val="20"/>
                <w:szCs w:val="20"/>
              </w:rPr>
              <w:t>9</w:t>
            </w:r>
          </w:p>
        </w:tc>
        <w:tc>
          <w:tcPr>
            <w:tcW w:w="11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86BE4BA" w14:textId="77777777" w:rsidR="00DC566D" w:rsidRPr="00DC566D" w:rsidRDefault="00DC566D" w:rsidP="00DC566D">
            <w:pPr>
              <w:spacing w:line="240" w:lineRule="auto"/>
              <w:ind w:firstLine="0"/>
              <w:jc w:val="right"/>
              <w:rPr>
                <w:b/>
                <w:sz w:val="20"/>
                <w:szCs w:val="20"/>
              </w:rPr>
            </w:pPr>
          </w:p>
        </w:tc>
        <w:tc>
          <w:tcPr>
            <w:tcW w:w="26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E329965" w14:textId="77777777" w:rsidR="00DC566D" w:rsidRPr="00DC566D" w:rsidRDefault="00DC566D" w:rsidP="00DC566D">
            <w:pPr>
              <w:spacing w:line="240" w:lineRule="auto"/>
              <w:ind w:firstLine="0"/>
              <w:jc w:val="right"/>
              <w:rPr>
                <w:b/>
                <w:sz w:val="20"/>
                <w:szCs w:val="20"/>
              </w:rPr>
            </w:pPr>
            <w:r w:rsidRPr="00DC566D">
              <w:rPr>
                <w:b/>
                <w:sz w:val="20"/>
                <w:szCs w:val="20"/>
              </w:rPr>
              <w:t>10</w:t>
            </w:r>
          </w:p>
        </w:tc>
        <w:tc>
          <w:tcPr>
            <w:tcW w:w="11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633B220" w14:textId="77777777" w:rsidR="00DC566D" w:rsidRPr="00DC566D" w:rsidRDefault="00DC566D" w:rsidP="00DC566D">
            <w:pPr>
              <w:spacing w:line="240" w:lineRule="auto"/>
              <w:ind w:firstLine="0"/>
              <w:jc w:val="right"/>
              <w:rPr>
                <w:b/>
                <w:sz w:val="20"/>
                <w:szCs w:val="20"/>
              </w:rPr>
            </w:pPr>
          </w:p>
        </w:tc>
        <w:tc>
          <w:tcPr>
            <w:tcW w:w="26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84547F9" w14:textId="77777777" w:rsidR="00DC566D" w:rsidRPr="00DC566D" w:rsidRDefault="00DC566D" w:rsidP="00DC566D">
            <w:pPr>
              <w:spacing w:line="240" w:lineRule="auto"/>
              <w:ind w:firstLine="0"/>
              <w:jc w:val="right"/>
              <w:rPr>
                <w:b/>
                <w:sz w:val="20"/>
                <w:szCs w:val="20"/>
              </w:rPr>
            </w:pPr>
            <w:r w:rsidRPr="00DC566D">
              <w:rPr>
                <w:b/>
                <w:sz w:val="20"/>
                <w:szCs w:val="20"/>
              </w:rPr>
              <w:t>16</w:t>
            </w:r>
          </w:p>
        </w:tc>
        <w:tc>
          <w:tcPr>
            <w:tcW w:w="175"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4E6E6D7" w14:textId="77777777" w:rsidR="00DC566D" w:rsidRPr="00DC566D" w:rsidRDefault="00DC566D" w:rsidP="00DC566D">
            <w:pPr>
              <w:spacing w:line="240" w:lineRule="auto"/>
              <w:ind w:firstLine="0"/>
              <w:jc w:val="right"/>
              <w:rPr>
                <w:b/>
                <w:sz w:val="20"/>
                <w:szCs w:val="20"/>
              </w:rPr>
            </w:pPr>
          </w:p>
        </w:tc>
        <w:tc>
          <w:tcPr>
            <w:tcW w:w="26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9326F3E" w14:textId="77777777" w:rsidR="00DC566D" w:rsidRPr="00DC566D" w:rsidRDefault="00DC566D" w:rsidP="00DC566D">
            <w:pPr>
              <w:spacing w:line="240" w:lineRule="auto"/>
              <w:ind w:firstLine="0"/>
              <w:jc w:val="left"/>
              <w:rPr>
                <w:bCs w:val="0"/>
                <w:sz w:val="20"/>
                <w:szCs w:val="20"/>
              </w:rPr>
            </w:pPr>
          </w:p>
        </w:tc>
      </w:tr>
      <w:tr w:rsidR="00DC566D" w:rsidRPr="00DC566D" w14:paraId="7460A4A8"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F6EEEF4" w14:textId="77777777" w:rsidR="00DC566D" w:rsidRPr="00DC566D" w:rsidRDefault="00DC566D" w:rsidP="00DC566D">
            <w:pPr>
              <w:spacing w:line="240" w:lineRule="auto"/>
              <w:ind w:firstLine="0"/>
              <w:jc w:val="right"/>
              <w:rPr>
                <w:bCs w:val="0"/>
                <w:sz w:val="20"/>
                <w:szCs w:val="20"/>
              </w:rPr>
            </w:pPr>
            <w:r w:rsidRPr="00DC566D">
              <w:rPr>
                <w:bCs w:val="0"/>
                <w:sz w:val="20"/>
                <w:szCs w:val="20"/>
              </w:rPr>
              <w:t>22</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D1C786" w14:textId="77777777" w:rsidR="00DC566D" w:rsidRPr="00DC566D" w:rsidRDefault="00DC566D" w:rsidP="00DC566D">
            <w:pPr>
              <w:spacing w:line="240" w:lineRule="auto"/>
              <w:ind w:firstLine="0"/>
              <w:jc w:val="left"/>
              <w:rPr>
                <w:b/>
                <w:sz w:val="20"/>
                <w:szCs w:val="20"/>
              </w:rPr>
            </w:pPr>
            <w:r w:rsidRPr="00DC566D">
              <w:rPr>
                <w:b/>
                <w:sz w:val="20"/>
                <w:szCs w:val="20"/>
              </w:rPr>
              <w:t>3. Перемещение внутри города, региона, страны</w:t>
            </w: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E06B6B" w14:textId="77777777" w:rsidR="00DC566D" w:rsidRPr="00DC566D" w:rsidRDefault="00DC566D" w:rsidP="00DC566D">
            <w:pPr>
              <w:spacing w:line="240" w:lineRule="auto"/>
              <w:ind w:firstLine="0"/>
              <w:jc w:val="left"/>
              <w:rPr>
                <w:b/>
                <w:sz w:val="20"/>
                <w:szCs w:val="20"/>
              </w:rPr>
            </w:pP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85DEF0" w14:textId="77777777" w:rsidR="00DC566D" w:rsidRPr="00DC566D" w:rsidRDefault="00DC566D" w:rsidP="00DC566D">
            <w:pPr>
              <w:spacing w:line="240" w:lineRule="auto"/>
              <w:ind w:firstLine="0"/>
              <w:jc w:val="left"/>
              <w:rPr>
                <w:bCs w:val="0"/>
                <w:sz w:val="20"/>
                <w:szCs w:val="20"/>
              </w:rPr>
            </w:pP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C6426D" w14:textId="77777777" w:rsidR="00DC566D" w:rsidRPr="00DC566D" w:rsidRDefault="00DC566D" w:rsidP="00DC566D">
            <w:pPr>
              <w:spacing w:line="240" w:lineRule="auto"/>
              <w:ind w:firstLine="0"/>
              <w:jc w:val="left"/>
              <w:rPr>
                <w:bCs w:val="0"/>
                <w:sz w:val="20"/>
                <w:szCs w:val="20"/>
              </w:rPr>
            </w:pP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EF3400" w14:textId="77777777" w:rsidR="00DC566D" w:rsidRPr="00DC566D" w:rsidRDefault="00DC566D" w:rsidP="00DC566D">
            <w:pPr>
              <w:spacing w:line="240" w:lineRule="auto"/>
              <w:ind w:firstLine="0"/>
              <w:jc w:val="left"/>
              <w:rPr>
                <w:bCs w:val="0"/>
                <w:sz w:val="20"/>
                <w:szCs w:val="20"/>
              </w:rPr>
            </w:pP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AACD21" w14:textId="77777777" w:rsidR="00DC566D" w:rsidRPr="00DC566D" w:rsidRDefault="00DC566D" w:rsidP="00DC566D">
            <w:pPr>
              <w:spacing w:line="240" w:lineRule="auto"/>
              <w:ind w:firstLine="0"/>
              <w:jc w:val="left"/>
              <w:rPr>
                <w:bCs w:val="0"/>
                <w:sz w:val="20"/>
                <w:szCs w:val="20"/>
              </w:rPr>
            </w:pP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8C1879" w14:textId="77777777" w:rsidR="00DC566D" w:rsidRPr="00DC566D" w:rsidRDefault="00DC566D" w:rsidP="00DC566D">
            <w:pPr>
              <w:spacing w:line="240" w:lineRule="auto"/>
              <w:ind w:firstLine="0"/>
              <w:jc w:val="left"/>
              <w:rPr>
                <w:bCs w:val="0"/>
                <w:sz w:val="20"/>
                <w:szCs w:val="20"/>
              </w:rPr>
            </w:pP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939740" w14:textId="77777777" w:rsidR="00DC566D" w:rsidRPr="00DC566D" w:rsidRDefault="00DC566D" w:rsidP="00DC566D">
            <w:pPr>
              <w:spacing w:line="240" w:lineRule="auto"/>
              <w:ind w:firstLine="0"/>
              <w:jc w:val="left"/>
              <w:rPr>
                <w:bCs w:val="0"/>
                <w:sz w:val="20"/>
                <w:szCs w:val="20"/>
              </w:rPr>
            </w:pP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1E3C0F" w14:textId="77777777" w:rsidR="00DC566D" w:rsidRPr="00DC566D" w:rsidRDefault="00DC566D" w:rsidP="00DC566D">
            <w:pPr>
              <w:spacing w:line="240" w:lineRule="auto"/>
              <w:ind w:firstLine="0"/>
              <w:jc w:val="left"/>
              <w:rPr>
                <w:bCs w:val="0"/>
                <w:sz w:val="20"/>
                <w:szCs w:val="20"/>
              </w:rPr>
            </w:pP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F2BBB4" w14:textId="77777777" w:rsidR="00DC566D" w:rsidRPr="00DC566D" w:rsidRDefault="00DC566D" w:rsidP="00DC566D">
            <w:pPr>
              <w:spacing w:line="240" w:lineRule="auto"/>
              <w:ind w:firstLine="0"/>
              <w:jc w:val="left"/>
              <w:rPr>
                <w:bCs w:val="0"/>
                <w:sz w:val="20"/>
                <w:szCs w:val="20"/>
              </w:rPr>
            </w:pP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17C154" w14:textId="77777777" w:rsidR="00DC566D" w:rsidRPr="00DC566D" w:rsidRDefault="00DC566D" w:rsidP="00DC566D">
            <w:pPr>
              <w:spacing w:line="240" w:lineRule="auto"/>
              <w:ind w:firstLine="0"/>
              <w:jc w:val="right"/>
              <w:rPr>
                <w:b/>
                <w:sz w:val="20"/>
                <w:szCs w:val="20"/>
              </w:rPr>
            </w:pPr>
            <w:r w:rsidRPr="00DC566D">
              <w:rPr>
                <w:b/>
                <w:sz w:val="20"/>
                <w:szCs w:val="20"/>
              </w:rPr>
              <w:t>22</w:t>
            </w:r>
          </w:p>
        </w:tc>
      </w:tr>
      <w:tr w:rsidR="00DC566D" w:rsidRPr="00DC566D" w14:paraId="541F4F6D"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A99A583" w14:textId="77777777" w:rsidR="00DC566D" w:rsidRPr="00DC566D" w:rsidRDefault="00DC566D" w:rsidP="00DC566D">
            <w:pPr>
              <w:spacing w:line="240" w:lineRule="auto"/>
              <w:ind w:firstLine="0"/>
              <w:jc w:val="right"/>
              <w:rPr>
                <w:bCs w:val="0"/>
                <w:sz w:val="20"/>
                <w:szCs w:val="20"/>
              </w:rPr>
            </w:pPr>
            <w:r w:rsidRPr="00DC566D">
              <w:rPr>
                <w:bCs w:val="0"/>
                <w:sz w:val="20"/>
                <w:szCs w:val="20"/>
              </w:rPr>
              <w:t>23</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6F5C65"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434343"/>
              <w:right w:val="single" w:sz="6" w:space="0" w:color="666666"/>
            </w:tcBorders>
            <w:tcMar>
              <w:top w:w="30" w:type="dxa"/>
              <w:left w:w="45" w:type="dxa"/>
              <w:bottom w:w="30" w:type="dxa"/>
              <w:right w:w="45" w:type="dxa"/>
            </w:tcMar>
            <w:vAlign w:val="bottom"/>
            <w:hideMark/>
          </w:tcPr>
          <w:p w14:paraId="5238654F" w14:textId="77777777" w:rsidR="00DC566D" w:rsidRPr="00DC566D" w:rsidRDefault="00DC566D" w:rsidP="00DC566D">
            <w:pPr>
              <w:spacing w:line="240" w:lineRule="auto"/>
              <w:ind w:firstLine="0"/>
              <w:jc w:val="left"/>
              <w:rPr>
                <w:bCs w:val="0"/>
                <w:sz w:val="20"/>
                <w:szCs w:val="20"/>
              </w:rPr>
            </w:pPr>
            <w:r w:rsidRPr="00DC566D">
              <w:rPr>
                <w:bCs w:val="0"/>
                <w:sz w:val="20"/>
                <w:szCs w:val="20"/>
              </w:rPr>
              <w:t>Регулярность движения общественного транспорта</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9360A3" w14:textId="77777777" w:rsidR="00DC566D" w:rsidRPr="00DC566D" w:rsidRDefault="00DC566D" w:rsidP="00DC566D">
            <w:pPr>
              <w:spacing w:line="240" w:lineRule="auto"/>
              <w:ind w:firstLine="0"/>
              <w:jc w:val="left"/>
              <w:rPr>
                <w:bCs w:val="0"/>
                <w:sz w:val="20"/>
                <w:szCs w:val="20"/>
              </w:rPr>
            </w:pPr>
            <w:proofErr w:type="gramStart"/>
            <w:r w:rsidRPr="00DC566D">
              <w:rPr>
                <w:bCs w:val="0"/>
                <w:sz w:val="20"/>
                <w:szCs w:val="20"/>
              </w:rPr>
              <w:t>Интервал &gt;</w:t>
            </w:r>
            <w:proofErr w:type="gramEnd"/>
            <w:r w:rsidRPr="00DC566D">
              <w:rPr>
                <w:bCs w:val="0"/>
                <w:sz w:val="20"/>
                <w:szCs w:val="20"/>
              </w:rPr>
              <w:t xml:space="preserve"> 30 мин - 0; 15-30 мин - 1; &lt; 15 мин - 2</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EF3E5C" w14:textId="77777777" w:rsidR="00DC566D" w:rsidRPr="00DC566D" w:rsidRDefault="00DC566D" w:rsidP="00DC566D">
            <w:pPr>
              <w:spacing w:line="240" w:lineRule="auto"/>
              <w:ind w:firstLine="0"/>
              <w:jc w:val="right"/>
              <w:rPr>
                <w:bCs w:val="0"/>
                <w:sz w:val="20"/>
                <w:szCs w:val="20"/>
              </w:rPr>
            </w:pPr>
            <w:r w:rsidRPr="00DC566D">
              <w:rPr>
                <w:bCs w:val="0"/>
                <w:sz w:val="20"/>
                <w:szCs w:val="20"/>
              </w:rPr>
              <w:t>12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380D89"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6C30DC" w14:textId="77777777" w:rsidR="00DC566D" w:rsidRPr="00DC566D" w:rsidRDefault="00DC566D" w:rsidP="00DC566D">
            <w:pPr>
              <w:spacing w:line="240" w:lineRule="auto"/>
              <w:ind w:firstLine="0"/>
              <w:jc w:val="right"/>
              <w:rPr>
                <w:bCs w:val="0"/>
                <w:sz w:val="20"/>
                <w:szCs w:val="20"/>
              </w:rPr>
            </w:pPr>
            <w:r w:rsidRPr="00DC566D">
              <w:rPr>
                <w:bCs w:val="0"/>
                <w:sz w:val="20"/>
                <w:szCs w:val="20"/>
              </w:rPr>
              <w:t>20</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9B5DE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6F76E4" w14:textId="77777777" w:rsidR="00DC566D" w:rsidRPr="00DC566D" w:rsidRDefault="00DC566D" w:rsidP="00DC566D">
            <w:pPr>
              <w:spacing w:line="240" w:lineRule="auto"/>
              <w:ind w:firstLine="0"/>
              <w:jc w:val="right"/>
              <w:rPr>
                <w:bCs w:val="0"/>
                <w:sz w:val="20"/>
                <w:szCs w:val="20"/>
              </w:rPr>
            </w:pPr>
            <w:r w:rsidRPr="00DC566D">
              <w:rPr>
                <w:bCs w:val="0"/>
                <w:sz w:val="20"/>
                <w:szCs w:val="20"/>
              </w:rPr>
              <w:t>10</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30ACD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64A8A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A6C6A3" w14:textId="77777777" w:rsidR="00DC566D" w:rsidRPr="00DC566D" w:rsidRDefault="00DC566D" w:rsidP="00DC566D">
            <w:pPr>
              <w:spacing w:line="240" w:lineRule="auto"/>
              <w:ind w:firstLine="0"/>
              <w:jc w:val="right"/>
              <w:rPr>
                <w:bCs w:val="0"/>
                <w:sz w:val="20"/>
                <w:szCs w:val="20"/>
              </w:rPr>
            </w:pPr>
          </w:p>
        </w:tc>
      </w:tr>
      <w:tr w:rsidR="00DC566D" w:rsidRPr="00DC566D" w14:paraId="1F532718"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036FE4F" w14:textId="77777777" w:rsidR="00DC566D" w:rsidRPr="00DC566D" w:rsidRDefault="00DC566D" w:rsidP="00DC566D">
            <w:pPr>
              <w:spacing w:line="240" w:lineRule="auto"/>
              <w:ind w:firstLine="0"/>
              <w:jc w:val="left"/>
              <w:rPr>
                <w:bCs w:val="0"/>
                <w:sz w:val="20"/>
                <w:szCs w:val="20"/>
              </w:rPr>
            </w:pPr>
          </w:p>
        </w:tc>
        <w:tc>
          <w:tcPr>
            <w:tcW w:w="1147"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68C7043F" w14:textId="77777777" w:rsidR="00DC566D" w:rsidRPr="00DC566D" w:rsidRDefault="00DC566D" w:rsidP="00DC566D">
            <w:pPr>
              <w:spacing w:line="240" w:lineRule="auto"/>
              <w:ind w:firstLine="0"/>
              <w:jc w:val="left"/>
              <w:rPr>
                <w:bCs w:val="0"/>
                <w:sz w:val="20"/>
                <w:szCs w:val="20"/>
              </w:rPr>
            </w:pPr>
          </w:p>
        </w:tc>
        <w:tc>
          <w:tcPr>
            <w:tcW w:w="2354"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35FAE624"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Доступность остановок общественного транспорта в R=500 м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5BB337"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 Средняя - 1; Высокая - 2</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F73167"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высокая</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2F0FF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843E83"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высокая</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5F020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DDA999"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высокая</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C0315D"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32B45F"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3E7674" w14:textId="77777777" w:rsidR="00DC566D" w:rsidRPr="00DC566D" w:rsidRDefault="00DC566D" w:rsidP="00DC566D">
            <w:pPr>
              <w:spacing w:line="240" w:lineRule="auto"/>
              <w:ind w:firstLine="0"/>
              <w:jc w:val="right"/>
              <w:rPr>
                <w:bCs w:val="0"/>
                <w:sz w:val="20"/>
                <w:szCs w:val="20"/>
              </w:rPr>
            </w:pPr>
          </w:p>
        </w:tc>
      </w:tr>
      <w:tr w:rsidR="00DC566D" w:rsidRPr="00DC566D" w14:paraId="711E72AE"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40F8D39" w14:textId="77777777" w:rsidR="00DC566D" w:rsidRPr="00DC566D" w:rsidRDefault="00DC566D" w:rsidP="00DC566D">
            <w:pPr>
              <w:spacing w:line="240" w:lineRule="auto"/>
              <w:ind w:firstLine="0"/>
              <w:jc w:val="right"/>
              <w:rPr>
                <w:bCs w:val="0"/>
                <w:sz w:val="20"/>
                <w:szCs w:val="20"/>
              </w:rPr>
            </w:pPr>
            <w:r w:rsidRPr="00DC566D">
              <w:rPr>
                <w:bCs w:val="0"/>
                <w:sz w:val="20"/>
                <w:szCs w:val="20"/>
              </w:rPr>
              <w:t>24</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A9A4D0"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24A8FC" w14:textId="77777777" w:rsidR="00DC566D" w:rsidRPr="00DC566D" w:rsidRDefault="00DC566D" w:rsidP="00DC566D">
            <w:pPr>
              <w:spacing w:line="240" w:lineRule="auto"/>
              <w:ind w:firstLine="0"/>
              <w:jc w:val="left"/>
              <w:rPr>
                <w:bCs w:val="0"/>
                <w:sz w:val="20"/>
                <w:szCs w:val="20"/>
              </w:rPr>
            </w:pPr>
            <w:r w:rsidRPr="00DC566D">
              <w:rPr>
                <w:bCs w:val="0"/>
                <w:sz w:val="20"/>
                <w:szCs w:val="20"/>
              </w:rPr>
              <w:t>Наличие аэропорта/вокзала/автобусного сообщения</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73BB43"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w:t>
            </w:r>
            <w:proofErr w:type="gramStart"/>
            <w:r w:rsidRPr="00DC566D">
              <w:rPr>
                <w:bCs w:val="0"/>
                <w:sz w:val="20"/>
                <w:szCs w:val="20"/>
              </w:rPr>
              <w:t>; Есть</w:t>
            </w:r>
            <w:proofErr w:type="gramEnd"/>
            <w:r w:rsidRPr="00DC566D">
              <w:rPr>
                <w:bCs w:val="0"/>
                <w:sz w:val="20"/>
                <w:szCs w:val="20"/>
              </w:rPr>
              <w:t xml:space="preserve"> один вид транспорта - 1; Есть несколько видов транспорта - 2; Более 3 видов - 3</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E3F2E0"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E946D4"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4F097C"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2BA50D"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67B6BF"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3 видов</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DA7AC1"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A40EE2"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DBECF6" w14:textId="77777777" w:rsidR="00DC566D" w:rsidRPr="00DC566D" w:rsidRDefault="00DC566D" w:rsidP="00DC566D">
            <w:pPr>
              <w:spacing w:line="240" w:lineRule="auto"/>
              <w:ind w:firstLine="0"/>
              <w:jc w:val="right"/>
              <w:rPr>
                <w:bCs w:val="0"/>
                <w:sz w:val="20"/>
                <w:szCs w:val="20"/>
              </w:rPr>
            </w:pPr>
          </w:p>
        </w:tc>
      </w:tr>
      <w:tr w:rsidR="00DC566D" w:rsidRPr="00DC566D" w14:paraId="12822254"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8226AD5" w14:textId="77777777" w:rsidR="00DC566D" w:rsidRPr="00DC566D" w:rsidRDefault="00DC566D" w:rsidP="00DC566D">
            <w:pPr>
              <w:spacing w:line="240" w:lineRule="auto"/>
              <w:ind w:firstLine="0"/>
              <w:jc w:val="right"/>
              <w:rPr>
                <w:bCs w:val="0"/>
                <w:sz w:val="20"/>
                <w:szCs w:val="20"/>
              </w:rPr>
            </w:pPr>
            <w:r w:rsidRPr="00DC566D">
              <w:rPr>
                <w:bCs w:val="0"/>
                <w:sz w:val="20"/>
                <w:szCs w:val="20"/>
              </w:rPr>
              <w:t>25</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693D54"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629217"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Время в пути от ближайшего крупного города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8B3646"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4 часов - 0; 2-4 часа - 1; 1-2 часа - 2</w:t>
            </w:r>
            <w:proofErr w:type="gramStart"/>
            <w:r w:rsidRPr="00DC566D">
              <w:rPr>
                <w:bCs w:val="0"/>
                <w:sz w:val="20"/>
                <w:szCs w:val="20"/>
              </w:rPr>
              <w:t>; Менее</w:t>
            </w:r>
            <w:proofErr w:type="gramEnd"/>
            <w:r w:rsidRPr="00DC566D">
              <w:rPr>
                <w:bCs w:val="0"/>
                <w:sz w:val="20"/>
                <w:szCs w:val="20"/>
              </w:rPr>
              <w:t xml:space="preserve"> 1 часа - 3</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AE04E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FFEEB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758432" w14:textId="77777777" w:rsidR="00DC566D" w:rsidRPr="00DC566D" w:rsidRDefault="00DC566D" w:rsidP="00DC566D">
            <w:pPr>
              <w:spacing w:line="240" w:lineRule="auto"/>
              <w:ind w:firstLine="0"/>
              <w:jc w:val="right"/>
              <w:rPr>
                <w:bCs w:val="0"/>
                <w:sz w:val="20"/>
                <w:szCs w:val="20"/>
              </w:rPr>
            </w:pPr>
            <w:r w:rsidRPr="00DC566D">
              <w:rPr>
                <w:bCs w:val="0"/>
                <w:sz w:val="20"/>
                <w:szCs w:val="20"/>
              </w:rPr>
              <w:t>0,5</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5D6854"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78232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E95154"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6E1EC58"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34A3F1" w14:textId="77777777" w:rsidR="00DC566D" w:rsidRPr="00DC566D" w:rsidRDefault="00DC566D" w:rsidP="00DC566D">
            <w:pPr>
              <w:spacing w:line="240" w:lineRule="auto"/>
              <w:ind w:firstLine="0"/>
              <w:jc w:val="right"/>
              <w:rPr>
                <w:bCs w:val="0"/>
                <w:sz w:val="20"/>
                <w:szCs w:val="20"/>
              </w:rPr>
            </w:pPr>
          </w:p>
        </w:tc>
      </w:tr>
      <w:tr w:rsidR="00DC566D" w:rsidRPr="00DC566D" w14:paraId="6EB9146B" w14:textId="77777777" w:rsidTr="00151378">
        <w:trPr>
          <w:trHeight w:val="315"/>
        </w:trPr>
        <w:tc>
          <w:tcPr>
            <w:tcW w:w="25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56BB8D3" w14:textId="77777777" w:rsidR="00DC566D" w:rsidRPr="00DC566D" w:rsidRDefault="00DC566D" w:rsidP="00DC566D">
            <w:pPr>
              <w:spacing w:line="240" w:lineRule="auto"/>
              <w:ind w:firstLine="0"/>
              <w:jc w:val="right"/>
              <w:rPr>
                <w:bCs w:val="0"/>
                <w:sz w:val="20"/>
                <w:szCs w:val="20"/>
              </w:rPr>
            </w:pPr>
            <w:r w:rsidRPr="00DC566D">
              <w:rPr>
                <w:bCs w:val="0"/>
                <w:sz w:val="20"/>
                <w:szCs w:val="20"/>
              </w:rPr>
              <w:t>26</w:t>
            </w:r>
          </w:p>
        </w:tc>
        <w:tc>
          <w:tcPr>
            <w:tcW w:w="1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9E34FE" w14:textId="77777777" w:rsidR="00DC566D" w:rsidRPr="00DC566D" w:rsidRDefault="00DC566D" w:rsidP="00DC566D">
            <w:pPr>
              <w:spacing w:line="240" w:lineRule="auto"/>
              <w:ind w:firstLine="0"/>
              <w:jc w:val="right"/>
              <w:rPr>
                <w:bCs w:val="0"/>
                <w:sz w:val="20"/>
                <w:szCs w:val="20"/>
              </w:rPr>
            </w:pPr>
          </w:p>
        </w:tc>
        <w:tc>
          <w:tcPr>
            <w:tcW w:w="23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63D2E8" w14:textId="211CD456" w:rsidR="00DC566D" w:rsidRPr="00DC566D" w:rsidRDefault="00DC566D" w:rsidP="00DC566D">
            <w:pPr>
              <w:spacing w:line="240" w:lineRule="auto"/>
              <w:ind w:firstLine="0"/>
              <w:jc w:val="left"/>
              <w:rPr>
                <w:bCs w:val="0"/>
                <w:sz w:val="20"/>
                <w:szCs w:val="20"/>
              </w:rPr>
            </w:pPr>
            <w:r w:rsidRPr="00DC566D">
              <w:rPr>
                <w:bCs w:val="0"/>
                <w:sz w:val="20"/>
                <w:szCs w:val="20"/>
              </w:rPr>
              <w:t xml:space="preserve">Количество дорожных происшествий (01.01.2025-30.11.2025) </w:t>
            </w:r>
          </w:p>
        </w:tc>
        <w:tc>
          <w:tcPr>
            <w:tcW w:w="14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9EF7EE"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&gt; 10 ДТП/1000 чел - 0; 6-10 ДТП/1000 чел - 1; </w:t>
            </w:r>
            <w:proofErr w:type="gramStart"/>
            <w:r w:rsidRPr="00DC566D">
              <w:rPr>
                <w:bCs w:val="0"/>
                <w:sz w:val="20"/>
                <w:szCs w:val="20"/>
              </w:rPr>
              <w:t>&lt; 6</w:t>
            </w:r>
            <w:proofErr w:type="gramEnd"/>
            <w:r w:rsidRPr="00DC566D">
              <w:rPr>
                <w:bCs w:val="0"/>
                <w:sz w:val="20"/>
                <w:szCs w:val="20"/>
              </w:rPr>
              <w:t xml:space="preserve"> ДТП/1000 чел - 2</w:t>
            </w:r>
          </w:p>
        </w:tc>
        <w:tc>
          <w:tcPr>
            <w:tcW w:w="59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9A43A4" w14:textId="77777777" w:rsidR="00DC566D" w:rsidRPr="00DC566D" w:rsidRDefault="00DC566D" w:rsidP="00DC566D">
            <w:pPr>
              <w:spacing w:line="240" w:lineRule="auto"/>
              <w:ind w:firstLine="0"/>
              <w:jc w:val="right"/>
              <w:rPr>
                <w:bCs w:val="0"/>
                <w:sz w:val="20"/>
                <w:szCs w:val="20"/>
              </w:rPr>
            </w:pPr>
            <w:r w:rsidRPr="00DC566D">
              <w:rPr>
                <w:bCs w:val="0"/>
                <w:sz w:val="20"/>
                <w:szCs w:val="20"/>
              </w:rPr>
              <w:t>0,98</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21F72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1316FE" w14:textId="77777777" w:rsidR="00DC566D" w:rsidRPr="00DC566D" w:rsidRDefault="00DC566D" w:rsidP="00DC566D">
            <w:pPr>
              <w:spacing w:line="240" w:lineRule="auto"/>
              <w:ind w:firstLine="0"/>
              <w:jc w:val="right"/>
              <w:rPr>
                <w:bCs w:val="0"/>
                <w:sz w:val="20"/>
                <w:szCs w:val="20"/>
              </w:rPr>
            </w:pPr>
            <w:r w:rsidRPr="00DC566D">
              <w:rPr>
                <w:bCs w:val="0"/>
                <w:sz w:val="20"/>
                <w:szCs w:val="20"/>
              </w:rPr>
              <w:t>0,78</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65CBDD"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4AC2F8" w14:textId="77777777" w:rsidR="00DC566D" w:rsidRPr="00DC566D" w:rsidRDefault="00DC566D" w:rsidP="00DC566D">
            <w:pPr>
              <w:spacing w:line="240" w:lineRule="auto"/>
              <w:ind w:firstLine="0"/>
              <w:jc w:val="right"/>
              <w:rPr>
                <w:bCs w:val="0"/>
                <w:sz w:val="20"/>
                <w:szCs w:val="20"/>
              </w:rPr>
            </w:pPr>
            <w:r w:rsidRPr="00DC566D">
              <w:rPr>
                <w:bCs w:val="0"/>
                <w:sz w:val="20"/>
                <w:szCs w:val="20"/>
              </w:rPr>
              <w:t>0,84</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2643DD"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064FB9"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6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2D6644" w14:textId="77777777" w:rsidR="00DC566D" w:rsidRPr="00DC566D" w:rsidRDefault="00DC566D" w:rsidP="00DC566D">
            <w:pPr>
              <w:spacing w:line="240" w:lineRule="auto"/>
              <w:ind w:firstLine="0"/>
              <w:jc w:val="right"/>
              <w:rPr>
                <w:bCs w:val="0"/>
                <w:sz w:val="20"/>
                <w:szCs w:val="20"/>
              </w:rPr>
            </w:pPr>
          </w:p>
        </w:tc>
      </w:tr>
    </w:tbl>
    <w:p w14:paraId="3E84DD93" w14:textId="032D2B3F" w:rsidR="00272C21" w:rsidRDefault="00272C21"/>
    <w:p w14:paraId="76E0B127" w14:textId="03162D78" w:rsidR="00272C21" w:rsidRDefault="00272C21" w:rsidP="00272C21">
      <w:pPr>
        <w:jc w:val="right"/>
      </w:pPr>
      <w:r>
        <w:lastRenderedPageBreak/>
        <w:t>Продолжение т</w:t>
      </w:r>
      <w:r w:rsidRPr="000F12CF">
        <w:t>аблиц</w:t>
      </w:r>
      <w:r>
        <w:t>ы 2</w:t>
      </w:r>
    </w:p>
    <w:tbl>
      <w:tblPr>
        <w:tblW w:w="9339" w:type="dxa"/>
        <w:tblCellMar>
          <w:left w:w="0" w:type="dxa"/>
          <w:right w:w="0" w:type="dxa"/>
        </w:tblCellMar>
        <w:tblLook w:val="04A0" w:firstRow="1" w:lastRow="0" w:firstColumn="1" w:lastColumn="0" w:noHBand="0" w:noVBand="1"/>
      </w:tblPr>
      <w:tblGrid>
        <w:gridCol w:w="281"/>
        <w:gridCol w:w="1390"/>
        <w:gridCol w:w="1767"/>
        <w:gridCol w:w="1761"/>
        <w:gridCol w:w="804"/>
        <w:gridCol w:w="282"/>
        <w:gridCol w:w="1218"/>
        <w:gridCol w:w="282"/>
        <w:gridCol w:w="804"/>
        <w:gridCol w:w="282"/>
        <w:gridCol w:w="186"/>
        <w:gridCol w:w="282"/>
      </w:tblGrid>
      <w:tr w:rsidR="00DC566D" w:rsidRPr="00DC566D" w14:paraId="3E73FA86"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D514548" w14:textId="77777777" w:rsidR="00DC566D" w:rsidRPr="00DC566D" w:rsidRDefault="00DC566D" w:rsidP="00DC566D">
            <w:pPr>
              <w:spacing w:line="240" w:lineRule="auto"/>
              <w:ind w:firstLine="0"/>
              <w:jc w:val="right"/>
              <w:rPr>
                <w:bCs w:val="0"/>
                <w:sz w:val="20"/>
                <w:szCs w:val="20"/>
              </w:rPr>
            </w:pPr>
            <w:r w:rsidRPr="00DC566D">
              <w:rPr>
                <w:bCs w:val="0"/>
                <w:sz w:val="20"/>
                <w:szCs w:val="20"/>
              </w:rPr>
              <w:t>27</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DBB119"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25F309"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Расстояние до других туристических центров и объектов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E969C6"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&gt; 200 км - 0; 100-200 км - 1; 50-100 км - 2; </w:t>
            </w:r>
            <w:proofErr w:type="gramStart"/>
            <w:r w:rsidRPr="00DC566D">
              <w:rPr>
                <w:bCs w:val="0"/>
                <w:sz w:val="20"/>
                <w:szCs w:val="20"/>
              </w:rPr>
              <w:t>&lt; 50</w:t>
            </w:r>
            <w:proofErr w:type="gramEnd"/>
            <w:r w:rsidRPr="00DC566D">
              <w:rPr>
                <w:bCs w:val="0"/>
                <w:sz w:val="20"/>
                <w:szCs w:val="20"/>
              </w:rPr>
              <w:t xml:space="preserve">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8BB20A" w14:textId="77777777" w:rsidR="00DC566D" w:rsidRPr="00DC566D" w:rsidRDefault="00DC566D" w:rsidP="00DC566D">
            <w:pPr>
              <w:spacing w:line="240" w:lineRule="auto"/>
              <w:ind w:firstLine="0"/>
              <w:jc w:val="right"/>
              <w:rPr>
                <w:bCs w:val="0"/>
                <w:sz w:val="20"/>
                <w:szCs w:val="20"/>
              </w:rPr>
            </w:pPr>
            <w:r w:rsidRPr="00DC566D">
              <w:rPr>
                <w:bCs w:val="0"/>
                <w:sz w:val="20"/>
                <w:szCs w:val="20"/>
              </w:rPr>
              <w:t>120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39ECB1"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3A31F2" w14:textId="77777777" w:rsidR="00DC566D" w:rsidRPr="00DC566D" w:rsidRDefault="00DC566D" w:rsidP="00DC566D">
            <w:pPr>
              <w:spacing w:line="240" w:lineRule="auto"/>
              <w:ind w:firstLine="0"/>
              <w:jc w:val="right"/>
              <w:rPr>
                <w:bCs w:val="0"/>
                <w:sz w:val="20"/>
                <w:szCs w:val="20"/>
              </w:rPr>
            </w:pPr>
            <w:r w:rsidRPr="00DC566D">
              <w:rPr>
                <w:bCs w:val="0"/>
                <w:sz w:val="20"/>
                <w:szCs w:val="20"/>
              </w:rPr>
              <w:t>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9ADD44"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275711" w14:textId="77777777" w:rsidR="00DC566D" w:rsidRPr="00DC566D" w:rsidRDefault="00DC566D" w:rsidP="00DC566D">
            <w:pPr>
              <w:spacing w:line="240" w:lineRule="auto"/>
              <w:ind w:firstLine="0"/>
              <w:jc w:val="right"/>
              <w:rPr>
                <w:bCs w:val="0"/>
                <w:sz w:val="20"/>
                <w:szCs w:val="20"/>
              </w:rPr>
            </w:pPr>
            <w:r w:rsidRPr="00DC566D">
              <w:rPr>
                <w:bCs w:val="0"/>
                <w:sz w:val="20"/>
                <w:szCs w:val="20"/>
              </w:rPr>
              <w:t>30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43E716"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0534DF"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CA2ED8" w14:textId="77777777" w:rsidR="00DC566D" w:rsidRPr="00DC566D" w:rsidRDefault="00DC566D" w:rsidP="00DC566D">
            <w:pPr>
              <w:spacing w:line="240" w:lineRule="auto"/>
              <w:ind w:firstLine="0"/>
              <w:jc w:val="right"/>
              <w:rPr>
                <w:bCs w:val="0"/>
                <w:sz w:val="20"/>
                <w:szCs w:val="20"/>
              </w:rPr>
            </w:pPr>
          </w:p>
        </w:tc>
      </w:tr>
      <w:tr w:rsidR="00DC566D" w:rsidRPr="00DC566D" w14:paraId="2B381B31"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25EA94C" w14:textId="77777777" w:rsidR="00DC566D" w:rsidRPr="00DC566D" w:rsidRDefault="00DC566D" w:rsidP="00DC566D">
            <w:pPr>
              <w:spacing w:line="240" w:lineRule="auto"/>
              <w:ind w:firstLine="0"/>
              <w:jc w:val="right"/>
              <w:rPr>
                <w:bCs w:val="0"/>
                <w:sz w:val="20"/>
                <w:szCs w:val="20"/>
              </w:rPr>
            </w:pPr>
            <w:r w:rsidRPr="00DC566D">
              <w:rPr>
                <w:bCs w:val="0"/>
                <w:sz w:val="20"/>
                <w:szCs w:val="20"/>
              </w:rPr>
              <w:t>28</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916815"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52AC32"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транспортного сообщения между объектами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A4DE55"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 Ограниченное - 1; Развитое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F24E2C"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ADF262"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3871F1" w14:textId="77777777" w:rsidR="00DC566D" w:rsidRPr="00DC566D" w:rsidRDefault="00DC566D" w:rsidP="00DC566D">
            <w:pPr>
              <w:spacing w:line="240" w:lineRule="auto"/>
              <w:ind w:firstLine="0"/>
              <w:jc w:val="left"/>
              <w:rPr>
                <w:bCs w:val="0"/>
                <w:sz w:val="20"/>
                <w:szCs w:val="20"/>
              </w:rPr>
            </w:pPr>
            <w:r w:rsidRPr="00DC566D">
              <w:rPr>
                <w:bCs w:val="0"/>
                <w:sz w:val="20"/>
                <w:szCs w:val="20"/>
              </w:rPr>
              <w:t>ограниченное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780A50"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3057C8"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A480C0"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EC3192"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36967D" w14:textId="77777777" w:rsidR="00DC566D" w:rsidRPr="00DC566D" w:rsidRDefault="00DC566D" w:rsidP="00DC566D">
            <w:pPr>
              <w:spacing w:line="240" w:lineRule="auto"/>
              <w:ind w:firstLine="0"/>
              <w:jc w:val="right"/>
              <w:rPr>
                <w:bCs w:val="0"/>
                <w:sz w:val="20"/>
                <w:szCs w:val="20"/>
              </w:rPr>
            </w:pPr>
          </w:p>
        </w:tc>
      </w:tr>
      <w:tr w:rsidR="00DC566D" w:rsidRPr="00DC566D" w14:paraId="33FD6ED0"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2780237" w14:textId="77777777" w:rsidR="00DC566D" w:rsidRPr="00DC566D" w:rsidRDefault="00DC566D" w:rsidP="00DC566D">
            <w:pPr>
              <w:spacing w:line="240" w:lineRule="auto"/>
              <w:ind w:firstLine="0"/>
              <w:jc w:val="right"/>
              <w:rPr>
                <w:bCs w:val="0"/>
                <w:sz w:val="20"/>
                <w:szCs w:val="20"/>
              </w:rPr>
            </w:pPr>
            <w:r w:rsidRPr="00DC566D">
              <w:rPr>
                <w:bCs w:val="0"/>
                <w:sz w:val="20"/>
                <w:szCs w:val="20"/>
              </w:rPr>
              <w:t>29</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F9C288"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A8D158"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Расстояние до другого региона с развитой туристической инфраструктурой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73F336"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&gt; 300 км - 0; 200-300 км - 1; 100-200 км - 2; </w:t>
            </w:r>
            <w:proofErr w:type="gramStart"/>
            <w:r w:rsidRPr="00DC566D">
              <w:rPr>
                <w:bCs w:val="0"/>
                <w:sz w:val="20"/>
                <w:szCs w:val="20"/>
              </w:rPr>
              <w:t>&lt; 100</w:t>
            </w:r>
            <w:proofErr w:type="gramEnd"/>
            <w:r w:rsidRPr="00DC566D">
              <w:rPr>
                <w:bCs w:val="0"/>
                <w:sz w:val="20"/>
                <w:szCs w:val="20"/>
              </w:rPr>
              <w:t xml:space="preserve">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463B14" w14:textId="77777777" w:rsidR="00DC566D" w:rsidRPr="00DC566D" w:rsidRDefault="00DC566D" w:rsidP="00DC566D">
            <w:pPr>
              <w:spacing w:line="240" w:lineRule="auto"/>
              <w:ind w:firstLine="0"/>
              <w:jc w:val="right"/>
              <w:rPr>
                <w:bCs w:val="0"/>
                <w:sz w:val="20"/>
                <w:szCs w:val="20"/>
              </w:rPr>
            </w:pPr>
            <w:r w:rsidRPr="00DC566D">
              <w:rPr>
                <w:bCs w:val="0"/>
                <w:sz w:val="20"/>
                <w:szCs w:val="20"/>
              </w:rPr>
              <w:t>400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554DA6"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90BBE9" w14:textId="77777777" w:rsidR="00DC566D" w:rsidRPr="00DC566D" w:rsidRDefault="00DC566D" w:rsidP="00DC566D">
            <w:pPr>
              <w:spacing w:line="240" w:lineRule="auto"/>
              <w:ind w:firstLine="0"/>
              <w:jc w:val="right"/>
              <w:rPr>
                <w:bCs w:val="0"/>
                <w:sz w:val="20"/>
                <w:szCs w:val="20"/>
              </w:rPr>
            </w:pPr>
            <w:r w:rsidRPr="00DC566D">
              <w:rPr>
                <w:bCs w:val="0"/>
                <w:sz w:val="20"/>
                <w:szCs w:val="20"/>
              </w:rPr>
              <w:t>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85B4FC"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7CEB23" w14:textId="77777777" w:rsidR="00DC566D" w:rsidRPr="00DC566D" w:rsidRDefault="00DC566D" w:rsidP="00DC566D">
            <w:pPr>
              <w:spacing w:line="240" w:lineRule="auto"/>
              <w:ind w:firstLine="0"/>
              <w:jc w:val="right"/>
              <w:rPr>
                <w:bCs w:val="0"/>
                <w:sz w:val="20"/>
                <w:szCs w:val="20"/>
              </w:rPr>
            </w:pPr>
            <w:r w:rsidRPr="00DC566D">
              <w:rPr>
                <w:bCs w:val="0"/>
                <w:sz w:val="20"/>
                <w:szCs w:val="20"/>
              </w:rPr>
              <w:t>147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554B0D"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2CEC93"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7CB374" w14:textId="77777777" w:rsidR="00DC566D" w:rsidRPr="00DC566D" w:rsidRDefault="00DC566D" w:rsidP="00DC566D">
            <w:pPr>
              <w:spacing w:line="240" w:lineRule="auto"/>
              <w:ind w:firstLine="0"/>
              <w:jc w:val="right"/>
              <w:rPr>
                <w:bCs w:val="0"/>
                <w:sz w:val="20"/>
                <w:szCs w:val="20"/>
              </w:rPr>
            </w:pPr>
          </w:p>
        </w:tc>
      </w:tr>
      <w:tr w:rsidR="00DC566D" w:rsidRPr="00DC566D" w14:paraId="4CB33738"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C90FD34" w14:textId="77777777" w:rsidR="00DC566D" w:rsidRPr="00DC566D" w:rsidRDefault="00DC566D" w:rsidP="00DC566D">
            <w:pPr>
              <w:spacing w:line="240" w:lineRule="auto"/>
              <w:ind w:firstLine="0"/>
              <w:jc w:val="right"/>
              <w:rPr>
                <w:bCs w:val="0"/>
                <w:sz w:val="20"/>
                <w:szCs w:val="20"/>
              </w:rPr>
            </w:pPr>
            <w:r w:rsidRPr="00DC566D">
              <w:rPr>
                <w:bCs w:val="0"/>
                <w:sz w:val="20"/>
                <w:szCs w:val="20"/>
              </w:rPr>
              <w:t>30</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4E6CFD"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B7E91F"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транспортного сообщения между регионами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77217C"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 Ограниченное - 1; Развитое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4C3B1C"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84695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C9A949"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70335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6E073E"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189451"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FEA32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C5935E" w14:textId="77777777" w:rsidR="00DC566D" w:rsidRPr="00DC566D" w:rsidRDefault="00DC566D" w:rsidP="00DC566D">
            <w:pPr>
              <w:spacing w:line="240" w:lineRule="auto"/>
              <w:ind w:firstLine="0"/>
              <w:jc w:val="right"/>
              <w:rPr>
                <w:bCs w:val="0"/>
                <w:sz w:val="20"/>
                <w:szCs w:val="20"/>
              </w:rPr>
            </w:pPr>
          </w:p>
        </w:tc>
      </w:tr>
      <w:tr w:rsidR="00DC566D" w:rsidRPr="00DC566D" w14:paraId="6D674E74" w14:textId="77777777" w:rsidTr="00960A3B">
        <w:trPr>
          <w:trHeight w:val="315"/>
        </w:trPr>
        <w:tc>
          <w:tcPr>
            <w:tcW w:w="418"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125A306B" w14:textId="77777777" w:rsidR="00DC566D" w:rsidRPr="00DC566D" w:rsidRDefault="00DC566D" w:rsidP="00DC566D">
            <w:pPr>
              <w:spacing w:line="240" w:lineRule="auto"/>
              <w:ind w:firstLine="0"/>
              <w:jc w:val="right"/>
              <w:rPr>
                <w:bCs w:val="0"/>
                <w:sz w:val="20"/>
                <w:szCs w:val="20"/>
              </w:rPr>
            </w:pPr>
            <w:r w:rsidRPr="00DC566D">
              <w:rPr>
                <w:bCs w:val="0"/>
                <w:sz w:val="20"/>
                <w:szCs w:val="20"/>
              </w:rPr>
              <w:t>31</w:t>
            </w:r>
          </w:p>
        </w:tc>
        <w:tc>
          <w:tcPr>
            <w:tcW w:w="1253"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90040E1" w14:textId="77777777" w:rsidR="00DC566D" w:rsidRPr="00DC566D" w:rsidRDefault="00DC566D" w:rsidP="00DC566D">
            <w:pPr>
              <w:spacing w:line="240" w:lineRule="auto"/>
              <w:ind w:firstLine="0"/>
              <w:jc w:val="left"/>
              <w:rPr>
                <w:b/>
                <w:sz w:val="20"/>
                <w:szCs w:val="20"/>
              </w:rPr>
            </w:pPr>
            <w:r w:rsidRPr="00DC566D">
              <w:rPr>
                <w:b/>
                <w:sz w:val="20"/>
                <w:szCs w:val="20"/>
              </w:rPr>
              <w:t>ИТОГО по категории "Перемещение внутри города, региона, страны"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9C5C092"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27969CC"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6DC78E6"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316D577" w14:textId="77777777" w:rsidR="00DC566D" w:rsidRPr="00DC566D" w:rsidRDefault="00DC566D" w:rsidP="00DC566D">
            <w:pPr>
              <w:spacing w:line="240" w:lineRule="auto"/>
              <w:ind w:firstLine="0"/>
              <w:jc w:val="right"/>
              <w:rPr>
                <w:b/>
                <w:sz w:val="20"/>
                <w:szCs w:val="20"/>
              </w:rPr>
            </w:pPr>
            <w:r w:rsidRPr="00DC566D">
              <w:rPr>
                <w:b/>
                <w:sz w:val="20"/>
                <w:szCs w:val="20"/>
              </w:rPr>
              <w:t>16</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E0812C2"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6C4738C" w14:textId="77777777" w:rsidR="00DC566D" w:rsidRPr="00DC566D" w:rsidRDefault="00DC566D" w:rsidP="00DC566D">
            <w:pPr>
              <w:spacing w:line="240" w:lineRule="auto"/>
              <w:ind w:firstLine="0"/>
              <w:jc w:val="right"/>
              <w:rPr>
                <w:b/>
                <w:sz w:val="20"/>
                <w:szCs w:val="20"/>
              </w:rPr>
            </w:pPr>
            <w:r w:rsidRPr="00DC566D">
              <w:rPr>
                <w:b/>
                <w:sz w:val="20"/>
                <w:szCs w:val="20"/>
              </w:rPr>
              <w:t>17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99177E2"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CB0F185" w14:textId="77777777" w:rsidR="00DC566D" w:rsidRPr="00DC566D" w:rsidRDefault="00DC566D" w:rsidP="00DC566D">
            <w:pPr>
              <w:spacing w:line="240" w:lineRule="auto"/>
              <w:ind w:firstLine="0"/>
              <w:jc w:val="right"/>
              <w:rPr>
                <w:b/>
                <w:sz w:val="20"/>
                <w:szCs w:val="20"/>
              </w:rPr>
            </w:pPr>
            <w:r w:rsidRPr="00DC566D">
              <w:rPr>
                <w:b/>
                <w:sz w:val="20"/>
                <w:szCs w:val="20"/>
              </w:rPr>
              <w:t>20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2E3BAE"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7B45D2C" w14:textId="77777777" w:rsidR="00DC566D" w:rsidRPr="00DC566D" w:rsidRDefault="00DC566D" w:rsidP="00DC566D">
            <w:pPr>
              <w:spacing w:line="240" w:lineRule="auto"/>
              <w:ind w:firstLine="0"/>
              <w:jc w:val="left"/>
              <w:rPr>
                <w:bCs w:val="0"/>
                <w:sz w:val="20"/>
                <w:szCs w:val="20"/>
              </w:rPr>
            </w:pPr>
          </w:p>
        </w:tc>
      </w:tr>
      <w:tr w:rsidR="00DC566D" w:rsidRPr="00DC566D" w14:paraId="551DBEEC"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F39A071" w14:textId="77777777" w:rsidR="00DC566D" w:rsidRPr="00DC566D" w:rsidRDefault="00DC566D" w:rsidP="00DC566D">
            <w:pPr>
              <w:spacing w:line="240" w:lineRule="auto"/>
              <w:ind w:firstLine="0"/>
              <w:jc w:val="right"/>
              <w:rPr>
                <w:bCs w:val="0"/>
                <w:sz w:val="20"/>
                <w:szCs w:val="20"/>
              </w:rPr>
            </w:pPr>
            <w:r w:rsidRPr="00DC566D">
              <w:rPr>
                <w:bCs w:val="0"/>
                <w:sz w:val="20"/>
                <w:szCs w:val="20"/>
              </w:rPr>
              <w:t>32</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CCE2E5" w14:textId="77777777" w:rsidR="00DC566D" w:rsidRPr="00DC566D" w:rsidRDefault="00DC566D" w:rsidP="00DC566D">
            <w:pPr>
              <w:spacing w:line="240" w:lineRule="auto"/>
              <w:ind w:firstLine="0"/>
              <w:jc w:val="left"/>
              <w:rPr>
                <w:b/>
                <w:sz w:val="20"/>
                <w:szCs w:val="20"/>
              </w:rPr>
            </w:pPr>
            <w:r w:rsidRPr="00DC566D">
              <w:rPr>
                <w:b/>
                <w:sz w:val="20"/>
                <w:szCs w:val="20"/>
              </w:rPr>
              <w:t>4. Качество городской среды и безопасность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294ED8"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C2A4A3"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32D7D6"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8EDF51"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1A1792"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06FA28"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B79A43"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A5CBFE"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88F85FA"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136BDD" w14:textId="77777777" w:rsidR="00DC566D" w:rsidRPr="00DC566D" w:rsidRDefault="00DC566D" w:rsidP="00DC566D">
            <w:pPr>
              <w:spacing w:line="240" w:lineRule="auto"/>
              <w:ind w:firstLine="0"/>
              <w:jc w:val="right"/>
              <w:rPr>
                <w:b/>
                <w:sz w:val="20"/>
                <w:szCs w:val="20"/>
              </w:rPr>
            </w:pPr>
            <w:r w:rsidRPr="00DC566D">
              <w:rPr>
                <w:b/>
                <w:sz w:val="20"/>
                <w:szCs w:val="20"/>
              </w:rPr>
              <w:t>14</w:t>
            </w:r>
          </w:p>
        </w:tc>
      </w:tr>
      <w:tr w:rsidR="00DC566D" w:rsidRPr="00DC566D" w14:paraId="7CFA8AD0"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1324211" w14:textId="77777777" w:rsidR="00DC566D" w:rsidRPr="00DC566D" w:rsidRDefault="00DC566D" w:rsidP="00DC566D">
            <w:pPr>
              <w:spacing w:line="240" w:lineRule="auto"/>
              <w:ind w:firstLine="0"/>
              <w:jc w:val="right"/>
              <w:rPr>
                <w:bCs w:val="0"/>
                <w:sz w:val="20"/>
                <w:szCs w:val="20"/>
              </w:rPr>
            </w:pPr>
            <w:r w:rsidRPr="00DC566D">
              <w:rPr>
                <w:bCs w:val="0"/>
                <w:sz w:val="20"/>
                <w:szCs w:val="20"/>
              </w:rPr>
              <w:t>33</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1D7A51"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EA3DE1" w14:textId="50179604" w:rsidR="00DC566D" w:rsidRPr="00DC566D" w:rsidRDefault="00DC566D" w:rsidP="00DC566D">
            <w:pPr>
              <w:spacing w:line="240" w:lineRule="auto"/>
              <w:ind w:firstLine="0"/>
              <w:jc w:val="left"/>
              <w:rPr>
                <w:bCs w:val="0"/>
                <w:sz w:val="20"/>
                <w:szCs w:val="20"/>
              </w:rPr>
            </w:pPr>
            <w:r w:rsidRPr="00DC566D">
              <w:rPr>
                <w:bCs w:val="0"/>
                <w:sz w:val="20"/>
                <w:szCs w:val="20"/>
              </w:rPr>
              <w:t xml:space="preserve">Концентрация озелененных территорий ед./кв. км.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54D361" w14:textId="77777777" w:rsidR="00DC566D" w:rsidRPr="00DC566D" w:rsidRDefault="00DC566D" w:rsidP="00DC566D">
            <w:pPr>
              <w:spacing w:line="240" w:lineRule="auto"/>
              <w:ind w:firstLine="0"/>
              <w:jc w:val="left"/>
              <w:rPr>
                <w:bCs w:val="0"/>
                <w:sz w:val="20"/>
                <w:szCs w:val="20"/>
              </w:rPr>
            </w:pPr>
            <w:proofErr w:type="gramStart"/>
            <w:r w:rsidRPr="00DC566D">
              <w:rPr>
                <w:bCs w:val="0"/>
                <w:sz w:val="20"/>
                <w:szCs w:val="20"/>
              </w:rPr>
              <w:t>&lt; 5</w:t>
            </w:r>
            <w:proofErr w:type="gramEnd"/>
            <w:r w:rsidRPr="00DC566D">
              <w:rPr>
                <w:bCs w:val="0"/>
                <w:sz w:val="20"/>
                <w:szCs w:val="20"/>
              </w:rPr>
              <w:t xml:space="preserve"> </w:t>
            </w:r>
            <w:proofErr w:type="spellStart"/>
            <w:r w:rsidRPr="00DC566D">
              <w:rPr>
                <w:bCs w:val="0"/>
                <w:sz w:val="20"/>
                <w:szCs w:val="20"/>
              </w:rPr>
              <w:t>ед</w:t>
            </w:r>
            <w:proofErr w:type="spellEnd"/>
            <w:r w:rsidRPr="00DC566D">
              <w:rPr>
                <w:bCs w:val="0"/>
                <w:sz w:val="20"/>
                <w:szCs w:val="20"/>
              </w:rPr>
              <w:t xml:space="preserve">/кв. км - 0; 5-10 </w:t>
            </w:r>
            <w:proofErr w:type="spellStart"/>
            <w:r w:rsidRPr="00DC566D">
              <w:rPr>
                <w:bCs w:val="0"/>
                <w:sz w:val="20"/>
                <w:szCs w:val="20"/>
              </w:rPr>
              <w:t>ед</w:t>
            </w:r>
            <w:proofErr w:type="spellEnd"/>
            <w:r w:rsidRPr="00DC566D">
              <w:rPr>
                <w:bCs w:val="0"/>
                <w:sz w:val="20"/>
                <w:szCs w:val="20"/>
              </w:rPr>
              <w:t xml:space="preserve">/кв. км - 1; 11-20 </w:t>
            </w:r>
            <w:proofErr w:type="spellStart"/>
            <w:r w:rsidRPr="00DC566D">
              <w:rPr>
                <w:bCs w:val="0"/>
                <w:sz w:val="20"/>
                <w:szCs w:val="20"/>
              </w:rPr>
              <w:t>ед</w:t>
            </w:r>
            <w:proofErr w:type="spellEnd"/>
            <w:r w:rsidRPr="00DC566D">
              <w:rPr>
                <w:bCs w:val="0"/>
                <w:sz w:val="20"/>
                <w:szCs w:val="20"/>
              </w:rPr>
              <w:t xml:space="preserve">/кв. км - 2; &gt; 20 </w:t>
            </w:r>
            <w:proofErr w:type="spellStart"/>
            <w:r w:rsidRPr="00DC566D">
              <w:rPr>
                <w:bCs w:val="0"/>
                <w:sz w:val="20"/>
                <w:szCs w:val="20"/>
              </w:rPr>
              <w:t>ед</w:t>
            </w:r>
            <w:proofErr w:type="spellEnd"/>
            <w:r w:rsidRPr="00DC566D">
              <w:rPr>
                <w:bCs w:val="0"/>
                <w:sz w:val="20"/>
                <w:szCs w:val="20"/>
              </w:rPr>
              <w:t>/кв. км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3E06C7" w14:textId="77777777" w:rsidR="00DC566D" w:rsidRPr="00DC566D" w:rsidRDefault="00DC566D" w:rsidP="00DC566D">
            <w:pPr>
              <w:spacing w:line="240" w:lineRule="auto"/>
              <w:ind w:firstLine="0"/>
              <w:jc w:val="right"/>
              <w:rPr>
                <w:bCs w:val="0"/>
                <w:sz w:val="20"/>
                <w:szCs w:val="20"/>
              </w:rPr>
            </w:pPr>
            <w:r w:rsidRPr="00DC566D">
              <w:rPr>
                <w:bCs w:val="0"/>
                <w:sz w:val="20"/>
                <w:szCs w:val="20"/>
              </w:rPr>
              <w:t>10,1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96F8A1"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CD0789" w14:textId="77777777" w:rsidR="00DC566D" w:rsidRPr="00DC566D" w:rsidRDefault="00DC566D" w:rsidP="00DC566D">
            <w:pPr>
              <w:spacing w:line="240" w:lineRule="auto"/>
              <w:ind w:firstLine="0"/>
              <w:jc w:val="right"/>
              <w:rPr>
                <w:bCs w:val="0"/>
                <w:sz w:val="20"/>
                <w:szCs w:val="20"/>
              </w:rPr>
            </w:pPr>
            <w:r w:rsidRPr="00DC566D">
              <w:rPr>
                <w:bCs w:val="0"/>
                <w:sz w:val="20"/>
                <w:szCs w:val="20"/>
              </w:rPr>
              <w:t>22,8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A704D0"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7064B9" w14:textId="77777777" w:rsidR="00DC566D" w:rsidRPr="00DC566D" w:rsidRDefault="00DC566D" w:rsidP="00DC566D">
            <w:pPr>
              <w:spacing w:line="240" w:lineRule="auto"/>
              <w:ind w:firstLine="0"/>
              <w:jc w:val="right"/>
              <w:rPr>
                <w:bCs w:val="0"/>
                <w:sz w:val="20"/>
                <w:szCs w:val="20"/>
              </w:rPr>
            </w:pPr>
            <w:r w:rsidRPr="00DC566D">
              <w:rPr>
                <w:bCs w:val="0"/>
                <w:sz w:val="20"/>
                <w:szCs w:val="20"/>
              </w:rPr>
              <w:t>15,4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D4D9C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B3BFEC"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D69ABA" w14:textId="77777777" w:rsidR="00DC566D" w:rsidRPr="00DC566D" w:rsidRDefault="00DC566D" w:rsidP="00DC566D">
            <w:pPr>
              <w:spacing w:line="240" w:lineRule="auto"/>
              <w:ind w:firstLine="0"/>
              <w:jc w:val="right"/>
              <w:rPr>
                <w:bCs w:val="0"/>
                <w:sz w:val="20"/>
                <w:szCs w:val="20"/>
              </w:rPr>
            </w:pPr>
          </w:p>
        </w:tc>
      </w:tr>
      <w:tr w:rsidR="00DC566D" w:rsidRPr="00DC566D" w14:paraId="63069A20"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2AC4513" w14:textId="77777777" w:rsidR="00DC566D" w:rsidRPr="00DC566D" w:rsidRDefault="00DC566D" w:rsidP="00DC566D">
            <w:pPr>
              <w:spacing w:line="240" w:lineRule="auto"/>
              <w:ind w:firstLine="0"/>
              <w:jc w:val="right"/>
              <w:rPr>
                <w:bCs w:val="0"/>
                <w:sz w:val="20"/>
                <w:szCs w:val="20"/>
              </w:rPr>
            </w:pPr>
            <w:r w:rsidRPr="00DC566D">
              <w:rPr>
                <w:bCs w:val="0"/>
                <w:sz w:val="20"/>
                <w:szCs w:val="20"/>
              </w:rPr>
              <w:t>34</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E2B8F4"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DE3452" w14:textId="269FD415" w:rsidR="00DC566D" w:rsidRPr="00DC566D" w:rsidRDefault="00DC566D" w:rsidP="00DC566D">
            <w:pPr>
              <w:spacing w:line="240" w:lineRule="auto"/>
              <w:ind w:firstLine="0"/>
              <w:jc w:val="left"/>
              <w:rPr>
                <w:bCs w:val="0"/>
                <w:sz w:val="20"/>
                <w:szCs w:val="20"/>
              </w:rPr>
            </w:pPr>
            <w:r w:rsidRPr="00DC566D">
              <w:rPr>
                <w:bCs w:val="0"/>
                <w:sz w:val="20"/>
                <w:szCs w:val="20"/>
              </w:rPr>
              <w:t xml:space="preserve">Индекс комфортной городской среды (в баллах)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89F2CD" w14:textId="77777777" w:rsidR="00DC566D" w:rsidRPr="00DC566D" w:rsidRDefault="00DC566D" w:rsidP="00DC566D">
            <w:pPr>
              <w:spacing w:line="240" w:lineRule="auto"/>
              <w:ind w:firstLine="0"/>
              <w:jc w:val="left"/>
              <w:rPr>
                <w:bCs w:val="0"/>
                <w:sz w:val="20"/>
                <w:szCs w:val="20"/>
              </w:rPr>
            </w:pPr>
            <w:r w:rsidRPr="00DC566D">
              <w:rPr>
                <w:bCs w:val="0"/>
                <w:sz w:val="20"/>
                <w:szCs w:val="20"/>
              </w:rPr>
              <w:t>0-180 - 0; 181-240 - 1; 241-300 - 2; 301-330 - 3; 331-350 - 4</w:t>
            </w:r>
            <w:proofErr w:type="gramStart"/>
            <w:r w:rsidRPr="00DC566D">
              <w:rPr>
                <w:bCs w:val="0"/>
                <w:sz w:val="20"/>
                <w:szCs w:val="20"/>
              </w:rPr>
              <w:t>; &gt;</w:t>
            </w:r>
            <w:proofErr w:type="gramEnd"/>
            <w:r w:rsidRPr="00DC566D">
              <w:rPr>
                <w:bCs w:val="0"/>
                <w:sz w:val="20"/>
                <w:szCs w:val="20"/>
              </w:rPr>
              <w:t xml:space="preserve"> 351 - 5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34611D" w14:textId="77777777" w:rsidR="00DC566D" w:rsidRPr="00DC566D" w:rsidRDefault="00DC566D" w:rsidP="00DC566D">
            <w:pPr>
              <w:spacing w:line="240" w:lineRule="auto"/>
              <w:ind w:firstLine="0"/>
              <w:jc w:val="right"/>
              <w:rPr>
                <w:bCs w:val="0"/>
                <w:sz w:val="20"/>
                <w:szCs w:val="20"/>
              </w:rPr>
            </w:pPr>
            <w:r w:rsidRPr="00DC566D">
              <w:rPr>
                <w:bCs w:val="0"/>
                <w:sz w:val="20"/>
                <w:szCs w:val="20"/>
              </w:rPr>
              <w:t>251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7E69A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A91160" w14:textId="77777777" w:rsidR="00DC566D" w:rsidRPr="00DC566D" w:rsidRDefault="00DC566D" w:rsidP="00DC566D">
            <w:pPr>
              <w:spacing w:line="240" w:lineRule="auto"/>
              <w:ind w:firstLine="0"/>
              <w:jc w:val="right"/>
              <w:rPr>
                <w:bCs w:val="0"/>
                <w:sz w:val="20"/>
                <w:szCs w:val="20"/>
              </w:rPr>
            </w:pPr>
            <w:r w:rsidRPr="00DC566D">
              <w:rPr>
                <w:bCs w:val="0"/>
                <w:sz w:val="20"/>
                <w:szCs w:val="20"/>
              </w:rPr>
              <w:t>215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0C6F8E"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209911" w14:textId="77777777" w:rsidR="00DC566D" w:rsidRPr="00DC566D" w:rsidRDefault="00DC566D" w:rsidP="00DC566D">
            <w:pPr>
              <w:spacing w:line="240" w:lineRule="auto"/>
              <w:ind w:firstLine="0"/>
              <w:jc w:val="right"/>
              <w:rPr>
                <w:bCs w:val="0"/>
                <w:sz w:val="20"/>
                <w:szCs w:val="20"/>
              </w:rPr>
            </w:pPr>
            <w:r w:rsidRPr="00DC566D">
              <w:rPr>
                <w:bCs w:val="0"/>
                <w:sz w:val="20"/>
                <w:szCs w:val="20"/>
              </w:rPr>
              <w:t>254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9CEC07"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17B3FD" w14:textId="77777777" w:rsidR="00DC566D" w:rsidRPr="00DC566D" w:rsidRDefault="00DC566D" w:rsidP="00DC566D">
            <w:pPr>
              <w:spacing w:line="240" w:lineRule="auto"/>
              <w:ind w:firstLine="0"/>
              <w:jc w:val="right"/>
              <w:rPr>
                <w:bCs w:val="0"/>
                <w:sz w:val="20"/>
                <w:szCs w:val="20"/>
              </w:rPr>
            </w:pPr>
            <w:r w:rsidRPr="00DC566D">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60DCE3" w14:textId="77777777" w:rsidR="00DC566D" w:rsidRPr="00DC566D" w:rsidRDefault="00DC566D" w:rsidP="00DC566D">
            <w:pPr>
              <w:spacing w:line="240" w:lineRule="auto"/>
              <w:ind w:firstLine="0"/>
              <w:jc w:val="right"/>
              <w:rPr>
                <w:bCs w:val="0"/>
                <w:sz w:val="20"/>
                <w:szCs w:val="20"/>
              </w:rPr>
            </w:pPr>
          </w:p>
        </w:tc>
      </w:tr>
      <w:tr w:rsidR="00DC566D" w:rsidRPr="00DC566D" w14:paraId="18E87E18"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F53972B" w14:textId="77777777" w:rsidR="00DC566D" w:rsidRPr="00DC566D" w:rsidRDefault="00DC566D" w:rsidP="00DC566D">
            <w:pPr>
              <w:spacing w:line="240" w:lineRule="auto"/>
              <w:ind w:firstLine="0"/>
              <w:jc w:val="left"/>
              <w:rPr>
                <w:bCs w:val="0"/>
                <w:sz w:val="20"/>
                <w:szCs w:val="20"/>
              </w:rPr>
            </w:pP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DB026C"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F8ACBF" w14:textId="77777777" w:rsidR="00DC566D" w:rsidRPr="00DC566D" w:rsidRDefault="00DC566D" w:rsidP="00DC566D">
            <w:pPr>
              <w:spacing w:line="240" w:lineRule="auto"/>
              <w:ind w:firstLine="0"/>
              <w:jc w:val="left"/>
              <w:rPr>
                <w:bCs w:val="0"/>
                <w:sz w:val="20"/>
                <w:szCs w:val="20"/>
              </w:rPr>
            </w:pPr>
            <w:r w:rsidRPr="00DC566D">
              <w:rPr>
                <w:bCs w:val="0"/>
                <w:sz w:val="20"/>
                <w:szCs w:val="20"/>
              </w:rPr>
              <w:t>Наличие утвержденного правового акта, регламентирующего размещение вывесок, НТО и летних кафе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07E81D"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w:t>
            </w:r>
            <w:proofErr w:type="gramStart"/>
            <w:r w:rsidRPr="00DC566D">
              <w:rPr>
                <w:bCs w:val="0"/>
                <w:sz w:val="20"/>
                <w:szCs w:val="20"/>
              </w:rPr>
              <w:t>; Есть</w:t>
            </w:r>
            <w:proofErr w:type="gramEnd"/>
            <w:r w:rsidRPr="00DC566D">
              <w:rPr>
                <w:bCs w:val="0"/>
                <w:sz w:val="20"/>
                <w:szCs w:val="20"/>
              </w:rPr>
              <w:t xml:space="preserve">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607A5F"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43868B"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8D8266"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D05F4C"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E48ABA"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AACA2D"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1AFA8F"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0B3477" w14:textId="77777777" w:rsidR="00DC566D" w:rsidRPr="00DC566D" w:rsidRDefault="00DC566D" w:rsidP="00DC566D">
            <w:pPr>
              <w:spacing w:line="240" w:lineRule="auto"/>
              <w:ind w:firstLine="0"/>
              <w:jc w:val="right"/>
              <w:rPr>
                <w:bCs w:val="0"/>
                <w:sz w:val="20"/>
                <w:szCs w:val="20"/>
              </w:rPr>
            </w:pPr>
          </w:p>
        </w:tc>
      </w:tr>
      <w:tr w:rsidR="00DC566D" w:rsidRPr="00DC566D" w14:paraId="580236B2"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A3A0F6C" w14:textId="77777777" w:rsidR="00DC566D" w:rsidRPr="00DC566D" w:rsidRDefault="00DC566D" w:rsidP="00DC566D">
            <w:pPr>
              <w:spacing w:line="240" w:lineRule="auto"/>
              <w:ind w:firstLine="0"/>
              <w:jc w:val="right"/>
              <w:rPr>
                <w:bCs w:val="0"/>
                <w:sz w:val="20"/>
                <w:szCs w:val="20"/>
              </w:rPr>
            </w:pPr>
            <w:r w:rsidRPr="00DC566D">
              <w:rPr>
                <w:bCs w:val="0"/>
                <w:sz w:val="20"/>
                <w:szCs w:val="20"/>
              </w:rPr>
              <w:t>35</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6E7EA0"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FC722D" w14:textId="77777777" w:rsidR="00DC566D" w:rsidRPr="00DC566D" w:rsidRDefault="00DC566D" w:rsidP="00DC566D">
            <w:pPr>
              <w:spacing w:line="240" w:lineRule="auto"/>
              <w:ind w:firstLine="0"/>
              <w:jc w:val="left"/>
              <w:rPr>
                <w:bCs w:val="0"/>
                <w:sz w:val="20"/>
                <w:szCs w:val="20"/>
              </w:rPr>
            </w:pPr>
            <w:r w:rsidRPr="00DC566D">
              <w:rPr>
                <w:bCs w:val="0"/>
                <w:sz w:val="20"/>
                <w:szCs w:val="20"/>
              </w:rPr>
              <w:t>Наличие полицейских участков, медицинских учреждений</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B50F13"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w:t>
            </w:r>
            <w:proofErr w:type="gramStart"/>
            <w:r w:rsidRPr="00DC566D">
              <w:rPr>
                <w:bCs w:val="0"/>
                <w:sz w:val="20"/>
                <w:szCs w:val="20"/>
              </w:rPr>
              <w:t>; Есть</w:t>
            </w:r>
            <w:proofErr w:type="gramEnd"/>
            <w:r w:rsidRPr="00DC566D">
              <w:rPr>
                <w:bCs w:val="0"/>
                <w:sz w:val="20"/>
                <w:szCs w:val="20"/>
              </w:rPr>
              <w:t xml:space="preserve"> полицейские участки - 1; Есть медицинские учреждения - 2; Есть и то, и другое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1026F2"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B2B9A1"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88134D"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596B8F"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8006B8"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8E9C68"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1325BD"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9B8320" w14:textId="77777777" w:rsidR="00DC566D" w:rsidRPr="00DC566D" w:rsidRDefault="00DC566D" w:rsidP="00DC566D">
            <w:pPr>
              <w:spacing w:line="240" w:lineRule="auto"/>
              <w:ind w:firstLine="0"/>
              <w:jc w:val="right"/>
              <w:rPr>
                <w:bCs w:val="0"/>
                <w:sz w:val="20"/>
                <w:szCs w:val="20"/>
              </w:rPr>
            </w:pPr>
          </w:p>
        </w:tc>
      </w:tr>
      <w:tr w:rsidR="00DC566D" w:rsidRPr="00DC566D" w14:paraId="0F30F779"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7F91CDC" w14:textId="77777777" w:rsidR="00DC566D" w:rsidRPr="00DC566D" w:rsidRDefault="00DC566D" w:rsidP="00DC566D">
            <w:pPr>
              <w:spacing w:line="240" w:lineRule="auto"/>
              <w:ind w:firstLine="0"/>
              <w:jc w:val="right"/>
              <w:rPr>
                <w:bCs w:val="0"/>
                <w:sz w:val="20"/>
                <w:szCs w:val="20"/>
              </w:rPr>
            </w:pPr>
            <w:r w:rsidRPr="00DC566D">
              <w:rPr>
                <w:bCs w:val="0"/>
                <w:sz w:val="20"/>
                <w:szCs w:val="20"/>
              </w:rPr>
              <w:t>36</w:t>
            </w:r>
          </w:p>
        </w:tc>
        <w:tc>
          <w:tcPr>
            <w:tcW w:w="125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D507BA"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964250" w14:textId="0389769A" w:rsidR="00DC566D" w:rsidRPr="00DC566D" w:rsidRDefault="00DC566D" w:rsidP="00DC566D">
            <w:pPr>
              <w:spacing w:line="240" w:lineRule="auto"/>
              <w:ind w:firstLine="0"/>
              <w:jc w:val="left"/>
              <w:rPr>
                <w:bCs w:val="0"/>
                <w:sz w:val="20"/>
                <w:szCs w:val="20"/>
              </w:rPr>
            </w:pPr>
            <w:r w:rsidRPr="00DC566D">
              <w:rPr>
                <w:bCs w:val="0"/>
                <w:sz w:val="20"/>
                <w:szCs w:val="20"/>
              </w:rPr>
              <w:t xml:space="preserve">Уровень преступности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7AC570"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&gt; 100 преступлений/10000 - 0; 60-100 преступлений/10000 - 1; </w:t>
            </w:r>
            <w:proofErr w:type="gramStart"/>
            <w:r w:rsidRPr="00DC566D">
              <w:rPr>
                <w:bCs w:val="0"/>
                <w:sz w:val="20"/>
                <w:szCs w:val="20"/>
              </w:rPr>
              <w:t>&lt; 60</w:t>
            </w:r>
            <w:proofErr w:type="gramEnd"/>
            <w:r w:rsidRPr="00DC566D">
              <w:rPr>
                <w:bCs w:val="0"/>
                <w:sz w:val="20"/>
                <w:szCs w:val="20"/>
              </w:rPr>
              <w:t xml:space="preserve"> преступлений/10000 - 2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F53361" w14:textId="77777777" w:rsidR="00DC566D" w:rsidRPr="00DC566D" w:rsidRDefault="00DC566D" w:rsidP="00DC566D">
            <w:pPr>
              <w:spacing w:line="240" w:lineRule="auto"/>
              <w:ind w:firstLine="0"/>
              <w:jc w:val="right"/>
              <w:rPr>
                <w:bCs w:val="0"/>
                <w:sz w:val="20"/>
                <w:szCs w:val="20"/>
              </w:rPr>
            </w:pPr>
            <w:r w:rsidRPr="00DC566D">
              <w:rPr>
                <w:bCs w:val="0"/>
                <w:sz w:val="20"/>
                <w:szCs w:val="20"/>
              </w:rPr>
              <w:t>145,8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C0D3F9"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90D916" w14:textId="77777777" w:rsidR="00DC566D" w:rsidRPr="00DC566D" w:rsidRDefault="00DC566D" w:rsidP="00DC566D">
            <w:pPr>
              <w:spacing w:line="240" w:lineRule="auto"/>
              <w:ind w:firstLine="0"/>
              <w:jc w:val="right"/>
              <w:rPr>
                <w:bCs w:val="0"/>
                <w:sz w:val="20"/>
                <w:szCs w:val="20"/>
              </w:rPr>
            </w:pPr>
            <w:r w:rsidRPr="00DC566D">
              <w:rPr>
                <w:bCs w:val="0"/>
                <w:sz w:val="20"/>
                <w:szCs w:val="20"/>
              </w:rPr>
              <w:t>95,9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E514D5"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5D0254" w14:textId="77777777" w:rsidR="00DC566D" w:rsidRPr="00DC566D" w:rsidRDefault="00DC566D" w:rsidP="00DC566D">
            <w:pPr>
              <w:spacing w:line="240" w:lineRule="auto"/>
              <w:ind w:firstLine="0"/>
              <w:jc w:val="right"/>
              <w:rPr>
                <w:bCs w:val="0"/>
                <w:sz w:val="20"/>
                <w:szCs w:val="20"/>
              </w:rPr>
            </w:pPr>
            <w:r w:rsidRPr="00DC566D">
              <w:rPr>
                <w:bCs w:val="0"/>
                <w:sz w:val="20"/>
                <w:szCs w:val="20"/>
              </w:rPr>
              <w:t>140,4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2F06EA"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2913E7"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ED570A" w14:textId="77777777" w:rsidR="00DC566D" w:rsidRPr="00DC566D" w:rsidRDefault="00DC566D" w:rsidP="00DC566D">
            <w:pPr>
              <w:spacing w:line="240" w:lineRule="auto"/>
              <w:ind w:firstLine="0"/>
              <w:jc w:val="right"/>
              <w:rPr>
                <w:bCs w:val="0"/>
                <w:sz w:val="20"/>
                <w:szCs w:val="20"/>
              </w:rPr>
            </w:pPr>
          </w:p>
        </w:tc>
      </w:tr>
    </w:tbl>
    <w:p w14:paraId="2374A95D" w14:textId="5A4DF278" w:rsidR="00272C21" w:rsidRDefault="00272C21" w:rsidP="00AD3E7D">
      <w:pPr>
        <w:ind w:right="141" w:firstLine="0"/>
        <w:jc w:val="right"/>
      </w:pPr>
      <w:r>
        <w:lastRenderedPageBreak/>
        <w:t>Продолжение т</w:t>
      </w:r>
      <w:r w:rsidRPr="000F12CF">
        <w:t>аблиц</w:t>
      </w:r>
      <w:r>
        <w:t>ы 2</w:t>
      </w:r>
    </w:p>
    <w:tbl>
      <w:tblPr>
        <w:tblW w:w="8789" w:type="dxa"/>
        <w:tblCellMar>
          <w:left w:w="0" w:type="dxa"/>
          <w:right w:w="0" w:type="dxa"/>
        </w:tblCellMar>
        <w:tblLook w:val="04A0" w:firstRow="1" w:lastRow="0" w:firstColumn="1" w:lastColumn="0" w:noHBand="0" w:noVBand="1"/>
      </w:tblPr>
      <w:tblGrid>
        <w:gridCol w:w="290"/>
        <w:gridCol w:w="1594"/>
        <w:gridCol w:w="1612"/>
        <w:gridCol w:w="1397"/>
        <w:gridCol w:w="794"/>
        <w:gridCol w:w="290"/>
        <w:gridCol w:w="754"/>
        <w:gridCol w:w="190"/>
        <w:gridCol w:w="1397"/>
        <w:gridCol w:w="290"/>
        <w:gridCol w:w="290"/>
        <w:gridCol w:w="290"/>
      </w:tblGrid>
      <w:tr w:rsidR="00DC566D" w:rsidRPr="00DC566D" w14:paraId="6F8CD403" w14:textId="77777777" w:rsidTr="00AD3E7D">
        <w:trPr>
          <w:trHeight w:val="315"/>
        </w:trPr>
        <w:tc>
          <w:tcPr>
            <w:tcW w:w="275"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64929274" w14:textId="77777777" w:rsidR="00DC566D" w:rsidRPr="00DC566D" w:rsidRDefault="00DC566D" w:rsidP="00DC566D">
            <w:pPr>
              <w:spacing w:line="240" w:lineRule="auto"/>
              <w:ind w:firstLine="0"/>
              <w:jc w:val="right"/>
              <w:rPr>
                <w:bCs w:val="0"/>
                <w:sz w:val="20"/>
                <w:szCs w:val="20"/>
              </w:rPr>
            </w:pPr>
            <w:r w:rsidRPr="00DC566D">
              <w:rPr>
                <w:bCs w:val="0"/>
                <w:sz w:val="20"/>
                <w:szCs w:val="20"/>
              </w:rPr>
              <w:t>37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6096081" w14:textId="77777777" w:rsidR="00DC566D" w:rsidRPr="00DC566D" w:rsidRDefault="00DC566D" w:rsidP="00DC566D">
            <w:pPr>
              <w:spacing w:line="240" w:lineRule="auto"/>
              <w:ind w:firstLine="0"/>
              <w:jc w:val="left"/>
              <w:rPr>
                <w:b/>
                <w:sz w:val="20"/>
                <w:szCs w:val="20"/>
              </w:rPr>
            </w:pPr>
            <w:r w:rsidRPr="00DC566D">
              <w:rPr>
                <w:b/>
                <w:sz w:val="20"/>
                <w:szCs w:val="20"/>
              </w:rPr>
              <w:t>ИТОГО по категории "Качество городской среды и безопасность"</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0C81214"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66A3B3E"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46F9949"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8583E3E" w14:textId="77777777" w:rsidR="00DC566D" w:rsidRPr="00DC566D" w:rsidRDefault="00DC566D" w:rsidP="00DC566D">
            <w:pPr>
              <w:spacing w:line="240" w:lineRule="auto"/>
              <w:ind w:firstLine="0"/>
              <w:jc w:val="right"/>
              <w:rPr>
                <w:b/>
                <w:sz w:val="20"/>
                <w:szCs w:val="20"/>
              </w:rPr>
            </w:pPr>
            <w:r w:rsidRPr="00DC566D">
              <w:rPr>
                <w:b/>
                <w:sz w:val="20"/>
                <w:szCs w:val="20"/>
              </w:rPr>
              <w:t>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C589742"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DAF8470" w14:textId="77777777" w:rsidR="00DC566D" w:rsidRPr="00DC566D" w:rsidRDefault="00DC566D" w:rsidP="00DC566D">
            <w:pPr>
              <w:spacing w:line="240" w:lineRule="auto"/>
              <w:ind w:firstLine="0"/>
              <w:jc w:val="right"/>
              <w:rPr>
                <w:b/>
                <w:sz w:val="20"/>
                <w:szCs w:val="20"/>
              </w:rPr>
            </w:pPr>
            <w:r w:rsidRPr="00DC566D">
              <w:rPr>
                <w:b/>
                <w:sz w:val="20"/>
                <w:szCs w:val="20"/>
              </w:rPr>
              <w:t>9</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1787EC7"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6A453B6" w14:textId="77777777" w:rsidR="00DC566D" w:rsidRPr="00DC566D" w:rsidRDefault="00DC566D" w:rsidP="00DC566D">
            <w:pPr>
              <w:spacing w:line="240" w:lineRule="auto"/>
              <w:ind w:firstLine="0"/>
              <w:jc w:val="right"/>
              <w:rPr>
                <w:b/>
                <w:sz w:val="20"/>
                <w:szCs w:val="20"/>
              </w:rPr>
            </w:pPr>
            <w:r w:rsidRPr="00DC566D">
              <w:rPr>
                <w:b/>
                <w:sz w:val="20"/>
                <w:szCs w:val="20"/>
              </w:rPr>
              <w:t>8</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92C4887"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2E753F6" w14:textId="77777777" w:rsidR="00DC566D" w:rsidRPr="00DC566D" w:rsidRDefault="00DC566D" w:rsidP="00DC566D">
            <w:pPr>
              <w:spacing w:line="240" w:lineRule="auto"/>
              <w:ind w:firstLine="0"/>
              <w:jc w:val="left"/>
              <w:rPr>
                <w:bCs w:val="0"/>
                <w:sz w:val="20"/>
                <w:szCs w:val="20"/>
              </w:rPr>
            </w:pPr>
          </w:p>
        </w:tc>
      </w:tr>
      <w:tr w:rsidR="00DC566D" w:rsidRPr="00DC566D" w14:paraId="384289C4" w14:textId="77777777" w:rsidTr="00AD3E7D">
        <w:trPr>
          <w:trHeight w:val="315"/>
        </w:trPr>
        <w:tc>
          <w:tcPr>
            <w:tcW w:w="27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8AE7A85" w14:textId="77777777" w:rsidR="00DC566D" w:rsidRPr="00DC566D" w:rsidRDefault="00DC566D" w:rsidP="00DC566D">
            <w:pPr>
              <w:spacing w:line="240" w:lineRule="auto"/>
              <w:ind w:firstLine="0"/>
              <w:jc w:val="right"/>
              <w:rPr>
                <w:bCs w:val="0"/>
                <w:sz w:val="20"/>
                <w:szCs w:val="20"/>
              </w:rPr>
            </w:pPr>
            <w:r w:rsidRPr="00DC566D">
              <w:rPr>
                <w:bCs w:val="0"/>
                <w:sz w:val="20"/>
                <w:szCs w:val="20"/>
              </w:rPr>
              <w:t>38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9EE482" w14:textId="77777777" w:rsidR="00DC566D" w:rsidRPr="00DC566D" w:rsidRDefault="00DC566D" w:rsidP="00DC566D">
            <w:pPr>
              <w:spacing w:line="240" w:lineRule="auto"/>
              <w:ind w:firstLine="0"/>
              <w:jc w:val="left"/>
              <w:rPr>
                <w:b/>
                <w:sz w:val="20"/>
                <w:szCs w:val="20"/>
              </w:rPr>
            </w:pPr>
            <w:r w:rsidRPr="00DC566D">
              <w:rPr>
                <w:b/>
                <w:sz w:val="20"/>
                <w:szCs w:val="20"/>
              </w:rPr>
              <w:t>5. Досуг и инфраструктура</w:t>
            </w:r>
          </w:p>
        </w:tc>
        <w:tc>
          <w:tcPr>
            <w:tcW w:w="0" w:type="auto"/>
            <w:tcBorders>
              <w:top w:val="single" w:sz="6" w:space="0" w:color="CCCCCC"/>
              <w:left w:val="single" w:sz="6" w:space="0" w:color="CCCCCC"/>
              <w:bottom w:val="single" w:sz="6" w:space="0" w:color="434343"/>
              <w:right w:val="single" w:sz="6" w:space="0" w:color="666666"/>
            </w:tcBorders>
            <w:tcMar>
              <w:top w:w="30" w:type="dxa"/>
              <w:left w:w="45" w:type="dxa"/>
              <w:bottom w:w="30" w:type="dxa"/>
              <w:right w:w="45" w:type="dxa"/>
            </w:tcMar>
            <w:vAlign w:val="bottom"/>
            <w:hideMark/>
          </w:tcPr>
          <w:p w14:paraId="72B11ECC"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F77492"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3FAD4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E74506"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4FD4EB"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A7F7C4"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D8DD1D"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A7833E"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62B5F8"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EBB9C5" w14:textId="77777777" w:rsidR="00DC566D" w:rsidRPr="00DC566D" w:rsidRDefault="00DC566D" w:rsidP="00DC566D">
            <w:pPr>
              <w:spacing w:line="240" w:lineRule="auto"/>
              <w:ind w:firstLine="0"/>
              <w:jc w:val="right"/>
              <w:rPr>
                <w:b/>
                <w:sz w:val="20"/>
                <w:szCs w:val="20"/>
              </w:rPr>
            </w:pPr>
            <w:r w:rsidRPr="00DC566D">
              <w:rPr>
                <w:b/>
                <w:sz w:val="20"/>
                <w:szCs w:val="20"/>
              </w:rPr>
              <w:t>30</w:t>
            </w:r>
          </w:p>
        </w:tc>
      </w:tr>
      <w:tr w:rsidR="00DC566D" w:rsidRPr="00DC566D" w14:paraId="6031BF56" w14:textId="77777777" w:rsidTr="00AD3E7D">
        <w:trPr>
          <w:trHeight w:val="315"/>
        </w:trPr>
        <w:tc>
          <w:tcPr>
            <w:tcW w:w="275"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6BABFDD1" w14:textId="77777777" w:rsidR="00DC566D" w:rsidRPr="00DC566D" w:rsidRDefault="00DC566D" w:rsidP="00DC566D">
            <w:pPr>
              <w:spacing w:line="240" w:lineRule="auto"/>
              <w:ind w:firstLine="0"/>
              <w:jc w:val="right"/>
              <w:rPr>
                <w:bCs w:val="0"/>
                <w:sz w:val="20"/>
                <w:szCs w:val="20"/>
              </w:rPr>
            </w:pPr>
            <w:r w:rsidRPr="00DC566D">
              <w:rPr>
                <w:bCs w:val="0"/>
                <w:sz w:val="20"/>
                <w:szCs w:val="20"/>
              </w:rPr>
              <w:t>39</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0351E0E"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50CEE4EA" w14:textId="77777777" w:rsidR="00DC566D" w:rsidRPr="00DC566D" w:rsidRDefault="00DC566D" w:rsidP="00DC566D">
            <w:pPr>
              <w:spacing w:line="240" w:lineRule="auto"/>
              <w:ind w:firstLine="0"/>
              <w:jc w:val="left"/>
              <w:rPr>
                <w:bCs w:val="0"/>
                <w:sz w:val="20"/>
                <w:szCs w:val="20"/>
              </w:rPr>
            </w:pPr>
            <w:r w:rsidRPr="00DC566D">
              <w:rPr>
                <w:bCs w:val="0"/>
                <w:sz w:val="20"/>
                <w:szCs w:val="20"/>
              </w:rPr>
              <w:t>Разнообразие культурно-досуговой и спортивной инфраструктуры:</w:t>
            </w:r>
            <w:r w:rsidRPr="00DC566D">
              <w:rPr>
                <w:bCs w:val="0"/>
                <w:sz w:val="20"/>
                <w:szCs w:val="20"/>
              </w:rPr>
              <w:br/>
              <w:t>музеи</w:t>
            </w:r>
            <w:r w:rsidRPr="00DC566D">
              <w:rPr>
                <w:bCs w:val="0"/>
                <w:sz w:val="20"/>
                <w:szCs w:val="20"/>
              </w:rPr>
              <w:br/>
              <w:t>театры</w:t>
            </w:r>
            <w:r w:rsidRPr="00DC566D">
              <w:rPr>
                <w:bCs w:val="0"/>
                <w:sz w:val="20"/>
                <w:szCs w:val="20"/>
              </w:rPr>
              <w:br/>
              <w:t>кинотеатры</w:t>
            </w:r>
            <w:r w:rsidRPr="00DC566D">
              <w:rPr>
                <w:bCs w:val="0"/>
                <w:sz w:val="20"/>
                <w:szCs w:val="20"/>
              </w:rPr>
              <w:br/>
              <w:t>концертные залы</w:t>
            </w:r>
            <w:r w:rsidRPr="00DC566D">
              <w:rPr>
                <w:bCs w:val="0"/>
                <w:sz w:val="20"/>
                <w:szCs w:val="20"/>
              </w:rPr>
              <w:br/>
              <w:t>спортивные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30B914" w14:textId="77777777" w:rsidR="00DC566D" w:rsidRPr="00DC566D" w:rsidRDefault="00DC566D" w:rsidP="00DC566D">
            <w:pPr>
              <w:spacing w:line="240" w:lineRule="auto"/>
              <w:ind w:firstLine="0"/>
              <w:jc w:val="left"/>
              <w:rPr>
                <w:bCs w:val="0"/>
                <w:sz w:val="20"/>
                <w:szCs w:val="20"/>
              </w:rPr>
            </w:pPr>
            <w:r w:rsidRPr="00DC566D">
              <w:rPr>
                <w:bCs w:val="0"/>
                <w:sz w:val="20"/>
                <w:szCs w:val="20"/>
              </w:rPr>
              <w:t>Низкое - 0; Среднее - 5; Высокое - 10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390676"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B9C0AB" w14:textId="77777777" w:rsidR="00DC566D" w:rsidRPr="00DC566D" w:rsidRDefault="00DC566D" w:rsidP="00DC566D">
            <w:pPr>
              <w:spacing w:line="240" w:lineRule="auto"/>
              <w:ind w:firstLine="0"/>
              <w:jc w:val="right"/>
              <w:rPr>
                <w:bCs w:val="0"/>
                <w:sz w:val="20"/>
                <w:szCs w:val="20"/>
              </w:rPr>
            </w:pPr>
            <w:r w:rsidRPr="00DC566D">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215E3A" w14:textId="77777777" w:rsidR="00DC566D" w:rsidRPr="00DC566D" w:rsidRDefault="00DC566D" w:rsidP="00DC566D">
            <w:pPr>
              <w:spacing w:line="240" w:lineRule="auto"/>
              <w:ind w:firstLine="0"/>
              <w:jc w:val="left"/>
              <w:rPr>
                <w:bCs w:val="0"/>
                <w:sz w:val="20"/>
                <w:szCs w:val="20"/>
              </w:rPr>
            </w:pPr>
            <w:r w:rsidRPr="00DC566D">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28A584" w14:textId="77777777" w:rsidR="00DC566D" w:rsidRPr="00DC566D" w:rsidRDefault="00DC566D" w:rsidP="00DC566D">
            <w:pPr>
              <w:spacing w:line="240" w:lineRule="auto"/>
              <w:ind w:firstLine="0"/>
              <w:jc w:val="right"/>
              <w:rPr>
                <w:bCs w:val="0"/>
                <w:sz w:val="20"/>
                <w:szCs w:val="20"/>
              </w:rPr>
            </w:pPr>
            <w:r w:rsidRPr="00DC566D">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62BFFA"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6B9996" w14:textId="77777777" w:rsidR="00DC566D" w:rsidRPr="00DC566D" w:rsidRDefault="00DC566D" w:rsidP="00DC566D">
            <w:pPr>
              <w:spacing w:line="240" w:lineRule="auto"/>
              <w:ind w:firstLine="0"/>
              <w:jc w:val="right"/>
              <w:rPr>
                <w:bCs w:val="0"/>
                <w:sz w:val="20"/>
                <w:szCs w:val="20"/>
              </w:rPr>
            </w:pPr>
            <w:r w:rsidRPr="00DC566D">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EFD913" w14:textId="77777777" w:rsidR="00DC566D" w:rsidRPr="00DC566D" w:rsidRDefault="00DC566D" w:rsidP="00DC566D">
            <w:pPr>
              <w:spacing w:line="240" w:lineRule="auto"/>
              <w:ind w:firstLine="0"/>
              <w:jc w:val="right"/>
              <w:rPr>
                <w:bCs w:val="0"/>
                <w:sz w:val="20"/>
                <w:szCs w:val="20"/>
              </w:rPr>
            </w:pPr>
            <w:r w:rsidRPr="00DC566D">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676F9E" w14:textId="77777777" w:rsidR="00DC566D" w:rsidRPr="00DC566D" w:rsidRDefault="00DC566D" w:rsidP="00DC566D">
            <w:pPr>
              <w:spacing w:line="240" w:lineRule="auto"/>
              <w:ind w:firstLine="0"/>
              <w:jc w:val="right"/>
              <w:rPr>
                <w:bCs w:val="0"/>
                <w:sz w:val="20"/>
                <w:szCs w:val="20"/>
              </w:rPr>
            </w:pPr>
          </w:p>
        </w:tc>
      </w:tr>
      <w:tr w:rsidR="00DC566D" w:rsidRPr="00DC566D" w14:paraId="03762545" w14:textId="77777777" w:rsidTr="00AD3E7D">
        <w:trPr>
          <w:trHeight w:val="315"/>
        </w:trPr>
        <w:tc>
          <w:tcPr>
            <w:tcW w:w="27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F863642" w14:textId="77777777" w:rsidR="00DC566D" w:rsidRPr="00DC566D" w:rsidRDefault="00DC566D" w:rsidP="00DC566D">
            <w:pPr>
              <w:spacing w:line="240" w:lineRule="auto"/>
              <w:ind w:firstLine="0"/>
              <w:jc w:val="right"/>
              <w:rPr>
                <w:bCs w:val="0"/>
                <w:sz w:val="20"/>
                <w:szCs w:val="20"/>
              </w:rPr>
            </w:pPr>
            <w:r w:rsidRPr="00DC566D">
              <w:rPr>
                <w:bCs w:val="0"/>
                <w:sz w:val="20"/>
                <w:szCs w:val="20"/>
              </w:rPr>
              <w:t>40</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0ADC7106"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45E8AE26"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объектов размещения: </w:t>
            </w:r>
            <w:r w:rsidRPr="00DC566D">
              <w:rPr>
                <w:bCs w:val="0"/>
                <w:sz w:val="20"/>
                <w:szCs w:val="20"/>
              </w:rPr>
              <w:br/>
              <w:t>отели</w:t>
            </w:r>
            <w:r w:rsidRPr="00DC566D">
              <w:rPr>
                <w:bCs w:val="0"/>
                <w:sz w:val="20"/>
                <w:szCs w:val="20"/>
              </w:rPr>
              <w:br/>
              <w:t>гостиницы</w:t>
            </w:r>
            <w:r w:rsidRPr="00DC566D">
              <w:rPr>
                <w:bCs w:val="0"/>
                <w:sz w:val="20"/>
                <w:szCs w:val="20"/>
              </w:rPr>
              <w:br/>
              <w:t>гостевые дома</w:t>
            </w:r>
            <w:r w:rsidRPr="00DC566D">
              <w:rPr>
                <w:bCs w:val="0"/>
                <w:sz w:val="20"/>
                <w:szCs w:val="20"/>
              </w:rPr>
              <w:br/>
              <w:t>апартаменты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6DBFC6" w14:textId="77777777" w:rsidR="00DC566D" w:rsidRPr="00DC566D" w:rsidRDefault="00DC566D" w:rsidP="00DC566D">
            <w:pPr>
              <w:spacing w:line="240" w:lineRule="auto"/>
              <w:ind w:firstLine="0"/>
              <w:jc w:val="left"/>
              <w:rPr>
                <w:bCs w:val="0"/>
                <w:sz w:val="20"/>
                <w:szCs w:val="20"/>
              </w:rPr>
            </w:pPr>
            <w:r w:rsidRPr="00DC566D">
              <w:rPr>
                <w:bCs w:val="0"/>
                <w:sz w:val="20"/>
                <w:szCs w:val="20"/>
              </w:rPr>
              <w:t>Низкое - 0; Среднее - 4; Высокое - 8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62CBD9"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331128" w14:textId="77777777" w:rsidR="00DC566D" w:rsidRPr="00DC566D" w:rsidRDefault="00DC566D" w:rsidP="00DC566D">
            <w:pPr>
              <w:spacing w:line="240" w:lineRule="auto"/>
              <w:ind w:firstLine="0"/>
              <w:jc w:val="right"/>
              <w:rPr>
                <w:bCs w:val="0"/>
                <w:sz w:val="20"/>
                <w:szCs w:val="20"/>
              </w:rPr>
            </w:pPr>
            <w:r w:rsidRPr="00DC566D">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2616C1" w14:textId="77777777" w:rsidR="00DC566D" w:rsidRPr="00DC566D" w:rsidRDefault="00DC566D" w:rsidP="00DC566D">
            <w:pPr>
              <w:spacing w:line="240" w:lineRule="auto"/>
              <w:ind w:firstLine="0"/>
              <w:jc w:val="left"/>
              <w:rPr>
                <w:bCs w:val="0"/>
                <w:sz w:val="20"/>
                <w:szCs w:val="20"/>
              </w:rPr>
            </w:pPr>
            <w:r w:rsidRPr="00DC566D">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43C142" w14:textId="77777777" w:rsidR="00DC566D" w:rsidRPr="00DC566D" w:rsidRDefault="00DC566D" w:rsidP="00DC566D">
            <w:pPr>
              <w:spacing w:line="240" w:lineRule="auto"/>
              <w:ind w:firstLine="0"/>
              <w:jc w:val="right"/>
              <w:rPr>
                <w:bCs w:val="0"/>
                <w:sz w:val="20"/>
                <w:szCs w:val="20"/>
              </w:rPr>
            </w:pPr>
            <w:r w:rsidRPr="00DC566D">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59BDF9" w14:textId="77777777" w:rsidR="00DC566D" w:rsidRPr="00DC566D" w:rsidRDefault="00DC566D" w:rsidP="00DC566D">
            <w:pPr>
              <w:spacing w:line="240" w:lineRule="auto"/>
              <w:ind w:firstLine="0"/>
              <w:jc w:val="left"/>
              <w:rPr>
                <w:bCs w:val="0"/>
                <w:sz w:val="20"/>
                <w:szCs w:val="20"/>
              </w:rPr>
            </w:pPr>
            <w:r w:rsidRPr="00DC566D">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D9A763" w14:textId="77777777" w:rsidR="00DC566D" w:rsidRPr="00DC566D" w:rsidRDefault="00DC566D" w:rsidP="00DC566D">
            <w:pPr>
              <w:spacing w:line="240" w:lineRule="auto"/>
              <w:ind w:firstLine="0"/>
              <w:jc w:val="right"/>
              <w:rPr>
                <w:bCs w:val="0"/>
                <w:sz w:val="20"/>
                <w:szCs w:val="20"/>
              </w:rPr>
            </w:pPr>
            <w:r w:rsidRPr="00DC566D">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F76812" w14:textId="77777777" w:rsidR="00DC566D" w:rsidRPr="00DC566D" w:rsidRDefault="00DC566D" w:rsidP="00DC566D">
            <w:pPr>
              <w:spacing w:line="240" w:lineRule="auto"/>
              <w:ind w:firstLine="0"/>
              <w:jc w:val="right"/>
              <w:rPr>
                <w:bCs w:val="0"/>
                <w:sz w:val="20"/>
                <w:szCs w:val="20"/>
              </w:rPr>
            </w:pPr>
            <w:r w:rsidRPr="00DC566D">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602B9F" w14:textId="77777777" w:rsidR="00DC566D" w:rsidRPr="00DC566D" w:rsidRDefault="00DC566D" w:rsidP="00DC566D">
            <w:pPr>
              <w:spacing w:line="240" w:lineRule="auto"/>
              <w:ind w:firstLine="0"/>
              <w:jc w:val="right"/>
              <w:rPr>
                <w:bCs w:val="0"/>
                <w:sz w:val="20"/>
                <w:szCs w:val="20"/>
              </w:rPr>
            </w:pPr>
          </w:p>
        </w:tc>
      </w:tr>
      <w:tr w:rsidR="00DC566D" w:rsidRPr="00DC566D" w14:paraId="37AAA0E9" w14:textId="77777777" w:rsidTr="00AD3E7D">
        <w:trPr>
          <w:trHeight w:val="315"/>
        </w:trPr>
        <w:tc>
          <w:tcPr>
            <w:tcW w:w="275"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66807C81" w14:textId="77777777" w:rsidR="00DC566D" w:rsidRPr="00DC566D" w:rsidRDefault="00DC566D" w:rsidP="00DC566D">
            <w:pPr>
              <w:spacing w:line="240" w:lineRule="auto"/>
              <w:ind w:firstLine="0"/>
              <w:jc w:val="right"/>
              <w:rPr>
                <w:bCs w:val="0"/>
                <w:sz w:val="20"/>
                <w:szCs w:val="20"/>
              </w:rPr>
            </w:pPr>
            <w:r w:rsidRPr="00DC566D">
              <w:rPr>
                <w:bCs w:val="0"/>
                <w:sz w:val="20"/>
                <w:szCs w:val="20"/>
              </w:rPr>
              <w:t>41</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6A355780"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1B6ABF5D" w14:textId="77777777" w:rsidR="00DC566D" w:rsidRPr="00DC566D" w:rsidRDefault="00DC566D" w:rsidP="00DC566D">
            <w:pPr>
              <w:spacing w:line="240" w:lineRule="auto"/>
              <w:ind w:firstLine="0"/>
              <w:jc w:val="left"/>
              <w:rPr>
                <w:bCs w:val="0"/>
                <w:sz w:val="20"/>
                <w:szCs w:val="20"/>
              </w:rPr>
            </w:pPr>
            <w:r w:rsidRPr="00DC566D">
              <w:rPr>
                <w:bCs w:val="0"/>
                <w:sz w:val="20"/>
                <w:szCs w:val="20"/>
              </w:rPr>
              <w:t>Объекты питания:</w:t>
            </w:r>
            <w:r w:rsidRPr="00DC566D">
              <w:rPr>
                <w:bCs w:val="0"/>
                <w:sz w:val="20"/>
                <w:szCs w:val="20"/>
              </w:rPr>
              <w:br/>
              <w:t xml:space="preserve">наличие ресторанов, кафе, столовых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3C21E8" w14:textId="77777777" w:rsidR="00DC566D" w:rsidRPr="00DC566D" w:rsidRDefault="00DC566D" w:rsidP="00DC566D">
            <w:pPr>
              <w:spacing w:line="240" w:lineRule="auto"/>
              <w:ind w:firstLine="0"/>
              <w:jc w:val="left"/>
              <w:rPr>
                <w:bCs w:val="0"/>
                <w:sz w:val="20"/>
                <w:szCs w:val="20"/>
              </w:rPr>
            </w:pPr>
            <w:r w:rsidRPr="00DC566D">
              <w:rPr>
                <w:bCs w:val="0"/>
                <w:sz w:val="20"/>
                <w:szCs w:val="20"/>
              </w:rPr>
              <w:t>Менее 5 заведений - 0; 5-10 заведений - 1</w:t>
            </w:r>
            <w:proofErr w:type="gramStart"/>
            <w:r w:rsidRPr="00DC566D">
              <w:rPr>
                <w:bCs w:val="0"/>
                <w:sz w:val="20"/>
                <w:szCs w:val="20"/>
              </w:rPr>
              <w:t>; Более</w:t>
            </w:r>
            <w:proofErr w:type="gramEnd"/>
            <w:r w:rsidRPr="00DC566D">
              <w:rPr>
                <w:bCs w:val="0"/>
                <w:sz w:val="20"/>
                <w:szCs w:val="20"/>
              </w:rPr>
              <w:t xml:space="preserve"> 10 заведений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EDBA4A"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10902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764DBA"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90CF8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776581"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7E0DDC"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E67E7A"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8EC1B9" w14:textId="77777777" w:rsidR="00DC566D" w:rsidRPr="00DC566D" w:rsidRDefault="00DC566D" w:rsidP="00DC566D">
            <w:pPr>
              <w:spacing w:line="240" w:lineRule="auto"/>
              <w:ind w:firstLine="0"/>
              <w:jc w:val="right"/>
              <w:rPr>
                <w:bCs w:val="0"/>
                <w:sz w:val="20"/>
                <w:szCs w:val="20"/>
              </w:rPr>
            </w:pPr>
          </w:p>
        </w:tc>
      </w:tr>
      <w:tr w:rsidR="00DC566D" w:rsidRPr="00DC566D" w14:paraId="1B41CB65" w14:textId="77777777" w:rsidTr="00AD3E7D">
        <w:trPr>
          <w:trHeight w:val="315"/>
        </w:trPr>
        <w:tc>
          <w:tcPr>
            <w:tcW w:w="275"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7EBE828" w14:textId="77777777" w:rsidR="00DC566D" w:rsidRPr="00DC566D" w:rsidRDefault="00DC566D" w:rsidP="00DC566D">
            <w:pPr>
              <w:spacing w:line="240" w:lineRule="auto"/>
              <w:ind w:firstLine="0"/>
              <w:jc w:val="right"/>
              <w:rPr>
                <w:bCs w:val="0"/>
                <w:sz w:val="20"/>
                <w:szCs w:val="20"/>
              </w:rPr>
            </w:pPr>
            <w:r w:rsidRPr="00DC566D">
              <w:rPr>
                <w:bCs w:val="0"/>
                <w:sz w:val="20"/>
                <w:szCs w:val="20"/>
              </w:rPr>
              <w:t>42</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20361462"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55B8C2E0" w14:textId="77777777" w:rsidR="00DC566D" w:rsidRPr="00DC566D" w:rsidRDefault="00DC566D" w:rsidP="00DC566D">
            <w:pPr>
              <w:spacing w:line="240" w:lineRule="auto"/>
              <w:ind w:firstLine="0"/>
              <w:jc w:val="left"/>
              <w:rPr>
                <w:bCs w:val="0"/>
                <w:sz w:val="20"/>
                <w:szCs w:val="20"/>
              </w:rPr>
            </w:pPr>
            <w:r w:rsidRPr="00DC566D">
              <w:rPr>
                <w:bCs w:val="0"/>
                <w:sz w:val="20"/>
                <w:szCs w:val="20"/>
              </w:rPr>
              <w:t>Объекты торговли:</w:t>
            </w:r>
            <w:r w:rsidRPr="00DC566D">
              <w:rPr>
                <w:bCs w:val="0"/>
                <w:sz w:val="20"/>
                <w:szCs w:val="20"/>
              </w:rPr>
              <w:br/>
              <w:t>Наличие:</w:t>
            </w:r>
            <w:r w:rsidRPr="00DC566D">
              <w:rPr>
                <w:bCs w:val="0"/>
                <w:sz w:val="20"/>
                <w:szCs w:val="20"/>
              </w:rPr>
              <w:br/>
              <w:t>магазинов сувениров</w:t>
            </w:r>
            <w:r w:rsidRPr="00DC566D">
              <w:rPr>
                <w:bCs w:val="0"/>
                <w:sz w:val="20"/>
                <w:szCs w:val="20"/>
              </w:rPr>
              <w:br/>
              <w:t>супермаркетов</w:t>
            </w:r>
            <w:r w:rsidRPr="00DC566D">
              <w:rPr>
                <w:bCs w:val="0"/>
                <w:sz w:val="20"/>
                <w:szCs w:val="20"/>
              </w:rPr>
              <w:br/>
              <w:t>торговых центров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18EBF6"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 отсутствуют – 0 баллов; </w:t>
            </w:r>
            <w:r w:rsidRPr="00DC566D">
              <w:rPr>
                <w:bCs w:val="0"/>
                <w:sz w:val="20"/>
                <w:szCs w:val="20"/>
              </w:rPr>
              <w:br/>
              <w:t xml:space="preserve">- есть магазины сувениров – 1-2 балла; </w:t>
            </w:r>
            <w:r w:rsidRPr="00DC566D">
              <w:rPr>
                <w:bCs w:val="0"/>
                <w:sz w:val="20"/>
                <w:szCs w:val="20"/>
              </w:rPr>
              <w:br/>
              <w:t xml:space="preserve">- есть супермаркеты – 1-2 балла; </w:t>
            </w:r>
            <w:r w:rsidRPr="00DC566D">
              <w:rPr>
                <w:bCs w:val="0"/>
                <w:sz w:val="20"/>
                <w:szCs w:val="20"/>
              </w:rPr>
              <w:br/>
              <w:t xml:space="preserve">- есть торговые центры – 1-2 балла. </w:t>
            </w:r>
            <w:r w:rsidRPr="00DC566D">
              <w:rPr>
                <w:bCs w:val="0"/>
                <w:sz w:val="20"/>
                <w:szCs w:val="20"/>
              </w:rPr>
              <w:br/>
              <w:t xml:space="preserve">Данные баллы суммируются.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20F503" w14:textId="77777777" w:rsidR="00DC566D" w:rsidRPr="00DC566D" w:rsidRDefault="00DC566D" w:rsidP="00DC566D">
            <w:pPr>
              <w:spacing w:line="240" w:lineRule="auto"/>
              <w:ind w:firstLine="0"/>
              <w:jc w:val="left"/>
              <w:rPr>
                <w:bCs w:val="0"/>
                <w:sz w:val="20"/>
                <w:szCs w:val="20"/>
              </w:rPr>
            </w:pPr>
            <w:r w:rsidRPr="00DC566D">
              <w:rPr>
                <w:bCs w:val="0"/>
                <w:sz w:val="20"/>
                <w:szCs w:val="20"/>
              </w:rPr>
              <w:t>0;2;2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645A38" w14:textId="77777777" w:rsidR="00DC566D" w:rsidRPr="00DC566D" w:rsidRDefault="00DC566D" w:rsidP="00DC566D">
            <w:pPr>
              <w:spacing w:line="240" w:lineRule="auto"/>
              <w:ind w:firstLine="0"/>
              <w:jc w:val="right"/>
              <w:rPr>
                <w:bCs w:val="0"/>
                <w:sz w:val="20"/>
                <w:szCs w:val="20"/>
              </w:rPr>
            </w:pPr>
            <w:r w:rsidRPr="00DC566D">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E5DFEC" w14:textId="77777777" w:rsidR="00DC566D" w:rsidRPr="00DC566D" w:rsidRDefault="00DC566D" w:rsidP="00DC566D">
            <w:pPr>
              <w:spacing w:line="240" w:lineRule="auto"/>
              <w:ind w:firstLine="0"/>
              <w:jc w:val="left"/>
              <w:rPr>
                <w:bCs w:val="0"/>
                <w:sz w:val="20"/>
                <w:szCs w:val="20"/>
              </w:rPr>
            </w:pPr>
            <w:r w:rsidRPr="00DC566D">
              <w:rPr>
                <w:bCs w:val="0"/>
                <w:sz w:val="20"/>
                <w:szCs w:val="20"/>
              </w:rPr>
              <w:t>1;1;1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CC48CF"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121281" w14:textId="77777777" w:rsidR="00DC566D" w:rsidRPr="00DC566D" w:rsidRDefault="00DC566D" w:rsidP="00DC566D">
            <w:pPr>
              <w:spacing w:line="240" w:lineRule="auto"/>
              <w:ind w:firstLine="0"/>
              <w:jc w:val="left"/>
              <w:rPr>
                <w:bCs w:val="0"/>
                <w:sz w:val="20"/>
                <w:szCs w:val="20"/>
              </w:rPr>
            </w:pPr>
            <w:r w:rsidRPr="00DC566D">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5CA884" w14:textId="77777777" w:rsidR="00DC566D" w:rsidRPr="00DC566D" w:rsidRDefault="00DC566D" w:rsidP="00DC566D">
            <w:pPr>
              <w:spacing w:line="240" w:lineRule="auto"/>
              <w:ind w:firstLine="0"/>
              <w:jc w:val="right"/>
              <w:rPr>
                <w:bCs w:val="0"/>
                <w:sz w:val="20"/>
                <w:szCs w:val="20"/>
              </w:rPr>
            </w:pPr>
            <w:r w:rsidRPr="00DC566D">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B9BEFE" w14:textId="77777777" w:rsidR="00DC566D" w:rsidRPr="00DC566D" w:rsidRDefault="00DC566D" w:rsidP="00DC566D">
            <w:pPr>
              <w:spacing w:line="240" w:lineRule="auto"/>
              <w:ind w:firstLine="0"/>
              <w:jc w:val="right"/>
              <w:rPr>
                <w:bCs w:val="0"/>
                <w:sz w:val="20"/>
                <w:szCs w:val="20"/>
              </w:rPr>
            </w:pPr>
            <w:r w:rsidRPr="00DC566D">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E11DD2" w14:textId="77777777" w:rsidR="00DC566D" w:rsidRPr="00DC566D" w:rsidRDefault="00DC566D" w:rsidP="00DC566D">
            <w:pPr>
              <w:spacing w:line="240" w:lineRule="auto"/>
              <w:ind w:firstLine="0"/>
              <w:jc w:val="right"/>
              <w:rPr>
                <w:bCs w:val="0"/>
                <w:sz w:val="20"/>
                <w:szCs w:val="20"/>
              </w:rPr>
            </w:pPr>
          </w:p>
        </w:tc>
      </w:tr>
      <w:tr w:rsidR="00DC566D" w:rsidRPr="00DC566D" w14:paraId="2FA9C084" w14:textId="77777777" w:rsidTr="00AD3E7D">
        <w:trPr>
          <w:trHeight w:val="315"/>
        </w:trPr>
        <w:tc>
          <w:tcPr>
            <w:tcW w:w="275"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4624ADD2" w14:textId="77777777" w:rsidR="00DC566D" w:rsidRPr="00DC566D" w:rsidRDefault="00DC566D" w:rsidP="00DC566D">
            <w:pPr>
              <w:spacing w:line="240" w:lineRule="auto"/>
              <w:ind w:firstLine="0"/>
              <w:jc w:val="right"/>
              <w:rPr>
                <w:bCs w:val="0"/>
                <w:sz w:val="20"/>
                <w:szCs w:val="20"/>
              </w:rPr>
            </w:pPr>
            <w:r w:rsidRPr="00DC566D">
              <w:rPr>
                <w:bCs w:val="0"/>
                <w:sz w:val="20"/>
                <w:szCs w:val="20"/>
              </w:rPr>
              <w:t>43</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082D19C0"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454180AA" w14:textId="77777777" w:rsidR="00DC566D" w:rsidRPr="00DC566D" w:rsidRDefault="00DC566D" w:rsidP="00DC566D">
            <w:pPr>
              <w:spacing w:line="240" w:lineRule="auto"/>
              <w:ind w:firstLine="0"/>
              <w:jc w:val="left"/>
              <w:rPr>
                <w:bCs w:val="0"/>
                <w:sz w:val="20"/>
                <w:szCs w:val="20"/>
              </w:rPr>
            </w:pPr>
            <w:r w:rsidRPr="00DC566D">
              <w:rPr>
                <w:bCs w:val="0"/>
                <w:sz w:val="20"/>
                <w:szCs w:val="20"/>
              </w:rPr>
              <w:t>Информационная инфраструктура:</w:t>
            </w:r>
            <w:r w:rsidRPr="00DC566D">
              <w:rPr>
                <w:bCs w:val="0"/>
                <w:sz w:val="20"/>
                <w:szCs w:val="20"/>
              </w:rPr>
              <w:br/>
              <w:t>Наличие туристических информационных центров, веб-сайтов, мобильных приложений, информационных киосков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F1D026"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Отсутствуют - 0</w:t>
            </w:r>
            <w:proofErr w:type="gramStart"/>
            <w:r w:rsidRPr="00DC566D">
              <w:rPr>
                <w:bCs w:val="0"/>
                <w:sz w:val="20"/>
                <w:szCs w:val="20"/>
              </w:rPr>
              <w:t>; Есть</w:t>
            </w:r>
            <w:proofErr w:type="gramEnd"/>
            <w:r w:rsidRPr="00DC566D">
              <w:rPr>
                <w:bCs w:val="0"/>
                <w:sz w:val="20"/>
                <w:szCs w:val="20"/>
              </w:rPr>
              <w:t xml:space="preserve"> веб-сайт - 1; Есть все перечисленные позиции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CB2C33"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B9E09"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9A7C43"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9DEAA2"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3F2FF4"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1F7B1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C1AD7F"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29A4F2" w14:textId="77777777" w:rsidR="00DC566D" w:rsidRPr="00DC566D" w:rsidRDefault="00DC566D" w:rsidP="00DC566D">
            <w:pPr>
              <w:spacing w:line="240" w:lineRule="auto"/>
              <w:ind w:firstLine="0"/>
              <w:jc w:val="right"/>
              <w:rPr>
                <w:bCs w:val="0"/>
                <w:sz w:val="20"/>
                <w:szCs w:val="20"/>
              </w:rPr>
            </w:pPr>
          </w:p>
        </w:tc>
      </w:tr>
    </w:tbl>
    <w:p w14:paraId="43396CE3" w14:textId="12DD8461" w:rsidR="00272C21" w:rsidRDefault="00272C21">
      <w:pPr>
        <w:spacing w:line="240" w:lineRule="auto"/>
        <w:ind w:firstLine="0"/>
        <w:jc w:val="left"/>
      </w:pPr>
    </w:p>
    <w:p w14:paraId="1D9B2C7D" w14:textId="2ED6EBAD" w:rsidR="00272C21" w:rsidRDefault="00272C21" w:rsidP="00272C21">
      <w:pPr>
        <w:jc w:val="right"/>
      </w:pPr>
      <w:r>
        <w:lastRenderedPageBreak/>
        <w:t>Продолжение т</w:t>
      </w:r>
      <w:r w:rsidRPr="000F12CF">
        <w:t>аблиц</w:t>
      </w:r>
      <w:r>
        <w:t>ы 2</w:t>
      </w:r>
    </w:p>
    <w:tbl>
      <w:tblPr>
        <w:tblW w:w="9339" w:type="dxa"/>
        <w:tblLayout w:type="fixed"/>
        <w:tblCellMar>
          <w:left w:w="0" w:type="dxa"/>
          <w:right w:w="0" w:type="dxa"/>
        </w:tblCellMar>
        <w:tblLook w:val="04A0" w:firstRow="1" w:lastRow="0" w:firstColumn="1" w:lastColumn="0" w:noHBand="0" w:noVBand="1"/>
      </w:tblPr>
      <w:tblGrid>
        <w:gridCol w:w="418"/>
        <w:gridCol w:w="1740"/>
        <w:gridCol w:w="1475"/>
        <w:gridCol w:w="1604"/>
        <w:gridCol w:w="748"/>
        <w:gridCol w:w="274"/>
        <w:gridCol w:w="1020"/>
        <w:gridCol w:w="274"/>
        <w:gridCol w:w="1056"/>
        <w:gridCol w:w="274"/>
        <w:gridCol w:w="182"/>
        <w:gridCol w:w="274"/>
      </w:tblGrid>
      <w:tr w:rsidR="00DC566D" w:rsidRPr="00DC566D" w14:paraId="265A9C11"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E4B514F" w14:textId="77777777" w:rsidR="00DC566D" w:rsidRPr="00DC566D" w:rsidRDefault="00DC566D" w:rsidP="00DC566D">
            <w:pPr>
              <w:spacing w:line="240" w:lineRule="auto"/>
              <w:ind w:firstLine="0"/>
              <w:jc w:val="right"/>
              <w:rPr>
                <w:bCs w:val="0"/>
                <w:sz w:val="20"/>
                <w:szCs w:val="20"/>
              </w:rPr>
            </w:pPr>
            <w:r w:rsidRPr="00DC566D">
              <w:rPr>
                <w:bCs w:val="0"/>
                <w:sz w:val="20"/>
                <w:szCs w:val="20"/>
              </w:rPr>
              <w:t>44</w:t>
            </w:r>
          </w:p>
        </w:tc>
        <w:tc>
          <w:tcPr>
            <w:tcW w:w="1740"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A7B16DF"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6F293450" w14:textId="77777777" w:rsidR="00DC566D" w:rsidRPr="00DC566D" w:rsidRDefault="00DC566D" w:rsidP="00DC566D">
            <w:pPr>
              <w:spacing w:line="240" w:lineRule="auto"/>
              <w:ind w:firstLine="0"/>
              <w:jc w:val="left"/>
              <w:rPr>
                <w:bCs w:val="0"/>
                <w:sz w:val="20"/>
                <w:szCs w:val="20"/>
              </w:rPr>
            </w:pPr>
            <w:r w:rsidRPr="00DC566D">
              <w:rPr>
                <w:bCs w:val="0"/>
                <w:sz w:val="20"/>
                <w:szCs w:val="20"/>
              </w:rPr>
              <w:t>Информационная инфраструктура:</w:t>
            </w:r>
            <w:r w:rsidRPr="00DC566D">
              <w:rPr>
                <w:bCs w:val="0"/>
                <w:sz w:val="20"/>
                <w:szCs w:val="20"/>
              </w:rPr>
              <w:br/>
              <w:t>Доступность информации на разных языках</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C8CFF5"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w:t>
            </w:r>
            <w:proofErr w:type="gramStart"/>
            <w:r w:rsidRPr="00DC566D">
              <w:rPr>
                <w:bCs w:val="0"/>
                <w:sz w:val="20"/>
                <w:szCs w:val="20"/>
              </w:rPr>
              <w:t>; Есть</w:t>
            </w:r>
            <w:proofErr w:type="gramEnd"/>
            <w:r w:rsidRPr="00DC566D">
              <w:rPr>
                <w:bCs w:val="0"/>
                <w:sz w:val="20"/>
                <w:szCs w:val="20"/>
              </w:rPr>
              <w:t xml:space="preserve"> на 1 иностранном языке - 1; Есть на 2 и более иностранных языках - 2</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DEBD40"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на 2 и более языках</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0F128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466317"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543CFB" w14:textId="77777777" w:rsidR="00DC566D" w:rsidRPr="00DC566D" w:rsidRDefault="00DC566D" w:rsidP="00DC566D">
            <w:pPr>
              <w:spacing w:line="240" w:lineRule="auto"/>
              <w:ind w:firstLine="0"/>
              <w:jc w:val="right"/>
              <w:rPr>
                <w:bCs w:val="0"/>
                <w:sz w:val="20"/>
                <w:szCs w:val="20"/>
              </w:rPr>
            </w:pPr>
            <w:r w:rsidRPr="00DC566D">
              <w:rPr>
                <w:bCs w:val="0"/>
                <w:sz w:val="20"/>
                <w:szCs w:val="20"/>
              </w:rPr>
              <w:t>0</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B41192" w14:textId="77777777" w:rsidR="00DC566D" w:rsidRPr="00DC566D" w:rsidRDefault="00DC566D" w:rsidP="00DC566D">
            <w:pPr>
              <w:spacing w:line="240" w:lineRule="auto"/>
              <w:ind w:firstLine="0"/>
              <w:jc w:val="left"/>
              <w:rPr>
                <w:bCs w:val="0"/>
                <w:sz w:val="20"/>
                <w:szCs w:val="20"/>
              </w:rPr>
            </w:pPr>
            <w:r w:rsidRPr="00DC566D">
              <w:rPr>
                <w:bCs w:val="0"/>
                <w:sz w:val="20"/>
                <w:szCs w:val="20"/>
              </w:rPr>
              <w:t>Есть на 2 и более языках</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12E436"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C9A922"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6A5C0F" w14:textId="77777777" w:rsidR="00DC566D" w:rsidRPr="00DC566D" w:rsidRDefault="00DC566D" w:rsidP="00DC566D">
            <w:pPr>
              <w:spacing w:line="240" w:lineRule="auto"/>
              <w:ind w:firstLine="0"/>
              <w:jc w:val="right"/>
              <w:rPr>
                <w:bCs w:val="0"/>
                <w:sz w:val="20"/>
                <w:szCs w:val="20"/>
              </w:rPr>
            </w:pPr>
          </w:p>
        </w:tc>
      </w:tr>
      <w:tr w:rsidR="00272C21" w:rsidRPr="00DC566D" w14:paraId="147BC109" w14:textId="77777777" w:rsidTr="00960A3B">
        <w:trPr>
          <w:trHeight w:val="315"/>
        </w:trPr>
        <w:tc>
          <w:tcPr>
            <w:tcW w:w="418"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7D22123C" w14:textId="77777777" w:rsidR="00DC566D" w:rsidRPr="00DC566D" w:rsidRDefault="00DC566D" w:rsidP="00DC566D">
            <w:pPr>
              <w:spacing w:line="240" w:lineRule="auto"/>
              <w:ind w:firstLine="0"/>
              <w:jc w:val="right"/>
              <w:rPr>
                <w:bCs w:val="0"/>
                <w:sz w:val="20"/>
                <w:szCs w:val="20"/>
              </w:rPr>
            </w:pPr>
            <w:r w:rsidRPr="00DC566D">
              <w:rPr>
                <w:bCs w:val="0"/>
                <w:sz w:val="20"/>
                <w:szCs w:val="20"/>
              </w:rPr>
              <w:t>45</w:t>
            </w:r>
          </w:p>
        </w:tc>
        <w:tc>
          <w:tcPr>
            <w:tcW w:w="174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2294BD" w14:textId="77777777" w:rsidR="00DC566D" w:rsidRPr="00DC566D" w:rsidRDefault="00DC566D" w:rsidP="00DC566D">
            <w:pPr>
              <w:spacing w:line="240" w:lineRule="auto"/>
              <w:ind w:firstLine="0"/>
              <w:jc w:val="left"/>
              <w:rPr>
                <w:b/>
                <w:sz w:val="20"/>
                <w:szCs w:val="20"/>
              </w:rPr>
            </w:pPr>
            <w:r w:rsidRPr="00DC566D">
              <w:rPr>
                <w:b/>
                <w:sz w:val="20"/>
                <w:szCs w:val="20"/>
              </w:rPr>
              <w:t>ИТОГО по категории "Досуг и инфраструктура"</w:t>
            </w:r>
          </w:p>
        </w:tc>
        <w:tc>
          <w:tcPr>
            <w:tcW w:w="1475"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CB0E3C4" w14:textId="77777777" w:rsidR="00DC566D" w:rsidRPr="00DC566D" w:rsidRDefault="00DC566D" w:rsidP="00DC566D">
            <w:pPr>
              <w:spacing w:line="240" w:lineRule="auto"/>
              <w:ind w:firstLine="0"/>
              <w:jc w:val="left"/>
              <w:rPr>
                <w:b/>
                <w:sz w:val="20"/>
                <w:szCs w:val="20"/>
              </w:rPr>
            </w:pPr>
          </w:p>
        </w:tc>
        <w:tc>
          <w:tcPr>
            <w:tcW w:w="160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91E8627" w14:textId="77777777" w:rsidR="00DC566D" w:rsidRPr="00DC566D" w:rsidRDefault="00DC566D" w:rsidP="00DC566D">
            <w:pPr>
              <w:spacing w:line="240" w:lineRule="auto"/>
              <w:ind w:firstLine="0"/>
              <w:jc w:val="left"/>
              <w:rPr>
                <w:bCs w:val="0"/>
                <w:sz w:val="20"/>
                <w:szCs w:val="20"/>
              </w:rPr>
            </w:pPr>
          </w:p>
        </w:tc>
        <w:tc>
          <w:tcPr>
            <w:tcW w:w="748"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30D8FF7" w14:textId="77777777" w:rsidR="00DC566D" w:rsidRPr="00DC566D" w:rsidRDefault="00DC566D" w:rsidP="00DC566D">
            <w:pPr>
              <w:spacing w:line="240" w:lineRule="auto"/>
              <w:ind w:firstLine="0"/>
              <w:jc w:val="left"/>
              <w:rPr>
                <w:bCs w:val="0"/>
                <w:sz w:val="20"/>
                <w:szCs w:val="20"/>
              </w:rPr>
            </w:pPr>
          </w:p>
        </w:tc>
        <w:tc>
          <w:tcPr>
            <w:tcW w:w="27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A58ABB4" w14:textId="77777777" w:rsidR="00DC566D" w:rsidRPr="00DC566D" w:rsidRDefault="00DC566D" w:rsidP="00DC566D">
            <w:pPr>
              <w:spacing w:line="240" w:lineRule="auto"/>
              <w:ind w:firstLine="0"/>
              <w:jc w:val="right"/>
              <w:rPr>
                <w:b/>
                <w:sz w:val="20"/>
                <w:szCs w:val="20"/>
              </w:rPr>
            </w:pPr>
            <w:r w:rsidRPr="00DC566D">
              <w:rPr>
                <w:b/>
                <w:sz w:val="20"/>
                <w:szCs w:val="20"/>
              </w:rPr>
              <w:t>27</w:t>
            </w:r>
          </w:p>
        </w:tc>
        <w:tc>
          <w:tcPr>
            <w:tcW w:w="102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6C00258" w14:textId="77777777" w:rsidR="00DC566D" w:rsidRPr="00DC566D" w:rsidRDefault="00DC566D" w:rsidP="00DC566D">
            <w:pPr>
              <w:spacing w:line="240" w:lineRule="auto"/>
              <w:ind w:firstLine="0"/>
              <w:jc w:val="right"/>
              <w:rPr>
                <w:b/>
                <w:sz w:val="20"/>
                <w:szCs w:val="20"/>
              </w:rPr>
            </w:pPr>
          </w:p>
        </w:tc>
        <w:tc>
          <w:tcPr>
            <w:tcW w:w="27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F26974C" w14:textId="77777777" w:rsidR="00DC566D" w:rsidRPr="00DC566D" w:rsidRDefault="00DC566D" w:rsidP="00DC566D">
            <w:pPr>
              <w:spacing w:line="240" w:lineRule="auto"/>
              <w:ind w:firstLine="0"/>
              <w:jc w:val="right"/>
              <w:rPr>
                <w:b/>
                <w:sz w:val="20"/>
                <w:szCs w:val="20"/>
              </w:rPr>
            </w:pPr>
            <w:r w:rsidRPr="00DC566D">
              <w:rPr>
                <w:b/>
                <w:sz w:val="20"/>
                <w:szCs w:val="20"/>
              </w:rPr>
              <w:t>15</w:t>
            </w:r>
          </w:p>
        </w:tc>
        <w:tc>
          <w:tcPr>
            <w:tcW w:w="105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6873AB0" w14:textId="77777777" w:rsidR="00DC566D" w:rsidRPr="00DC566D" w:rsidRDefault="00DC566D" w:rsidP="00DC566D">
            <w:pPr>
              <w:spacing w:line="240" w:lineRule="auto"/>
              <w:ind w:firstLine="0"/>
              <w:jc w:val="right"/>
              <w:rPr>
                <w:b/>
                <w:sz w:val="20"/>
                <w:szCs w:val="20"/>
              </w:rPr>
            </w:pPr>
          </w:p>
        </w:tc>
        <w:tc>
          <w:tcPr>
            <w:tcW w:w="27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CE36A58" w14:textId="77777777" w:rsidR="00DC566D" w:rsidRPr="00DC566D" w:rsidRDefault="00DC566D" w:rsidP="00DC566D">
            <w:pPr>
              <w:spacing w:line="240" w:lineRule="auto"/>
              <w:ind w:firstLine="0"/>
              <w:jc w:val="right"/>
              <w:rPr>
                <w:b/>
                <w:sz w:val="20"/>
                <w:szCs w:val="20"/>
              </w:rPr>
            </w:pPr>
            <w:r w:rsidRPr="00DC566D">
              <w:rPr>
                <w:b/>
                <w:sz w:val="20"/>
                <w:szCs w:val="20"/>
              </w:rPr>
              <w:t>30</w:t>
            </w:r>
          </w:p>
        </w:tc>
        <w:tc>
          <w:tcPr>
            <w:tcW w:w="18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B73AE33" w14:textId="77777777" w:rsidR="00DC566D" w:rsidRPr="00DC566D" w:rsidRDefault="00DC566D" w:rsidP="00DC566D">
            <w:pPr>
              <w:spacing w:line="240" w:lineRule="auto"/>
              <w:ind w:firstLine="0"/>
              <w:jc w:val="right"/>
              <w:rPr>
                <w:b/>
                <w:sz w:val="20"/>
                <w:szCs w:val="20"/>
              </w:rPr>
            </w:pPr>
          </w:p>
        </w:tc>
        <w:tc>
          <w:tcPr>
            <w:tcW w:w="27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FEEBAA9" w14:textId="77777777" w:rsidR="00DC566D" w:rsidRPr="00DC566D" w:rsidRDefault="00DC566D" w:rsidP="00DC566D">
            <w:pPr>
              <w:spacing w:line="240" w:lineRule="auto"/>
              <w:ind w:firstLine="0"/>
              <w:jc w:val="left"/>
              <w:rPr>
                <w:bCs w:val="0"/>
                <w:sz w:val="20"/>
                <w:szCs w:val="20"/>
              </w:rPr>
            </w:pPr>
          </w:p>
        </w:tc>
      </w:tr>
      <w:tr w:rsidR="00DC566D" w:rsidRPr="00DC566D" w14:paraId="3E6EFBF4"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AA92F5D" w14:textId="77777777" w:rsidR="00DC566D" w:rsidRPr="00DC566D" w:rsidRDefault="00DC566D" w:rsidP="00DC566D">
            <w:pPr>
              <w:spacing w:line="240" w:lineRule="auto"/>
              <w:ind w:firstLine="0"/>
              <w:jc w:val="right"/>
              <w:rPr>
                <w:bCs w:val="0"/>
                <w:sz w:val="20"/>
                <w:szCs w:val="20"/>
              </w:rPr>
            </w:pPr>
            <w:r w:rsidRPr="00DC566D">
              <w:rPr>
                <w:bCs w:val="0"/>
                <w:sz w:val="20"/>
                <w:szCs w:val="20"/>
              </w:rPr>
              <w:t>46</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8AEC5B" w14:textId="77777777" w:rsidR="00DC566D" w:rsidRPr="00DC566D" w:rsidRDefault="00DC566D" w:rsidP="00DC566D">
            <w:pPr>
              <w:spacing w:line="240" w:lineRule="auto"/>
              <w:ind w:firstLine="0"/>
              <w:jc w:val="left"/>
              <w:rPr>
                <w:b/>
                <w:sz w:val="20"/>
                <w:szCs w:val="20"/>
              </w:rPr>
            </w:pPr>
            <w:r w:rsidRPr="00DC566D">
              <w:rPr>
                <w:b/>
                <w:sz w:val="20"/>
                <w:szCs w:val="20"/>
              </w:rPr>
              <w:t>6. Индустриально-постиндустриальный потенциал</w:t>
            </w:r>
          </w:p>
        </w:tc>
        <w:tc>
          <w:tcPr>
            <w:tcW w:w="307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9A5CA4" w14:textId="77777777" w:rsidR="00DC566D" w:rsidRPr="00DC566D" w:rsidRDefault="00DC566D" w:rsidP="00DC566D">
            <w:pPr>
              <w:spacing w:line="240" w:lineRule="auto"/>
              <w:ind w:firstLine="0"/>
              <w:jc w:val="left"/>
              <w:rPr>
                <w:bCs w:val="0"/>
                <w:sz w:val="20"/>
                <w:szCs w:val="20"/>
              </w:rPr>
            </w:pPr>
            <w:r w:rsidRPr="00DC566D">
              <w:rPr>
                <w:bCs w:val="0"/>
                <w:sz w:val="20"/>
                <w:szCs w:val="20"/>
              </w:rPr>
              <w:t>Критерии блока направлены на оценку использования промышленного наследия и действующих производственных мощностей как ресурса для развития городской среды и туризма</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E0C389" w14:textId="77777777" w:rsidR="00DC566D" w:rsidRPr="00DC566D" w:rsidRDefault="00DC566D" w:rsidP="00DC566D">
            <w:pPr>
              <w:spacing w:line="240" w:lineRule="auto"/>
              <w:ind w:firstLine="0"/>
              <w:jc w:val="left"/>
              <w:rPr>
                <w:bCs w:val="0"/>
                <w:sz w:val="20"/>
                <w:szCs w:val="20"/>
              </w:rPr>
            </w:pP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BA554F" w14:textId="77777777" w:rsidR="00DC566D" w:rsidRPr="00DC566D" w:rsidRDefault="00DC566D" w:rsidP="00DC566D">
            <w:pPr>
              <w:spacing w:line="240" w:lineRule="auto"/>
              <w:ind w:firstLine="0"/>
              <w:jc w:val="left"/>
              <w:rPr>
                <w:bCs w:val="0"/>
                <w:sz w:val="20"/>
                <w:szCs w:val="20"/>
              </w:rPr>
            </w:pP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6778CF" w14:textId="77777777" w:rsidR="00DC566D" w:rsidRPr="00DC566D" w:rsidRDefault="00DC566D" w:rsidP="00DC566D">
            <w:pPr>
              <w:spacing w:line="240" w:lineRule="auto"/>
              <w:ind w:firstLine="0"/>
              <w:jc w:val="left"/>
              <w:rPr>
                <w:bCs w:val="0"/>
                <w:sz w:val="20"/>
                <w:szCs w:val="20"/>
              </w:rPr>
            </w:pP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92977B" w14:textId="77777777" w:rsidR="00DC566D" w:rsidRPr="00DC566D" w:rsidRDefault="00DC566D" w:rsidP="00DC566D">
            <w:pPr>
              <w:spacing w:line="240" w:lineRule="auto"/>
              <w:ind w:firstLine="0"/>
              <w:jc w:val="left"/>
              <w:rPr>
                <w:bCs w:val="0"/>
                <w:sz w:val="20"/>
                <w:szCs w:val="20"/>
              </w:rPr>
            </w:pP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CA344F" w14:textId="77777777" w:rsidR="00DC566D" w:rsidRPr="00DC566D" w:rsidRDefault="00DC566D" w:rsidP="00DC566D">
            <w:pPr>
              <w:spacing w:line="240" w:lineRule="auto"/>
              <w:ind w:firstLine="0"/>
              <w:jc w:val="left"/>
              <w:rPr>
                <w:bCs w:val="0"/>
                <w:sz w:val="20"/>
                <w:szCs w:val="20"/>
              </w:rPr>
            </w:pP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458076" w14:textId="77777777" w:rsidR="00DC566D" w:rsidRPr="00DC566D" w:rsidRDefault="00DC566D" w:rsidP="00DC566D">
            <w:pPr>
              <w:spacing w:line="240" w:lineRule="auto"/>
              <w:ind w:firstLine="0"/>
              <w:jc w:val="left"/>
              <w:rPr>
                <w:bCs w:val="0"/>
                <w:sz w:val="20"/>
                <w:szCs w:val="20"/>
              </w:rPr>
            </w:pP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5DE677" w14:textId="77777777" w:rsidR="00DC566D" w:rsidRPr="00DC566D" w:rsidRDefault="00DC566D" w:rsidP="00DC566D">
            <w:pPr>
              <w:spacing w:line="240" w:lineRule="auto"/>
              <w:ind w:firstLine="0"/>
              <w:jc w:val="left"/>
              <w:rPr>
                <w:bCs w:val="0"/>
                <w:sz w:val="20"/>
                <w:szCs w:val="20"/>
              </w:rPr>
            </w:pP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5F3486" w14:textId="77777777" w:rsidR="00DC566D" w:rsidRPr="00DC566D" w:rsidRDefault="00DC566D" w:rsidP="00DC566D">
            <w:pPr>
              <w:spacing w:line="240" w:lineRule="auto"/>
              <w:ind w:firstLine="0"/>
              <w:jc w:val="right"/>
              <w:rPr>
                <w:b/>
                <w:sz w:val="20"/>
                <w:szCs w:val="20"/>
              </w:rPr>
            </w:pPr>
            <w:r w:rsidRPr="00DC566D">
              <w:rPr>
                <w:b/>
                <w:sz w:val="20"/>
                <w:szCs w:val="20"/>
              </w:rPr>
              <w:t>13</w:t>
            </w:r>
          </w:p>
        </w:tc>
      </w:tr>
      <w:tr w:rsidR="00DC566D" w:rsidRPr="00DC566D" w14:paraId="553F40DE"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2C4A279" w14:textId="77777777" w:rsidR="00DC566D" w:rsidRPr="00DC566D" w:rsidRDefault="00DC566D" w:rsidP="00DC566D">
            <w:pPr>
              <w:spacing w:line="240" w:lineRule="auto"/>
              <w:ind w:firstLine="0"/>
              <w:jc w:val="right"/>
              <w:rPr>
                <w:bCs w:val="0"/>
                <w:sz w:val="20"/>
                <w:szCs w:val="20"/>
              </w:rPr>
            </w:pPr>
            <w:r w:rsidRPr="00DC566D">
              <w:rPr>
                <w:bCs w:val="0"/>
                <w:sz w:val="20"/>
                <w:szCs w:val="20"/>
              </w:rPr>
              <w:t>47</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99C5D7"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478055"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Количество промышленных объектов, имеющих историческое значение </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12EB57"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w:t>
            </w:r>
            <w:proofErr w:type="gramStart"/>
            <w:r w:rsidRPr="00DC566D">
              <w:rPr>
                <w:bCs w:val="0"/>
                <w:sz w:val="20"/>
                <w:szCs w:val="20"/>
              </w:rPr>
              <w:t>; Есть</w:t>
            </w:r>
            <w:proofErr w:type="gramEnd"/>
            <w:r w:rsidRPr="00DC566D">
              <w:rPr>
                <w:bCs w:val="0"/>
                <w:sz w:val="20"/>
                <w:szCs w:val="20"/>
              </w:rPr>
              <w:t xml:space="preserve"> 1- 1; Есть 2-3 -2; Есть более 4 - 3</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DB0D66"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9DD3A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CD241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EDE383"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3E0708"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4</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A0B412"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28DB3F" w14:textId="77777777" w:rsidR="00DC566D" w:rsidRPr="00DC566D" w:rsidRDefault="00DC566D" w:rsidP="00DC566D">
            <w:pPr>
              <w:spacing w:line="240" w:lineRule="auto"/>
              <w:ind w:firstLine="0"/>
              <w:jc w:val="right"/>
              <w:rPr>
                <w:bCs w:val="0"/>
                <w:sz w:val="20"/>
                <w:szCs w:val="20"/>
              </w:rPr>
            </w:pPr>
            <w:r w:rsidRPr="00DC566D">
              <w:rPr>
                <w:bCs w:val="0"/>
                <w:sz w:val="20"/>
                <w:szCs w:val="20"/>
              </w:rPr>
              <w:t>3</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FEF62" w14:textId="77777777" w:rsidR="00DC566D" w:rsidRPr="00DC566D" w:rsidRDefault="00DC566D" w:rsidP="00DC566D">
            <w:pPr>
              <w:spacing w:line="240" w:lineRule="auto"/>
              <w:ind w:firstLine="0"/>
              <w:jc w:val="right"/>
              <w:rPr>
                <w:bCs w:val="0"/>
                <w:sz w:val="20"/>
                <w:szCs w:val="20"/>
              </w:rPr>
            </w:pPr>
          </w:p>
        </w:tc>
      </w:tr>
      <w:tr w:rsidR="00DC566D" w:rsidRPr="00DC566D" w14:paraId="73298B22"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6A85C50" w14:textId="77777777" w:rsidR="00DC566D" w:rsidRPr="00DC566D" w:rsidRDefault="00DC566D" w:rsidP="00DC566D">
            <w:pPr>
              <w:spacing w:line="240" w:lineRule="auto"/>
              <w:ind w:firstLine="0"/>
              <w:jc w:val="right"/>
              <w:rPr>
                <w:bCs w:val="0"/>
                <w:sz w:val="20"/>
                <w:szCs w:val="20"/>
              </w:rPr>
            </w:pPr>
            <w:r w:rsidRPr="00DC566D">
              <w:rPr>
                <w:bCs w:val="0"/>
                <w:sz w:val="20"/>
                <w:szCs w:val="20"/>
              </w:rPr>
              <w:t>48</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EA56D5"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120744" w14:textId="24C06034" w:rsidR="00DC566D" w:rsidRPr="00DC566D" w:rsidRDefault="00DC566D" w:rsidP="00DC566D">
            <w:pPr>
              <w:spacing w:line="240" w:lineRule="auto"/>
              <w:ind w:firstLine="0"/>
              <w:jc w:val="left"/>
              <w:rPr>
                <w:bCs w:val="0"/>
                <w:sz w:val="20"/>
                <w:szCs w:val="20"/>
              </w:rPr>
            </w:pPr>
            <w:r w:rsidRPr="00DC566D">
              <w:rPr>
                <w:bCs w:val="0"/>
                <w:sz w:val="20"/>
                <w:szCs w:val="20"/>
              </w:rPr>
              <w:t xml:space="preserve">Количество признанных архитектурных памятников, связанных с промышленным наследием </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AD8609" w14:textId="77777777" w:rsidR="00DC566D" w:rsidRPr="00DC566D" w:rsidRDefault="00DC566D" w:rsidP="00DC566D">
            <w:pPr>
              <w:spacing w:line="240" w:lineRule="auto"/>
              <w:ind w:firstLine="0"/>
              <w:jc w:val="left"/>
              <w:rPr>
                <w:bCs w:val="0"/>
                <w:sz w:val="20"/>
                <w:szCs w:val="20"/>
              </w:rPr>
            </w:pPr>
            <w:r w:rsidRPr="00DC566D">
              <w:rPr>
                <w:bCs w:val="0"/>
                <w:sz w:val="20"/>
                <w:szCs w:val="20"/>
              </w:rPr>
              <w:t>Отсутствует - 0</w:t>
            </w:r>
            <w:proofErr w:type="gramStart"/>
            <w:r w:rsidRPr="00DC566D">
              <w:rPr>
                <w:bCs w:val="0"/>
                <w:sz w:val="20"/>
                <w:szCs w:val="20"/>
              </w:rPr>
              <w:t>; Есть</w:t>
            </w:r>
            <w:proofErr w:type="gramEnd"/>
            <w:r w:rsidRPr="00DC566D">
              <w:rPr>
                <w:bCs w:val="0"/>
                <w:sz w:val="20"/>
                <w:szCs w:val="20"/>
              </w:rPr>
              <w:t xml:space="preserve"> 1-3 - 1; Есть более 3 - 2</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FBC1F1"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3</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4BF6A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41E557"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082CCD"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AB610E" w14:textId="77777777" w:rsidR="00DC566D" w:rsidRPr="00DC566D" w:rsidRDefault="00DC566D" w:rsidP="00DC566D">
            <w:pPr>
              <w:spacing w:line="240" w:lineRule="auto"/>
              <w:ind w:firstLine="0"/>
              <w:jc w:val="left"/>
              <w:rPr>
                <w:bCs w:val="0"/>
                <w:sz w:val="20"/>
                <w:szCs w:val="20"/>
              </w:rPr>
            </w:pPr>
            <w:r w:rsidRPr="00DC566D">
              <w:rPr>
                <w:bCs w:val="0"/>
                <w:sz w:val="20"/>
                <w:szCs w:val="20"/>
              </w:rPr>
              <w:t>более 3</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B732DA"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2683B9"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9848B1" w14:textId="77777777" w:rsidR="00DC566D" w:rsidRPr="00DC566D" w:rsidRDefault="00DC566D" w:rsidP="00DC566D">
            <w:pPr>
              <w:spacing w:line="240" w:lineRule="auto"/>
              <w:ind w:firstLine="0"/>
              <w:jc w:val="right"/>
              <w:rPr>
                <w:bCs w:val="0"/>
                <w:sz w:val="20"/>
                <w:szCs w:val="20"/>
              </w:rPr>
            </w:pPr>
          </w:p>
        </w:tc>
      </w:tr>
      <w:tr w:rsidR="00DC566D" w:rsidRPr="00DC566D" w14:paraId="109E0886"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BCB9994" w14:textId="77777777" w:rsidR="00DC566D" w:rsidRPr="00DC566D" w:rsidRDefault="00DC566D" w:rsidP="00DC566D">
            <w:pPr>
              <w:spacing w:line="240" w:lineRule="auto"/>
              <w:ind w:firstLine="0"/>
              <w:jc w:val="right"/>
              <w:rPr>
                <w:bCs w:val="0"/>
                <w:sz w:val="20"/>
                <w:szCs w:val="20"/>
              </w:rPr>
            </w:pPr>
            <w:r w:rsidRPr="00DC566D">
              <w:rPr>
                <w:bCs w:val="0"/>
                <w:sz w:val="20"/>
                <w:szCs w:val="20"/>
              </w:rPr>
              <w:t>49</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CF90EA"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F74C27"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Наличие экспозиций и экскурсий, посвященных промышленной истории города, опыту рабочих и воздействию на окружающую среду </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316AC8"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отсутствуют – </w:t>
            </w:r>
            <w:proofErr w:type="gramStart"/>
            <w:r w:rsidRPr="00DC566D">
              <w:rPr>
                <w:bCs w:val="0"/>
                <w:sz w:val="20"/>
                <w:szCs w:val="20"/>
              </w:rPr>
              <w:t>0 ;</w:t>
            </w:r>
            <w:proofErr w:type="gramEnd"/>
            <w:r w:rsidRPr="00DC566D">
              <w:rPr>
                <w:bCs w:val="0"/>
                <w:sz w:val="20"/>
                <w:szCs w:val="20"/>
              </w:rPr>
              <w:t xml:space="preserve"> </w:t>
            </w:r>
            <w:r w:rsidRPr="00DC566D">
              <w:rPr>
                <w:bCs w:val="0"/>
                <w:sz w:val="20"/>
                <w:szCs w:val="20"/>
              </w:rPr>
              <w:br/>
              <w:t xml:space="preserve">- есть единичные экспозиции и экскурсии – 1; </w:t>
            </w:r>
            <w:r w:rsidRPr="00DC566D">
              <w:rPr>
                <w:bCs w:val="0"/>
                <w:sz w:val="20"/>
                <w:szCs w:val="20"/>
              </w:rPr>
              <w:br/>
              <w:t xml:space="preserve">- развитая сеть экспозиций и экскурсий - 2 </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DA42CF"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развитые</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41FC5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7A098B"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развитые</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CCE9F7"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38AC15"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развитые</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2E6524"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EAE2CF"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0BD2AC" w14:textId="77777777" w:rsidR="00DC566D" w:rsidRPr="00DC566D" w:rsidRDefault="00DC566D" w:rsidP="00DC566D">
            <w:pPr>
              <w:spacing w:line="240" w:lineRule="auto"/>
              <w:ind w:firstLine="0"/>
              <w:jc w:val="right"/>
              <w:rPr>
                <w:bCs w:val="0"/>
                <w:sz w:val="20"/>
                <w:szCs w:val="20"/>
              </w:rPr>
            </w:pPr>
          </w:p>
        </w:tc>
      </w:tr>
      <w:tr w:rsidR="00DC566D" w:rsidRPr="00DC566D" w14:paraId="06D000CC"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9B9AFDC" w14:textId="77777777" w:rsidR="00DC566D" w:rsidRPr="00DC566D" w:rsidRDefault="00DC566D" w:rsidP="00DC566D">
            <w:pPr>
              <w:spacing w:line="240" w:lineRule="auto"/>
              <w:ind w:firstLine="0"/>
              <w:jc w:val="right"/>
              <w:rPr>
                <w:bCs w:val="0"/>
                <w:sz w:val="20"/>
                <w:szCs w:val="20"/>
              </w:rPr>
            </w:pPr>
            <w:r w:rsidRPr="00DC566D">
              <w:rPr>
                <w:bCs w:val="0"/>
                <w:sz w:val="20"/>
                <w:szCs w:val="20"/>
              </w:rPr>
              <w:t>50</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9C40B9"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6BBCB8" w14:textId="77777777" w:rsidR="00DC566D" w:rsidRPr="00DC566D" w:rsidRDefault="00DC566D" w:rsidP="00DC566D">
            <w:pPr>
              <w:spacing w:line="240" w:lineRule="auto"/>
              <w:ind w:firstLine="0"/>
              <w:jc w:val="left"/>
              <w:rPr>
                <w:bCs w:val="0"/>
                <w:sz w:val="20"/>
                <w:szCs w:val="20"/>
              </w:rPr>
            </w:pPr>
            <w:r w:rsidRPr="00DC566D">
              <w:rPr>
                <w:bCs w:val="0"/>
                <w:sz w:val="20"/>
                <w:szCs w:val="20"/>
              </w:rPr>
              <w:t>Наличие арт-кластеров, мастерских, галерей, использующих промышленные пространства</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33AB91"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Отсутствуют – 0; </w:t>
            </w:r>
            <w:r w:rsidRPr="00DC566D">
              <w:rPr>
                <w:bCs w:val="0"/>
                <w:sz w:val="20"/>
                <w:szCs w:val="20"/>
              </w:rPr>
              <w:br/>
              <w:t xml:space="preserve">есть отдельные объекты – 1; </w:t>
            </w:r>
            <w:r w:rsidRPr="00DC566D">
              <w:rPr>
                <w:bCs w:val="0"/>
                <w:sz w:val="20"/>
                <w:szCs w:val="20"/>
              </w:rPr>
              <w:br/>
              <w:t xml:space="preserve">развитая сеть арт-кластеров и творческих пространств – 2 </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49D9E2" w14:textId="77777777" w:rsidR="00DC566D" w:rsidRPr="00DC566D" w:rsidRDefault="00DC566D" w:rsidP="00DC566D">
            <w:pPr>
              <w:spacing w:line="240" w:lineRule="auto"/>
              <w:ind w:firstLine="0"/>
              <w:jc w:val="left"/>
              <w:rPr>
                <w:bCs w:val="0"/>
                <w:sz w:val="20"/>
                <w:szCs w:val="20"/>
              </w:rPr>
            </w:pPr>
            <w:r w:rsidRPr="00DC566D">
              <w:rPr>
                <w:bCs w:val="0"/>
                <w:sz w:val="20"/>
                <w:szCs w:val="20"/>
              </w:rPr>
              <w:t>отдельные объекты</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385E7C"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68D9B69" w14:textId="77777777" w:rsidR="00DC566D" w:rsidRPr="00DC566D" w:rsidRDefault="00DC566D" w:rsidP="00DC566D">
            <w:pPr>
              <w:spacing w:line="240" w:lineRule="auto"/>
              <w:ind w:firstLine="0"/>
              <w:jc w:val="left"/>
              <w:rPr>
                <w:bCs w:val="0"/>
                <w:sz w:val="20"/>
                <w:szCs w:val="20"/>
              </w:rPr>
            </w:pPr>
            <w:r w:rsidRPr="00DC566D">
              <w:rPr>
                <w:bCs w:val="0"/>
                <w:sz w:val="20"/>
                <w:szCs w:val="20"/>
              </w:rPr>
              <w:t>отдельные объекты</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8FAEE4"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350699" w14:textId="77777777" w:rsidR="00DC566D" w:rsidRPr="00DC566D" w:rsidRDefault="00DC566D" w:rsidP="00DC566D">
            <w:pPr>
              <w:spacing w:line="240" w:lineRule="auto"/>
              <w:ind w:firstLine="0"/>
              <w:jc w:val="left"/>
              <w:rPr>
                <w:bCs w:val="0"/>
                <w:sz w:val="20"/>
                <w:szCs w:val="20"/>
              </w:rPr>
            </w:pPr>
            <w:r w:rsidRPr="00DC566D">
              <w:rPr>
                <w:bCs w:val="0"/>
                <w:sz w:val="20"/>
                <w:szCs w:val="20"/>
              </w:rPr>
              <w:t>развитая сеть арт-кластеров и творческих пространств</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4ABDA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5B6DA1"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89640C" w14:textId="77777777" w:rsidR="00DC566D" w:rsidRPr="00DC566D" w:rsidRDefault="00DC566D" w:rsidP="00DC566D">
            <w:pPr>
              <w:spacing w:line="240" w:lineRule="auto"/>
              <w:ind w:firstLine="0"/>
              <w:jc w:val="right"/>
              <w:rPr>
                <w:bCs w:val="0"/>
                <w:sz w:val="20"/>
                <w:szCs w:val="20"/>
              </w:rPr>
            </w:pPr>
          </w:p>
        </w:tc>
      </w:tr>
      <w:tr w:rsidR="00DC566D" w:rsidRPr="00DC566D" w14:paraId="3D0FCD0D" w14:textId="77777777" w:rsidTr="00960A3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4BB3CD1" w14:textId="77777777" w:rsidR="00DC566D" w:rsidRPr="00DC566D" w:rsidRDefault="00DC566D" w:rsidP="00DC566D">
            <w:pPr>
              <w:spacing w:line="240" w:lineRule="auto"/>
              <w:ind w:firstLine="0"/>
              <w:jc w:val="right"/>
              <w:rPr>
                <w:bCs w:val="0"/>
                <w:sz w:val="20"/>
                <w:szCs w:val="20"/>
              </w:rPr>
            </w:pPr>
            <w:r w:rsidRPr="00DC566D">
              <w:rPr>
                <w:bCs w:val="0"/>
                <w:sz w:val="20"/>
                <w:szCs w:val="20"/>
              </w:rPr>
              <w:t>51</w:t>
            </w:r>
          </w:p>
        </w:tc>
        <w:tc>
          <w:tcPr>
            <w:tcW w:w="174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190C4B" w14:textId="77777777" w:rsidR="00DC566D" w:rsidRPr="00DC566D" w:rsidRDefault="00DC566D" w:rsidP="00DC566D">
            <w:pPr>
              <w:spacing w:line="240" w:lineRule="auto"/>
              <w:ind w:firstLine="0"/>
              <w:jc w:val="right"/>
              <w:rPr>
                <w:bCs w:val="0"/>
                <w:sz w:val="20"/>
                <w:szCs w:val="20"/>
              </w:rPr>
            </w:pPr>
          </w:p>
        </w:tc>
        <w:tc>
          <w:tcPr>
            <w:tcW w:w="147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F98884" w14:textId="77777777" w:rsidR="00DC566D" w:rsidRPr="00DC566D" w:rsidRDefault="00DC566D" w:rsidP="00DC566D">
            <w:pPr>
              <w:spacing w:line="240" w:lineRule="auto"/>
              <w:ind w:firstLine="0"/>
              <w:jc w:val="left"/>
              <w:rPr>
                <w:bCs w:val="0"/>
                <w:sz w:val="20"/>
                <w:szCs w:val="20"/>
              </w:rPr>
            </w:pPr>
            <w:r w:rsidRPr="00DC566D">
              <w:rPr>
                <w:bCs w:val="0"/>
                <w:sz w:val="20"/>
                <w:szCs w:val="20"/>
              </w:rPr>
              <w:t>Наличие образовательных программ и семинаров для школ и широкой общественности</w:t>
            </w:r>
          </w:p>
        </w:tc>
        <w:tc>
          <w:tcPr>
            <w:tcW w:w="160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F6FFAD" w14:textId="5C314DA5" w:rsidR="00DC566D" w:rsidRPr="00DC566D" w:rsidRDefault="00DC566D" w:rsidP="00DC566D">
            <w:pPr>
              <w:spacing w:line="240" w:lineRule="auto"/>
              <w:ind w:firstLine="0"/>
              <w:jc w:val="left"/>
              <w:rPr>
                <w:bCs w:val="0"/>
                <w:sz w:val="20"/>
                <w:szCs w:val="20"/>
              </w:rPr>
            </w:pPr>
            <w:r w:rsidRPr="00DC566D">
              <w:rPr>
                <w:bCs w:val="0"/>
                <w:sz w:val="20"/>
                <w:szCs w:val="20"/>
              </w:rPr>
              <w:t xml:space="preserve">Отсутствуют – 0; </w:t>
            </w:r>
            <w:r w:rsidRPr="00DC566D">
              <w:rPr>
                <w:bCs w:val="0"/>
                <w:sz w:val="20"/>
                <w:szCs w:val="20"/>
              </w:rPr>
              <w:br/>
              <w:t>есть отдельные пр</w:t>
            </w:r>
            <w:r w:rsidR="00AD3E7D">
              <w:rPr>
                <w:bCs w:val="0"/>
                <w:sz w:val="20"/>
                <w:szCs w:val="20"/>
              </w:rPr>
              <w:t>о</w:t>
            </w:r>
            <w:r w:rsidRPr="00DC566D">
              <w:rPr>
                <w:bCs w:val="0"/>
                <w:sz w:val="20"/>
                <w:szCs w:val="20"/>
              </w:rPr>
              <w:t xml:space="preserve">граммы и семинары– 1; </w:t>
            </w:r>
            <w:r w:rsidRPr="00DC566D">
              <w:rPr>
                <w:bCs w:val="0"/>
                <w:sz w:val="20"/>
                <w:szCs w:val="20"/>
              </w:rPr>
              <w:br/>
              <w:t>широкий спектр образовательных программ и семинаров – 2</w:t>
            </w:r>
          </w:p>
        </w:tc>
        <w:tc>
          <w:tcPr>
            <w:tcW w:w="748"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BB73E1" w14:textId="77777777" w:rsidR="00DC566D" w:rsidRPr="00DC566D" w:rsidRDefault="00DC566D" w:rsidP="00DC566D">
            <w:pPr>
              <w:spacing w:line="240" w:lineRule="auto"/>
              <w:ind w:firstLine="0"/>
              <w:jc w:val="left"/>
              <w:rPr>
                <w:bCs w:val="0"/>
                <w:sz w:val="20"/>
                <w:szCs w:val="20"/>
              </w:rPr>
            </w:pPr>
            <w:r w:rsidRPr="00DC566D">
              <w:rPr>
                <w:bCs w:val="0"/>
                <w:sz w:val="20"/>
                <w:szCs w:val="20"/>
              </w:rPr>
              <w:t>широкий спектр</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594505"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2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B9B931" w14:textId="77777777" w:rsidR="00DC566D" w:rsidRPr="00DC566D" w:rsidRDefault="00DC566D" w:rsidP="00DC566D">
            <w:pPr>
              <w:spacing w:line="240" w:lineRule="auto"/>
              <w:ind w:firstLine="0"/>
              <w:jc w:val="left"/>
              <w:rPr>
                <w:bCs w:val="0"/>
                <w:sz w:val="20"/>
                <w:szCs w:val="20"/>
              </w:rPr>
            </w:pPr>
            <w:r w:rsidRPr="00DC566D">
              <w:rPr>
                <w:bCs w:val="0"/>
                <w:sz w:val="20"/>
                <w:szCs w:val="20"/>
              </w:rPr>
              <w:t>широкий спектр</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02679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0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4DD192" w14:textId="77777777" w:rsidR="00DC566D" w:rsidRPr="00DC566D" w:rsidRDefault="00DC566D" w:rsidP="00DC566D">
            <w:pPr>
              <w:spacing w:line="240" w:lineRule="auto"/>
              <w:ind w:firstLine="0"/>
              <w:jc w:val="left"/>
              <w:rPr>
                <w:bCs w:val="0"/>
                <w:sz w:val="20"/>
                <w:szCs w:val="20"/>
              </w:rPr>
            </w:pPr>
            <w:r w:rsidRPr="00DC566D">
              <w:rPr>
                <w:bCs w:val="0"/>
                <w:sz w:val="20"/>
                <w:szCs w:val="20"/>
              </w:rPr>
              <w:t>широкий спектр</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6D9838"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18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758671"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27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B37EAE" w14:textId="77777777" w:rsidR="00DC566D" w:rsidRPr="00DC566D" w:rsidRDefault="00DC566D" w:rsidP="00DC566D">
            <w:pPr>
              <w:spacing w:line="240" w:lineRule="auto"/>
              <w:ind w:firstLine="0"/>
              <w:jc w:val="right"/>
              <w:rPr>
                <w:bCs w:val="0"/>
                <w:sz w:val="20"/>
                <w:szCs w:val="20"/>
              </w:rPr>
            </w:pPr>
          </w:p>
        </w:tc>
      </w:tr>
    </w:tbl>
    <w:p w14:paraId="043027BF" w14:textId="7D2ADFDD" w:rsidR="00272C21" w:rsidRDefault="00272C21" w:rsidP="00272C21">
      <w:pPr>
        <w:ind w:firstLine="0"/>
      </w:pPr>
    </w:p>
    <w:p w14:paraId="70DB1B0A" w14:textId="1B396E5F" w:rsidR="00272C21" w:rsidRDefault="00272C21" w:rsidP="00272C21">
      <w:pPr>
        <w:jc w:val="right"/>
      </w:pPr>
      <w:r>
        <w:lastRenderedPageBreak/>
        <w:t>Продолжение т</w:t>
      </w:r>
      <w:r w:rsidRPr="000F12CF">
        <w:t>аблиц</w:t>
      </w:r>
      <w:r>
        <w:t>ы 2</w:t>
      </w:r>
    </w:p>
    <w:tbl>
      <w:tblPr>
        <w:tblW w:w="8789" w:type="dxa"/>
        <w:tblCellMar>
          <w:left w:w="0" w:type="dxa"/>
          <w:right w:w="0" w:type="dxa"/>
        </w:tblCellMar>
        <w:tblLook w:val="04A0" w:firstRow="1" w:lastRow="0" w:firstColumn="1" w:lastColumn="0" w:noHBand="0" w:noVBand="1"/>
      </w:tblPr>
      <w:tblGrid>
        <w:gridCol w:w="290"/>
        <w:gridCol w:w="1706"/>
        <w:gridCol w:w="1259"/>
        <w:gridCol w:w="1298"/>
        <w:gridCol w:w="1198"/>
        <w:gridCol w:w="290"/>
        <w:gridCol w:w="1198"/>
        <w:gridCol w:w="290"/>
        <w:gridCol w:w="1198"/>
        <w:gridCol w:w="290"/>
        <w:gridCol w:w="190"/>
        <w:gridCol w:w="96"/>
      </w:tblGrid>
      <w:tr w:rsidR="00DC566D" w:rsidRPr="00DC566D" w14:paraId="566E6B5F" w14:textId="77777777" w:rsidTr="00AD3E7D">
        <w:trPr>
          <w:trHeight w:val="315"/>
        </w:trPr>
        <w:tc>
          <w:tcPr>
            <w:tcW w:w="283"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23A3EAC" w14:textId="77777777" w:rsidR="00DC566D" w:rsidRPr="00DC566D" w:rsidRDefault="00DC566D" w:rsidP="00DC566D">
            <w:pPr>
              <w:spacing w:line="240" w:lineRule="auto"/>
              <w:ind w:firstLine="0"/>
              <w:jc w:val="right"/>
              <w:rPr>
                <w:bCs w:val="0"/>
                <w:sz w:val="20"/>
                <w:szCs w:val="20"/>
              </w:rPr>
            </w:pPr>
            <w:r w:rsidRPr="00DC566D">
              <w:rPr>
                <w:bCs w:val="0"/>
                <w:sz w:val="20"/>
                <w:szCs w:val="20"/>
              </w:rPr>
              <w:t>52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8302E2" w14:textId="77777777" w:rsidR="00DC566D" w:rsidRPr="00DC566D" w:rsidRDefault="00DC566D" w:rsidP="00DC566D">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C09D99" w14:textId="77777777" w:rsidR="00272C21" w:rsidRDefault="00DC566D" w:rsidP="00DC566D">
            <w:pPr>
              <w:spacing w:line="240" w:lineRule="auto"/>
              <w:ind w:firstLine="0"/>
              <w:jc w:val="left"/>
              <w:rPr>
                <w:bCs w:val="0"/>
                <w:sz w:val="20"/>
                <w:szCs w:val="20"/>
              </w:rPr>
            </w:pPr>
            <w:r w:rsidRPr="00DC566D">
              <w:rPr>
                <w:bCs w:val="0"/>
                <w:sz w:val="20"/>
                <w:szCs w:val="20"/>
              </w:rPr>
              <w:t xml:space="preserve">Наличие </w:t>
            </w:r>
          </w:p>
          <w:p w14:paraId="50126CFF" w14:textId="6D46C356" w:rsidR="00DC566D" w:rsidRPr="00DC566D" w:rsidRDefault="00DC566D" w:rsidP="00DC566D">
            <w:pPr>
              <w:spacing w:line="240" w:lineRule="auto"/>
              <w:ind w:firstLine="0"/>
              <w:jc w:val="left"/>
              <w:rPr>
                <w:bCs w:val="0"/>
                <w:sz w:val="20"/>
                <w:szCs w:val="20"/>
              </w:rPr>
            </w:pPr>
            <w:r w:rsidRPr="00DC566D">
              <w:rPr>
                <w:bCs w:val="0"/>
                <w:sz w:val="20"/>
                <w:szCs w:val="20"/>
              </w:rPr>
              <w:t>тематических мероприятий и фестивалей</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EC44C1" w14:textId="77777777" w:rsidR="00DC566D" w:rsidRPr="00DC566D" w:rsidRDefault="00DC566D" w:rsidP="00DC566D">
            <w:pPr>
              <w:spacing w:line="240" w:lineRule="auto"/>
              <w:ind w:firstLine="0"/>
              <w:jc w:val="left"/>
              <w:rPr>
                <w:bCs w:val="0"/>
                <w:sz w:val="20"/>
                <w:szCs w:val="20"/>
              </w:rPr>
            </w:pPr>
            <w:r w:rsidRPr="00DC566D">
              <w:rPr>
                <w:bCs w:val="0"/>
                <w:sz w:val="20"/>
                <w:szCs w:val="20"/>
              </w:rPr>
              <w:t xml:space="preserve">Отсутствуют – 0; </w:t>
            </w:r>
            <w:r w:rsidRPr="00DC566D">
              <w:rPr>
                <w:bCs w:val="0"/>
                <w:sz w:val="20"/>
                <w:szCs w:val="20"/>
              </w:rPr>
              <w:br/>
              <w:t xml:space="preserve">проводятся отдельные мероприятия– 1; </w:t>
            </w:r>
            <w:r w:rsidRPr="00DC566D">
              <w:rPr>
                <w:bCs w:val="0"/>
                <w:sz w:val="20"/>
                <w:szCs w:val="20"/>
              </w:rPr>
              <w:br/>
              <w:t>регулярные и масштабные мероприятия и фестивали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16A351" w14:textId="77777777" w:rsidR="00DC566D" w:rsidRPr="00DC566D" w:rsidRDefault="00DC566D" w:rsidP="00DC566D">
            <w:pPr>
              <w:spacing w:line="240" w:lineRule="auto"/>
              <w:ind w:firstLine="0"/>
              <w:jc w:val="left"/>
              <w:rPr>
                <w:bCs w:val="0"/>
                <w:sz w:val="20"/>
                <w:szCs w:val="20"/>
              </w:rPr>
            </w:pPr>
            <w:r w:rsidRPr="00DC566D">
              <w:rPr>
                <w:bCs w:val="0"/>
                <w:sz w:val="20"/>
                <w:szCs w:val="20"/>
              </w:rPr>
              <w:t>отдельные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841000" w14:textId="77777777" w:rsidR="00DC566D" w:rsidRPr="00DC566D" w:rsidRDefault="00DC566D" w:rsidP="00DC566D">
            <w:pPr>
              <w:spacing w:line="240" w:lineRule="auto"/>
              <w:ind w:firstLine="0"/>
              <w:jc w:val="right"/>
              <w:rPr>
                <w:bCs w:val="0"/>
                <w:sz w:val="20"/>
                <w:szCs w:val="20"/>
              </w:rPr>
            </w:pPr>
            <w:r w:rsidRPr="00DC566D">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66A4F9" w14:textId="77777777" w:rsidR="00DC566D" w:rsidRPr="00DC566D" w:rsidRDefault="00DC566D" w:rsidP="00DC566D">
            <w:pPr>
              <w:spacing w:line="240" w:lineRule="auto"/>
              <w:ind w:firstLine="0"/>
              <w:jc w:val="left"/>
              <w:rPr>
                <w:bCs w:val="0"/>
                <w:sz w:val="20"/>
                <w:szCs w:val="20"/>
              </w:rPr>
            </w:pPr>
            <w:r w:rsidRPr="00DC566D">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D3972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5BBECB" w14:textId="77777777" w:rsidR="00DC566D" w:rsidRPr="00DC566D" w:rsidRDefault="00DC566D" w:rsidP="00DC566D">
            <w:pPr>
              <w:spacing w:line="240" w:lineRule="auto"/>
              <w:ind w:firstLine="0"/>
              <w:jc w:val="left"/>
              <w:rPr>
                <w:bCs w:val="0"/>
                <w:sz w:val="20"/>
                <w:szCs w:val="20"/>
              </w:rPr>
            </w:pPr>
            <w:r w:rsidRPr="00DC566D">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B3279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03C93E" w14:textId="77777777" w:rsidR="00DC566D" w:rsidRPr="00DC566D" w:rsidRDefault="00DC566D" w:rsidP="00DC566D">
            <w:pPr>
              <w:spacing w:line="240" w:lineRule="auto"/>
              <w:ind w:firstLine="0"/>
              <w:jc w:val="right"/>
              <w:rPr>
                <w:bCs w:val="0"/>
                <w:sz w:val="20"/>
                <w:szCs w:val="20"/>
              </w:rPr>
            </w:pPr>
            <w:r w:rsidRPr="00DC566D">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4C2683" w14:textId="77777777" w:rsidR="00DC566D" w:rsidRPr="00DC566D" w:rsidRDefault="00DC566D" w:rsidP="00DC566D">
            <w:pPr>
              <w:spacing w:line="240" w:lineRule="auto"/>
              <w:ind w:firstLine="0"/>
              <w:jc w:val="right"/>
              <w:rPr>
                <w:bCs w:val="0"/>
                <w:sz w:val="20"/>
                <w:szCs w:val="20"/>
              </w:rPr>
            </w:pPr>
          </w:p>
        </w:tc>
      </w:tr>
      <w:tr w:rsidR="00272C21" w:rsidRPr="00DC566D" w14:paraId="550162A1" w14:textId="77777777" w:rsidTr="00AD3E7D">
        <w:trPr>
          <w:trHeight w:val="315"/>
        </w:trPr>
        <w:tc>
          <w:tcPr>
            <w:tcW w:w="283"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519F80C" w14:textId="77777777" w:rsidR="00DC566D" w:rsidRPr="00DC566D" w:rsidRDefault="00DC566D" w:rsidP="00DC566D">
            <w:pPr>
              <w:spacing w:line="240" w:lineRule="auto"/>
              <w:ind w:firstLine="0"/>
              <w:jc w:val="right"/>
              <w:rPr>
                <w:bCs w:val="0"/>
                <w:sz w:val="20"/>
                <w:szCs w:val="20"/>
              </w:rPr>
            </w:pPr>
            <w:r w:rsidRPr="00DC566D">
              <w:rPr>
                <w:bCs w:val="0"/>
                <w:sz w:val="20"/>
                <w:szCs w:val="20"/>
              </w:rPr>
              <w:t>53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04DCAB6" w14:textId="77777777" w:rsidR="00DC566D" w:rsidRPr="00DC566D" w:rsidRDefault="00DC566D" w:rsidP="00DC566D">
            <w:pPr>
              <w:spacing w:line="240" w:lineRule="auto"/>
              <w:ind w:firstLine="0"/>
              <w:jc w:val="left"/>
              <w:rPr>
                <w:b/>
                <w:sz w:val="20"/>
                <w:szCs w:val="20"/>
              </w:rPr>
            </w:pPr>
            <w:r w:rsidRPr="00DC566D">
              <w:rPr>
                <w:b/>
                <w:sz w:val="20"/>
                <w:szCs w:val="20"/>
              </w:rPr>
              <w:t>ИТОГО по категории "Промышленные города"</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366869A"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F469DA7"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31B1C75"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21F9A08" w14:textId="77777777" w:rsidR="00DC566D" w:rsidRPr="00DC566D" w:rsidRDefault="00DC566D" w:rsidP="00DC566D">
            <w:pPr>
              <w:spacing w:line="240" w:lineRule="auto"/>
              <w:ind w:firstLine="0"/>
              <w:jc w:val="right"/>
              <w:rPr>
                <w:b/>
                <w:sz w:val="20"/>
                <w:szCs w:val="20"/>
              </w:rPr>
            </w:pPr>
            <w:r w:rsidRPr="00DC566D">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1650378"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B42CEE9" w14:textId="77777777" w:rsidR="00DC566D" w:rsidRPr="00DC566D" w:rsidRDefault="00DC566D" w:rsidP="00DC566D">
            <w:pPr>
              <w:spacing w:line="240" w:lineRule="auto"/>
              <w:ind w:firstLine="0"/>
              <w:jc w:val="right"/>
              <w:rPr>
                <w:b/>
                <w:sz w:val="20"/>
                <w:szCs w:val="20"/>
              </w:rPr>
            </w:pPr>
            <w:r w:rsidRPr="00DC566D">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D08A2F4"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602A1B" w14:textId="77777777" w:rsidR="00DC566D" w:rsidRPr="00DC566D" w:rsidRDefault="00DC566D" w:rsidP="00DC566D">
            <w:pPr>
              <w:spacing w:line="240" w:lineRule="auto"/>
              <w:ind w:firstLine="0"/>
              <w:jc w:val="right"/>
              <w:rPr>
                <w:b/>
                <w:sz w:val="20"/>
                <w:szCs w:val="20"/>
              </w:rPr>
            </w:pPr>
            <w:r w:rsidRPr="00DC566D">
              <w:rPr>
                <w:b/>
                <w:sz w:val="20"/>
                <w:szCs w:val="20"/>
              </w:rPr>
              <w:t>13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73C21E1"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8EC86EF" w14:textId="77777777" w:rsidR="00DC566D" w:rsidRPr="00DC566D" w:rsidRDefault="00DC566D" w:rsidP="00DC566D">
            <w:pPr>
              <w:spacing w:line="240" w:lineRule="auto"/>
              <w:ind w:firstLine="0"/>
              <w:jc w:val="left"/>
              <w:rPr>
                <w:bCs w:val="0"/>
                <w:sz w:val="20"/>
                <w:szCs w:val="20"/>
              </w:rPr>
            </w:pPr>
          </w:p>
        </w:tc>
      </w:tr>
      <w:tr w:rsidR="00272C21" w:rsidRPr="00DC566D" w14:paraId="4A36DCED" w14:textId="77777777" w:rsidTr="00AD3E7D">
        <w:trPr>
          <w:trHeight w:val="315"/>
        </w:trPr>
        <w:tc>
          <w:tcPr>
            <w:tcW w:w="283" w:type="dxa"/>
            <w:tcBorders>
              <w:top w:val="single" w:sz="6" w:space="0" w:color="CCCCCC"/>
              <w:left w:val="single" w:sz="6" w:space="0" w:color="666666"/>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3131923B" w14:textId="77777777" w:rsidR="00DC566D" w:rsidRPr="00DC566D" w:rsidRDefault="00DC566D" w:rsidP="00DC566D">
            <w:pPr>
              <w:spacing w:line="240" w:lineRule="auto"/>
              <w:ind w:firstLine="0"/>
              <w:jc w:val="right"/>
              <w:rPr>
                <w:bCs w:val="0"/>
                <w:sz w:val="20"/>
                <w:szCs w:val="20"/>
              </w:rPr>
            </w:pPr>
            <w:r w:rsidRPr="00DC566D">
              <w:rPr>
                <w:bCs w:val="0"/>
                <w:sz w:val="20"/>
                <w:szCs w:val="20"/>
              </w:rPr>
              <w:t>54</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55C3AFCF" w14:textId="77777777" w:rsidR="00DC566D" w:rsidRPr="00DC566D" w:rsidRDefault="00DC566D" w:rsidP="00DC566D">
            <w:pPr>
              <w:spacing w:line="240" w:lineRule="auto"/>
              <w:ind w:firstLine="0"/>
              <w:jc w:val="left"/>
              <w:rPr>
                <w:b/>
                <w:sz w:val="20"/>
                <w:szCs w:val="20"/>
              </w:rPr>
            </w:pPr>
            <w:r w:rsidRPr="00DC566D">
              <w:rPr>
                <w:b/>
                <w:sz w:val="20"/>
                <w:szCs w:val="20"/>
              </w:rPr>
              <w:t>ИТОГО за 6 категорий</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4F3C71E3" w14:textId="77777777" w:rsidR="00DC566D" w:rsidRPr="00DC566D" w:rsidRDefault="00DC566D" w:rsidP="00DC566D">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5CE9FB90"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1764A4F2" w14:textId="77777777" w:rsidR="00DC566D" w:rsidRPr="00DC566D" w:rsidRDefault="00DC566D" w:rsidP="00DC566D">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0B18A565" w14:textId="77777777" w:rsidR="00DC566D" w:rsidRPr="00DC566D" w:rsidRDefault="00DC566D" w:rsidP="00DC566D">
            <w:pPr>
              <w:spacing w:line="240" w:lineRule="auto"/>
              <w:ind w:firstLine="0"/>
              <w:jc w:val="right"/>
              <w:rPr>
                <w:b/>
                <w:sz w:val="20"/>
                <w:szCs w:val="20"/>
              </w:rPr>
            </w:pPr>
            <w:r w:rsidRPr="00DC566D">
              <w:rPr>
                <w:b/>
                <w:sz w:val="20"/>
                <w:szCs w:val="20"/>
              </w:rPr>
              <w:t>74</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4B8DC020"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18105A74" w14:textId="77777777" w:rsidR="00DC566D" w:rsidRPr="00DC566D" w:rsidRDefault="00DC566D" w:rsidP="00DC566D">
            <w:pPr>
              <w:spacing w:line="240" w:lineRule="auto"/>
              <w:ind w:firstLine="0"/>
              <w:jc w:val="right"/>
              <w:rPr>
                <w:b/>
                <w:sz w:val="20"/>
                <w:szCs w:val="20"/>
              </w:rPr>
            </w:pPr>
            <w:r w:rsidRPr="00DC566D">
              <w:rPr>
                <w:b/>
                <w:sz w:val="20"/>
                <w:szCs w:val="20"/>
              </w:rPr>
              <w:t>65</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466ACAEA"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09F74462" w14:textId="77777777" w:rsidR="00DC566D" w:rsidRPr="00DC566D" w:rsidRDefault="00DC566D" w:rsidP="00DC566D">
            <w:pPr>
              <w:spacing w:line="240" w:lineRule="auto"/>
              <w:ind w:firstLine="0"/>
              <w:jc w:val="right"/>
              <w:rPr>
                <w:b/>
                <w:sz w:val="20"/>
                <w:szCs w:val="20"/>
              </w:rPr>
            </w:pPr>
            <w:r w:rsidRPr="00DC566D">
              <w:rPr>
                <w:b/>
                <w:sz w:val="20"/>
                <w:szCs w:val="20"/>
              </w:rPr>
              <w:t>97</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6E07211D" w14:textId="77777777" w:rsidR="00DC566D" w:rsidRPr="00DC566D" w:rsidRDefault="00DC566D" w:rsidP="00DC566D">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28E5A9C" w14:textId="77777777" w:rsidR="00DC566D" w:rsidRPr="00DC566D" w:rsidRDefault="00DC566D" w:rsidP="00DC566D">
            <w:pPr>
              <w:spacing w:line="240" w:lineRule="auto"/>
              <w:ind w:firstLine="0"/>
              <w:jc w:val="left"/>
              <w:rPr>
                <w:bCs w:val="0"/>
                <w:sz w:val="20"/>
                <w:szCs w:val="20"/>
              </w:rPr>
            </w:pPr>
          </w:p>
        </w:tc>
      </w:tr>
    </w:tbl>
    <w:p w14:paraId="69611221" w14:textId="0D511CB7" w:rsidR="001C6A70" w:rsidRPr="00346DB7" w:rsidRDefault="001C6A70" w:rsidP="00AD3E7D">
      <w:pPr>
        <w:ind w:firstLine="0"/>
        <w:contextualSpacing/>
      </w:pPr>
    </w:p>
    <w:p w14:paraId="6ABC5262" w14:textId="06430C75" w:rsidR="001C6A70" w:rsidRPr="00C134FE" w:rsidRDefault="001C6A70" w:rsidP="001C6A70">
      <w:pPr>
        <w:contextualSpacing/>
      </w:pPr>
      <w:r w:rsidRPr="00C134FE">
        <w:t xml:space="preserve">На основе полученных суммарных баллов проведена интерпретация результатов в соответствии с разработанной шкалой (рис. </w:t>
      </w:r>
      <w:r w:rsidR="006D5D40" w:rsidRPr="00C134FE">
        <w:t>9</w:t>
      </w:r>
      <w:r w:rsidRPr="00C134FE">
        <w:t>).</w:t>
      </w:r>
    </w:p>
    <w:p w14:paraId="1BD7E716" w14:textId="77777777" w:rsidR="001D78D4" w:rsidRPr="00EB4D4C" w:rsidRDefault="001D78D4" w:rsidP="008228B9">
      <w:pPr>
        <w:contextualSpacing/>
      </w:pPr>
      <w:r w:rsidRPr="001D78D4">
        <w:t xml:space="preserve">Казань (97 баллов) была отнесена к категории «Высокий туристический потенциал города». Город обладает уникальным статусом, наличием объектов ЮНЕСКО на </w:t>
      </w:r>
      <w:proofErr w:type="spellStart"/>
      <w:r w:rsidRPr="00EB4D4C">
        <w:t>территориии</w:t>
      </w:r>
      <w:proofErr w:type="spellEnd"/>
      <w:r w:rsidRPr="00EB4D4C">
        <w:t xml:space="preserve"> и развитой транспортной и сервисной инфраструктурой.</w:t>
      </w:r>
    </w:p>
    <w:p w14:paraId="61A53ECB" w14:textId="77777777" w:rsidR="00EB4D4C" w:rsidRPr="00EB4D4C" w:rsidRDefault="008228B9" w:rsidP="00EB4D4C">
      <w:pPr>
        <w:contextualSpacing/>
      </w:pPr>
      <w:r w:rsidRPr="00EB4D4C">
        <w:t xml:space="preserve">Рекомендации носят </w:t>
      </w:r>
      <w:proofErr w:type="spellStart"/>
      <w:r w:rsidR="003A0727" w:rsidRPr="00EB4D4C">
        <w:t>популяризационный</w:t>
      </w:r>
      <w:proofErr w:type="spellEnd"/>
      <w:r w:rsidRPr="00EB4D4C">
        <w:t xml:space="preserve"> и качественный характер:</w:t>
      </w:r>
    </w:p>
    <w:p w14:paraId="174AA705" w14:textId="77777777" w:rsidR="00EB4D4C" w:rsidRPr="00EB4D4C" w:rsidRDefault="00EB4D4C" w:rsidP="00AF6B82">
      <w:pPr>
        <w:pStyle w:val="a0"/>
        <w:numPr>
          <w:ilvl w:val="0"/>
          <w:numId w:val="22"/>
        </w:numPr>
        <w:ind w:hanging="11"/>
      </w:pPr>
      <w:r w:rsidRPr="00EB4D4C">
        <w:t>в</w:t>
      </w:r>
      <w:r w:rsidR="008228B9" w:rsidRPr="00EB4D4C">
        <w:t>недрение единых цифровых сервисов для управления турпотоками и расширение информационной инфраструктуры на иностранных языках</w:t>
      </w:r>
      <w:r w:rsidRPr="00EB4D4C">
        <w:t>,</w:t>
      </w:r>
    </w:p>
    <w:p w14:paraId="0992C7F9" w14:textId="25F634FF" w:rsidR="008228B9" w:rsidRPr="00EB4D4C" w:rsidRDefault="00EB4D4C" w:rsidP="00AF6B82">
      <w:pPr>
        <w:pStyle w:val="a0"/>
        <w:numPr>
          <w:ilvl w:val="0"/>
          <w:numId w:val="22"/>
        </w:numPr>
        <w:ind w:hanging="11"/>
      </w:pPr>
      <w:r w:rsidRPr="00EB4D4C">
        <w:t>п</w:t>
      </w:r>
      <w:r w:rsidR="008228B9" w:rsidRPr="00EB4D4C">
        <w:t xml:space="preserve">ерераспределение потоков от основных </w:t>
      </w:r>
      <w:r w:rsidR="003A0727" w:rsidRPr="00EB4D4C">
        <w:t xml:space="preserve">культурных </w:t>
      </w:r>
      <w:r w:rsidR="008228B9" w:rsidRPr="00EB4D4C">
        <w:t>объектов к новым точкам притяжения (</w:t>
      </w:r>
      <w:proofErr w:type="spellStart"/>
      <w:r w:rsidR="008228B9" w:rsidRPr="00EB4D4C">
        <w:t>ревитализированным</w:t>
      </w:r>
      <w:proofErr w:type="spellEnd"/>
      <w:r w:rsidR="008228B9" w:rsidRPr="00EB4D4C">
        <w:t xml:space="preserve"> промзонам</w:t>
      </w:r>
      <w:r w:rsidR="003A0727" w:rsidRPr="00EB4D4C">
        <w:t xml:space="preserve">, </w:t>
      </w:r>
      <w:r w:rsidR="008228B9" w:rsidRPr="00EB4D4C">
        <w:t>набережным) для снижения антропогенного воздействия.</w:t>
      </w:r>
    </w:p>
    <w:p w14:paraId="186A26E3" w14:textId="77777777" w:rsidR="00DC3787" w:rsidRPr="00EB4D4C" w:rsidRDefault="00DC3787" w:rsidP="008228B9">
      <w:pPr>
        <w:contextualSpacing/>
      </w:pPr>
      <w:r w:rsidRPr="00EB4D4C">
        <w:t>Череповец (74 балла) определен как город со «Средним туристическим потенциалом города», оценка находится на верхней границе диапазона. Высокий балл получен за счет эффективного использования индустриального наследия и высокого качества городской среды.</w:t>
      </w:r>
    </w:p>
    <w:p w14:paraId="5971504A" w14:textId="14074E01" w:rsidR="008228B9" w:rsidRPr="00EB4D4C" w:rsidRDefault="008228B9" w:rsidP="008228B9">
      <w:pPr>
        <w:contextualSpacing/>
      </w:pPr>
      <w:r w:rsidRPr="00EB4D4C">
        <w:t>Город демонстрирует эффективное использование индустриальной идентичности. Основной упор на развитие среды:</w:t>
      </w:r>
    </w:p>
    <w:p w14:paraId="6B221972" w14:textId="3DFF4A51" w:rsidR="008228B9" w:rsidRPr="00EB4D4C" w:rsidRDefault="00EB4D4C" w:rsidP="00221E35">
      <w:pPr>
        <w:pStyle w:val="a0"/>
        <w:numPr>
          <w:ilvl w:val="0"/>
          <w:numId w:val="23"/>
        </w:numPr>
      </w:pPr>
      <w:r w:rsidRPr="00EB4D4C">
        <w:t>п</w:t>
      </w:r>
      <w:r w:rsidR="008228B9" w:rsidRPr="00EB4D4C">
        <w:t>реобразование неиспользуемых производственных площадок под креативные кластеры и арт-пространства (на основе высокого балла в Блоке 6)</w:t>
      </w:r>
      <w:r w:rsidRPr="00EB4D4C">
        <w:t>,</w:t>
      </w:r>
    </w:p>
    <w:p w14:paraId="16372034" w14:textId="15C0BA30" w:rsidR="008228B9" w:rsidRPr="00EB4D4C" w:rsidRDefault="00EB4D4C" w:rsidP="00221E35">
      <w:pPr>
        <w:pStyle w:val="a0"/>
        <w:numPr>
          <w:ilvl w:val="0"/>
          <w:numId w:val="23"/>
        </w:numPr>
      </w:pPr>
      <w:r w:rsidRPr="00EB4D4C">
        <w:t>у</w:t>
      </w:r>
      <w:r w:rsidR="008228B9" w:rsidRPr="00EB4D4C">
        <w:t>лучшение качества городской среды, то есть повышение баллов в Блоке 4 через благоустройство территорий, прилегающих к промышленным зонам, и внедрение дизайн-кода</w:t>
      </w:r>
      <w:r w:rsidRPr="00EB4D4C">
        <w:t>,</w:t>
      </w:r>
    </w:p>
    <w:p w14:paraId="7A2ADD1B" w14:textId="2AEC00C0" w:rsidR="008228B9" w:rsidRPr="00C134FE" w:rsidRDefault="00EB4D4C" w:rsidP="00221E35">
      <w:pPr>
        <w:pStyle w:val="a0"/>
        <w:numPr>
          <w:ilvl w:val="0"/>
          <w:numId w:val="23"/>
        </w:numPr>
      </w:pPr>
      <w:r w:rsidRPr="00EB4D4C">
        <w:lastRenderedPageBreak/>
        <w:t>р</w:t>
      </w:r>
      <w:r w:rsidR="008228B9" w:rsidRPr="00EB4D4C">
        <w:t>азвитие интерактивных музейных экспозиций, посвященных истории черной металлургии, для повышения «познавательной ценности» (Блок</w:t>
      </w:r>
      <w:r w:rsidR="008228B9" w:rsidRPr="00C134FE">
        <w:t xml:space="preserve"> 2).</w:t>
      </w:r>
    </w:p>
    <w:p w14:paraId="65BE1761" w14:textId="1FB34A25" w:rsidR="008228B9" w:rsidRPr="0048597C" w:rsidRDefault="001C6A70" w:rsidP="008228B9">
      <w:pPr>
        <w:contextualSpacing/>
      </w:pPr>
      <w:r w:rsidRPr="00C134FE">
        <w:t xml:space="preserve">Город Губкин (65 баллов) также входит в категорию «Средний туристический потенциал города». </w:t>
      </w:r>
      <w:r w:rsidRPr="0048597C">
        <w:t>Несмотря на меньший масштаб, город демонстрирует устойчивые показатели за счет специализации и высокого уровня благоустройства.</w:t>
      </w:r>
    </w:p>
    <w:p w14:paraId="6D808AF1" w14:textId="5F1F7C6B" w:rsidR="008228B9" w:rsidRPr="0048597C" w:rsidRDefault="008228B9" w:rsidP="008228B9">
      <w:pPr>
        <w:contextualSpacing/>
      </w:pPr>
      <w:r w:rsidRPr="0048597C">
        <w:t>Для моногорода с высокой специализацией рекомендации направлены на преодоление транспортной и инфраструктурной изоляции:</w:t>
      </w:r>
    </w:p>
    <w:p w14:paraId="775F3975" w14:textId="46B4C34F" w:rsidR="008228B9" w:rsidRPr="0048597C" w:rsidRDefault="00EB4D4C" w:rsidP="00221E35">
      <w:pPr>
        <w:pStyle w:val="a0"/>
        <w:numPr>
          <w:ilvl w:val="0"/>
          <w:numId w:val="24"/>
        </w:numPr>
      </w:pPr>
      <w:r w:rsidRPr="0048597C">
        <w:t>р</w:t>
      </w:r>
      <w:r w:rsidR="008228B9" w:rsidRPr="0048597C">
        <w:t>азвитие транспортной связности с ближайшими крупными хабами (Белгород, Воронеж) и улучшение качества дорожной сети (Блок 3)</w:t>
      </w:r>
      <w:r w:rsidRPr="0048597C">
        <w:t>,</w:t>
      </w:r>
    </w:p>
    <w:p w14:paraId="1B2C2BBA" w14:textId="11E40D65" w:rsidR="008228B9" w:rsidRPr="0048597C" w:rsidRDefault="00EB4D4C" w:rsidP="00221E35">
      <w:pPr>
        <w:pStyle w:val="a0"/>
        <w:numPr>
          <w:ilvl w:val="0"/>
          <w:numId w:val="24"/>
        </w:numPr>
      </w:pPr>
      <w:r w:rsidRPr="0048597C">
        <w:t>р</w:t>
      </w:r>
      <w:r w:rsidR="008228B9" w:rsidRPr="0048597C">
        <w:t>азвитие</w:t>
      </w:r>
      <w:r w:rsidR="00C134FE" w:rsidRPr="0048597C">
        <w:t xml:space="preserve"> </w:t>
      </w:r>
      <w:r w:rsidR="008228B9" w:rsidRPr="0048597C">
        <w:t>научно-технического и промышленного туризма (экскурсии на Лебединский ГОК), ориентированного на экспертное сообщество и студентов</w:t>
      </w:r>
      <w:r w:rsidRPr="0048597C">
        <w:t>,</w:t>
      </w:r>
    </w:p>
    <w:p w14:paraId="4893CBDA" w14:textId="33646D3E" w:rsidR="008228B9" w:rsidRPr="0048597C" w:rsidRDefault="00EB4D4C" w:rsidP="00221E35">
      <w:pPr>
        <w:pStyle w:val="a0"/>
        <w:numPr>
          <w:ilvl w:val="0"/>
          <w:numId w:val="24"/>
        </w:numPr>
      </w:pPr>
      <w:r w:rsidRPr="0048597C">
        <w:t>п</w:t>
      </w:r>
      <w:r w:rsidR="008228B9" w:rsidRPr="0048597C">
        <w:t>оддержка малого бизнеса для расширения сети общественного питания и объектов размещения (Блок 5), что позволит увеличить среднюю продолжительность пребывания туриста.</w:t>
      </w:r>
    </w:p>
    <w:p w14:paraId="7818D16E" w14:textId="1A6A18AA" w:rsidR="001C6A70" w:rsidRPr="0048597C" w:rsidRDefault="001C6A70" w:rsidP="001C6A70">
      <w:pPr>
        <w:contextualSpacing/>
      </w:pPr>
      <w:r w:rsidRPr="0048597C">
        <w:t>Реализация алгоритма на реальных данных базового сценария позволила сформулировать ряд выводов</w:t>
      </w:r>
      <w:r w:rsidR="00AF6B82">
        <w:t>.</w:t>
      </w:r>
    </w:p>
    <w:p w14:paraId="1510D504" w14:textId="41C8B772" w:rsidR="0048597C" w:rsidRPr="0048597C" w:rsidRDefault="001C6A70" w:rsidP="00221E35">
      <w:pPr>
        <w:pStyle w:val="a0"/>
        <w:numPr>
          <w:ilvl w:val="0"/>
          <w:numId w:val="59"/>
        </w:numPr>
        <w:ind w:left="0" w:firstLine="709"/>
      </w:pPr>
      <w:r w:rsidRPr="0048597C">
        <w:t xml:space="preserve">Алгоритм успешно распознает качественную разницу между городами различных масштабов. </w:t>
      </w:r>
      <w:r w:rsidR="00F000D6" w:rsidRPr="0048597C">
        <w:t>Ф</w:t>
      </w:r>
      <w:r w:rsidRPr="0048597C">
        <w:t>акт, что Казань (крупнейший город) и Губкин (моногород) оказались в разных категориях, но при этом Губкин набрал достойный балл для своего класса, подтверждает релевантность системы весовых коэффициентов.</w:t>
      </w:r>
    </w:p>
    <w:p w14:paraId="1E2DEFDC" w14:textId="77777777" w:rsidR="0048597C" w:rsidRPr="0048597C" w:rsidRDefault="001C6A70" w:rsidP="00221E35">
      <w:pPr>
        <w:pStyle w:val="a0"/>
        <w:numPr>
          <w:ilvl w:val="0"/>
          <w:numId w:val="59"/>
        </w:numPr>
        <w:ind w:left="0" w:firstLine="709"/>
      </w:pPr>
      <w:r w:rsidRPr="0048597C">
        <w:t xml:space="preserve">Введение специализированного Блока 6 (Индустриально-постиндустриальный потенциал) позволило оценить </w:t>
      </w:r>
      <w:r w:rsidR="005F599E" w:rsidRPr="0048597C">
        <w:t>неочевидные</w:t>
      </w:r>
      <w:r w:rsidRPr="0048597C">
        <w:t xml:space="preserve"> ресурсы </w:t>
      </w:r>
      <w:r w:rsidR="005F599E" w:rsidRPr="0048597C">
        <w:t xml:space="preserve">г. </w:t>
      </w:r>
      <w:r w:rsidRPr="0048597C">
        <w:t>Черепов</w:t>
      </w:r>
      <w:r w:rsidR="005F599E" w:rsidRPr="0048597C">
        <w:t>е</w:t>
      </w:r>
      <w:r w:rsidRPr="0048597C">
        <w:t xml:space="preserve">ц и </w:t>
      </w:r>
      <w:r w:rsidR="005F599E" w:rsidRPr="0048597C">
        <w:t xml:space="preserve">г. </w:t>
      </w:r>
      <w:r w:rsidRPr="0048597C">
        <w:t xml:space="preserve">Губкин. Без учета </w:t>
      </w:r>
      <w:r w:rsidR="005F599E" w:rsidRPr="0048597C">
        <w:t>данного</w:t>
      </w:r>
      <w:r w:rsidRPr="0048597C">
        <w:t xml:space="preserve"> блока промышленные города выглядели бы отстающими на фоне исторических центров, однако алгоритм </w:t>
      </w:r>
      <w:r w:rsidR="005F599E" w:rsidRPr="0048597C">
        <w:t>продемонстрировал</w:t>
      </w:r>
      <w:r w:rsidRPr="0048597C">
        <w:t>, что их промышленная идентичность является равноценным туристическим активом.</w:t>
      </w:r>
    </w:p>
    <w:p w14:paraId="739A9055" w14:textId="2F7B09A6" w:rsidR="001C6A70" w:rsidRPr="0048597C" w:rsidRDefault="001C6A70" w:rsidP="00221E35">
      <w:pPr>
        <w:pStyle w:val="a0"/>
        <w:numPr>
          <w:ilvl w:val="0"/>
          <w:numId w:val="59"/>
        </w:numPr>
        <w:ind w:left="0" w:firstLine="709"/>
      </w:pPr>
      <w:r w:rsidRPr="0048597C">
        <w:t>Использование логических функций и именованных диапазонов в Google Таблицах обеспечило высокую скорость обработки данных. Это подтверждает, что алгоритм может быть внедрен в работу без необходимости закупки дорогостоящего специализированного ПО.</w:t>
      </w:r>
    </w:p>
    <w:p w14:paraId="0BA00657" w14:textId="77777777" w:rsidR="001C6A70" w:rsidRPr="00E367BD" w:rsidRDefault="001C6A70" w:rsidP="001C6A70">
      <w:pPr>
        <w:rPr>
          <w:highlight w:val="yellow"/>
        </w:rPr>
      </w:pPr>
    </w:p>
    <w:p w14:paraId="151FFC05" w14:textId="5EFE3CCD" w:rsidR="001C6A70" w:rsidRPr="00A94CE0" w:rsidRDefault="001C6A70" w:rsidP="00221E35">
      <w:pPr>
        <w:pStyle w:val="1"/>
        <w:numPr>
          <w:ilvl w:val="1"/>
          <w:numId w:val="20"/>
        </w:numPr>
        <w:tabs>
          <w:tab w:val="clear" w:pos="1134"/>
          <w:tab w:val="left" w:pos="426"/>
        </w:tabs>
        <w:ind w:left="0" w:firstLine="709"/>
      </w:pPr>
      <w:bookmarkStart w:id="63" w:name="_Toc220016119"/>
      <w:bookmarkStart w:id="64" w:name="_Toc228887947"/>
      <w:r w:rsidRPr="00A94CE0">
        <w:lastRenderedPageBreak/>
        <w:t xml:space="preserve">Исследование применения </w:t>
      </w:r>
      <w:r w:rsidR="005C349C">
        <w:t xml:space="preserve">разработанного </w:t>
      </w:r>
      <w:r w:rsidRPr="00A94CE0">
        <w:t>алгоритма в сценариях изменения данных</w:t>
      </w:r>
      <w:bookmarkEnd w:id="63"/>
      <w:bookmarkEnd w:id="64"/>
    </w:p>
    <w:p w14:paraId="0713F914" w14:textId="0FCF022E" w:rsidR="001C6A70" w:rsidRPr="00AF6B82" w:rsidRDefault="001C6A70" w:rsidP="00221E35">
      <w:pPr>
        <w:pStyle w:val="3"/>
        <w:numPr>
          <w:ilvl w:val="2"/>
          <w:numId w:val="20"/>
        </w:numPr>
        <w:tabs>
          <w:tab w:val="clear" w:pos="1134"/>
          <w:tab w:val="left" w:pos="709"/>
        </w:tabs>
        <w:spacing w:before="0" w:after="0"/>
        <w:ind w:left="0" w:firstLine="709"/>
        <w:rPr>
          <w:b w:val="0"/>
          <w:bCs/>
        </w:rPr>
      </w:pPr>
      <w:bookmarkStart w:id="65" w:name="_Toc220016120"/>
      <w:bookmarkStart w:id="66" w:name="_Toc228887948"/>
      <w:r w:rsidRPr="00AF6B82">
        <w:rPr>
          <w:b w:val="0"/>
          <w:bCs/>
        </w:rPr>
        <w:t>Апробация алгоритма с помощью сценария 2 (Прогнозное развитие,</w:t>
      </w:r>
      <w:r w:rsidR="00D21839" w:rsidRPr="00AF6B82">
        <w:rPr>
          <w:b w:val="0"/>
          <w:bCs/>
        </w:rPr>
        <w:t xml:space="preserve"> </w:t>
      </w:r>
      <w:r w:rsidRPr="00AF6B82">
        <w:rPr>
          <w:b w:val="0"/>
          <w:bCs/>
        </w:rPr>
        <w:t>позитивный сценарий)</w:t>
      </w:r>
      <w:bookmarkEnd w:id="65"/>
      <w:bookmarkEnd w:id="66"/>
      <w:r w:rsidRPr="00AF6B82">
        <w:rPr>
          <w:b w:val="0"/>
          <w:bCs/>
        </w:rPr>
        <w:t xml:space="preserve"> </w:t>
      </w:r>
    </w:p>
    <w:p w14:paraId="24471CA7" w14:textId="53E2A4FC" w:rsidR="001C6A70" w:rsidRPr="00864399" w:rsidRDefault="001C6A70" w:rsidP="00C013BC">
      <w:r w:rsidRPr="00A94CE0">
        <w:t xml:space="preserve">В рамках данного этапа исследования была проведена апробация разработанного алгоритма на основе преобразованных измененных данных, </w:t>
      </w:r>
      <w:r w:rsidR="005C349C">
        <w:t>которые соответствуют</w:t>
      </w:r>
      <w:r w:rsidRPr="00A94CE0">
        <w:t xml:space="preserve"> позитивному сценарию развития туристического потенциала. Основной целью данного эксперимента выступила проверка чувствительности математической модели к качественным изменениям</w:t>
      </w:r>
      <w:r>
        <w:t xml:space="preserve"> городской среды</w:t>
      </w:r>
      <w:r w:rsidR="005C349C">
        <w:t xml:space="preserve">. Данные изменения </w:t>
      </w:r>
      <w:r>
        <w:t>были заложены в официальных стратегиях социально-</w:t>
      </w:r>
      <w:r w:rsidRPr="00864399">
        <w:t xml:space="preserve">экономического развития рассматриваемых городов. </w:t>
      </w:r>
    </w:p>
    <w:p w14:paraId="572308D6" w14:textId="1744614E" w:rsidR="001C6A70" w:rsidRPr="00864399" w:rsidRDefault="001C6A70" w:rsidP="00C013BC">
      <w:r w:rsidRPr="00864399">
        <w:t xml:space="preserve">В результате апробации итоговая оценка </w:t>
      </w:r>
      <w:r w:rsidR="005C349C">
        <w:t xml:space="preserve">г. </w:t>
      </w:r>
      <w:r w:rsidRPr="00864399">
        <w:t>Черепов</w:t>
      </w:r>
      <w:r w:rsidR="005C349C">
        <w:t>ец</w:t>
      </w:r>
      <w:r w:rsidRPr="00864399">
        <w:t xml:space="preserve"> увеличилась с</w:t>
      </w:r>
      <w:r w:rsidR="005C349C">
        <w:t xml:space="preserve"> </w:t>
      </w:r>
      <w:r w:rsidRPr="00864399">
        <w:t>74 до 84 баллов (</w:t>
      </w:r>
      <w:r w:rsidR="00DA005A" w:rsidRPr="00864399">
        <w:t>табл. 3</w:t>
      </w:r>
      <w:r w:rsidRPr="00864399">
        <w:t xml:space="preserve">). Данный прирост наглядно демонстрирует способность алгоритма фиксировать переход города из категории устойчивого промышленного центра в категорию развитого многофункционального туристического узла, где индустриальная идентичность становится </w:t>
      </w:r>
      <w:r w:rsidR="00803B21">
        <w:t>одним из</w:t>
      </w:r>
      <w:r w:rsidRPr="00864399">
        <w:t xml:space="preserve"> ресурсо</w:t>
      </w:r>
      <w:r w:rsidR="00803B21">
        <w:t>в</w:t>
      </w:r>
      <w:r w:rsidRPr="00864399">
        <w:t xml:space="preserve"> привлечения туристического потока.</w:t>
      </w:r>
    </w:p>
    <w:p w14:paraId="7616CF3B" w14:textId="7593E07A" w:rsidR="001C6A70" w:rsidRDefault="001C6A70" w:rsidP="00C013BC">
      <w:r w:rsidRPr="00864399">
        <w:t xml:space="preserve">Аналогичная процедура апробации была проведена для города Губкин. По результатам расчетов суммарный показатель </w:t>
      </w:r>
      <w:proofErr w:type="spellStart"/>
      <w:r w:rsidR="00633F2F">
        <w:t>г.</w:t>
      </w:r>
      <w:r w:rsidRPr="00864399">
        <w:t>Губкин</w:t>
      </w:r>
      <w:proofErr w:type="spellEnd"/>
      <w:r w:rsidRPr="00864399">
        <w:t xml:space="preserve"> вырос с 65 до 79 баллов </w:t>
      </w:r>
      <w:r w:rsidR="00DA005A" w:rsidRPr="00864399">
        <w:t xml:space="preserve">(табл. 3). </w:t>
      </w:r>
      <w:r w:rsidRPr="00864399">
        <w:t>Моделирование показало, что для городов малого масштаба точечные инвестиции в комфортную среду и брендирование уникальных производственных мощностей</w:t>
      </w:r>
      <w:r>
        <w:t xml:space="preserve"> обеспечивают наиболее выраженный </w:t>
      </w:r>
      <w:r w:rsidR="00EF1A08">
        <w:t>рост</w:t>
      </w:r>
      <w:r>
        <w:t xml:space="preserve"> туристического потенциала.</w:t>
      </w:r>
    </w:p>
    <w:p w14:paraId="6419144D" w14:textId="7340FE1B" w:rsidR="001C6A70" w:rsidRDefault="001C6A70" w:rsidP="00C013BC">
      <w:r>
        <w:t xml:space="preserve">Анализ результатов позитивного сценария позволяет сделать вывод о высокой адаптивности и точности алгоритма. Математическая модель адекватно отреагировала на изменение переменных, показав, что туристический потенциал является управляемой величиной, напрямую зависящей от реализации стратегий. </w:t>
      </w:r>
      <w:r w:rsidR="00EF1A08">
        <w:t>Ф</w:t>
      </w:r>
      <w:r>
        <w:t xml:space="preserve">акт, что при существенном улучшении инфраструктурных параметров </w:t>
      </w:r>
      <w:proofErr w:type="spellStart"/>
      <w:r w:rsidR="00EF1A08">
        <w:t>г.</w:t>
      </w:r>
      <w:r>
        <w:t>Череповец</w:t>
      </w:r>
      <w:proofErr w:type="spellEnd"/>
      <w:r>
        <w:t xml:space="preserve"> и </w:t>
      </w:r>
      <w:proofErr w:type="spellStart"/>
      <w:r w:rsidR="00EF1A08">
        <w:t>г.</w:t>
      </w:r>
      <w:r>
        <w:t>Губкин</w:t>
      </w:r>
      <w:proofErr w:type="spellEnd"/>
      <w:r>
        <w:t xml:space="preserve"> смогли сократить разрыв с лидером выборки (г. Казань), подтверждает релевантность выбранной системы весовых коэффициентов. Основным научным выводом по данному подразделу является утверждение о том, что для промышленно развитых территорий ключевым фактором роста привлекательности выступает не </w:t>
      </w:r>
      <w:r w:rsidR="00EF1A08">
        <w:t>всестороннее</w:t>
      </w:r>
      <w:r>
        <w:t xml:space="preserve"> накопление культурных ценностей, а интенсивное развитие сервисной и транспортной составляющей, что находит полное подтверждение в динамике баллов разработанного алгоритма.</w:t>
      </w:r>
    </w:p>
    <w:p w14:paraId="1845FA2D" w14:textId="61EE46E8" w:rsidR="00DA005A" w:rsidRDefault="00DA005A" w:rsidP="000561BA">
      <w:pPr>
        <w:spacing w:line="240" w:lineRule="auto"/>
        <w:ind w:firstLine="0"/>
        <w:jc w:val="left"/>
      </w:pPr>
      <w:r>
        <w:br w:type="page"/>
      </w:r>
    </w:p>
    <w:p w14:paraId="7F14B200" w14:textId="74775E83" w:rsidR="00DA005A" w:rsidRDefault="00DA005A" w:rsidP="00DA005A">
      <w:pPr>
        <w:ind w:firstLine="0"/>
        <w:contextualSpacing/>
      </w:pPr>
      <w:r>
        <w:lastRenderedPageBreak/>
        <w:t xml:space="preserve">Таблица 3 - </w:t>
      </w:r>
      <w:r w:rsidRPr="00DA005A">
        <w:t>Таблица, отображающая реализацию алгоритма по позитивному сценарию (сценарий 2)</w:t>
      </w:r>
    </w:p>
    <w:tbl>
      <w:tblPr>
        <w:tblW w:w="8789" w:type="dxa"/>
        <w:tblCellMar>
          <w:left w:w="0" w:type="dxa"/>
          <w:right w:w="0" w:type="dxa"/>
        </w:tblCellMar>
        <w:tblLook w:val="04A0" w:firstRow="1" w:lastRow="0" w:firstColumn="1" w:lastColumn="0" w:noHBand="0" w:noVBand="1"/>
      </w:tblPr>
      <w:tblGrid>
        <w:gridCol w:w="256"/>
        <w:gridCol w:w="1406"/>
        <w:gridCol w:w="1181"/>
        <w:gridCol w:w="1379"/>
        <w:gridCol w:w="1370"/>
        <w:gridCol w:w="537"/>
        <w:gridCol w:w="1085"/>
        <w:gridCol w:w="537"/>
        <w:gridCol w:w="785"/>
        <w:gridCol w:w="803"/>
      </w:tblGrid>
      <w:tr w:rsidR="00DA005A" w:rsidRPr="00DA005A" w14:paraId="29B4BCA0" w14:textId="77777777" w:rsidTr="00403BB1">
        <w:trPr>
          <w:trHeight w:val="315"/>
        </w:trPr>
        <w:tc>
          <w:tcPr>
            <w:tcW w:w="241"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CD51332"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gridSpan w:val="2"/>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4E3231" w14:textId="77777777" w:rsidR="00DA005A" w:rsidRPr="00DA005A" w:rsidRDefault="00DA005A" w:rsidP="00DA005A">
            <w:pPr>
              <w:spacing w:line="240" w:lineRule="auto"/>
              <w:ind w:firstLine="0"/>
              <w:jc w:val="left"/>
              <w:rPr>
                <w:b/>
                <w:sz w:val="20"/>
                <w:szCs w:val="20"/>
              </w:rPr>
            </w:pPr>
            <w:r w:rsidRPr="00DA005A">
              <w:rPr>
                <w:b/>
                <w:sz w:val="20"/>
                <w:szCs w:val="20"/>
              </w:rPr>
              <w:t>Оценка туристического потенциала - Сценарий 2 (Позитивный сценарий)</w:t>
            </w: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E85126" w14:textId="77777777" w:rsidR="00DA005A" w:rsidRPr="00DA005A" w:rsidRDefault="00DA005A" w:rsidP="00DA005A">
            <w:pPr>
              <w:spacing w:line="240" w:lineRule="auto"/>
              <w:ind w:firstLine="0"/>
              <w:jc w:val="left"/>
              <w:rPr>
                <w:b/>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7E065B"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C6ABF2"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BF496B"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7053EF"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50A4EF"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D425A4" w14:textId="77777777" w:rsidR="00DA005A" w:rsidRPr="00DA005A" w:rsidRDefault="00DA005A" w:rsidP="00DA005A">
            <w:pPr>
              <w:spacing w:line="240" w:lineRule="auto"/>
              <w:ind w:firstLine="0"/>
              <w:jc w:val="left"/>
              <w:rPr>
                <w:bCs w:val="0"/>
                <w:sz w:val="20"/>
                <w:szCs w:val="20"/>
              </w:rPr>
            </w:pPr>
          </w:p>
        </w:tc>
      </w:tr>
      <w:tr w:rsidR="00DA005A" w:rsidRPr="00DA005A" w14:paraId="751E3C82"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5B51AD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D4A132"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38E03D"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FF85A3" w14:textId="77777777" w:rsidR="00DA005A" w:rsidRPr="00DA005A" w:rsidRDefault="00DA005A" w:rsidP="00DA005A">
            <w:pPr>
              <w:spacing w:line="240" w:lineRule="auto"/>
              <w:ind w:firstLine="0"/>
              <w:jc w:val="left"/>
              <w:rPr>
                <w:bCs w:val="0"/>
                <w:sz w:val="20"/>
                <w:szCs w:val="20"/>
              </w:rPr>
            </w:pP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B69343" w14:textId="77777777" w:rsidR="00DA005A" w:rsidRPr="00DA005A" w:rsidRDefault="00DA005A" w:rsidP="00DA005A">
            <w:pPr>
              <w:spacing w:line="240" w:lineRule="auto"/>
              <w:ind w:firstLine="0"/>
              <w:jc w:val="center"/>
              <w:rPr>
                <w:b/>
                <w:sz w:val="20"/>
                <w:szCs w:val="20"/>
              </w:rPr>
            </w:pPr>
            <w:r w:rsidRPr="00DA005A">
              <w:rPr>
                <w:b/>
                <w:sz w:val="20"/>
                <w:szCs w:val="20"/>
              </w:rPr>
              <w:t>г. Череповец</w:t>
            </w: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3C2B09" w14:textId="77777777" w:rsidR="00DA005A" w:rsidRPr="00DA005A" w:rsidRDefault="00DA005A" w:rsidP="00DA005A">
            <w:pPr>
              <w:spacing w:line="240" w:lineRule="auto"/>
              <w:ind w:firstLine="0"/>
              <w:jc w:val="center"/>
              <w:rPr>
                <w:b/>
                <w:sz w:val="20"/>
                <w:szCs w:val="20"/>
              </w:rPr>
            </w:pPr>
            <w:r w:rsidRPr="00DA005A">
              <w:rPr>
                <w:b/>
                <w:sz w:val="20"/>
                <w:szCs w:val="20"/>
              </w:rPr>
              <w:t>г. Губкин</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4BCCDD" w14:textId="77777777" w:rsidR="00DA005A" w:rsidRPr="00DA005A" w:rsidRDefault="00DA005A" w:rsidP="00DA005A">
            <w:pPr>
              <w:spacing w:line="240" w:lineRule="auto"/>
              <w:ind w:firstLine="0"/>
              <w:jc w:val="center"/>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FF16E6" w14:textId="77777777" w:rsidR="00DA005A" w:rsidRPr="00DA005A" w:rsidRDefault="00DA005A" w:rsidP="00DA005A">
            <w:pPr>
              <w:spacing w:line="240" w:lineRule="auto"/>
              <w:ind w:firstLine="0"/>
              <w:jc w:val="left"/>
              <w:rPr>
                <w:bCs w:val="0"/>
                <w:sz w:val="20"/>
                <w:szCs w:val="20"/>
              </w:rPr>
            </w:pPr>
          </w:p>
        </w:tc>
      </w:tr>
      <w:tr w:rsidR="00DA005A" w:rsidRPr="00DA005A" w14:paraId="17A108F3"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40447F5"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34937E0" w14:textId="77777777" w:rsidR="00DA005A" w:rsidRPr="00DA005A" w:rsidRDefault="00DA005A" w:rsidP="00DA005A">
            <w:pPr>
              <w:spacing w:line="240" w:lineRule="auto"/>
              <w:ind w:firstLine="0"/>
              <w:jc w:val="left"/>
              <w:rPr>
                <w:bCs w:val="0"/>
                <w:sz w:val="20"/>
                <w:szCs w:val="20"/>
              </w:rPr>
            </w:pPr>
            <w:r w:rsidRPr="00DA005A">
              <w:rPr>
                <w:bCs w:val="0"/>
                <w:sz w:val="20"/>
                <w:szCs w:val="20"/>
              </w:rPr>
              <w:t>Категория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AF17D38" w14:textId="77777777" w:rsidR="00DA005A" w:rsidRPr="00DA005A" w:rsidRDefault="00DA005A" w:rsidP="00DA005A">
            <w:pPr>
              <w:spacing w:line="240" w:lineRule="auto"/>
              <w:ind w:firstLine="0"/>
              <w:jc w:val="left"/>
              <w:rPr>
                <w:bCs w:val="0"/>
                <w:sz w:val="20"/>
                <w:szCs w:val="20"/>
              </w:rPr>
            </w:pPr>
            <w:r w:rsidRPr="00DA005A">
              <w:rPr>
                <w:bCs w:val="0"/>
                <w:sz w:val="20"/>
                <w:szCs w:val="20"/>
              </w:rPr>
              <w:t>Критерий</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D5D95F3" w14:textId="77777777" w:rsidR="00DA005A" w:rsidRPr="00DA005A" w:rsidRDefault="00DA005A" w:rsidP="00DA005A">
            <w:pPr>
              <w:spacing w:line="240" w:lineRule="auto"/>
              <w:ind w:firstLine="0"/>
              <w:jc w:val="left"/>
              <w:rPr>
                <w:bCs w:val="0"/>
                <w:sz w:val="20"/>
                <w:szCs w:val="20"/>
              </w:rPr>
            </w:pPr>
            <w:r w:rsidRPr="00DA005A">
              <w:rPr>
                <w:bCs w:val="0"/>
                <w:sz w:val="20"/>
                <w:szCs w:val="20"/>
              </w:rPr>
              <w:t>Описание критерия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A4E657D" w14:textId="77777777" w:rsidR="00DA005A" w:rsidRPr="00DA005A" w:rsidRDefault="00DA005A" w:rsidP="00DA005A">
            <w:pPr>
              <w:spacing w:line="240" w:lineRule="auto"/>
              <w:ind w:firstLine="0"/>
              <w:jc w:val="left"/>
              <w:rPr>
                <w:bCs w:val="0"/>
                <w:sz w:val="20"/>
                <w:szCs w:val="20"/>
              </w:rPr>
            </w:pPr>
            <w:r w:rsidRPr="00DA005A">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C9860EC" w14:textId="77777777" w:rsidR="00DA005A" w:rsidRPr="00DA005A" w:rsidRDefault="00DA005A" w:rsidP="00DA005A">
            <w:pPr>
              <w:spacing w:line="240" w:lineRule="auto"/>
              <w:ind w:firstLine="0"/>
              <w:jc w:val="left"/>
              <w:rPr>
                <w:bCs w:val="0"/>
                <w:sz w:val="20"/>
                <w:szCs w:val="20"/>
              </w:rPr>
            </w:pPr>
            <w:r w:rsidRPr="00DA005A">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CCB28E1" w14:textId="77777777" w:rsidR="00DA005A" w:rsidRPr="00DA005A" w:rsidRDefault="00DA005A" w:rsidP="00DA005A">
            <w:pPr>
              <w:spacing w:line="240" w:lineRule="auto"/>
              <w:ind w:firstLine="0"/>
              <w:jc w:val="left"/>
              <w:rPr>
                <w:bCs w:val="0"/>
                <w:sz w:val="20"/>
                <w:szCs w:val="20"/>
              </w:rPr>
            </w:pPr>
            <w:r w:rsidRPr="00DA005A">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8EC3632" w14:textId="77777777" w:rsidR="00DA005A" w:rsidRPr="00DA005A" w:rsidRDefault="00DA005A" w:rsidP="00DA005A">
            <w:pPr>
              <w:spacing w:line="240" w:lineRule="auto"/>
              <w:ind w:firstLine="0"/>
              <w:jc w:val="left"/>
              <w:rPr>
                <w:bCs w:val="0"/>
                <w:sz w:val="20"/>
                <w:szCs w:val="20"/>
              </w:rPr>
            </w:pPr>
            <w:r w:rsidRPr="00DA005A">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8E8230A" w14:textId="77777777" w:rsidR="00DA005A" w:rsidRPr="00DA005A" w:rsidRDefault="00DA005A" w:rsidP="00DA005A">
            <w:pPr>
              <w:spacing w:line="240" w:lineRule="auto"/>
              <w:ind w:firstLine="0"/>
              <w:jc w:val="left"/>
              <w:rPr>
                <w:bCs w:val="0"/>
                <w:sz w:val="20"/>
                <w:szCs w:val="20"/>
              </w:rPr>
            </w:pPr>
            <w:r w:rsidRPr="00DA005A">
              <w:rPr>
                <w:bCs w:val="0"/>
                <w:sz w:val="20"/>
                <w:szCs w:val="20"/>
              </w:rPr>
              <w:t>Макс. баллов по критерию</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C94E850"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Макс. баллов по категории </w:t>
            </w:r>
          </w:p>
        </w:tc>
      </w:tr>
      <w:tr w:rsidR="00DA005A" w:rsidRPr="00DA005A" w14:paraId="0A27ADC8"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7E11B7C" w14:textId="77777777" w:rsidR="00DA005A" w:rsidRPr="00DA005A" w:rsidRDefault="00DA005A" w:rsidP="00DA005A">
            <w:pPr>
              <w:spacing w:line="240" w:lineRule="auto"/>
              <w:ind w:firstLine="0"/>
              <w:jc w:val="right"/>
              <w:rPr>
                <w:bCs w:val="0"/>
                <w:sz w:val="20"/>
                <w:szCs w:val="20"/>
              </w:rPr>
            </w:pPr>
            <w:r w:rsidRPr="00DA005A">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E82948" w14:textId="77777777" w:rsidR="00DA005A" w:rsidRPr="00DA005A" w:rsidRDefault="00DA005A" w:rsidP="00DA005A">
            <w:pPr>
              <w:spacing w:line="240" w:lineRule="auto"/>
              <w:ind w:firstLine="0"/>
              <w:jc w:val="left"/>
              <w:rPr>
                <w:b/>
                <w:sz w:val="20"/>
                <w:szCs w:val="20"/>
              </w:rPr>
            </w:pPr>
            <w:r w:rsidRPr="00DA005A">
              <w:rPr>
                <w:b/>
                <w:sz w:val="20"/>
                <w:szCs w:val="20"/>
              </w:rPr>
              <w:t>1. Общие характеристики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8482B4" w14:textId="77777777" w:rsidR="00DA005A" w:rsidRPr="00DA005A" w:rsidRDefault="00DA005A" w:rsidP="00DA005A">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96FB2D"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2EA146"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EDCF8D"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4014E4"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6E18F1"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BF8C2C"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715DC9" w14:textId="77777777" w:rsidR="00DA005A" w:rsidRPr="00DA005A" w:rsidRDefault="00DA005A" w:rsidP="00DA005A">
            <w:pPr>
              <w:spacing w:line="240" w:lineRule="auto"/>
              <w:ind w:firstLine="0"/>
              <w:jc w:val="right"/>
              <w:rPr>
                <w:b/>
                <w:sz w:val="20"/>
                <w:szCs w:val="20"/>
              </w:rPr>
            </w:pPr>
            <w:r w:rsidRPr="00DA005A">
              <w:rPr>
                <w:b/>
                <w:sz w:val="20"/>
                <w:szCs w:val="20"/>
              </w:rPr>
              <w:t>11</w:t>
            </w:r>
          </w:p>
        </w:tc>
      </w:tr>
      <w:tr w:rsidR="00DA005A" w:rsidRPr="00DA005A" w14:paraId="29834B1F"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F428941" w14:textId="77777777" w:rsidR="00DA005A" w:rsidRPr="00DA005A" w:rsidRDefault="00DA005A" w:rsidP="00DA005A">
            <w:pPr>
              <w:spacing w:line="240" w:lineRule="auto"/>
              <w:ind w:firstLine="0"/>
              <w:jc w:val="right"/>
              <w:rPr>
                <w:bCs w:val="0"/>
                <w:sz w:val="20"/>
                <w:szCs w:val="20"/>
              </w:rPr>
            </w:pPr>
            <w:r w:rsidRPr="00DA005A">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9853EA"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D7EE8E" w14:textId="77777777" w:rsidR="00DA005A" w:rsidRPr="00DA005A" w:rsidRDefault="00DA005A" w:rsidP="00DA005A">
            <w:pPr>
              <w:spacing w:line="240" w:lineRule="auto"/>
              <w:ind w:firstLine="0"/>
              <w:jc w:val="left"/>
              <w:rPr>
                <w:bCs w:val="0"/>
                <w:sz w:val="20"/>
                <w:szCs w:val="20"/>
              </w:rPr>
            </w:pPr>
            <w:r w:rsidRPr="00DA005A">
              <w:rPr>
                <w:bCs w:val="0"/>
                <w:sz w:val="20"/>
                <w:szCs w:val="20"/>
              </w:rPr>
              <w:t>Специализация города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E7A06B" w14:textId="77777777" w:rsidR="00DA005A" w:rsidRPr="00DA005A" w:rsidRDefault="00DA005A" w:rsidP="00DA005A">
            <w:pPr>
              <w:spacing w:line="240" w:lineRule="auto"/>
              <w:ind w:firstLine="0"/>
              <w:jc w:val="left"/>
              <w:rPr>
                <w:bCs w:val="0"/>
                <w:sz w:val="20"/>
                <w:szCs w:val="20"/>
              </w:rPr>
            </w:pPr>
            <w:r w:rsidRPr="00DA005A">
              <w:rPr>
                <w:bCs w:val="0"/>
                <w:sz w:val="20"/>
                <w:szCs w:val="20"/>
              </w:rPr>
              <w:t>Распространенная - 0; Редкая - 1; Уникальная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01F2C0" w14:textId="77777777" w:rsidR="00DA005A" w:rsidRPr="00DA005A" w:rsidRDefault="00DA005A" w:rsidP="00DA005A">
            <w:pPr>
              <w:spacing w:line="240" w:lineRule="auto"/>
              <w:ind w:firstLine="0"/>
              <w:jc w:val="left"/>
              <w:rPr>
                <w:bCs w:val="0"/>
                <w:sz w:val="20"/>
                <w:szCs w:val="20"/>
              </w:rPr>
            </w:pPr>
            <w:r w:rsidRPr="00DA005A">
              <w:rPr>
                <w:bCs w:val="0"/>
                <w:sz w:val="20"/>
                <w:szCs w:val="20"/>
              </w:rPr>
              <w:t>распространенная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CA8D56"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9CF111" w14:textId="77777777" w:rsidR="00DA005A" w:rsidRPr="00DA005A" w:rsidRDefault="00DA005A" w:rsidP="00DA005A">
            <w:pPr>
              <w:spacing w:line="240" w:lineRule="auto"/>
              <w:ind w:firstLine="0"/>
              <w:jc w:val="left"/>
              <w:rPr>
                <w:bCs w:val="0"/>
                <w:sz w:val="20"/>
                <w:szCs w:val="20"/>
              </w:rPr>
            </w:pPr>
            <w:r w:rsidRPr="00DA005A">
              <w:rPr>
                <w:bCs w:val="0"/>
                <w:sz w:val="20"/>
                <w:szCs w:val="20"/>
              </w:rPr>
              <w:t>редкая (Лебединский ГОК-крупнейший в мире)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D8BDF7"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FC8DA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D4746D" w14:textId="77777777" w:rsidR="00DA005A" w:rsidRPr="00DA005A" w:rsidRDefault="00DA005A" w:rsidP="00DA005A">
            <w:pPr>
              <w:spacing w:line="240" w:lineRule="auto"/>
              <w:ind w:firstLine="0"/>
              <w:jc w:val="right"/>
              <w:rPr>
                <w:bCs w:val="0"/>
                <w:sz w:val="20"/>
                <w:szCs w:val="20"/>
              </w:rPr>
            </w:pPr>
          </w:p>
        </w:tc>
      </w:tr>
      <w:tr w:rsidR="00DA005A" w:rsidRPr="00DA005A" w14:paraId="09C1771D"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CE5AFB7" w14:textId="77777777" w:rsidR="00DA005A" w:rsidRPr="00DA005A" w:rsidRDefault="00DA005A" w:rsidP="00DA005A">
            <w:pPr>
              <w:spacing w:line="240" w:lineRule="auto"/>
              <w:ind w:firstLine="0"/>
              <w:jc w:val="right"/>
              <w:rPr>
                <w:bCs w:val="0"/>
                <w:sz w:val="20"/>
                <w:szCs w:val="20"/>
              </w:rPr>
            </w:pPr>
            <w:r w:rsidRPr="00DA005A">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92D5F4"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269648" w14:textId="1C0BC14E" w:rsidR="00DA005A" w:rsidRPr="00DA005A" w:rsidRDefault="00DA005A" w:rsidP="00DA005A">
            <w:pPr>
              <w:spacing w:line="240" w:lineRule="auto"/>
              <w:ind w:firstLine="0"/>
              <w:jc w:val="left"/>
              <w:rPr>
                <w:bCs w:val="0"/>
                <w:sz w:val="20"/>
                <w:szCs w:val="20"/>
              </w:rPr>
            </w:pPr>
            <w:r w:rsidRPr="00DA005A">
              <w:rPr>
                <w:bCs w:val="0"/>
                <w:sz w:val="20"/>
                <w:szCs w:val="20"/>
              </w:rPr>
              <w:t xml:space="preserve">Численность населения, чел. (на 1 января 2025 года)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601B2E" w14:textId="77777777" w:rsidR="00DA005A" w:rsidRPr="00DA005A" w:rsidRDefault="00DA005A" w:rsidP="00DA005A">
            <w:pPr>
              <w:spacing w:line="240" w:lineRule="auto"/>
              <w:ind w:firstLine="0"/>
              <w:jc w:val="left"/>
              <w:rPr>
                <w:bCs w:val="0"/>
                <w:sz w:val="20"/>
                <w:szCs w:val="20"/>
              </w:rPr>
            </w:pPr>
            <w:proofErr w:type="gramStart"/>
            <w:r w:rsidRPr="00DA005A">
              <w:rPr>
                <w:bCs w:val="0"/>
                <w:sz w:val="20"/>
                <w:szCs w:val="20"/>
              </w:rPr>
              <w:t>&lt; 25</w:t>
            </w:r>
            <w:proofErr w:type="gramEnd"/>
            <w:r w:rsidRPr="00DA005A">
              <w:rPr>
                <w:bCs w:val="0"/>
                <w:sz w:val="20"/>
                <w:szCs w:val="20"/>
              </w:rPr>
              <w:t xml:space="preserve"> </w:t>
            </w:r>
            <w:proofErr w:type="spellStart"/>
            <w:r w:rsidRPr="00DA005A">
              <w:rPr>
                <w:bCs w:val="0"/>
                <w:sz w:val="20"/>
                <w:szCs w:val="20"/>
              </w:rPr>
              <w:t>тыс</w:t>
            </w:r>
            <w:proofErr w:type="spellEnd"/>
            <w:r w:rsidRPr="00DA005A">
              <w:rPr>
                <w:bCs w:val="0"/>
                <w:sz w:val="20"/>
                <w:szCs w:val="20"/>
              </w:rPr>
              <w:t xml:space="preserve"> - 0; 25-100 </w:t>
            </w:r>
            <w:proofErr w:type="spellStart"/>
            <w:r w:rsidRPr="00DA005A">
              <w:rPr>
                <w:bCs w:val="0"/>
                <w:sz w:val="20"/>
                <w:szCs w:val="20"/>
              </w:rPr>
              <w:t>тыс</w:t>
            </w:r>
            <w:proofErr w:type="spellEnd"/>
            <w:r w:rsidRPr="00DA005A">
              <w:rPr>
                <w:bCs w:val="0"/>
                <w:sz w:val="20"/>
                <w:szCs w:val="20"/>
              </w:rPr>
              <w:t xml:space="preserve"> - 1; 100-250 </w:t>
            </w:r>
            <w:proofErr w:type="spellStart"/>
            <w:r w:rsidRPr="00DA005A">
              <w:rPr>
                <w:bCs w:val="0"/>
                <w:sz w:val="20"/>
                <w:szCs w:val="20"/>
              </w:rPr>
              <w:t>тыс</w:t>
            </w:r>
            <w:proofErr w:type="spellEnd"/>
            <w:r w:rsidRPr="00DA005A">
              <w:rPr>
                <w:bCs w:val="0"/>
                <w:sz w:val="20"/>
                <w:szCs w:val="20"/>
              </w:rPr>
              <w:t xml:space="preserve"> - 2; &gt; 250 </w:t>
            </w:r>
            <w:proofErr w:type="spellStart"/>
            <w:r w:rsidRPr="00DA005A">
              <w:rPr>
                <w:bCs w:val="0"/>
                <w:sz w:val="20"/>
                <w:szCs w:val="20"/>
              </w:rPr>
              <w:t>тыс</w:t>
            </w:r>
            <w:proofErr w:type="spellEnd"/>
            <w:r w:rsidRPr="00DA005A">
              <w:rPr>
                <w:bCs w:val="0"/>
                <w:sz w:val="20"/>
                <w:szCs w:val="20"/>
              </w:rPr>
              <w:t xml:space="preserve">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FF8814" w14:textId="77777777" w:rsidR="00DA005A" w:rsidRPr="00DA005A" w:rsidRDefault="00DA005A" w:rsidP="00DA005A">
            <w:pPr>
              <w:spacing w:line="240" w:lineRule="auto"/>
              <w:ind w:firstLine="0"/>
              <w:jc w:val="right"/>
              <w:rPr>
                <w:bCs w:val="0"/>
                <w:sz w:val="20"/>
                <w:szCs w:val="20"/>
              </w:rPr>
            </w:pPr>
            <w:r w:rsidRPr="00DA005A">
              <w:rPr>
                <w:bCs w:val="0"/>
                <w:sz w:val="20"/>
                <w:szCs w:val="20"/>
              </w:rPr>
              <w:t>298160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145556"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1A97A4" w14:textId="77777777" w:rsidR="00DA005A" w:rsidRPr="00DA005A" w:rsidRDefault="00DA005A" w:rsidP="00DA005A">
            <w:pPr>
              <w:spacing w:line="240" w:lineRule="auto"/>
              <w:ind w:firstLine="0"/>
              <w:jc w:val="right"/>
              <w:rPr>
                <w:bCs w:val="0"/>
                <w:sz w:val="20"/>
                <w:szCs w:val="20"/>
              </w:rPr>
            </w:pPr>
            <w:r w:rsidRPr="00DA005A">
              <w:rPr>
                <w:bCs w:val="0"/>
                <w:sz w:val="20"/>
                <w:szCs w:val="20"/>
              </w:rPr>
              <w:t>83150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38286C"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7399C4"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DEC892" w14:textId="77777777" w:rsidR="00DA005A" w:rsidRPr="00DA005A" w:rsidRDefault="00DA005A" w:rsidP="00DA005A">
            <w:pPr>
              <w:spacing w:line="240" w:lineRule="auto"/>
              <w:ind w:firstLine="0"/>
              <w:jc w:val="right"/>
              <w:rPr>
                <w:bCs w:val="0"/>
                <w:sz w:val="20"/>
                <w:szCs w:val="20"/>
              </w:rPr>
            </w:pPr>
          </w:p>
        </w:tc>
      </w:tr>
      <w:tr w:rsidR="00DA005A" w:rsidRPr="00DA005A" w14:paraId="58A2C3DD"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E034091" w14:textId="77777777" w:rsidR="00DA005A" w:rsidRPr="00DA005A" w:rsidRDefault="00DA005A" w:rsidP="00DA005A">
            <w:pPr>
              <w:spacing w:line="240" w:lineRule="auto"/>
              <w:ind w:firstLine="0"/>
              <w:jc w:val="right"/>
              <w:rPr>
                <w:bCs w:val="0"/>
                <w:sz w:val="20"/>
                <w:szCs w:val="20"/>
              </w:rPr>
            </w:pPr>
            <w:r w:rsidRPr="00DA005A">
              <w:rPr>
                <w:bCs w:val="0"/>
                <w:sz w:val="20"/>
                <w:szCs w:val="20"/>
              </w:rPr>
              <w:t>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D0DAE2"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69F2A3" w14:textId="63472BDE" w:rsidR="00DA005A" w:rsidRPr="00DA005A" w:rsidRDefault="00DA005A" w:rsidP="00DA005A">
            <w:pPr>
              <w:spacing w:line="240" w:lineRule="auto"/>
              <w:ind w:firstLine="0"/>
              <w:jc w:val="left"/>
              <w:rPr>
                <w:bCs w:val="0"/>
                <w:sz w:val="20"/>
                <w:szCs w:val="20"/>
              </w:rPr>
            </w:pPr>
            <w:r w:rsidRPr="00DA005A">
              <w:rPr>
                <w:bCs w:val="0"/>
                <w:sz w:val="20"/>
                <w:szCs w:val="20"/>
              </w:rPr>
              <w:t xml:space="preserve">Площадь города, км²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8E0538" w14:textId="77777777" w:rsidR="00DA005A" w:rsidRPr="00DA005A" w:rsidRDefault="00DA005A" w:rsidP="00DA005A">
            <w:pPr>
              <w:spacing w:line="240" w:lineRule="auto"/>
              <w:ind w:firstLine="0"/>
              <w:jc w:val="left"/>
              <w:rPr>
                <w:bCs w:val="0"/>
                <w:sz w:val="20"/>
                <w:szCs w:val="20"/>
              </w:rPr>
            </w:pPr>
            <w:r w:rsidRPr="00DA005A">
              <w:rPr>
                <w:bCs w:val="0"/>
                <w:sz w:val="20"/>
                <w:szCs w:val="20"/>
              </w:rPr>
              <w:t>до 100 км² - 0; 100-500 км² - 1; более 1000 км²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6B236A" w14:textId="77777777" w:rsidR="00DA005A" w:rsidRPr="00DA005A" w:rsidRDefault="00DA005A" w:rsidP="00DA005A">
            <w:pPr>
              <w:spacing w:line="240" w:lineRule="auto"/>
              <w:ind w:firstLine="0"/>
              <w:jc w:val="right"/>
              <w:rPr>
                <w:bCs w:val="0"/>
                <w:sz w:val="20"/>
                <w:szCs w:val="20"/>
              </w:rPr>
            </w:pPr>
            <w:r w:rsidRPr="00DA005A">
              <w:rPr>
                <w:bCs w:val="0"/>
                <w:sz w:val="20"/>
                <w:szCs w:val="20"/>
              </w:rPr>
              <w:t>131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3A6CD5"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6DDA41" w14:textId="77777777" w:rsidR="00DA005A" w:rsidRPr="00DA005A" w:rsidRDefault="00DA005A" w:rsidP="00DA005A">
            <w:pPr>
              <w:spacing w:line="240" w:lineRule="auto"/>
              <w:ind w:firstLine="0"/>
              <w:jc w:val="right"/>
              <w:rPr>
                <w:bCs w:val="0"/>
                <w:sz w:val="20"/>
                <w:szCs w:val="20"/>
              </w:rPr>
            </w:pPr>
            <w:r w:rsidRPr="00DA005A">
              <w:rPr>
                <w:bCs w:val="0"/>
                <w:sz w:val="20"/>
                <w:szCs w:val="20"/>
              </w:rPr>
              <w:t>42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5AD644"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DAD9C7"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E1706B" w14:textId="77777777" w:rsidR="00DA005A" w:rsidRPr="00DA005A" w:rsidRDefault="00DA005A" w:rsidP="00DA005A">
            <w:pPr>
              <w:spacing w:line="240" w:lineRule="auto"/>
              <w:ind w:firstLine="0"/>
              <w:jc w:val="right"/>
              <w:rPr>
                <w:bCs w:val="0"/>
                <w:sz w:val="20"/>
                <w:szCs w:val="20"/>
              </w:rPr>
            </w:pPr>
          </w:p>
        </w:tc>
      </w:tr>
      <w:tr w:rsidR="00DA005A" w:rsidRPr="00DA005A" w14:paraId="0CEFAE64"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740CD06" w14:textId="77777777" w:rsidR="00DA005A" w:rsidRPr="00DA005A" w:rsidRDefault="00DA005A" w:rsidP="00DA005A">
            <w:pPr>
              <w:spacing w:line="240" w:lineRule="auto"/>
              <w:ind w:firstLine="0"/>
              <w:jc w:val="right"/>
              <w:rPr>
                <w:bCs w:val="0"/>
                <w:sz w:val="20"/>
                <w:szCs w:val="20"/>
              </w:rPr>
            </w:pPr>
            <w:r w:rsidRPr="00DA005A">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0653EC"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9CE3835" w14:textId="77777777" w:rsidR="00DA005A" w:rsidRPr="00DA005A" w:rsidRDefault="00DA005A" w:rsidP="00DA005A">
            <w:pPr>
              <w:spacing w:line="240" w:lineRule="auto"/>
              <w:ind w:firstLine="0"/>
              <w:jc w:val="left"/>
              <w:rPr>
                <w:bCs w:val="0"/>
                <w:sz w:val="20"/>
                <w:szCs w:val="20"/>
              </w:rPr>
            </w:pPr>
            <w:r w:rsidRPr="00DA005A">
              <w:rPr>
                <w:bCs w:val="0"/>
                <w:sz w:val="20"/>
                <w:szCs w:val="20"/>
              </w:rPr>
              <w:t>Отток/приток населения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74F414A" w14:textId="77777777" w:rsidR="00DA005A" w:rsidRPr="00DA005A" w:rsidRDefault="00DA005A" w:rsidP="00DA005A">
            <w:pPr>
              <w:spacing w:line="240" w:lineRule="auto"/>
              <w:ind w:firstLine="0"/>
              <w:jc w:val="left"/>
              <w:rPr>
                <w:bCs w:val="0"/>
                <w:sz w:val="20"/>
                <w:szCs w:val="20"/>
              </w:rPr>
            </w:pPr>
            <w:r w:rsidRPr="00DA005A">
              <w:rPr>
                <w:bCs w:val="0"/>
                <w:sz w:val="20"/>
                <w:szCs w:val="20"/>
              </w:rPr>
              <w:t>Отток - 0; Нейтральное - 1; Приток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6888D46" w14:textId="77777777" w:rsidR="00DA005A" w:rsidRPr="00DA005A" w:rsidRDefault="00DA005A" w:rsidP="00DA005A">
            <w:pPr>
              <w:spacing w:line="240" w:lineRule="auto"/>
              <w:ind w:firstLine="0"/>
              <w:jc w:val="left"/>
              <w:rPr>
                <w:bCs w:val="0"/>
                <w:sz w:val="20"/>
                <w:szCs w:val="20"/>
              </w:rPr>
            </w:pPr>
            <w:r w:rsidRPr="00DA005A">
              <w:rPr>
                <w:bCs w:val="0"/>
                <w:sz w:val="20"/>
                <w:szCs w:val="20"/>
              </w:rPr>
              <w:t>Приток</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FA084A7"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C0DECC9" w14:textId="77777777" w:rsidR="00DA005A" w:rsidRPr="00DA005A" w:rsidRDefault="00DA005A" w:rsidP="00DA005A">
            <w:pPr>
              <w:spacing w:line="240" w:lineRule="auto"/>
              <w:ind w:firstLine="0"/>
              <w:jc w:val="left"/>
              <w:rPr>
                <w:bCs w:val="0"/>
                <w:sz w:val="20"/>
                <w:szCs w:val="20"/>
              </w:rPr>
            </w:pPr>
            <w:r w:rsidRPr="00DA005A">
              <w:rPr>
                <w:bCs w:val="0"/>
                <w:sz w:val="20"/>
                <w:szCs w:val="20"/>
              </w:rPr>
              <w:t>Нейтральное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D41A700"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B0658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3373D5" w14:textId="77777777" w:rsidR="00DA005A" w:rsidRPr="00DA005A" w:rsidRDefault="00DA005A" w:rsidP="00DA005A">
            <w:pPr>
              <w:spacing w:line="240" w:lineRule="auto"/>
              <w:ind w:firstLine="0"/>
              <w:jc w:val="right"/>
              <w:rPr>
                <w:bCs w:val="0"/>
                <w:sz w:val="20"/>
                <w:szCs w:val="20"/>
              </w:rPr>
            </w:pPr>
          </w:p>
        </w:tc>
      </w:tr>
      <w:tr w:rsidR="00DA005A" w:rsidRPr="00DA005A" w14:paraId="5F3AFE32"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201D71E" w14:textId="77777777" w:rsidR="00DA005A" w:rsidRPr="00DA005A" w:rsidRDefault="00DA005A" w:rsidP="00DA005A">
            <w:pPr>
              <w:spacing w:line="240" w:lineRule="auto"/>
              <w:ind w:firstLine="0"/>
              <w:jc w:val="right"/>
              <w:rPr>
                <w:bCs w:val="0"/>
                <w:sz w:val="20"/>
                <w:szCs w:val="20"/>
              </w:rPr>
            </w:pPr>
            <w:r w:rsidRPr="00DA005A">
              <w:rPr>
                <w:bCs w:val="0"/>
                <w:sz w:val="20"/>
                <w:szCs w:val="20"/>
              </w:rPr>
              <w:t>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A67ADA" w14:textId="77777777" w:rsidR="00DA005A" w:rsidRPr="00DA005A" w:rsidRDefault="00DA005A" w:rsidP="00DA005A">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C3FF0C" w14:textId="77777777" w:rsidR="00DA005A" w:rsidRPr="00DA005A" w:rsidRDefault="00DA005A" w:rsidP="00DA005A">
            <w:pPr>
              <w:spacing w:line="240" w:lineRule="auto"/>
              <w:ind w:firstLine="0"/>
              <w:jc w:val="left"/>
              <w:rPr>
                <w:bCs w:val="0"/>
                <w:sz w:val="20"/>
                <w:szCs w:val="20"/>
              </w:rPr>
            </w:pPr>
            <w:r w:rsidRPr="00DA005A">
              <w:rPr>
                <w:bCs w:val="0"/>
                <w:sz w:val="20"/>
                <w:szCs w:val="20"/>
              </w:rPr>
              <w:t>Расположение и статус города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1C40F5" w14:textId="77777777" w:rsidR="00DA005A" w:rsidRPr="00DA005A" w:rsidRDefault="00DA005A" w:rsidP="00DA005A">
            <w:pPr>
              <w:spacing w:line="240" w:lineRule="auto"/>
              <w:ind w:firstLine="0"/>
              <w:jc w:val="left"/>
              <w:rPr>
                <w:bCs w:val="0"/>
                <w:sz w:val="20"/>
                <w:szCs w:val="20"/>
              </w:rPr>
            </w:pPr>
            <w:r w:rsidRPr="00DA005A">
              <w:rPr>
                <w:bCs w:val="0"/>
                <w:sz w:val="20"/>
                <w:szCs w:val="20"/>
              </w:rPr>
              <w:t>Не является частью агломерации - 0</w:t>
            </w:r>
            <w:proofErr w:type="gramStart"/>
            <w:r w:rsidRPr="00DA005A">
              <w:rPr>
                <w:bCs w:val="0"/>
                <w:sz w:val="20"/>
                <w:szCs w:val="20"/>
              </w:rPr>
              <w:t>; Тяготеет</w:t>
            </w:r>
            <w:proofErr w:type="gramEnd"/>
            <w:r w:rsidRPr="00DA005A">
              <w:rPr>
                <w:bCs w:val="0"/>
                <w:sz w:val="20"/>
                <w:szCs w:val="20"/>
              </w:rPr>
              <w:t xml:space="preserve"> к центру агломерации или крупному городу - 1; Является частью агломерации (входит в ее состав)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F4C96D" w14:textId="77777777" w:rsidR="00DA005A" w:rsidRPr="00DA005A" w:rsidRDefault="00DA005A" w:rsidP="00DA005A">
            <w:pPr>
              <w:spacing w:line="240" w:lineRule="auto"/>
              <w:ind w:firstLine="0"/>
              <w:jc w:val="left"/>
              <w:rPr>
                <w:bCs w:val="0"/>
                <w:sz w:val="20"/>
                <w:szCs w:val="20"/>
              </w:rPr>
            </w:pPr>
            <w:r w:rsidRPr="00DA005A">
              <w:rPr>
                <w:bCs w:val="0"/>
                <w:sz w:val="20"/>
                <w:szCs w:val="20"/>
              </w:rPr>
              <w:t>Тяготеет к центру агломерации или крупному городу</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E02CF1"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290B4B" w14:textId="77777777" w:rsidR="00DA005A" w:rsidRPr="00DA005A" w:rsidRDefault="00DA005A" w:rsidP="00DA005A">
            <w:pPr>
              <w:spacing w:line="240" w:lineRule="auto"/>
              <w:ind w:firstLine="0"/>
              <w:jc w:val="left"/>
              <w:rPr>
                <w:bCs w:val="0"/>
                <w:sz w:val="20"/>
                <w:szCs w:val="20"/>
              </w:rPr>
            </w:pPr>
            <w:r w:rsidRPr="00DA005A">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A30BE4"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0C2D41"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30E12B" w14:textId="77777777" w:rsidR="00DA005A" w:rsidRPr="00DA005A" w:rsidRDefault="00DA005A" w:rsidP="00DA005A">
            <w:pPr>
              <w:spacing w:line="240" w:lineRule="auto"/>
              <w:ind w:firstLine="0"/>
              <w:jc w:val="right"/>
              <w:rPr>
                <w:bCs w:val="0"/>
                <w:sz w:val="20"/>
                <w:szCs w:val="20"/>
              </w:rPr>
            </w:pPr>
          </w:p>
        </w:tc>
      </w:tr>
      <w:tr w:rsidR="00DA005A" w:rsidRPr="00DA005A" w14:paraId="6FFBECD8"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5369A41" w14:textId="77777777" w:rsidR="00DA005A" w:rsidRPr="00DA005A" w:rsidRDefault="00DA005A" w:rsidP="00DA005A">
            <w:pPr>
              <w:spacing w:line="240" w:lineRule="auto"/>
              <w:ind w:firstLine="0"/>
              <w:jc w:val="right"/>
              <w:rPr>
                <w:bCs w:val="0"/>
                <w:sz w:val="20"/>
                <w:szCs w:val="20"/>
              </w:rPr>
            </w:pPr>
            <w:r w:rsidRPr="00DA005A">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AC8A480" w14:textId="77777777" w:rsidR="00DA005A" w:rsidRPr="00DA005A" w:rsidRDefault="00DA005A" w:rsidP="00DA005A">
            <w:pPr>
              <w:spacing w:line="240" w:lineRule="auto"/>
              <w:ind w:firstLine="0"/>
              <w:jc w:val="left"/>
              <w:rPr>
                <w:b/>
                <w:sz w:val="20"/>
                <w:szCs w:val="20"/>
              </w:rPr>
            </w:pPr>
            <w:r w:rsidRPr="00DA005A">
              <w:rPr>
                <w:b/>
                <w:sz w:val="20"/>
                <w:szCs w:val="20"/>
              </w:rPr>
              <w:t>ИТОГО по категории "Общие характеристики"</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E5BAA21" w14:textId="77777777" w:rsidR="00DA005A" w:rsidRPr="00DA005A" w:rsidRDefault="00DA005A" w:rsidP="00DA005A">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D9A6F7B"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8B3A410"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EA9E6AE" w14:textId="77777777" w:rsidR="00DA005A" w:rsidRPr="00DA005A" w:rsidRDefault="00DA005A" w:rsidP="00DA005A">
            <w:pPr>
              <w:spacing w:line="240" w:lineRule="auto"/>
              <w:ind w:firstLine="0"/>
              <w:jc w:val="right"/>
              <w:rPr>
                <w:b/>
                <w:sz w:val="20"/>
                <w:szCs w:val="20"/>
              </w:rPr>
            </w:pPr>
            <w:r w:rsidRPr="00DA005A">
              <w:rPr>
                <w:b/>
                <w:sz w:val="20"/>
                <w:szCs w:val="20"/>
              </w:rPr>
              <w:t>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7039E7D"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0E41639" w14:textId="77777777" w:rsidR="00DA005A" w:rsidRPr="00DA005A" w:rsidRDefault="00DA005A" w:rsidP="00DA005A">
            <w:pPr>
              <w:spacing w:line="240" w:lineRule="auto"/>
              <w:ind w:firstLine="0"/>
              <w:jc w:val="right"/>
              <w:rPr>
                <w:b/>
                <w:sz w:val="20"/>
                <w:szCs w:val="20"/>
              </w:rPr>
            </w:pPr>
            <w:r w:rsidRPr="00DA005A">
              <w:rPr>
                <w:b/>
                <w:sz w:val="20"/>
                <w:szCs w:val="20"/>
              </w:rPr>
              <w:t>5</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935695E"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117FAC3" w14:textId="77777777" w:rsidR="00DA005A" w:rsidRPr="00DA005A" w:rsidRDefault="00DA005A" w:rsidP="00DA005A">
            <w:pPr>
              <w:spacing w:line="240" w:lineRule="auto"/>
              <w:ind w:firstLine="0"/>
              <w:jc w:val="left"/>
              <w:rPr>
                <w:bCs w:val="0"/>
                <w:sz w:val="20"/>
                <w:szCs w:val="20"/>
              </w:rPr>
            </w:pPr>
          </w:p>
        </w:tc>
      </w:tr>
      <w:tr w:rsidR="00DA005A" w:rsidRPr="00DA005A" w14:paraId="2C606DED" w14:textId="77777777" w:rsidTr="00403BB1">
        <w:trPr>
          <w:trHeight w:val="315"/>
        </w:trPr>
        <w:tc>
          <w:tcPr>
            <w:tcW w:w="24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EBA0ACA" w14:textId="77777777" w:rsidR="00DA005A" w:rsidRPr="00DA005A" w:rsidRDefault="00DA005A" w:rsidP="00DA005A">
            <w:pPr>
              <w:spacing w:line="240" w:lineRule="auto"/>
              <w:ind w:firstLine="0"/>
              <w:jc w:val="right"/>
              <w:rPr>
                <w:bCs w:val="0"/>
                <w:sz w:val="20"/>
                <w:szCs w:val="20"/>
              </w:rPr>
            </w:pPr>
            <w:r w:rsidRPr="00DA005A">
              <w:rPr>
                <w:bCs w:val="0"/>
                <w:sz w:val="20"/>
                <w:szCs w:val="20"/>
              </w:rPr>
              <w:t>11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3CA5A6" w14:textId="77777777" w:rsidR="00DA005A" w:rsidRPr="00DA005A" w:rsidRDefault="00DA005A" w:rsidP="00DA005A">
            <w:pPr>
              <w:spacing w:line="240" w:lineRule="auto"/>
              <w:ind w:firstLine="0"/>
              <w:jc w:val="left"/>
              <w:rPr>
                <w:b/>
                <w:sz w:val="20"/>
                <w:szCs w:val="20"/>
              </w:rPr>
            </w:pPr>
            <w:r w:rsidRPr="00DA005A">
              <w:rPr>
                <w:b/>
                <w:sz w:val="20"/>
                <w:szCs w:val="20"/>
              </w:rPr>
              <w:t>2. Культурно-историческая и природная ценность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ABA8F8" w14:textId="77777777" w:rsidR="00DA005A" w:rsidRPr="00DA005A" w:rsidRDefault="00DA005A" w:rsidP="00DA005A">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7E1FDD"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993F18"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166572"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3E8548"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8BDDD7"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CA7444"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DB5BDF" w14:textId="77777777" w:rsidR="00DA005A" w:rsidRPr="00DA005A" w:rsidRDefault="00DA005A" w:rsidP="00DA005A">
            <w:pPr>
              <w:spacing w:line="240" w:lineRule="auto"/>
              <w:ind w:firstLine="0"/>
              <w:jc w:val="right"/>
              <w:rPr>
                <w:b/>
                <w:sz w:val="20"/>
                <w:szCs w:val="20"/>
              </w:rPr>
            </w:pPr>
            <w:r w:rsidRPr="00DA005A">
              <w:rPr>
                <w:b/>
                <w:sz w:val="20"/>
                <w:szCs w:val="20"/>
              </w:rPr>
              <w:t>20</w:t>
            </w:r>
          </w:p>
        </w:tc>
      </w:tr>
    </w:tbl>
    <w:p w14:paraId="60A45EF3" w14:textId="0D23212E" w:rsidR="00DA005A" w:rsidRDefault="00DA005A"/>
    <w:p w14:paraId="17BC8E99" w14:textId="77777777" w:rsidR="000561BA" w:rsidRDefault="000561BA"/>
    <w:p w14:paraId="581CDE54" w14:textId="045A7CE9" w:rsidR="00DA005A" w:rsidRDefault="00DA005A" w:rsidP="00DA005A">
      <w:pPr>
        <w:jc w:val="right"/>
      </w:pPr>
      <w:r>
        <w:lastRenderedPageBreak/>
        <w:t>Продолжение т</w:t>
      </w:r>
      <w:r w:rsidRPr="000F12CF">
        <w:t>аблиц</w:t>
      </w:r>
      <w:r>
        <w:t>ы 3</w:t>
      </w:r>
    </w:p>
    <w:tbl>
      <w:tblPr>
        <w:tblW w:w="9356" w:type="dxa"/>
        <w:tblCellMar>
          <w:left w:w="0" w:type="dxa"/>
          <w:right w:w="0" w:type="dxa"/>
        </w:tblCellMar>
        <w:tblLook w:val="04A0" w:firstRow="1" w:lastRow="0" w:firstColumn="1" w:lastColumn="0" w:noHBand="0" w:noVBand="1"/>
      </w:tblPr>
      <w:tblGrid>
        <w:gridCol w:w="290"/>
        <w:gridCol w:w="1403"/>
        <w:gridCol w:w="2147"/>
        <w:gridCol w:w="1886"/>
        <w:gridCol w:w="1184"/>
        <w:gridCol w:w="290"/>
        <w:gridCol w:w="1386"/>
        <w:gridCol w:w="290"/>
        <w:gridCol w:w="190"/>
        <w:gridCol w:w="290"/>
      </w:tblGrid>
      <w:tr w:rsidR="00DA005A" w:rsidRPr="00DA005A" w14:paraId="08956774"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A65F6DE" w14:textId="77777777" w:rsidR="00DA005A" w:rsidRPr="00DA005A" w:rsidRDefault="00DA005A" w:rsidP="00DA005A">
            <w:pPr>
              <w:spacing w:line="240" w:lineRule="auto"/>
              <w:ind w:firstLine="0"/>
              <w:jc w:val="right"/>
              <w:rPr>
                <w:bCs w:val="0"/>
                <w:sz w:val="20"/>
                <w:szCs w:val="20"/>
              </w:rPr>
            </w:pPr>
            <w:r w:rsidRPr="00DA005A">
              <w:rPr>
                <w:bCs w:val="0"/>
                <w:sz w:val="20"/>
                <w:szCs w:val="20"/>
              </w:rPr>
              <w:t>12</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BC46FE"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FC356C" w14:textId="56DFCF09" w:rsidR="00DA005A" w:rsidRPr="00DA005A" w:rsidRDefault="00DA005A" w:rsidP="00DA005A">
            <w:pPr>
              <w:spacing w:line="240" w:lineRule="auto"/>
              <w:ind w:firstLine="0"/>
              <w:jc w:val="left"/>
              <w:rPr>
                <w:bCs w:val="0"/>
                <w:sz w:val="20"/>
                <w:szCs w:val="20"/>
              </w:rPr>
            </w:pPr>
            <w:r w:rsidRPr="00DA005A">
              <w:rPr>
                <w:bCs w:val="0"/>
                <w:sz w:val="20"/>
                <w:szCs w:val="20"/>
              </w:rPr>
              <w:t xml:space="preserve">Концентрация объектов культурного наследия ед./га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9A3E15" w14:textId="77777777" w:rsidR="00DA005A" w:rsidRPr="00DA005A" w:rsidRDefault="00DA005A" w:rsidP="00DA005A">
            <w:pPr>
              <w:spacing w:line="240" w:lineRule="auto"/>
              <w:ind w:firstLine="0"/>
              <w:jc w:val="left"/>
              <w:rPr>
                <w:bCs w:val="0"/>
                <w:sz w:val="20"/>
                <w:szCs w:val="20"/>
              </w:rPr>
            </w:pPr>
            <w:proofErr w:type="gramStart"/>
            <w:r w:rsidRPr="00DA005A">
              <w:rPr>
                <w:bCs w:val="0"/>
                <w:sz w:val="20"/>
                <w:szCs w:val="20"/>
              </w:rPr>
              <w:t>&lt; 0</w:t>
            </w:r>
            <w:proofErr w:type="gramEnd"/>
            <w:r w:rsidRPr="00DA005A">
              <w:rPr>
                <w:bCs w:val="0"/>
                <w:sz w:val="20"/>
                <w:szCs w:val="20"/>
              </w:rPr>
              <w:t xml:space="preserve">,2 </w:t>
            </w:r>
            <w:proofErr w:type="spellStart"/>
            <w:r w:rsidRPr="00DA005A">
              <w:rPr>
                <w:bCs w:val="0"/>
                <w:sz w:val="20"/>
                <w:szCs w:val="20"/>
              </w:rPr>
              <w:t>ед</w:t>
            </w:r>
            <w:proofErr w:type="spellEnd"/>
            <w:r w:rsidRPr="00DA005A">
              <w:rPr>
                <w:bCs w:val="0"/>
                <w:sz w:val="20"/>
                <w:szCs w:val="20"/>
              </w:rPr>
              <w:t xml:space="preserve">/кв. км - 0; &gt;= 0,2 ед./кв. км - 1; &gt; 0,5 ед./кв. км - 2; &gt; 1,5 ед./кв. км - 3; &gt; 5 </w:t>
            </w:r>
            <w:proofErr w:type="spellStart"/>
            <w:r w:rsidRPr="00DA005A">
              <w:rPr>
                <w:bCs w:val="0"/>
                <w:sz w:val="20"/>
                <w:szCs w:val="20"/>
              </w:rPr>
              <w:t>ед</w:t>
            </w:r>
            <w:proofErr w:type="spellEnd"/>
            <w:r w:rsidRPr="00DA005A">
              <w:rPr>
                <w:bCs w:val="0"/>
                <w:sz w:val="20"/>
                <w:szCs w:val="20"/>
              </w:rPr>
              <w:t>/кв. км - 4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4CA143" w14:textId="77777777" w:rsidR="00DA005A" w:rsidRPr="00DA005A" w:rsidRDefault="00DA005A" w:rsidP="00DA005A">
            <w:pPr>
              <w:spacing w:line="240" w:lineRule="auto"/>
              <w:ind w:firstLine="0"/>
              <w:jc w:val="right"/>
              <w:rPr>
                <w:bCs w:val="0"/>
                <w:sz w:val="20"/>
                <w:szCs w:val="20"/>
              </w:rPr>
            </w:pPr>
            <w:r w:rsidRPr="00DA005A">
              <w:rPr>
                <w:bCs w:val="0"/>
                <w:sz w:val="20"/>
                <w:szCs w:val="20"/>
              </w:rPr>
              <w:t>0,719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D38E6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0C2559" w14:textId="77777777" w:rsidR="00DA005A" w:rsidRPr="00DA005A" w:rsidRDefault="00DA005A" w:rsidP="00DA005A">
            <w:pPr>
              <w:spacing w:line="240" w:lineRule="auto"/>
              <w:ind w:firstLine="0"/>
              <w:jc w:val="right"/>
              <w:rPr>
                <w:bCs w:val="0"/>
                <w:sz w:val="20"/>
                <w:szCs w:val="20"/>
              </w:rPr>
            </w:pPr>
            <w:r w:rsidRPr="00DA005A">
              <w:rPr>
                <w:bCs w:val="0"/>
                <w:sz w:val="20"/>
                <w:szCs w:val="20"/>
              </w:rPr>
              <w:t>0,476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0185D3"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77B5DC" w14:textId="77777777" w:rsidR="00DA005A" w:rsidRPr="00DA005A" w:rsidRDefault="00DA005A" w:rsidP="00DA005A">
            <w:pPr>
              <w:spacing w:line="240" w:lineRule="auto"/>
              <w:ind w:firstLine="0"/>
              <w:jc w:val="right"/>
              <w:rPr>
                <w:bCs w:val="0"/>
                <w:sz w:val="20"/>
                <w:szCs w:val="20"/>
              </w:rPr>
            </w:pPr>
            <w:r w:rsidRPr="00DA005A">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889A53" w14:textId="77777777" w:rsidR="00DA005A" w:rsidRPr="00DA005A" w:rsidRDefault="00DA005A" w:rsidP="00DA005A">
            <w:pPr>
              <w:spacing w:line="240" w:lineRule="auto"/>
              <w:ind w:firstLine="0"/>
              <w:jc w:val="right"/>
              <w:rPr>
                <w:bCs w:val="0"/>
                <w:sz w:val="20"/>
                <w:szCs w:val="20"/>
              </w:rPr>
            </w:pPr>
          </w:p>
        </w:tc>
      </w:tr>
      <w:tr w:rsidR="00DA005A" w:rsidRPr="00DA005A" w14:paraId="77D95E5C"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6AE8602" w14:textId="77777777" w:rsidR="00DA005A" w:rsidRPr="00DA005A" w:rsidRDefault="00DA005A" w:rsidP="00DA005A">
            <w:pPr>
              <w:spacing w:line="240" w:lineRule="auto"/>
              <w:ind w:firstLine="0"/>
              <w:jc w:val="right"/>
              <w:rPr>
                <w:bCs w:val="0"/>
                <w:sz w:val="20"/>
                <w:szCs w:val="20"/>
              </w:rPr>
            </w:pPr>
            <w:r w:rsidRPr="00DA005A">
              <w:rPr>
                <w:bCs w:val="0"/>
                <w:sz w:val="20"/>
                <w:szCs w:val="20"/>
              </w:rPr>
              <w:t>13</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57F5C2"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7BF70E"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объектов, включенных в список всемирного наследия ЮНЕСКО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C1BD4A"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Отсутствие - 0; 1 объект - 1; 2 и более объектов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877442"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83E08A"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4A02CC"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5A1EE7"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60791A"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12DDF2" w14:textId="77777777" w:rsidR="00DA005A" w:rsidRPr="00DA005A" w:rsidRDefault="00DA005A" w:rsidP="00DA005A">
            <w:pPr>
              <w:spacing w:line="240" w:lineRule="auto"/>
              <w:ind w:firstLine="0"/>
              <w:jc w:val="right"/>
              <w:rPr>
                <w:bCs w:val="0"/>
                <w:sz w:val="20"/>
                <w:szCs w:val="20"/>
              </w:rPr>
            </w:pPr>
          </w:p>
        </w:tc>
      </w:tr>
      <w:tr w:rsidR="00DA005A" w:rsidRPr="00DA005A" w14:paraId="5D14F5A9"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905DA44" w14:textId="77777777" w:rsidR="00DA005A" w:rsidRPr="00DA005A" w:rsidRDefault="00DA005A" w:rsidP="00DA005A">
            <w:pPr>
              <w:spacing w:line="240" w:lineRule="auto"/>
              <w:ind w:firstLine="0"/>
              <w:jc w:val="right"/>
              <w:rPr>
                <w:bCs w:val="0"/>
                <w:sz w:val="20"/>
                <w:szCs w:val="20"/>
              </w:rPr>
            </w:pPr>
            <w:r w:rsidRPr="00DA005A">
              <w:rPr>
                <w:bCs w:val="0"/>
                <w:sz w:val="20"/>
                <w:szCs w:val="20"/>
              </w:rPr>
              <w:t>14</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9363CF"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68AE67" w14:textId="62DD715C"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признанных архитектурных памятников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F773B8"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w:t>
            </w:r>
            <w:proofErr w:type="gramStart"/>
            <w:r w:rsidRPr="00DA005A">
              <w:rPr>
                <w:bCs w:val="0"/>
                <w:sz w:val="20"/>
                <w:szCs w:val="20"/>
              </w:rPr>
              <w:t>; Есть</w:t>
            </w:r>
            <w:proofErr w:type="gramEnd"/>
            <w:r w:rsidRPr="00DA005A">
              <w:rPr>
                <w:bCs w:val="0"/>
                <w:sz w:val="20"/>
                <w:szCs w:val="20"/>
              </w:rPr>
              <w:t xml:space="preserve"> - 1; Много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1F2C91"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FD7E88"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EC08AA"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1532C2"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48FD84"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327DE7" w14:textId="77777777" w:rsidR="00DA005A" w:rsidRPr="00DA005A" w:rsidRDefault="00DA005A" w:rsidP="00DA005A">
            <w:pPr>
              <w:spacing w:line="240" w:lineRule="auto"/>
              <w:ind w:firstLine="0"/>
              <w:jc w:val="right"/>
              <w:rPr>
                <w:bCs w:val="0"/>
                <w:sz w:val="20"/>
                <w:szCs w:val="20"/>
              </w:rPr>
            </w:pPr>
          </w:p>
        </w:tc>
      </w:tr>
      <w:tr w:rsidR="00DA005A" w:rsidRPr="00DA005A" w14:paraId="458EA1D5"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8214012" w14:textId="77777777" w:rsidR="00DA005A" w:rsidRPr="00DA005A" w:rsidRDefault="00DA005A" w:rsidP="00DA005A">
            <w:pPr>
              <w:spacing w:line="240" w:lineRule="auto"/>
              <w:ind w:firstLine="0"/>
              <w:jc w:val="right"/>
              <w:rPr>
                <w:bCs w:val="0"/>
                <w:sz w:val="20"/>
                <w:szCs w:val="20"/>
              </w:rPr>
            </w:pPr>
            <w:r w:rsidRPr="00DA005A">
              <w:rPr>
                <w:bCs w:val="0"/>
                <w:sz w:val="20"/>
                <w:szCs w:val="20"/>
              </w:rPr>
              <w:t>15</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A3A6B0"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3E97F5" w14:textId="0386FB15" w:rsidR="00DA005A" w:rsidRPr="00DA005A" w:rsidRDefault="00DA005A" w:rsidP="00DA005A">
            <w:pPr>
              <w:spacing w:line="240" w:lineRule="auto"/>
              <w:ind w:firstLine="0"/>
              <w:jc w:val="left"/>
              <w:rPr>
                <w:bCs w:val="0"/>
                <w:sz w:val="20"/>
                <w:szCs w:val="20"/>
              </w:rPr>
            </w:pPr>
            <w:r w:rsidRPr="00DA005A">
              <w:rPr>
                <w:bCs w:val="0"/>
                <w:sz w:val="20"/>
                <w:szCs w:val="20"/>
              </w:rPr>
              <w:t xml:space="preserve">Количество поисковых запросов, связанных с городом (27.11.2025 – 27.12.2025)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58931A" w14:textId="77777777" w:rsidR="00DA005A" w:rsidRPr="00DA005A" w:rsidRDefault="00DA005A" w:rsidP="00DA005A">
            <w:pPr>
              <w:spacing w:line="240" w:lineRule="auto"/>
              <w:ind w:firstLine="0"/>
              <w:jc w:val="left"/>
              <w:rPr>
                <w:bCs w:val="0"/>
                <w:sz w:val="20"/>
                <w:szCs w:val="20"/>
              </w:rPr>
            </w:pPr>
            <w:proofErr w:type="gramStart"/>
            <w:r w:rsidRPr="00DA005A">
              <w:rPr>
                <w:bCs w:val="0"/>
                <w:sz w:val="20"/>
                <w:szCs w:val="20"/>
              </w:rPr>
              <w:t>&lt; 300,000</w:t>
            </w:r>
            <w:proofErr w:type="gramEnd"/>
            <w:r w:rsidRPr="00DA005A">
              <w:rPr>
                <w:bCs w:val="0"/>
                <w:sz w:val="20"/>
                <w:szCs w:val="20"/>
              </w:rPr>
              <w:t xml:space="preserve"> - 0; 300,000-500,000 - 1; &gt; 500,000 - 2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104B60" w14:textId="77777777" w:rsidR="00DA005A" w:rsidRPr="00DA005A" w:rsidRDefault="00DA005A" w:rsidP="00DA005A">
            <w:pPr>
              <w:spacing w:line="240" w:lineRule="auto"/>
              <w:ind w:firstLine="0"/>
              <w:jc w:val="left"/>
              <w:rPr>
                <w:bCs w:val="0"/>
                <w:sz w:val="20"/>
                <w:szCs w:val="20"/>
              </w:rPr>
            </w:pPr>
            <w:r w:rsidRPr="00DA005A">
              <w:rPr>
                <w:bCs w:val="0"/>
                <w:sz w:val="20"/>
                <w:szCs w:val="20"/>
              </w:rPr>
              <w:t>2 911 895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28702D"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644112" w14:textId="77777777" w:rsidR="00DA005A" w:rsidRPr="00DA005A" w:rsidRDefault="00DA005A" w:rsidP="00DA005A">
            <w:pPr>
              <w:spacing w:line="240" w:lineRule="auto"/>
              <w:ind w:firstLine="0"/>
              <w:jc w:val="right"/>
              <w:rPr>
                <w:bCs w:val="0"/>
                <w:sz w:val="20"/>
                <w:szCs w:val="20"/>
              </w:rPr>
            </w:pPr>
            <w:r w:rsidRPr="00DA005A">
              <w:rPr>
                <w:bCs w:val="0"/>
                <w:sz w:val="20"/>
                <w:szCs w:val="20"/>
              </w:rPr>
              <w:t>662572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21176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8B5EF3"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C66147" w14:textId="77777777" w:rsidR="00DA005A" w:rsidRPr="00DA005A" w:rsidRDefault="00DA005A" w:rsidP="00DA005A">
            <w:pPr>
              <w:spacing w:line="240" w:lineRule="auto"/>
              <w:ind w:firstLine="0"/>
              <w:jc w:val="right"/>
              <w:rPr>
                <w:bCs w:val="0"/>
                <w:sz w:val="20"/>
                <w:szCs w:val="20"/>
              </w:rPr>
            </w:pPr>
          </w:p>
        </w:tc>
      </w:tr>
      <w:tr w:rsidR="00DA005A" w:rsidRPr="00DA005A" w14:paraId="04B67D7E"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BE33555" w14:textId="77777777" w:rsidR="00DA005A" w:rsidRPr="00DA005A" w:rsidRDefault="00DA005A" w:rsidP="00DA005A">
            <w:pPr>
              <w:spacing w:line="240" w:lineRule="auto"/>
              <w:ind w:firstLine="0"/>
              <w:jc w:val="right"/>
              <w:rPr>
                <w:bCs w:val="0"/>
                <w:sz w:val="20"/>
                <w:szCs w:val="20"/>
              </w:rPr>
            </w:pPr>
            <w:r w:rsidRPr="00DA005A">
              <w:rPr>
                <w:bCs w:val="0"/>
                <w:sz w:val="20"/>
                <w:szCs w:val="20"/>
              </w:rPr>
              <w:t>16</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81C643"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B9FBDA6"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экспозиций, посвященных важным историческим событиям и выдающимся личностям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A3B63D2"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w:t>
            </w:r>
            <w:proofErr w:type="gramStart"/>
            <w:r w:rsidRPr="00DA005A">
              <w:rPr>
                <w:bCs w:val="0"/>
                <w:sz w:val="20"/>
                <w:szCs w:val="20"/>
              </w:rPr>
              <w:t>; Есть</w:t>
            </w:r>
            <w:proofErr w:type="gramEnd"/>
            <w:r w:rsidRPr="00DA005A">
              <w:rPr>
                <w:bCs w:val="0"/>
                <w:sz w:val="20"/>
                <w:szCs w:val="20"/>
              </w:rPr>
              <w:t xml:space="preserve"> - 1; Разные экспозиции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37132F2" w14:textId="77777777" w:rsidR="00DA005A" w:rsidRPr="00DA005A" w:rsidRDefault="00DA005A" w:rsidP="00DA005A">
            <w:pPr>
              <w:spacing w:line="240" w:lineRule="auto"/>
              <w:ind w:firstLine="0"/>
              <w:jc w:val="left"/>
              <w:rPr>
                <w:bCs w:val="0"/>
                <w:sz w:val="20"/>
                <w:szCs w:val="20"/>
              </w:rPr>
            </w:pPr>
            <w:r w:rsidRPr="00DA005A">
              <w:rPr>
                <w:bCs w:val="0"/>
                <w:sz w:val="20"/>
                <w:szCs w:val="20"/>
              </w:rPr>
              <w:t>разные экспозиции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8BC6EF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F8E54C"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8174F8"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711832"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BA28A7" w14:textId="77777777" w:rsidR="00DA005A" w:rsidRPr="00DA005A" w:rsidRDefault="00DA005A" w:rsidP="00DA005A">
            <w:pPr>
              <w:spacing w:line="240" w:lineRule="auto"/>
              <w:ind w:firstLine="0"/>
              <w:jc w:val="right"/>
              <w:rPr>
                <w:bCs w:val="0"/>
                <w:sz w:val="20"/>
                <w:szCs w:val="20"/>
              </w:rPr>
            </w:pPr>
          </w:p>
        </w:tc>
      </w:tr>
      <w:tr w:rsidR="00DA005A" w:rsidRPr="00DA005A" w14:paraId="59CC64F9"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7F8F0AF" w14:textId="77777777" w:rsidR="00DA005A" w:rsidRPr="00DA005A" w:rsidRDefault="00DA005A" w:rsidP="00DA005A">
            <w:pPr>
              <w:spacing w:line="240" w:lineRule="auto"/>
              <w:ind w:firstLine="0"/>
              <w:jc w:val="right"/>
              <w:rPr>
                <w:bCs w:val="0"/>
                <w:sz w:val="20"/>
                <w:szCs w:val="20"/>
              </w:rPr>
            </w:pPr>
            <w:r w:rsidRPr="00DA005A">
              <w:rPr>
                <w:bCs w:val="0"/>
                <w:sz w:val="20"/>
                <w:szCs w:val="20"/>
              </w:rPr>
              <w:t>17</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366654"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008EEA"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образовательных программ и экскурсий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777E27"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 Выполнено более 1 пункта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2F5B28"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C90830"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4C008A"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BD8594"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BA3144"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00E7E0" w14:textId="77777777" w:rsidR="00DA005A" w:rsidRPr="00DA005A" w:rsidRDefault="00DA005A" w:rsidP="00DA005A">
            <w:pPr>
              <w:spacing w:line="240" w:lineRule="auto"/>
              <w:ind w:firstLine="0"/>
              <w:jc w:val="right"/>
              <w:rPr>
                <w:bCs w:val="0"/>
                <w:sz w:val="20"/>
                <w:szCs w:val="20"/>
              </w:rPr>
            </w:pPr>
          </w:p>
        </w:tc>
      </w:tr>
      <w:tr w:rsidR="00DA005A" w:rsidRPr="00DA005A" w14:paraId="6B1AD89D"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14A942E" w14:textId="77777777" w:rsidR="00DA005A" w:rsidRPr="00DA005A" w:rsidRDefault="00DA005A" w:rsidP="00DA005A">
            <w:pPr>
              <w:spacing w:line="240" w:lineRule="auto"/>
              <w:ind w:firstLine="0"/>
              <w:jc w:val="right"/>
              <w:rPr>
                <w:bCs w:val="0"/>
                <w:sz w:val="20"/>
                <w:szCs w:val="20"/>
              </w:rPr>
            </w:pPr>
            <w:r w:rsidRPr="00DA005A">
              <w:rPr>
                <w:bCs w:val="0"/>
                <w:sz w:val="20"/>
                <w:szCs w:val="20"/>
              </w:rPr>
              <w:t>18</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235584"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949A9E"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Разнообразие природных объектов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FC8E5E" w14:textId="77777777" w:rsidR="00DA005A" w:rsidRPr="00DA005A" w:rsidRDefault="00DA005A" w:rsidP="00DA005A">
            <w:pPr>
              <w:spacing w:line="240" w:lineRule="auto"/>
              <w:ind w:firstLine="0"/>
              <w:jc w:val="left"/>
              <w:rPr>
                <w:bCs w:val="0"/>
                <w:sz w:val="20"/>
                <w:szCs w:val="20"/>
              </w:rPr>
            </w:pPr>
            <w:r w:rsidRPr="00DA005A">
              <w:rPr>
                <w:bCs w:val="0"/>
                <w:sz w:val="20"/>
                <w:szCs w:val="20"/>
              </w:rPr>
              <w:t>Низкое - 0; Среднее - 1; Высокое - 2</w:t>
            </w:r>
            <w:proofErr w:type="gramStart"/>
            <w:r w:rsidRPr="00DA005A">
              <w:rPr>
                <w:bCs w:val="0"/>
                <w:sz w:val="20"/>
                <w:szCs w:val="20"/>
              </w:rPr>
              <w:t>; Очень</w:t>
            </w:r>
            <w:proofErr w:type="gramEnd"/>
            <w:r w:rsidRPr="00DA005A">
              <w:rPr>
                <w:bCs w:val="0"/>
                <w:sz w:val="20"/>
                <w:szCs w:val="20"/>
              </w:rPr>
              <w:t xml:space="preserve"> высокое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EE865C" w14:textId="77777777" w:rsidR="00DA005A" w:rsidRPr="00DA005A" w:rsidRDefault="00DA005A" w:rsidP="00DA005A">
            <w:pPr>
              <w:spacing w:line="240" w:lineRule="auto"/>
              <w:ind w:firstLine="0"/>
              <w:jc w:val="left"/>
              <w:rPr>
                <w:bCs w:val="0"/>
                <w:sz w:val="20"/>
                <w:szCs w:val="20"/>
              </w:rPr>
            </w:pPr>
            <w:r w:rsidRPr="00DA005A">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A56BF0"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2A9AF8" w14:textId="77777777" w:rsidR="00DA005A" w:rsidRPr="00DA005A" w:rsidRDefault="00DA005A" w:rsidP="00DA005A">
            <w:pPr>
              <w:spacing w:line="240" w:lineRule="auto"/>
              <w:ind w:firstLine="0"/>
              <w:jc w:val="left"/>
              <w:rPr>
                <w:bCs w:val="0"/>
                <w:sz w:val="20"/>
                <w:szCs w:val="20"/>
              </w:rPr>
            </w:pPr>
            <w:r w:rsidRPr="00DA005A">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88128E"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3CB22B"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8BFAA1" w14:textId="77777777" w:rsidR="00DA005A" w:rsidRPr="00DA005A" w:rsidRDefault="00DA005A" w:rsidP="00DA005A">
            <w:pPr>
              <w:spacing w:line="240" w:lineRule="auto"/>
              <w:ind w:firstLine="0"/>
              <w:jc w:val="right"/>
              <w:rPr>
                <w:bCs w:val="0"/>
                <w:sz w:val="20"/>
                <w:szCs w:val="20"/>
              </w:rPr>
            </w:pPr>
          </w:p>
        </w:tc>
      </w:tr>
      <w:tr w:rsidR="00DA005A" w:rsidRPr="00DA005A" w14:paraId="7E425B02"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FF4EEF9" w14:textId="77777777" w:rsidR="00DA005A" w:rsidRPr="00DA005A" w:rsidRDefault="00DA005A" w:rsidP="00DA005A">
            <w:pPr>
              <w:spacing w:line="240" w:lineRule="auto"/>
              <w:ind w:firstLine="0"/>
              <w:jc w:val="right"/>
              <w:rPr>
                <w:bCs w:val="0"/>
                <w:sz w:val="20"/>
                <w:szCs w:val="20"/>
              </w:rPr>
            </w:pPr>
            <w:r w:rsidRPr="00DA005A">
              <w:rPr>
                <w:bCs w:val="0"/>
                <w:sz w:val="20"/>
                <w:szCs w:val="20"/>
              </w:rPr>
              <w:t>19</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80D50B"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79FA4F" w14:textId="77777777" w:rsidR="00DA005A" w:rsidRPr="00DA005A" w:rsidRDefault="00DA005A" w:rsidP="00DA005A">
            <w:pPr>
              <w:spacing w:line="240" w:lineRule="auto"/>
              <w:ind w:firstLine="0"/>
              <w:jc w:val="left"/>
              <w:rPr>
                <w:bCs w:val="0"/>
                <w:sz w:val="20"/>
                <w:szCs w:val="20"/>
              </w:rPr>
            </w:pPr>
            <w:r w:rsidRPr="00DA005A">
              <w:rPr>
                <w:bCs w:val="0"/>
                <w:sz w:val="20"/>
                <w:szCs w:val="20"/>
              </w:rPr>
              <w:t>Благоприятные климатические условия (количество солнечных дней в году, средняя температура в туристический сезон, количество осадков)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849786" w14:textId="77777777" w:rsidR="00DA005A" w:rsidRPr="00DA005A" w:rsidRDefault="00DA005A" w:rsidP="00DA005A">
            <w:pPr>
              <w:spacing w:line="240" w:lineRule="auto"/>
              <w:ind w:firstLine="0"/>
              <w:jc w:val="left"/>
              <w:rPr>
                <w:bCs w:val="0"/>
                <w:sz w:val="20"/>
                <w:szCs w:val="20"/>
              </w:rPr>
            </w:pPr>
            <w:r w:rsidRPr="00DA005A">
              <w:rPr>
                <w:bCs w:val="0"/>
                <w:sz w:val="20"/>
                <w:szCs w:val="20"/>
              </w:rPr>
              <w:t>Неблагоприятные - 0; Средние - 1; Благоприятные - 2</w:t>
            </w:r>
            <w:proofErr w:type="gramStart"/>
            <w:r w:rsidRPr="00DA005A">
              <w:rPr>
                <w:bCs w:val="0"/>
                <w:sz w:val="20"/>
                <w:szCs w:val="20"/>
              </w:rPr>
              <w:t>; Очень</w:t>
            </w:r>
            <w:proofErr w:type="gramEnd"/>
            <w:r w:rsidRPr="00DA005A">
              <w:rPr>
                <w:bCs w:val="0"/>
                <w:sz w:val="20"/>
                <w:szCs w:val="20"/>
              </w:rPr>
              <w:t xml:space="preserve"> благоприятные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B59598" w14:textId="77777777" w:rsidR="00DA005A" w:rsidRPr="00DA005A" w:rsidRDefault="00DA005A" w:rsidP="00DA005A">
            <w:pPr>
              <w:spacing w:line="240" w:lineRule="auto"/>
              <w:ind w:firstLine="0"/>
              <w:jc w:val="left"/>
              <w:rPr>
                <w:bCs w:val="0"/>
                <w:sz w:val="20"/>
                <w:szCs w:val="20"/>
              </w:rPr>
            </w:pPr>
            <w:r w:rsidRPr="00DA005A">
              <w:rPr>
                <w:bCs w:val="0"/>
                <w:sz w:val="20"/>
                <w:szCs w:val="20"/>
              </w:rPr>
              <w:t>средние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38BE9C"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F55112" w14:textId="77777777" w:rsidR="00DA005A" w:rsidRPr="00DA005A" w:rsidRDefault="00DA005A" w:rsidP="00DA005A">
            <w:pPr>
              <w:spacing w:line="240" w:lineRule="auto"/>
              <w:ind w:firstLine="0"/>
              <w:jc w:val="left"/>
              <w:rPr>
                <w:bCs w:val="0"/>
                <w:sz w:val="20"/>
                <w:szCs w:val="20"/>
              </w:rPr>
            </w:pPr>
            <w:r w:rsidRPr="00DA005A">
              <w:rPr>
                <w:bCs w:val="0"/>
                <w:sz w:val="20"/>
                <w:szCs w:val="20"/>
              </w:rPr>
              <w:t>благоприятные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33F6AD"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8B5490"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38131F" w14:textId="77777777" w:rsidR="00DA005A" w:rsidRPr="00DA005A" w:rsidRDefault="00DA005A" w:rsidP="00DA005A">
            <w:pPr>
              <w:spacing w:line="240" w:lineRule="auto"/>
              <w:ind w:firstLine="0"/>
              <w:jc w:val="right"/>
              <w:rPr>
                <w:bCs w:val="0"/>
                <w:sz w:val="20"/>
                <w:szCs w:val="20"/>
              </w:rPr>
            </w:pPr>
          </w:p>
        </w:tc>
      </w:tr>
      <w:tr w:rsidR="00DA005A" w:rsidRPr="00DA005A" w14:paraId="0E1E92C5"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2AA5842" w14:textId="77777777" w:rsidR="00DA005A" w:rsidRPr="00DA005A" w:rsidRDefault="00DA005A" w:rsidP="00DA005A">
            <w:pPr>
              <w:spacing w:line="240" w:lineRule="auto"/>
              <w:ind w:firstLine="0"/>
              <w:jc w:val="right"/>
              <w:rPr>
                <w:bCs w:val="0"/>
                <w:sz w:val="20"/>
                <w:szCs w:val="20"/>
              </w:rPr>
            </w:pPr>
            <w:r w:rsidRPr="00DA005A">
              <w:rPr>
                <w:bCs w:val="0"/>
                <w:sz w:val="20"/>
                <w:szCs w:val="20"/>
              </w:rPr>
              <w:t>20</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08B19E"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92EBD8"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охраняемых природных территорий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6E713F"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w:t>
            </w:r>
            <w:proofErr w:type="gramStart"/>
            <w:r w:rsidRPr="00DA005A">
              <w:rPr>
                <w:bCs w:val="0"/>
                <w:sz w:val="20"/>
                <w:szCs w:val="20"/>
              </w:rPr>
              <w:t>; Есть</w:t>
            </w:r>
            <w:proofErr w:type="gramEnd"/>
            <w:r w:rsidRPr="00DA005A">
              <w:rPr>
                <w:bCs w:val="0"/>
                <w:sz w:val="20"/>
                <w:szCs w:val="20"/>
              </w:rPr>
              <w:t xml:space="preserve"> - 1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FB4512"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958C71"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39C124"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B33FBE"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A148AB"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6DB0A5" w14:textId="77777777" w:rsidR="00DA005A" w:rsidRPr="00DA005A" w:rsidRDefault="00DA005A" w:rsidP="00DA005A">
            <w:pPr>
              <w:spacing w:line="240" w:lineRule="auto"/>
              <w:ind w:firstLine="0"/>
              <w:jc w:val="right"/>
              <w:rPr>
                <w:bCs w:val="0"/>
                <w:sz w:val="20"/>
                <w:szCs w:val="20"/>
              </w:rPr>
            </w:pPr>
          </w:p>
        </w:tc>
      </w:tr>
      <w:tr w:rsidR="00DA005A" w:rsidRPr="00DA005A" w14:paraId="31DF289A"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5F14776" w14:textId="77777777" w:rsidR="00DA005A" w:rsidRPr="00DA005A" w:rsidRDefault="00DA005A" w:rsidP="00DA005A">
            <w:pPr>
              <w:spacing w:line="240" w:lineRule="auto"/>
              <w:ind w:firstLine="0"/>
              <w:jc w:val="right"/>
              <w:rPr>
                <w:bCs w:val="0"/>
                <w:sz w:val="20"/>
                <w:szCs w:val="20"/>
              </w:rPr>
            </w:pPr>
            <w:r w:rsidRPr="00DA005A">
              <w:rPr>
                <w:bCs w:val="0"/>
                <w:sz w:val="20"/>
                <w:szCs w:val="20"/>
              </w:rPr>
              <w:t>21</w:t>
            </w:r>
          </w:p>
        </w:tc>
        <w:tc>
          <w:tcPr>
            <w:tcW w:w="1403"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44F6709" w14:textId="77777777" w:rsidR="00DA005A" w:rsidRPr="00DA005A" w:rsidRDefault="00DA005A" w:rsidP="00DA005A">
            <w:pPr>
              <w:spacing w:line="240" w:lineRule="auto"/>
              <w:ind w:firstLine="0"/>
              <w:jc w:val="left"/>
              <w:rPr>
                <w:b/>
                <w:sz w:val="20"/>
                <w:szCs w:val="20"/>
              </w:rPr>
            </w:pPr>
            <w:r w:rsidRPr="00DA005A">
              <w:rPr>
                <w:b/>
                <w:sz w:val="20"/>
                <w:szCs w:val="20"/>
              </w:rPr>
              <w:t>ИТОГО по категории "Культурно-историческая и природная ценность"</w:t>
            </w:r>
          </w:p>
        </w:tc>
        <w:tc>
          <w:tcPr>
            <w:tcW w:w="214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530B710" w14:textId="77777777" w:rsidR="00DA005A" w:rsidRPr="00DA005A" w:rsidRDefault="00DA005A" w:rsidP="00DA005A">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8EB9EC7"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2371A73"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6FE85AB" w14:textId="77777777" w:rsidR="00DA005A" w:rsidRPr="00DA005A" w:rsidRDefault="00DA005A" w:rsidP="00DA005A">
            <w:pPr>
              <w:spacing w:line="240" w:lineRule="auto"/>
              <w:ind w:firstLine="0"/>
              <w:jc w:val="right"/>
              <w:rPr>
                <w:b/>
                <w:sz w:val="20"/>
                <w:szCs w:val="20"/>
              </w:rPr>
            </w:pPr>
            <w:r w:rsidRPr="00DA005A">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D5ACD6E"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87ECC6" w14:textId="77777777" w:rsidR="00DA005A" w:rsidRPr="00DA005A" w:rsidRDefault="00DA005A" w:rsidP="00DA005A">
            <w:pPr>
              <w:spacing w:line="240" w:lineRule="auto"/>
              <w:ind w:firstLine="0"/>
              <w:jc w:val="right"/>
              <w:rPr>
                <w:b/>
                <w:sz w:val="20"/>
                <w:szCs w:val="20"/>
              </w:rPr>
            </w:pPr>
            <w:r w:rsidRPr="00DA005A">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C932C7D"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51E98F7" w14:textId="77777777" w:rsidR="00DA005A" w:rsidRPr="00DA005A" w:rsidRDefault="00DA005A" w:rsidP="00DA005A">
            <w:pPr>
              <w:spacing w:line="240" w:lineRule="auto"/>
              <w:ind w:firstLine="0"/>
              <w:jc w:val="left"/>
              <w:rPr>
                <w:bCs w:val="0"/>
                <w:sz w:val="20"/>
                <w:szCs w:val="20"/>
              </w:rPr>
            </w:pPr>
          </w:p>
        </w:tc>
      </w:tr>
      <w:tr w:rsidR="00DA005A" w:rsidRPr="00DA005A" w14:paraId="4BF25E17"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92572F0" w14:textId="77777777" w:rsidR="00DA005A" w:rsidRPr="00DA005A" w:rsidRDefault="00DA005A" w:rsidP="00DA005A">
            <w:pPr>
              <w:spacing w:line="240" w:lineRule="auto"/>
              <w:ind w:firstLine="0"/>
              <w:jc w:val="right"/>
              <w:rPr>
                <w:bCs w:val="0"/>
                <w:sz w:val="20"/>
                <w:szCs w:val="20"/>
              </w:rPr>
            </w:pPr>
            <w:r w:rsidRPr="00DA005A">
              <w:rPr>
                <w:bCs w:val="0"/>
                <w:sz w:val="20"/>
                <w:szCs w:val="20"/>
              </w:rPr>
              <w:t>22</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B7369C" w14:textId="77777777" w:rsidR="00DA005A" w:rsidRPr="00DA005A" w:rsidRDefault="00DA005A" w:rsidP="00DA005A">
            <w:pPr>
              <w:spacing w:line="240" w:lineRule="auto"/>
              <w:ind w:firstLine="0"/>
              <w:jc w:val="left"/>
              <w:rPr>
                <w:b/>
                <w:sz w:val="20"/>
                <w:szCs w:val="20"/>
              </w:rPr>
            </w:pPr>
            <w:r w:rsidRPr="00DA005A">
              <w:rPr>
                <w:b/>
                <w:sz w:val="20"/>
                <w:szCs w:val="20"/>
              </w:rPr>
              <w:t>3. Перемещение внутри города, региона, страны</w:t>
            </w:r>
          </w:p>
        </w:tc>
        <w:tc>
          <w:tcPr>
            <w:tcW w:w="214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B6B4D8" w14:textId="77777777" w:rsidR="00DA005A" w:rsidRPr="00DA005A" w:rsidRDefault="00DA005A" w:rsidP="00DA005A">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44A8D2"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0D5EEC"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FF6D62"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1426F0"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2692F7"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E0D60A"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7FFBF9" w14:textId="77777777" w:rsidR="00DA005A" w:rsidRPr="00DA005A" w:rsidRDefault="00DA005A" w:rsidP="00DA005A">
            <w:pPr>
              <w:spacing w:line="240" w:lineRule="auto"/>
              <w:ind w:firstLine="0"/>
              <w:jc w:val="right"/>
              <w:rPr>
                <w:b/>
                <w:sz w:val="20"/>
                <w:szCs w:val="20"/>
              </w:rPr>
            </w:pPr>
            <w:r w:rsidRPr="00DA005A">
              <w:rPr>
                <w:b/>
                <w:sz w:val="20"/>
                <w:szCs w:val="20"/>
              </w:rPr>
              <w:t>22</w:t>
            </w:r>
          </w:p>
        </w:tc>
      </w:tr>
      <w:tr w:rsidR="00DA005A" w:rsidRPr="00DA005A" w14:paraId="55105D88"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C108202" w14:textId="77777777" w:rsidR="00DA005A" w:rsidRPr="00DA005A" w:rsidRDefault="00DA005A" w:rsidP="00DA005A">
            <w:pPr>
              <w:spacing w:line="240" w:lineRule="auto"/>
              <w:ind w:firstLine="0"/>
              <w:jc w:val="right"/>
              <w:rPr>
                <w:bCs w:val="0"/>
                <w:sz w:val="20"/>
                <w:szCs w:val="20"/>
              </w:rPr>
            </w:pPr>
            <w:r w:rsidRPr="00DA005A">
              <w:rPr>
                <w:bCs w:val="0"/>
                <w:sz w:val="20"/>
                <w:szCs w:val="20"/>
              </w:rPr>
              <w:t>23</w:t>
            </w:r>
          </w:p>
        </w:tc>
        <w:tc>
          <w:tcPr>
            <w:tcW w:w="1403"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583E8D" w14:textId="77777777" w:rsidR="00DA005A" w:rsidRPr="00DA005A" w:rsidRDefault="00DA005A" w:rsidP="00DA005A">
            <w:pPr>
              <w:spacing w:line="240" w:lineRule="auto"/>
              <w:ind w:firstLine="0"/>
              <w:jc w:val="right"/>
              <w:rPr>
                <w:bCs w:val="0"/>
                <w:sz w:val="20"/>
                <w:szCs w:val="20"/>
              </w:rPr>
            </w:pPr>
          </w:p>
        </w:tc>
        <w:tc>
          <w:tcPr>
            <w:tcW w:w="2147" w:type="dxa"/>
            <w:tcBorders>
              <w:top w:val="single" w:sz="6" w:space="0" w:color="CCCCCC"/>
              <w:left w:val="single" w:sz="6" w:space="0" w:color="CCCCCC"/>
              <w:bottom w:val="single" w:sz="6" w:space="0" w:color="434343"/>
              <w:right w:val="single" w:sz="6" w:space="0" w:color="666666"/>
            </w:tcBorders>
            <w:tcMar>
              <w:top w:w="30" w:type="dxa"/>
              <w:left w:w="45" w:type="dxa"/>
              <w:bottom w:w="30" w:type="dxa"/>
              <w:right w:w="45" w:type="dxa"/>
            </w:tcMar>
            <w:vAlign w:val="bottom"/>
            <w:hideMark/>
          </w:tcPr>
          <w:p w14:paraId="24646710" w14:textId="77777777" w:rsidR="00DA005A" w:rsidRPr="00DA005A" w:rsidRDefault="00DA005A" w:rsidP="00DA005A">
            <w:pPr>
              <w:spacing w:line="240" w:lineRule="auto"/>
              <w:ind w:firstLine="0"/>
              <w:jc w:val="left"/>
              <w:rPr>
                <w:bCs w:val="0"/>
                <w:sz w:val="20"/>
                <w:szCs w:val="20"/>
              </w:rPr>
            </w:pPr>
            <w:r w:rsidRPr="00DA005A">
              <w:rPr>
                <w:bCs w:val="0"/>
                <w:sz w:val="20"/>
                <w:szCs w:val="20"/>
              </w:rPr>
              <w:t>Регулярность движения общественного транспорта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D2A15C" w14:textId="77777777" w:rsidR="00DA005A" w:rsidRPr="00DA005A" w:rsidRDefault="00DA005A" w:rsidP="00DA005A">
            <w:pPr>
              <w:spacing w:line="240" w:lineRule="auto"/>
              <w:ind w:firstLine="0"/>
              <w:jc w:val="left"/>
              <w:rPr>
                <w:bCs w:val="0"/>
                <w:sz w:val="20"/>
                <w:szCs w:val="20"/>
              </w:rPr>
            </w:pPr>
            <w:proofErr w:type="gramStart"/>
            <w:r w:rsidRPr="00DA005A">
              <w:rPr>
                <w:bCs w:val="0"/>
                <w:sz w:val="20"/>
                <w:szCs w:val="20"/>
              </w:rPr>
              <w:t>Интервал &gt;</w:t>
            </w:r>
            <w:proofErr w:type="gramEnd"/>
            <w:r w:rsidRPr="00DA005A">
              <w:rPr>
                <w:bCs w:val="0"/>
                <w:sz w:val="20"/>
                <w:szCs w:val="20"/>
              </w:rPr>
              <w:t xml:space="preserve"> 30 мин - 0; 15-30 мин - 1; &lt; 15 мин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852A60" w14:textId="77777777" w:rsidR="00DA005A" w:rsidRPr="00DA005A" w:rsidRDefault="00DA005A" w:rsidP="00DA005A">
            <w:pPr>
              <w:spacing w:line="240" w:lineRule="auto"/>
              <w:ind w:firstLine="0"/>
              <w:jc w:val="right"/>
              <w:rPr>
                <w:bCs w:val="0"/>
                <w:sz w:val="20"/>
                <w:szCs w:val="20"/>
              </w:rPr>
            </w:pPr>
            <w:r w:rsidRPr="00DA005A">
              <w:rPr>
                <w:bCs w:val="0"/>
                <w:sz w:val="20"/>
                <w:szCs w:val="20"/>
              </w:rPr>
              <w:t>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B78A8E"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44B2FB7" w14:textId="77777777" w:rsidR="00DA005A" w:rsidRPr="00DA005A" w:rsidRDefault="00DA005A" w:rsidP="00DA005A">
            <w:pPr>
              <w:spacing w:line="240" w:lineRule="auto"/>
              <w:ind w:firstLine="0"/>
              <w:jc w:val="right"/>
              <w:rPr>
                <w:bCs w:val="0"/>
                <w:sz w:val="20"/>
                <w:szCs w:val="20"/>
              </w:rPr>
            </w:pPr>
            <w:r w:rsidRPr="00DA005A">
              <w:rPr>
                <w:bCs w:val="0"/>
                <w:sz w:val="20"/>
                <w:szCs w:val="20"/>
              </w:rPr>
              <w:t>13</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3728049"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B02D49"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C62F46" w14:textId="77777777" w:rsidR="00DA005A" w:rsidRPr="00DA005A" w:rsidRDefault="00DA005A" w:rsidP="00DA005A">
            <w:pPr>
              <w:spacing w:line="240" w:lineRule="auto"/>
              <w:ind w:firstLine="0"/>
              <w:jc w:val="right"/>
              <w:rPr>
                <w:bCs w:val="0"/>
                <w:sz w:val="20"/>
                <w:szCs w:val="20"/>
              </w:rPr>
            </w:pPr>
          </w:p>
        </w:tc>
      </w:tr>
      <w:tr w:rsidR="00DA005A" w:rsidRPr="00DA005A" w14:paraId="4176E47F"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FE100B9" w14:textId="77777777" w:rsidR="00DA005A" w:rsidRPr="00DA005A" w:rsidRDefault="00DA005A" w:rsidP="00DA005A">
            <w:pPr>
              <w:spacing w:line="240" w:lineRule="auto"/>
              <w:ind w:firstLine="0"/>
              <w:jc w:val="left"/>
              <w:rPr>
                <w:bCs w:val="0"/>
                <w:sz w:val="20"/>
                <w:szCs w:val="20"/>
              </w:rPr>
            </w:pPr>
          </w:p>
        </w:tc>
        <w:tc>
          <w:tcPr>
            <w:tcW w:w="1403"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25E59CA4" w14:textId="77777777" w:rsidR="00DA005A" w:rsidRPr="00DA005A" w:rsidRDefault="00DA005A" w:rsidP="00DA005A">
            <w:pPr>
              <w:spacing w:line="240" w:lineRule="auto"/>
              <w:ind w:firstLine="0"/>
              <w:jc w:val="left"/>
              <w:rPr>
                <w:bCs w:val="0"/>
                <w:sz w:val="20"/>
                <w:szCs w:val="20"/>
              </w:rPr>
            </w:pPr>
          </w:p>
        </w:tc>
        <w:tc>
          <w:tcPr>
            <w:tcW w:w="2147"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74B6F48D"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Доступность остановок общественного транспорта в R=500 м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D0AF2C"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 Средняя - 1; Высокая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DCFED4" w14:textId="77777777" w:rsidR="00DA005A" w:rsidRPr="00DA005A" w:rsidRDefault="00DA005A" w:rsidP="00DA005A">
            <w:pPr>
              <w:spacing w:line="240" w:lineRule="auto"/>
              <w:ind w:firstLine="0"/>
              <w:jc w:val="left"/>
              <w:rPr>
                <w:bCs w:val="0"/>
                <w:sz w:val="20"/>
                <w:szCs w:val="20"/>
              </w:rPr>
            </w:pPr>
            <w:r w:rsidRPr="00DA005A">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28EEAC"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59064B" w14:textId="77777777" w:rsidR="00DA005A" w:rsidRPr="00DA005A" w:rsidRDefault="00DA005A" w:rsidP="00DA005A">
            <w:pPr>
              <w:spacing w:line="240" w:lineRule="auto"/>
              <w:ind w:firstLine="0"/>
              <w:jc w:val="left"/>
              <w:rPr>
                <w:bCs w:val="0"/>
                <w:sz w:val="20"/>
                <w:szCs w:val="20"/>
              </w:rPr>
            </w:pPr>
            <w:r w:rsidRPr="00DA005A">
              <w:rPr>
                <w:bCs w:val="0"/>
                <w:sz w:val="20"/>
                <w:szCs w:val="20"/>
              </w:rPr>
              <w:t>высокая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531B8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52D67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F977D5" w14:textId="77777777" w:rsidR="00DA005A" w:rsidRPr="00DA005A" w:rsidRDefault="00DA005A" w:rsidP="00DA005A">
            <w:pPr>
              <w:spacing w:line="240" w:lineRule="auto"/>
              <w:ind w:firstLine="0"/>
              <w:jc w:val="right"/>
              <w:rPr>
                <w:bCs w:val="0"/>
                <w:sz w:val="20"/>
                <w:szCs w:val="20"/>
              </w:rPr>
            </w:pPr>
          </w:p>
        </w:tc>
      </w:tr>
    </w:tbl>
    <w:p w14:paraId="4B40A3B9" w14:textId="09D5D849" w:rsidR="00DA005A" w:rsidRDefault="00DA005A">
      <w:r>
        <w:br w:type="page"/>
      </w:r>
    </w:p>
    <w:p w14:paraId="6BD72775" w14:textId="02FCE43C" w:rsidR="00DA005A" w:rsidRDefault="00DA005A" w:rsidP="00DA005A">
      <w:pPr>
        <w:jc w:val="right"/>
      </w:pPr>
      <w:r>
        <w:lastRenderedPageBreak/>
        <w:t>Продолжение т</w:t>
      </w:r>
      <w:r w:rsidRPr="000F12CF">
        <w:t>аблиц</w:t>
      </w:r>
      <w:r>
        <w:t>ы 3</w:t>
      </w:r>
    </w:p>
    <w:tbl>
      <w:tblPr>
        <w:tblW w:w="9339" w:type="dxa"/>
        <w:tblLayout w:type="fixed"/>
        <w:tblCellMar>
          <w:left w:w="0" w:type="dxa"/>
          <w:right w:w="0" w:type="dxa"/>
        </w:tblCellMar>
        <w:tblLook w:val="04A0" w:firstRow="1" w:lastRow="0" w:firstColumn="1" w:lastColumn="0" w:noHBand="0" w:noVBand="1"/>
      </w:tblPr>
      <w:tblGrid>
        <w:gridCol w:w="418"/>
        <w:gridCol w:w="1701"/>
        <w:gridCol w:w="2186"/>
        <w:gridCol w:w="1756"/>
        <w:gridCol w:w="877"/>
        <w:gridCol w:w="562"/>
        <w:gridCol w:w="281"/>
        <w:gridCol w:w="403"/>
        <w:gridCol w:w="403"/>
        <w:gridCol w:w="143"/>
        <w:gridCol w:w="143"/>
        <w:gridCol w:w="185"/>
        <w:gridCol w:w="281"/>
      </w:tblGrid>
      <w:tr w:rsidR="00DA005A" w:rsidRPr="00DA005A" w14:paraId="2F81D5E7"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928A5DF" w14:textId="1E76B669" w:rsidR="00DA005A" w:rsidRPr="00DA005A" w:rsidRDefault="00DA005A" w:rsidP="00DA005A">
            <w:pPr>
              <w:spacing w:line="240" w:lineRule="auto"/>
              <w:ind w:firstLine="0"/>
              <w:jc w:val="right"/>
              <w:rPr>
                <w:bCs w:val="0"/>
                <w:sz w:val="20"/>
                <w:szCs w:val="20"/>
              </w:rPr>
            </w:pPr>
            <w:r w:rsidRPr="00DA005A">
              <w:rPr>
                <w:bCs w:val="0"/>
                <w:sz w:val="20"/>
                <w:szCs w:val="20"/>
              </w:rPr>
              <w:t>24</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70054B"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8811AC" w14:textId="77777777" w:rsidR="00DA005A" w:rsidRPr="00DA005A" w:rsidRDefault="00DA005A" w:rsidP="00DA005A">
            <w:pPr>
              <w:spacing w:line="240" w:lineRule="auto"/>
              <w:ind w:firstLine="0"/>
              <w:jc w:val="left"/>
              <w:rPr>
                <w:bCs w:val="0"/>
                <w:sz w:val="20"/>
                <w:szCs w:val="20"/>
              </w:rPr>
            </w:pPr>
            <w:r w:rsidRPr="00DA005A">
              <w:rPr>
                <w:bCs w:val="0"/>
                <w:sz w:val="20"/>
                <w:szCs w:val="20"/>
              </w:rPr>
              <w:t>Наличие аэропорта/вокзала/автобусного сообщения</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1ABE0A"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w:t>
            </w:r>
            <w:proofErr w:type="gramStart"/>
            <w:r w:rsidRPr="00DA005A">
              <w:rPr>
                <w:bCs w:val="0"/>
                <w:sz w:val="20"/>
                <w:szCs w:val="20"/>
              </w:rPr>
              <w:t>; Есть</w:t>
            </w:r>
            <w:proofErr w:type="gramEnd"/>
            <w:r w:rsidRPr="00DA005A">
              <w:rPr>
                <w:bCs w:val="0"/>
                <w:sz w:val="20"/>
                <w:szCs w:val="20"/>
              </w:rPr>
              <w:t xml:space="preserve"> один вид транспорта - 1; Есть несколько видов транспорта - 2; Более 3 видов - 3</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F95536"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46A858"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B52CDC"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86B52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E1ADEF"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DA65D8" w14:textId="77777777" w:rsidR="00DA005A" w:rsidRPr="00DA005A" w:rsidRDefault="00DA005A" w:rsidP="00DA005A">
            <w:pPr>
              <w:spacing w:line="240" w:lineRule="auto"/>
              <w:ind w:firstLine="0"/>
              <w:jc w:val="right"/>
              <w:rPr>
                <w:bCs w:val="0"/>
                <w:sz w:val="20"/>
                <w:szCs w:val="20"/>
              </w:rPr>
            </w:pPr>
          </w:p>
        </w:tc>
      </w:tr>
      <w:tr w:rsidR="00DA005A" w:rsidRPr="00DA005A" w14:paraId="40FE419F"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2F7CEDE" w14:textId="77777777" w:rsidR="00DA005A" w:rsidRPr="00DA005A" w:rsidRDefault="00DA005A" w:rsidP="00DA005A">
            <w:pPr>
              <w:spacing w:line="240" w:lineRule="auto"/>
              <w:ind w:firstLine="0"/>
              <w:jc w:val="right"/>
              <w:rPr>
                <w:bCs w:val="0"/>
                <w:sz w:val="20"/>
                <w:szCs w:val="20"/>
              </w:rPr>
            </w:pPr>
            <w:r w:rsidRPr="00DA005A">
              <w:rPr>
                <w:bCs w:val="0"/>
                <w:sz w:val="20"/>
                <w:szCs w:val="20"/>
              </w:rPr>
              <w:t>25</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C7ED39"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E45DA0"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Время в пути от ближайшего крупного города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E8ACA0"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4 часов - 0; 2-4 часа - 1; 1-2 часа - 2</w:t>
            </w:r>
            <w:proofErr w:type="gramStart"/>
            <w:r w:rsidRPr="00DA005A">
              <w:rPr>
                <w:bCs w:val="0"/>
                <w:sz w:val="20"/>
                <w:szCs w:val="20"/>
              </w:rPr>
              <w:t>; Менее</w:t>
            </w:r>
            <w:proofErr w:type="gramEnd"/>
            <w:r w:rsidRPr="00DA005A">
              <w:rPr>
                <w:bCs w:val="0"/>
                <w:sz w:val="20"/>
                <w:szCs w:val="20"/>
              </w:rPr>
              <w:t xml:space="preserve"> 1 часа - 3</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33466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1F98F6"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3BBECE" w14:textId="77777777" w:rsidR="00DA005A" w:rsidRPr="00DA005A" w:rsidRDefault="00DA005A" w:rsidP="00DA005A">
            <w:pPr>
              <w:spacing w:line="240" w:lineRule="auto"/>
              <w:ind w:firstLine="0"/>
              <w:jc w:val="right"/>
              <w:rPr>
                <w:bCs w:val="0"/>
                <w:sz w:val="20"/>
                <w:szCs w:val="20"/>
              </w:rPr>
            </w:pPr>
            <w:r w:rsidRPr="00DA005A">
              <w:rPr>
                <w:bCs w:val="0"/>
                <w:sz w:val="20"/>
                <w:szCs w:val="20"/>
              </w:rPr>
              <w:t>0,5</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13A978"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59549F"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1028EA" w14:textId="77777777" w:rsidR="00DA005A" w:rsidRPr="00DA005A" w:rsidRDefault="00DA005A" w:rsidP="00DA005A">
            <w:pPr>
              <w:spacing w:line="240" w:lineRule="auto"/>
              <w:ind w:firstLine="0"/>
              <w:jc w:val="right"/>
              <w:rPr>
                <w:bCs w:val="0"/>
                <w:sz w:val="20"/>
                <w:szCs w:val="20"/>
              </w:rPr>
            </w:pPr>
          </w:p>
        </w:tc>
      </w:tr>
      <w:tr w:rsidR="00DA005A" w:rsidRPr="00DA005A" w14:paraId="3D3924AA"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5283578" w14:textId="77777777" w:rsidR="00DA005A" w:rsidRPr="00DA005A" w:rsidRDefault="00DA005A" w:rsidP="00DA005A">
            <w:pPr>
              <w:spacing w:line="240" w:lineRule="auto"/>
              <w:ind w:firstLine="0"/>
              <w:jc w:val="right"/>
              <w:rPr>
                <w:bCs w:val="0"/>
                <w:sz w:val="20"/>
                <w:szCs w:val="20"/>
              </w:rPr>
            </w:pPr>
            <w:r w:rsidRPr="00DA005A">
              <w:rPr>
                <w:bCs w:val="0"/>
                <w:sz w:val="20"/>
                <w:szCs w:val="20"/>
              </w:rPr>
              <w:t>26</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984318"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52A4FE" w14:textId="1A3ED110" w:rsidR="00DA005A" w:rsidRPr="00DA005A" w:rsidRDefault="00DA005A" w:rsidP="00DA005A">
            <w:pPr>
              <w:spacing w:line="240" w:lineRule="auto"/>
              <w:ind w:firstLine="0"/>
              <w:jc w:val="left"/>
              <w:rPr>
                <w:bCs w:val="0"/>
                <w:sz w:val="20"/>
                <w:szCs w:val="20"/>
              </w:rPr>
            </w:pPr>
            <w:r w:rsidRPr="00DA005A">
              <w:rPr>
                <w:bCs w:val="0"/>
                <w:sz w:val="20"/>
                <w:szCs w:val="20"/>
              </w:rPr>
              <w:t xml:space="preserve">Количество дорожных происшествий (01.01.2025-30.11.2025)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9083BB"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&gt; 10 ДТП/1000 чел - 0; 6-10 ДТП/1000 чел - 1; </w:t>
            </w:r>
            <w:proofErr w:type="gramStart"/>
            <w:r w:rsidRPr="00DA005A">
              <w:rPr>
                <w:bCs w:val="0"/>
                <w:sz w:val="20"/>
                <w:szCs w:val="20"/>
              </w:rPr>
              <w:t>&lt; 6</w:t>
            </w:r>
            <w:proofErr w:type="gramEnd"/>
            <w:r w:rsidRPr="00DA005A">
              <w:rPr>
                <w:bCs w:val="0"/>
                <w:sz w:val="20"/>
                <w:szCs w:val="20"/>
              </w:rPr>
              <w:t xml:space="preserve"> ДТП/1000 чел - 2</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1A8682" w14:textId="77777777" w:rsidR="00DA005A" w:rsidRPr="00DA005A" w:rsidRDefault="00DA005A" w:rsidP="00DA005A">
            <w:pPr>
              <w:spacing w:line="240" w:lineRule="auto"/>
              <w:ind w:firstLine="0"/>
              <w:jc w:val="right"/>
              <w:rPr>
                <w:bCs w:val="0"/>
                <w:sz w:val="20"/>
                <w:szCs w:val="20"/>
              </w:rPr>
            </w:pPr>
            <w:r w:rsidRPr="00DA005A">
              <w:rPr>
                <w:bCs w:val="0"/>
                <w:sz w:val="20"/>
                <w:szCs w:val="20"/>
              </w:rPr>
              <w:t>0,98</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A70084"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CBB93F" w14:textId="77777777" w:rsidR="00DA005A" w:rsidRPr="00DA005A" w:rsidRDefault="00DA005A" w:rsidP="00DA005A">
            <w:pPr>
              <w:spacing w:line="240" w:lineRule="auto"/>
              <w:ind w:firstLine="0"/>
              <w:jc w:val="right"/>
              <w:rPr>
                <w:bCs w:val="0"/>
                <w:sz w:val="20"/>
                <w:szCs w:val="20"/>
              </w:rPr>
            </w:pPr>
            <w:r w:rsidRPr="00DA005A">
              <w:rPr>
                <w:bCs w:val="0"/>
                <w:sz w:val="20"/>
                <w:szCs w:val="20"/>
              </w:rPr>
              <w:t>0,78</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8E71E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B5EC09"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2D0C2E" w14:textId="77777777" w:rsidR="00DA005A" w:rsidRPr="00DA005A" w:rsidRDefault="00DA005A" w:rsidP="00DA005A">
            <w:pPr>
              <w:spacing w:line="240" w:lineRule="auto"/>
              <w:ind w:firstLine="0"/>
              <w:jc w:val="right"/>
              <w:rPr>
                <w:bCs w:val="0"/>
                <w:sz w:val="20"/>
                <w:szCs w:val="20"/>
              </w:rPr>
            </w:pPr>
          </w:p>
        </w:tc>
      </w:tr>
      <w:tr w:rsidR="00DA005A" w:rsidRPr="00DA005A" w14:paraId="12523EA2"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440736F" w14:textId="77777777" w:rsidR="00DA005A" w:rsidRPr="00DA005A" w:rsidRDefault="00DA005A" w:rsidP="00DA005A">
            <w:pPr>
              <w:spacing w:line="240" w:lineRule="auto"/>
              <w:ind w:firstLine="0"/>
              <w:jc w:val="right"/>
              <w:rPr>
                <w:bCs w:val="0"/>
                <w:sz w:val="20"/>
                <w:szCs w:val="20"/>
              </w:rPr>
            </w:pPr>
            <w:r w:rsidRPr="00DA005A">
              <w:rPr>
                <w:bCs w:val="0"/>
                <w:sz w:val="20"/>
                <w:szCs w:val="20"/>
              </w:rPr>
              <w:t>27</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9955D2"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7E33BA"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Расстояние до других туристических центров и объектов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9349A0"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&gt; 200 км - 0; 100-200 км - 1; 50-100 км - 2; </w:t>
            </w:r>
            <w:proofErr w:type="gramStart"/>
            <w:r w:rsidRPr="00DA005A">
              <w:rPr>
                <w:bCs w:val="0"/>
                <w:sz w:val="20"/>
                <w:szCs w:val="20"/>
              </w:rPr>
              <w:t>&lt; 50</w:t>
            </w:r>
            <w:proofErr w:type="gramEnd"/>
            <w:r w:rsidRPr="00DA005A">
              <w:rPr>
                <w:bCs w:val="0"/>
                <w:sz w:val="20"/>
                <w:szCs w:val="20"/>
              </w:rPr>
              <w:t xml:space="preserve"> км - 3</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7C5DEA" w14:textId="77777777" w:rsidR="00DA005A" w:rsidRPr="00DA005A" w:rsidRDefault="00DA005A" w:rsidP="00DA005A">
            <w:pPr>
              <w:spacing w:line="240" w:lineRule="auto"/>
              <w:ind w:firstLine="0"/>
              <w:jc w:val="right"/>
              <w:rPr>
                <w:bCs w:val="0"/>
                <w:sz w:val="20"/>
                <w:szCs w:val="20"/>
              </w:rPr>
            </w:pPr>
            <w:r w:rsidRPr="00DA005A">
              <w:rPr>
                <w:bCs w:val="0"/>
                <w:sz w:val="20"/>
                <w:szCs w:val="20"/>
              </w:rPr>
              <w:t>120</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2B84DF"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950E97" w14:textId="77777777" w:rsidR="00DA005A" w:rsidRPr="00DA005A" w:rsidRDefault="00DA005A" w:rsidP="00DA005A">
            <w:pPr>
              <w:spacing w:line="240" w:lineRule="auto"/>
              <w:ind w:firstLine="0"/>
              <w:jc w:val="right"/>
              <w:rPr>
                <w:bCs w:val="0"/>
                <w:sz w:val="20"/>
                <w:szCs w:val="20"/>
              </w:rPr>
            </w:pPr>
            <w:r w:rsidRPr="00DA005A">
              <w:rPr>
                <w:bCs w:val="0"/>
                <w:sz w:val="20"/>
                <w:szCs w:val="20"/>
              </w:rPr>
              <w:t>100</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5DA94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3513E3"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48E3A7" w14:textId="77777777" w:rsidR="00DA005A" w:rsidRPr="00DA005A" w:rsidRDefault="00DA005A" w:rsidP="00DA005A">
            <w:pPr>
              <w:spacing w:line="240" w:lineRule="auto"/>
              <w:ind w:firstLine="0"/>
              <w:jc w:val="right"/>
              <w:rPr>
                <w:bCs w:val="0"/>
                <w:sz w:val="20"/>
                <w:szCs w:val="20"/>
              </w:rPr>
            </w:pPr>
          </w:p>
        </w:tc>
      </w:tr>
      <w:tr w:rsidR="00DA005A" w:rsidRPr="00DA005A" w14:paraId="3236B283"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83992D5" w14:textId="77777777" w:rsidR="00DA005A" w:rsidRPr="00DA005A" w:rsidRDefault="00DA005A" w:rsidP="00DA005A">
            <w:pPr>
              <w:spacing w:line="240" w:lineRule="auto"/>
              <w:ind w:firstLine="0"/>
              <w:jc w:val="right"/>
              <w:rPr>
                <w:bCs w:val="0"/>
                <w:sz w:val="20"/>
                <w:szCs w:val="20"/>
              </w:rPr>
            </w:pPr>
            <w:r w:rsidRPr="00DA005A">
              <w:rPr>
                <w:bCs w:val="0"/>
                <w:sz w:val="20"/>
                <w:szCs w:val="20"/>
              </w:rPr>
              <w:t>28</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C2E83E"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547DE5"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транспортного сообщения между объектами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6E9F31"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 Ограниченное - 1; Развитое - 2</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DE154F"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развитое</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E450F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501EDD8"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развитое</w:t>
            </w:r>
          </w:p>
        </w:tc>
        <w:tc>
          <w:tcPr>
            <w:tcW w:w="286"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60E251A"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B221AC"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C2AB68" w14:textId="77777777" w:rsidR="00DA005A" w:rsidRPr="00DA005A" w:rsidRDefault="00DA005A" w:rsidP="00DA005A">
            <w:pPr>
              <w:spacing w:line="240" w:lineRule="auto"/>
              <w:ind w:firstLine="0"/>
              <w:jc w:val="right"/>
              <w:rPr>
                <w:bCs w:val="0"/>
                <w:sz w:val="20"/>
                <w:szCs w:val="20"/>
              </w:rPr>
            </w:pPr>
          </w:p>
        </w:tc>
      </w:tr>
      <w:tr w:rsidR="00DA005A" w:rsidRPr="00DA005A" w14:paraId="2F7C4440"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76B1D7C" w14:textId="77777777" w:rsidR="00DA005A" w:rsidRPr="00DA005A" w:rsidRDefault="00DA005A" w:rsidP="00DA005A">
            <w:pPr>
              <w:spacing w:line="240" w:lineRule="auto"/>
              <w:ind w:firstLine="0"/>
              <w:jc w:val="right"/>
              <w:rPr>
                <w:bCs w:val="0"/>
                <w:sz w:val="20"/>
                <w:szCs w:val="20"/>
              </w:rPr>
            </w:pPr>
            <w:r w:rsidRPr="00DA005A">
              <w:rPr>
                <w:bCs w:val="0"/>
                <w:sz w:val="20"/>
                <w:szCs w:val="20"/>
              </w:rPr>
              <w:t>29</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570C57"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814DD5"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Расстояние до другого региона с развитой туристической инфраструктурой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93B142"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&gt; 300 км - 0; 200-300 км - 1; 100-200 км - 2; </w:t>
            </w:r>
            <w:proofErr w:type="gramStart"/>
            <w:r w:rsidRPr="00DA005A">
              <w:rPr>
                <w:bCs w:val="0"/>
                <w:sz w:val="20"/>
                <w:szCs w:val="20"/>
              </w:rPr>
              <w:t>&lt; 100</w:t>
            </w:r>
            <w:proofErr w:type="gramEnd"/>
            <w:r w:rsidRPr="00DA005A">
              <w:rPr>
                <w:bCs w:val="0"/>
                <w:sz w:val="20"/>
                <w:szCs w:val="20"/>
              </w:rPr>
              <w:t xml:space="preserve"> км - 3</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03F264" w14:textId="77777777" w:rsidR="00DA005A" w:rsidRPr="00DA005A" w:rsidRDefault="00DA005A" w:rsidP="00DA005A">
            <w:pPr>
              <w:spacing w:line="240" w:lineRule="auto"/>
              <w:ind w:firstLine="0"/>
              <w:jc w:val="right"/>
              <w:rPr>
                <w:bCs w:val="0"/>
                <w:sz w:val="20"/>
                <w:szCs w:val="20"/>
              </w:rPr>
            </w:pPr>
            <w:r w:rsidRPr="00DA005A">
              <w:rPr>
                <w:bCs w:val="0"/>
                <w:sz w:val="20"/>
                <w:szCs w:val="20"/>
              </w:rPr>
              <w:t>400</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76AFC1" w14:textId="77777777" w:rsidR="00DA005A" w:rsidRPr="00DA005A" w:rsidRDefault="00DA005A" w:rsidP="00DA005A">
            <w:pPr>
              <w:spacing w:line="240" w:lineRule="auto"/>
              <w:ind w:firstLine="0"/>
              <w:jc w:val="right"/>
              <w:rPr>
                <w:bCs w:val="0"/>
                <w:sz w:val="20"/>
                <w:szCs w:val="20"/>
              </w:rPr>
            </w:pPr>
            <w:r w:rsidRPr="00DA005A">
              <w:rPr>
                <w:bCs w:val="0"/>
                <w:sz w:val="20"/>
                <w:szCs w:val="20"/>
              </w:rPr>
              <w:t>0</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417F9E" w14:textId="77777777" w:rsidR="00DA005A" w:rsidRPr="00DA005A" w:rsidRDefault="00DA005A" w:rsidP="00DA005A">
            <w:pPr>
              <w:spacing w:line="240" w:lineRule="auto"/>
              <w:ind w:firstLine="0"/>
              <w:jc w:val="right"/>
              <w:rPr>
                <w:bCs w:val="0"/>
                <w:sz w:val="20"/>
                <w:szCs w:val="20"/>
              </w:rPr>
            </w:pPr>
            <w:r w:rsidRPr="00DA005A">
              <w:rPr>
                <w:bCs w:val="0"/>
                <w:sz w:val="20"/>
                <w:szCs w:val="20"/>
              </w:rPr>
              <w:t>150</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C997A7"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CBD7E8"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26AB08" w14:textId="77777777" w:rsidR="00DA005A" w:rsidRPr="00DA005A" w:rsidRDefault="00DA005A" w:rsidP="00DA005A">
            <w:pPr>
              <w:spacing w:line="240" w:lineRule="auto"/>
              <w:ind w:firstLine="0"/>
              <w:jc w:val="right"/>
              <w:rPr>
                <w:bCs w:val="0"/>
                <w:sz w:val="20"/>
                <w:szCs w:val="20"/>
              </w:rPr>
            </w:pPr>
          </w:p>
        </w:tc>
      </w:tr>
      <w:tr w:rsidR="00DA005A" w:rsidRPr="00DA005A" w14:paraId="6AEC8202"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D5305C5" w14:textId="77777777" w:rsidR="00DA005A" w:rsidRPr="00DA005A" w:rsidRDefault="00DA005A" w:rsidP="00DA005A">
            <w:pPr>
              <w:spacing w:line="240" w:lineRule="auto"/>
              <w:ind w:firstLine="0"/>
              <w:jc w:val="right"/>
              <w:rPr>
                <w:bCs w:val="0"/>
                <w:sz w:val="20"/>
                <w:szCs w:val="20"/>
              </w:rPr>
            </w:pPr>
            <w:r w:rsidRPr="00DA005A">
              <w:rPr>
                <w:bCs w:val="0"/>
                <w:sz w:val="20"/>
                <w:szCs w:val="20"/>
              </w:rPr>
              <w:t>30</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5112B17"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AEC0A2"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транспортного сообщения между регионами </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20F84C"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 Ограниченное - 1; Развитое - 2</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E22F63"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развитое</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40B02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B26AB6"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развитое</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B497D8"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31F723"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E2BFFF" w14:textId="77777777" w:rsidR="00DA005A" w:rsidRPr="00DA005A" w:rsidRDefault="00DA005A" w:rsidP="00DA005A">
            <w:pPr>
              <w:spacing w:line="240" w:lineRule="auto"/>
              <w:ind w:firstLine="0"/>
              <w:jc w:val="right"/>
              <w:rPr>
                <w:bCs w:val="0"/>
                <w:sz w:val="20"/>
                <w:szCs w:val="20"/>
              </w:rPr>
            </w:pPr>
          </w:p>
        </w:tc>
      </w:tr>
      <w:tr w:rsidR="00DA005A" w:rsidRPr="00DA005A" w14:paraId="15DD6B62" w14:textId="77777777" w:rsidTr="00BD2C9B">
        <w:trPr>
          <w:trHeight w:val="315"/>
        </w:trPr>
        <w:tc>
          <w:tcPr>
            <w:tcW w:w="418"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0E4487E8" w14:textId="77777777" w:rsidR="00DA005A" w:rsidRPr="00DA005A" w:rsidRDefault="00DA005A" w:rsidP="00DA005A">
            <w:pPr>
              <w:spacing w:line="240" w:lineRule="auto"/>
              <w:ind w:firstLine="0"/>
              <w:jc w:val="right"/>
              <w:rPr>
                <w:bCs w:val="0"/>
                <w:sz w:val="20"/>
                <w:szCs w:val="20"/>
              </w:rPr>
            </w:pPr>
            <w:r w:rsidRPr="00DA005A">
              <w:rPr>
                <w:bCs w:val="0"/>
                <w:sz w:val="20"/>
                <w:szCs w:val="20"/>
              </w:rPr>
              <w:t>31</w:t>
            </w:r>
          </w:p>
        </w:tc>
        <w:tc>
          <w:tcPr>
            <w:tcW w:w="170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61E8873" w14:textId="77777777" w:rsidR="00DA005A" w:rsidRPr="00DA005A" w:rsidRDefault="00DA005A" w:rsidP="00DA005A">
            <w:pPr>
              <w:spacing w:line="240" w:lineRule="auto"/>
              <w:ind w:firstLine="0"/>
              <w:jc w:val="left"/>
              <w:rPr>
                <w:b/>
                <w:sz w:val="20"/>
                <w:szCs w:val="20"/>
              </w:rPr>
            </w:pPr>
            <w:r w:rsidRPr="00DA005A">
              <w:rPr>
                <w:b/>
                <w:sz w:val="20"/>
                <w:szCs w:val="20"/>
              </w:rPr>
              <w:t>ИТОГО по категории "Перемещение внутри города, региона, страны"</w:t>
            </w:r>
          </w:p>
        </w:tc>
        <w:tc>
          <w:tcPr>
            <w:tcW w:w="218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C659453" w14:textId="77777777" w:rsidR="00DA005A" w:rsidRPr="00DA005A" w:rsidRDefault="00DA005A" w:rsidP="00DA005A">
            <w:pPr>
              <w:spacing w:line="240" w:lineRule="auto"/>
              <w:ind w:firstLine="0"/>
              <w:jc w:val="left"/>
              <w:rPr>
                <w:b/>
                <w:sz w:val="20"/>
                <w:szCs w:val="20"/>
              </w:rPr>
            </w:pPr>
          </w:p>
        </w:tc>
        <w:tc>
          <w:tcPr>
            <w:tcW w:w="2633"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FF7E109" w14:textId="77777777" w:rsidR="00DA005A" w:rsidRPr="00DA005A" w:rsidRDefault="00DA005A" w:rsidP="00DA005A">
            <w:pPr>
              <w:spacing w:line="240" w:lineRule="auto"/>
              <w:ind w:firstLine="0"/>
              <w:jc w:val="left"/>
              <w:rPr>
                <w:bCs w:val="0"/>
                <w:sz w:val="20"/>
                <w:szCs w:val="20"/>
              </w:rPr>
            </w:pPr>
          </w:p>
        </w:tc>
        <w:tc>
          <w:tcPr>
            <w:tcW w:w="56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380E88A" w14:textId="77777777" w:rsidR="00DA005A" w:rsidRPr="00DA005A" w:rsidRDefault="00DA005A" w:rsidP="00DA005A">
            <w:pPr>
              <w:spacing w:line="240" w:lineRule="auto"/>
              <w:ind w:firstLine="0"/>
              <w:jc w:val="left"/>
              <w:rPr>
                <w:bCs w:val="0"/>
                <w:sz w:val="20"/>
                <w:szCs w:val="20"/>
              </w:rPr>
            </w:pPr>
          </w:p>
        </w:tc>
        <w:tc>
          <w:tcPr>
            <w:tcW w:w="28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365E0E9" w14:textId="77777777" w:rsidR="00DA005A" w:rsidRPr="00DA005A" w:rsidRDefault="00DA005A" w:rsidP="00DA005A">
            <w:pPr>
              <w:spacing w:line="240" w:lineRule="auto"/>
              <w:ind w:firstLine="0"/>
              <w:jc w:val="right"/>
              <w:rPr>
                <w:b/>
                <w:sz w:val="20"/>
                <w:szCs w:val="20"/>
              </w:rPr>
            </w:pPr>
            <w:r w:rsidRPr="00DA005A">
              <w:rPr>
                <w:b/>
                <w:sz w:val="20"/>
                <w:szCs w:val="20"/>
              </w:rPr>
              <w:t>16</w:t>
            </w:r>
          </w:p>
        </w:tc>
        <w:tc>
          <w:tcPr>
            <w:tcW w:w="806"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671F7E7" w14:textId="77777777" w:rsidR="00DA005A" w:rsidRPr="00DA005A" w:rsidRDefault="00DA005A" w:rsidP="00DA005A">
            <w:pPr>
              <w:spacing w:line="240" w:lineRule="auto"/>
              <w:ind w:firstLine="0"/>
              <w:jc w:val="right"/>
              <w:rPr>
                <w:b/>
                <w:sz w:val="20"/>
                <w:szCs w:val="20"/>
              </w:rPr>
            </w:pPr>
          </w:p>
        </w:tc>
        <w:tc>
          <w:tcPr>
            <w:tcW w:w="286"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D4027AC" w14:textId="77777777" w:rsidR="00DA005A" w:rsidRPr="00DA005A" w:rsidRDefault="00DA005A" w:rsidP="00DA005A">
            <w:pPr>
              <w:spacing w:line="240" w:lineRule="auto"/>
              <w:ind w:firstLine="0"/>
              <w:jc w:val="right"/>
              <w:rPr>
                <w:b/>
                <w:sz w:val="20"/>
                <w:szCs w:val="20"/>
              </w:rPr>
            </w:pPr>
            <w:r w:rsidRPr="00DA005A">
              <w:rPr>
                <w:b/>
                <w:sz w:val="20"/>
                <w:szCs w:val="20"/>
              </w:rPr>
              <w:t>19</w:t>
            </w:r>
          </w:p>
        </w:tc>
        <w:tc>
          <w:tcPr>
            <w:tcW w:w="185"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13EA14A" w14:textId="77777777" w:rsidR="00DA005A" w:rsidRPr="00DA005A" w:rsidRDefault="00DA005A" w:rsidP="00DA005A">
            <w:pPr>
              <w:spacing w:line="240" w:lineRule="auto"/>
              <w:ind w:firstLine="0"/>
              <w:jc w:val="right"/>
              <w:rPr>
                <w:b/>
                <w:sz w:val="20"/>
                <w:szCs w:val="20"/>
              </w:rPr>
            </w:pPr>
          </w:p>
        </w:tc>
        <w:tc>
          <w:tcPr>
            <w:tcW w:w="28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ABE6961" w14:textId="77777777" w:rsidR="00DA005A" w:rsidRPr="00DA005A" w:rsidRDefault="00DA005A" w:rsidP="00DA005A">
            <w:pPr>
              <w:spacing w:line="240" w:lineRule="auto"/>
              <w:ind w:firstLine="0"/>
              <w:jc w:val="left"/>
              <w:rPr>
                <w:bCs w:val="0"/>
                <w:sz w:val="20"/>
                <w:szCs w:val="20"/>
              </w:rPr>
            </w:pPr>
          </w:p>
        </w:tc>
      </w:tr>
      <w:tr w:rsidR="00DA005A" w:rsidRPr="00DA005A" w14:paraId="2DAA9EAD"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A6D4A78" w14:textId="77777777" w:rsidR="00DA005A" w:rsidRPr="00DA005A" w:rsidRDefault="00DA005A" w:rsidP="00DA005A">
            <w:pPr>
              <w:spacing w:line="240" w:lineRule="auto"/>
              <w:ind w:firstLine="0"/>
              <w:jc w:val="right"/>
              <w:rPr>
                <w:bCs w:val="0"/>
                <w:sz w:val="20"/>
                <w:szCs w:val="20"/>
              </w:rPr>
            </w:pPr>
            <w:r w:rsidRPr="00DA005A">
              <w:rPr>
                <w:bCs w:val="0"/>
                <w:sz w:val="20"/>
                <w:szCs w:val="20"/>
              </w:rPr>
              <w:t>32</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CEBC73" w14:textId="77777777" w:rsidR="00DA005A" w:rsidRPr="00DA005A" w:rsidRDefault="00DA005A" w:rsidP="00DA005A">
            <w:pPr>
              <w:spacing w:line="240" w:lineRule="auto"/>
              <w:ind w:firstLine="0"/>
              <w:jc w:val="left"/>
              <w:rPr>
                <w:b/>
                <w:sz w:val="20"/>
                <w:szCs w:val="20"/>
              </w:rPr>
            </w:pPr>
            <w:r w:rsidRPr="00DA005A">
              <w:rPr>
                <w:b/>
                <w:sz w:val="20"/>
                <w:szCs w:val="20"/>
              </w:rPr>
              <w:t>4. Качество городской среды и безопасность</w:t>
            </w: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208654" w14:textId="77777777" w:rsidR="00DA005A" w:rsidRPr="00DA005A" w:rsidRDefault="00DA005A" w:rsidP="00DA005A">
            <w:pPr>
              <w:spacing w:line="240" w:lineRule="auto"/>
              <w:ind w:firstLine="0"/>
              <w:jc w:val="left"/>
              <w:rPr>
                <w:b/>
                <w:sz w:val="20"/>
                <w:szCs w:val="20"/>
              </w:rPr>
            </w:pP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CE3CC7" w14:textId="77777777" w:rsidR="00DA005A" w:rsidRPr="00DA005A" w:rsidRDefault="00DA005A" w:rsidP="00DA005A">
            <w:pPr>
              <w:spacing w:line="240" w:lineRule="auto"/>
              <w:ind w:firstLine="0"/>
              <w:jc w:val="left"/>
              <w:rPr>
                <w:bCs w:val="0"/>
                <w:sz w:val="20"/>
                <w:szCs w:val="20"/>
              </w:rPr>
            </w:pP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FE664D" w14:textId="77777777" w:rsidR="00DA005A" w:rsidRPr="00DA005A" w:rsidRDefault="00DA005A" w:rsidP="00DA005A">
            <w:pPr>
              <w:spacing w:line="240" w:lineRule="auto"/>
              <w:ind w:firstLine="0"/>
              <w:jc w:val="left"/>
              <w:rPr>
                <w:bCs w:val="0"/>
                <w:sz w:val="20"/>
                <w:szCs w:val="20"/>
              </w:rPr>
            </w:pP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A760CE" w14:textId="77777777" w:rsidR="00DA005A" w:rsidRPr="00DA005A" w:rsidRDefault="00DA005A" w:rsidP="00DA005A">
            <w:pPr>
              <w:spacing w:line="240" w:lineRule="auto"/>
              <w:ind w:firstLine="0"/>
              <w:jc w:val="left"/>
              <w:rPr>
                <w:bCs w:val="0"/>
                <w:sz w:val="20"/>
                <w:szCs w:val="20"/>
              </w:rPr>
            </w:pP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398797" w14:textId="77777777" w:rsidR="00DA005A" w:rsidRPr="00DA005A" w:rsidRDefault="00DA005A" w:rsidP="00DA005A">
            <w:pPr>
              <w:spacing w:line="240" w:lineRule="auto"/>
              <w:ind w:firstLine="0"/>
              <w:jc w:val="left"/>
              <w:rPr>
                <w:bCs w:val="0"/>
                <w:sz w:val="20"/>
                <w:szCs w:val="20"/>
              </w:rPr>
            </w:pP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139401" w14:textId="77777777" w:rsidR="00DA005A" w:rsidRPr="00DA005A" w:rsidRDefault="00DA005A" w:rsidP="00DA005A">
            <w:pPr>
              <w:spacing w:line="240" w:lineRule="auto"/>
              <w:ind w:firstLine="0"/>
              <w:jc w:val="left"/>
              <w:rPr>
                <w:bCs w:val="0"/>
                <w:sz w:val="20"/>
                <w:szCs w:val="20"/>
              </w:rPr>
            </w:pP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21D6A2" w14:textId="77777777" w:rsidR="00DA005A" w:rsidRPr="00DA005A" w:rsidRDefault="00DA005A" w:rsidP="00DA005A">
            <w:pPr>
              <w:spacing w:line="240" w:lineRule="auto"/>
              <w:ind w:firstLine="0"/>
              <w:jc w:val="left"/>
              <w:rPr>
                <w:bCs w:val="0"/>
                <w:sz w:val="20"/>
                <w:szCs w:val="20"/>
              </w:rPr>
            </w:pP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33F0D3" w14:textId="77777777" w:rsidR="00DA005A" w:rsidRPr="00DA005A" w:rsidRDefault="00DA005A" w:rsidP="00DA005A">
            <w:pPr>
              <w:spacing w:line="240" w:lineRule="auto"/>
              <w:ind w:firstLine="0"/>
              <w:jc w:val="right"/>
              <w:rPr>
                <w:b/>
                <w:sz w:val="20"/>
                <w:szCs w:val="20"/>
              </w:rPr>
            </w:pPr>
            <w:r w:rsidRPr="00DA005A">
              <w:rPr>
                <w:b/>
                <w:sz w:val="20"/>
                <w:szCs w:val="20"/>
              </w:rPr>
              <w:t>14</w:t>
            </w:r>
          </w:p>
        </w:tc>
      </w:tr>
      <w:tr w:rsidR="00DA005A" w:rsidRPr="00DA005A" w14:paraId="4109CF4B"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5962C64" w14:textId="77777777" w:rsidR="00DA005A" w:rsidRPr="00DA005A" w:rsidRDefault="00DA005A" w:rsidP="00DA005A">
            <w:pPr>
              <w:spacing w:line="240" w:lineRule="auto"/>
              <w:ind w:firstLine="0"/>
              <w:jc w:val="right"/>
              <w:rPr>
                <w:bCs w:val="0"/>
                <w:sz w:val="20"/>
                <w:szCs w:val="20"/>
              </w:rPr>
            </w:pPr>
            <w:r w:rsidRPr="00DA005A">
              <w:rPr>
                <w:bCs w:val="0"/>
                <w:sz w:val="20"/>
                <w:szCs w:val="20"/>
              </w:rPr>
              <w:t>33</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31AE20"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5F1EB80"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Концентрация озелененных территорий ед./кв. км. </w:t>
            </w:r>
          </w:p>
        </w:tc>
        <w:tc>
          <w:tcPr>
            <w:tcW w:w="263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CE45A4D" w14:textId="77777777" w:rsidR="00DA005A" w:rsidRPr="00DA005A" w:rsidRDefault="00DA005A" w:rsidP="00DA005A">
            <w:pPr>
              <w:spacing w:line="240" w:lineRule="auto"/>
              <w:ind w:firstLine="0"/>
              <w:jc w:val="left"/>
              <w:rPr>
                <w:bCs w:val="0"/>
                <w:sz w:val="20"/>
                <w:szCs w:val="20"/>
              </w:rPr>
            </w:pPr>
            <w:proofErr w:type="gramStart"/>
            <w:r w:rsidRPr="00DA005A">
              <w:rPr>
                <w:bCs w:val="0"/>
                <w:sz w:val="20"/>
                <w:szCs w:val="20"/>
              </w:rPr>
              <w:t>&lt; 5</w:t>
            </w:r>
            <w:proofErr w:type="gramEnd"/>
            <w:r w:rsidRPr="00DA005A">
              <w:rPr>
                <w:bCs w:val="0"/>
                <w:sz w:val="20"/>
                <w:szCs w:val="20"/>
              </w:rPr>
              <w:t xml:space="preserve"> </w:t>
            </w:r>
            <w:proofErr w:type="spellStart"/>
            <w:r w:rsidRPr="00DA005A">
              <w:rPr>
                <w:bCs w:val="0"/>
                <w:sz w:val="20"/>
                <w:szCs w:val="20"/>
              </w:rPr>
              <w:t>ед</w:t>
            </w:r>
            <w:proofErr w:type="spellEnd"/>
            <w:r w:rsidRPr="00DA005A">
              <w:rPr>
                <w:bCs w:val="0"/>
                <w:sz w:val="20"/>
                <w:szCs w:val="20"/>
              </w:rPr>
              <w:t xml:space="preserve">/кв. км - 0; 5-10 </w:t>
            </w:r>
            <w:proofErr w:type="spellStart"/>
            <w:r w:rsidRPr="00DA005A">
              <w:rPr>
                <w:bCs w:val="0"/>
                <w:sz w:val="20"/>
                <w:szCs w:val="20"/>
              </w:rPr>
              <w:t>ед</w:t>
            </w:r>
            <w:proofErr w:type="spellEnd"/>
            <w:r w:rsidRPr="00DA005A">
              <w:rPr>
                <w:bCs w:val="0"/>
                <w:sz w:val="20"/>
                <w:szCs w:val="20"/>
              </w:rPr>
              <w:t xml:space="preserve">/кв. км - 1; 11-20 </w:t>
            </w:r>
            <w:proofErr w:type="spellStart"/>
            <w:r w:rsidRPr="00DA005A">
              <w:rPr>
                <w:bCs w:val="0"/>
                <w:sz w:val="20"/>
                <w:szCs w:val="20"/>
              </w:rPr>
              <w:t>ед</w:t>
            </w:r>
            <w:proofErr w:type="spellEnd"/>
            <w:r w:rsidRPr="00DA005A">
              <w:rPr>
                <w:bCs w:val="0"/>
                <w:sz w:val="20"/>
                <w:szCs w:val="20"/>
              </w:rPr>
              <w:t xml:space="preserve">/кв. км - 2; &gt; 20 </w:t>
            </w:r>
            <w:proofErr w:type="spellStart"/>
            <w:r w:rsidRPr="00DA005A">
              <w:rPr>
                <w:bCs w:val="0"/>
                <w:sz w:val="20"/>
                <w:szCs w:val="20"/>
              </w:rPr>
              <w:t>ед</w:t>
            </w:r>
            <w:proofErr w:type="spellEnd"/>
            <w:r w:rsidRPr="00DA005A">
              <w:rPr>
                <w:bCs w:val="0"/>
                <w:sz w:val="20"/>
                <w:szCs w:val="20"/>
              </w:rPr>
              <w:t>/кв. км - 3</w:t>
            </w:r>
          </w:p>
        </w:tc>
        <w:tc>
          <w:tcPr>
            <w:tcW w:w="56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F691CC7" w14:textId="77777777" w:rsidR="00DA005A" w:rsidRPr="00DA005A" w:rsidRDefault="00DA005A" w:rsidP="00DA005A">
            <w:pPr>
              <w:spacing w:line="240" w:lineRule="auto"/>
              <w:ind w:firstLine="0"/>
              <w:jc w:val="right"/>
              <w:rPr>
                <w:bCs w:val="0"/>
                <w:sz w:val="20"/>
                <w:szCs w:val="20"/>
              </w:rPr>
            </w:pPr>
            <w:r w:rsidRPr="00DA005A">
              <w:rPr>
                <w:bCs w:val="0"/>
                <w:sz w:val="20"/>
                <w:szCs w:val="20"/>
              </w:rPr>
              <w:t>17</w:t>
            </w:r>
          </w:p>
        </w:tc>
        <w:tc>
          <w:tcPr>
            <w:tcW w:w="28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E81F23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35B518" w14:textId="77777777" w:rsidR="00DA005A" w:rsidRPr="00DA005A" w:rsidRDefault="00DA005A" w:rsidP="00DA005A">
            <w:pPr>
              <w:spacing w:line="240" w:lineRule="auto"/>
              <w:ind w:firstLine="0"/>
              <w:jc w:val="right"/>
              <w:rPr>
                <w:bCs w:val="0"/>
                <w:sz w:val="20"/>
                <w:szCs w:val="20"/>
              </w:rPr>
            </w:pPr>
            <w:r w:rsidRPr="00DA005A">
              <w:rPr>
                <w:bCs w:val="0"/>
                <w:sz w:val="20"/>
                <w:szCs w:val="20"/>
              </w:rPr>
              <w:t>22,8</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712B65"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9A74B7"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7C8512" w14:textId="77777777" w:rsidR="00DA005A" w:rsidRPr="00DA005A" w:rsidRDefault="00DA005A" w:rsidP="00DA005A">
            <w:pPr>
              <w:spacing w:line="240" w:lineRule="auto"/>
              <w:ind w:firstLine="0"/>
              <w:jc w:val="right"/>
              <w:rPr>
                <w:bCs w:val="0"/>
                <w:sz w:val="20"/>
                <w:szCs w:val="20"/>
              </w:rPr>
            </w:pPr>
          </w:p>
        </w:tc>
      </w:tr>
      <w:tr w:rsidR="00DA005A" w:rsidRPr="00DA005A" w14:paraId="6440FD77"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0623C3A" w14:textId="77777777" w:rsidR="00DA005A" w:rsidRPr="00DA005A" w:rsidRDefault="00DA005A" w:rsidP="00DA005A">
            <w:pPr>
              <w:spacing w:line="240" w:lineRule="auto"/>
              <w:ind w:firstLine="0"/>
              <w:jc w:val="right"/>
              <w:rPr>
                <w:bCs w:val="0"/>
                <w:sz w:val="20"/>
                <w:szCs w:val="20"/>
              </w:rPr>
            </w:pPr>
            <w:r w:rsidRPr="00DA005A">
              <w:rPr>
                <w:bCs w:val="0"/>
                <w:sz w:val="20"/>
                <w:szCs w:val="20"/>
              </w:rPr>
              <w:t>34</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AD3797"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73A705F"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Индекс комфортной городской среды (в баллах) </w:t>
            </w:r>
          </w:p>
        </w:tc>
        <w:tc>
          <w:tcPr>
            <w:tcW w:w="263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7F5E885" w14:textId="77777777" w:rsidR="00DA005A" w:rsidRPr="00DA005A" w:rsidRDefault="00DA005A" w:rsidP="00DA005A">
            <w:pPr>
              <w:spacing w:line="240" w:lineRule="auto"/>
              <w:ind w:firstLine="0"/>
              <w:jc w:val="left"/>
              <w:rPr>
                <w:bCs w:val="0"/>
                <w:sz w:val="20"/>
                <w:szCs w:val="20"/>
              </w:rPr>
            </w:pPr>
            <w:r w:rsidRPr="00DA005A">
              <w:rPr>
                <w:bCs w:val="0"/>
                <w:sz w:val="20"/>
                <w:szCs w:val="20"/>
              </w:rPr>
              <w:t>0-180 - 0; 181-240 - 1; 241-300 - 2; 301-330 - 3; 331-350 - 4</w:t>
            </w:r>
            <w:proofErr w:type="gramStart"/>
            <w:r w:rsidRPr="00DA005A">
              <w:rPr>
                <w:bCs w:val="0"/>
                <w:sz w:val="20"/>
                <w:szCs w:val="20"/>
              </w:rPr>
              <w:t>; &gt;</w:t>
            </w:r>
            <w:proofErr w:type="gramEnd"/>
            <w:r w:rsidRPr="00DA005A">
              <w:rPr>
                <w:bCs w:val="0"/>
                <w:sz w:val="20"/>
                <w:szCs w:val="20"/>
              </w:rPr>
              <w:t xml:space="preserve"> 351 - 5</w:t>
            </w:r>
          </w:p>
        </w:tc>
        <w:tc>
          <w:tcPr>
            <w:tcW w:w="56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FE60165" w14:textId="77777777" w:rsidR="00DA005A" w:rsidRPr="00DA005A" w:rsidRDefault="00DA005A" w:rsidP="00DA005A">
            <w:pPr>
              <w:spacing w:line="240" w:lineRule="auto"/>
              <w:ind w:firstLine="0"/>
              <w:jc w:val="right"/>
              <w:rPr>
                <w:bCs w:val="0"/>
                <w:sz w:val="20"/>
                <w:szCs w:val="20"/>
              </w:rPr>
            </w:pPr>
            <w:r w:rsidRPr="00DA005A">
              <w:rPr>
                <w:bCs w:val="0"/>
                <w:sz w:val="20"/>
                <w:szCs w:val="20"/>
              </w:rPr>
              <w:t>270</w:t>
            </w:r>
          </w:p>
        </w:tc>
        <w:tc>
          <w:tcPr>
            <w:tcW w:w="28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5D059AD"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806"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50D47D2" w14:textId="77777777" w:rsidR="00DA005A" w:rsidRPr="00DA005A" w:rsidRDefault="00DA005A" w:rsidP="00DA005A">
            <w:pPr>
              <w:spacing w:line="240" w:lineRule="auto"/>
              <w:ind w:firstLine="0"/>
              <w:jc w:val="right"/>
              <w:rPr>
                <w:bCs w:val="0"/>
                <w:sz w:val="20"/>
                <w:szCs w:val="20"/>
              </w:rPr>
            </w:pPr>
            <w:r w:rsidRPr="00DA005A">
              <w:rPr>
                <w:bCs w:val="0"/>
                <w:sz w:val="20"/>
                <w:szCs w:val="20"/>
              </w:rPr>
              <w:t>245</w:t>
            </w:r>
          </w:p>
        </w:tc>
        <w:tc>
          <w:tcPr>
            <w:tcW w:w="286"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989146F"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E1DBAA" w14:textId="77777777" w:rsidR="00DA005A" w:rsidRPr="00DA005A" w:rsidRDefault="00DA005A" w:rsidP="00DA005A">
            <w:pPr>
              <w:spacing w:line="240" w:lineRule="auto"/>
              <w:ind w:firstLine="0"/>
              <w:jc w:val="right"/>
              <w:rPr>
                <w:bCs w:val="0"/>
                <w:sz w:val="20"/>
                <w:szCs w:val="20"/>
              </w:rPr>
            </w:pPr>
            <w:r w:rsidRPr="00DA005A">
              <w:rPr>
                <w:bCs w:val="0"/>
                <w:sz w:val="20"/>
                <w:szCs w:val="20"/>
              </w:rPr>
              <w:t>5</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B4CD9D" w14:textId="77777777" w:rsidR="00DA005A" w:rsidRPr="00DA005A" w:rsidRDefault="00DA005A" w:rsidP="00DA005A">
            <w:pPr>
              <w:spacing w:line="240" w:lineRule="auto"/>
              <w:ind w:firstLine="0"/>
              <w:jc w:val="right"/>
              <w:rPr>
                <w:bCs w:val="0"/>
                <w:sz w:val="20"/>
                <w:szCs w:val="20"/>
              </w:rPr>
            </w:pPr>
          </w:p>
        </w:tc>
      </w:tr>
      <w:tr w:rsidR="00DA005A" w:rsidRPr="00DA005A" w14:paraId="17543F5B"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C489A9E" w14:textId="77777777" w:rsidR="00DA005A" w:rsidRPr="00DA005A" w:rsidRDefault="00DA005A" w:rsidP="00DA005A">
            <w:pPr>
              <w:spacing w:line="240" w:lineRule="auto"/>
              <w:ind w:firstLine="0"/>
              <w:jc w:val="left"/>
              <w:rPr>
                <w:bCs w:val="0"/>
                <w:sz w:val="20"/>
                <w:szCs w:val="20"/>
              </w:rPr>
            </w:pP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6077D0" w14:textId="77777777" w:rsidR="00DA005A" w:rsidRPr="00DA005A" w:rsidRDefault="00DA005A" w:rsidP="00DA005A">
            <w:pPr>
              <w:spacing w:line="240" w:lineRule="auto"/>
              <w:ind w:firstLine="0"/>
              <w:jc w:val="lef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E14D4A" w14:textId="77777777" w:rsidR="00DA005A" w:rsidRPr="00DA005A" w:rsidRDefault="00DA005A" w:rsidP="00DA005A">
            <w:pPr>
              <w:spacing w:line="240" w:lineRule="auto"/>
              <w:ind w:firstLine="0"/>
              <w:jc w:val="left"/>
              <w:rPr>
                <w:bCs w:val="0"/>
                <w:sz w:val="20"/>
                <w:szCs w:val="20"/>
              </w:rPr>
            </w:pPr>
            <w:r w:rsidRPr="00DA005A">
              <w:rPr>
                <w:bCs w:val="0"/>
                <w:sz w:val="20"/>
                <w:szCs w:val="20"/>
              </w:rPr>
              <w:t>Наличие утвержденного правового акта, регламентирующего размещение вывесок, НТО и летних кафе</w:t>
            </w:r>
          </w:p>
        </w:tc>
        <w:tc>
          <w:tcPr>
            <w:tcW w:w="263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5EEAED"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w:t>
            </w:r>
            <w:proofErr w:type="gramStart"/>
            <w:r w:rsidRPr="00DA005A">
              <w:rPr>
                <w:bCs w:val="0"/>
                <w:sz w:val="20"/>
                <w:szCs w:val="20"/>
              </w:rPr>
              <w:t>; Есть</w:t>
            </w:r>
            <w:proofErr w:type="gramEnd"/>
            <w:r w:rsidRPr="00DA005A">
              <w:rPr>
                <w:bCs w:val="0"/>
                <w:sz w:val="20"/>
                <w:szCs w:val="20"/>
              </w:rPr>
              <w:t xml:space="preserve"> - 1</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672DD0"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554261"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80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E05776"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w:t>
            </w:r>
          </w:p>
        </w:tc>
        <w:tc>
          <w:tcPr>
            <w:tcW w:w="28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8803A3"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185"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005FC8"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672DC9" w14:textId="77777777" w:rsidR="00DA005A" w:rsidRPr="00DA005A" w:rsidRDefault="00DA005A" w:rsidP="00DA005A">
            <w:pPr>
              <w:spacing w:line="240" w:lineRule="auto"/>
              <w:ind w:firstLine="0"/>
              <w:jc w:val="right"/>
              <w:rPr>
                <w:bCs w:val="0"/>
                <w:sz w:val="20"/>
                <w:szCs w:val="20"/>
              </w:rPr>
            </w:pPr>
          </w:p>
        </w:tc>
      </w:tr>
      <w:tr w:rsidR="00DA005A" w:rsidRPr="00DA005A" w14:paraId="1D3749C4"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60F368A" w14:textId="77777777" w:rsidR="00DA005A" w:rsidRPr="00DA005A" w:rsidRDefault="00DA005A" w:rsidP="00DA005A">
            <w:pPr>
              <w:spacing w:line="240" w:lineRule="auto"/>
              <w:ind w:firstLine="0"/>
              <w:jc w:val="right"/>
              <w:rPr>
                <w:bCs w:val="0"/>
                <w:sz w:val="20"/>
                <w:szCs w:val="20"/>
              </w:rPr>
            </w:pPr>
            <w:r w:rsidRPr="00DA005A">
              <w:rPr>
                <w:bCs w:val="0"/>
                <w:sz w:val="20"/>
                <w:szCs w:val="20"/>
              </w:rPr>
              <w:t>35</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AC139D"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7952D0" w14:textId="77777777" w:rsidR="00DA005A" w:rsidRPr="00DA005A" w:rsidRDefault="00DA005A" w:rsidP="00DA005A">
            <w:pPr>
              <w:spacing w:line="240" w:lineRule="auto"/>
              <w:ind w:firstLine="0"/>
              <w:jc w:val="left"/>
              <w:rPr>
                <w:bCs w:val="0"/>
                <w:sz w:val="20"/>
                <w:szCs w:val="20"/>
              </w:rPr>
            </w:pPr>
            <w:r w:rsidRPr="00DA005A">
              <w:rPr>
                <w:bCs w:val="0"/>
                <w:sz w:val="20"/>
                <w:szCs w:val="20"/>
              </w:rPr>
              <w:t>Наличие полицейских участков, медицинских учреждений</w:t>
            </w:r>
          </w:p>
        </w:tc>
        <w:tc>
          <w:tcPr>
            <w:tcW w:w="175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6ADB29"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w:t>
            </w:r>
            <w:proofErr w:type="gramStart"/>
            <w:r w:rsidRPr="00DA005A">
              <w:rPr>
                <w:bCs w:val="0"/>
                <w:sz w:val="20"/>
                <w:szCs w:val="20"/>
              </w:rPr>
              <w:t>; Есть</w:t>
            </w:r>
            <w:proofErr w:type="gramEnd"/>
            <w:r w:rsidRPr="00DA005A">
              <w:rPr>
                <w:bCs w:val="0"/>
                <w:sz w:val="20"/>
                <w:szCs w:val="20"/>
              </w:rPr>
              <w:t xml:space="preserve"> полицейские участки - 1; Есть медицинские учреждения - 2; Есть и то, и другое - 3.</w:t>
            </w:r>
          </w:p>
        </w:tc>
        <w:tc>
          <w:tcPr>
            <w:tcW w:w="87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66BFCA"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 и то, и другое</w:t>
            </w:r>
          </w:p>
        </w:tc>
        <w:tc>
          <w:tcPr>
            <w:tcW w:w="5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D860A8"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68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00D052"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 и то, и другое</w:t>
            </w:r>
          </w:p>
        </w:tc>
        <w:tc>
          <w:tcPr>
            <w:tcW w:w="54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44919C"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328"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92F3DF"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A2A8ED" w14:textId="77777777" w:rsidR="00DA005A" w:rsidRPr="00DA005A" w:rsidRDefault="00DA005A" w:rsidP="00DA005A">
            <w:pPr>
              <w:spacing w:line="240" w:lineRule="auto"/>
              <w:ind w:firstLine="0"/>
              <w:jc w:val="right"/>
              <w:rPr>
                <w:bCs w:val="0"/>
                <w:sz w:val="20"/>
                <w:szCs w:val="20"/>
              </w:rPr>
            </w:pPr>
          </w:p>
        </w:tc>
      </w:tr>
      <w:tr w:rsidR="00DA005A" w:rsidRPr="00DA005A" w14:paraId="5D8D8277" w14:textId="77777777" w:rsidTr="00BD2C9B">
        <w:trPr>
          <w:trHeight w:val="315"/>
        </w:trPr>
        <w:tc>
          <w:tcPr>
            <w:tcW w:w="418"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D15AA7C" w14:textId="77777777" w:rsidR="00DA005A" w:rsidRPr="00DA005A" w:rsidRDefault="00DA005A" w:rsidP="00DA005A">
            <w:pPr>
              <w:spacing w:line="240" w:lineRule="auto"/>
              <w:ind w:firstLine="0"/>
              <w:jc w:val="right"/>
              <w:rPr>
                <w:bCs w:val="0"/>
                <w:sz w:val="20"/>
                <w:szCs w:val="20"/>
              </w:rPr>
            </w:pPr>
            <w:r w:rsidRPr="00DA005A">
              <w:rPr>
                <w:bCs w:val="0"/>
                <w:sz w:val="20"/>
                <w:szCs w:val="20"/>
              </w:rPr>
              <w:t>36</w:t>
            </w:r>
          </w:p>
        </w:tc>
        <w:tc>
          <w:tcPr>
            <w:tcW w:w="170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3A3F6B" w14:textId="77777777" w:rsidR="00DA005A" w:rsidRPr="00DA005A" w:rsidRDefault="00DA005A" w:rsidP="00DA005A">
            <w:pPr>
              <w:spacing w:line="240" w:lineRule="auto"/>
              <w:ind w:firstLine="0"/>
              <w:jc w:val="right"/>
              <w:rPr>
                <w:bCs w:val="0"/>
                <w:sz w:val="20"/>
                <w:szCs w:val="20"/>
              </w:rPr>
            </w:pPr>
          </w:p>
        </w:tc>
        <w:tc>
          <w:tcPr>
            <w:tcW w:w="218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C9FED20" w14:textId="4FD71344" w:rsidR="00DA005A" w:rsidRPr="00DA005A" w:rsidRDefault="00DA005A" w:rsidP="00DA005A">
            <w:pPr>
              <w:spacing w:line="240" w:lineRule="auto"/>
              <w:ind w:firstLine="0"/>
              <w:jc w:val="left"/>
              <w:rPr>
                <w:bCs w:val="0"/>
                <w:sz w:val="20"/>
                <w:szCs w:val="20"/>
              </w:rPr>
            </w:pPr>
            <w:r w:rsidRPr="00DA005A">
              <w:rPr>
                <w:bCs w:val="0"/>
                <w:sz w:val="20"/>
                <w:szCs w:val="20"/>
              </w:rPr>
              <w:t xml:space="preserve">Уровень преступности </w:t>
            </w:r>
          </w:p>
        </w:tc>
        <w:tc>
          <w:tcPr>
            <w:tcW w:w="175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E58A4D7"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&gt; 100 преступлений/10000 - 0; 60-100 преступлений/10000 - 1; </w:t>
            </w:r>
            <w:proofErr w:type="gramStart"/>
            <w:r w:rsidRPr="00DA005A">
              <w:rPr>
                <w:bCs w:val="0"/>
                <w:sz w:val="20"/>
                <w:szCs w:val="20"/>
              </w:rPr>
              <w:t>&lt; 60</w:t>
            </w:r>
            <w:proofErr w:type="gramEnd"/>
            <w:r w:rsidRPr="00DA005A">
              <w:rPr>
                <w:bCs w:val="0"/>
                <w:sz w:val="20"/>
                <w:szCs w:val="20"/>
              </w:rPr>
              <w:t xml:space="preserve"> преступлений/10000 - 2</w:t>
            </w:r>
          </w:p>
        </w:tc>
        <w:tc>
          <w:tcPr>
            <w:tcW w:w="87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9B89921" w14:textId="77777777" w:rsidR="00DA005A" w:rsidRPr="00DA005A" w:rsidRDefault="00DA005A" w:rsidP="00DA005A">
            <w:pPr>
              <w:spacing w:line="240" w:lineRule="auto"/>
              <w:ind w:firstLine="0"/>
              <w:jc w:val="right"/>
              <w:rPr>
                <w:bCs w:val="0"/>
                <w:sz w:val="20"/>
                <w:szCs w:val="20"/>
              </w:rPr>
            </w:pPr>
            <w:r w:rsidRPr="00DA005A">
              <w:rPr>
                <w:bCs w:val="0"/>
                <w:sz w:val="20"/>
                <w:szCs w:val="20"/>
              </w:rPr>
              <w:t>72</w:t>
            </w:r>
          </w:p>
        </w:tc>
        <w:tc>
          <w:tcPr>
            <w:tcW w:w="56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9D77CB3"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68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D7C695" w14:textId="77777777" w:rsidR="00DA005A" w:rsidRPr="00DA005A" w:rsidRDefault="00DA005A" w:rsidP="00DA005A">
            <w:pPr>
              <w:spacing w:line="240" w:lineRule="auto"/>
              <w:ind w:firstLine="0"/>
              <w:jc w:val="right"/>
              <w:rPr>
                <w:bCs w:val="0"/>
                <w:sz w:val="20"/>
                <w:szCs w:val="20"/>
              </w:rPr>
            </w:pPr>
            <w:r w:rsidRPr="00DA005A">
              <w:rPr>
                <w:bCs w:val="0"/>
                <w:sz w:val="20"/>
                <w:szCs w:val="20"/>
              </w:rPr>
              <w:t>95,9</w:t>
            </w:r>
          </w:p>
        </w:tc>
        <w:tc>
          <w:tcPr>
            <w:tcW w:w="546"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E9F6A8"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328"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A84B2C"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28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7589D0B" w14:textId="77777777" w:rsidR="00DA005A" w:rsidRPr="00DA005A" w:rsidRDefault="00DA005A" w:rsidP="00DA005A">
            <w:pPr>
              <w:spacing w:line="240" w:lineRule="auto"/>
              <w:ind w:firstLine="0"/>
              <w:jc w:val="right"/>
              <w:rPr>
                <w:bCs w:val="0"/>
                <w:sz w:val="20"/>
                <w:szCs w:val="20"/>
              </w:rPr>
            </w:pPr>
          </w:p>
        </w:tc>
      </w:tr>
    </w:tbl>
    <w:p w14:paraId="59455479" w14:textId="56DB2864" w:rsidR="00DA005A" w:rsidRDefault="00DA005A" w:rsidP="00DA005A">
      <w:pPr>
        <w:jc w:val="right"/>
      </w:pPr>
      <w:r>
        <w:lastRenderedPageBreak/>
        <w:t>Продолжение т</w:t>
      </w:r>
      <w:r w:rsidRPr="000F12CF">
        <w:t>аблиц</w:t>
      </w:r>
      <w:r>
        <w:t>ы 3</w:t>
      </w:r>
    </w:p>
    <w:tbl>
      <w:tblPr>
        <w:tblW w:w="9356" w:type="dxa"/>
        <w:tblCellMar>
          <w:left w:w="0" w:type="dxa"/>
          <w:right w:w="0" w:type="dxa"/>
        </w:tblCellMar>
        <w:tblLook w:val="04A0" w:firstRow="1" w:lastRow="0" w:firstColumn="1" w:lastColumn="0" w:noHBand="0" w:noVBand="1"/>
      </w:tblPr>
      <w:tblGrid>
        <w:gridCol w:w="290"/>
        <w:gridCol w:w="1594"/>
        <w:gridCol w:w="1641"/>
        <w:gridCol w:w="1397"/>
        <w:gridCol w:w="1397"/>
        <w:gridCol w:w="290"/>
        <w:gridCol w:w="1877"/>
        <w:gridCol w:w="290"/>
        <w:gridCol w:w="290"/>
        <w:gridCol w:w="290"/>
      </w:tblGrid>
      <w:tr w:rsidR="00BD2C9B" w:rsidRPr="00DA005A" w14:paraId="0A3599AC"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18D2F669" w14:textId="142F2161" w:rsidR="00DA005A" w:rsidRPr="00DA005A" w:rsidRDefault="00DA005A" w:rsidP="00DA005A">
            <w:pPr>
              <w:spacing w:line="240" w:lineRule="auto"/>
              <w:ind w:firstLine="0"/>
              <w:jc w:val="right"/>
              <w:rPr>
                <w:bCs w:val="0"/>
                <w:sz w:val="20"/>
                <w:szCs w:val="20"/>
              </w:rPr>
            </w:pPr>
            <w:r w:rsidRPr="00DA005A">
              <w:rPr>
                <w:bCs w:val="0"/>
                <w:sz w:val="20"/>
                <w:szCs w:val="20"/>
              </w:rPr>
              <w:t>37</w:t>
            </w:r>
          </w:p>
        </w:tc>
        <w:tc>
          <w:tcPr>
            <w:tcW w:w="159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043D230" w14:textId="77777777" w:rsidR="00DA005A" w:rsidRPr="00DA005A" w:rsidRDefault="00DA005A" w:rsidP="00DA005A">
            <w:pPr>
              <w:spacing w:line="240" w:lineRule="auto"/>
              <w:ind w:firstLine="0"/>
              <w:jc w:val="left"/>
              <w:rPr>
                <w:b/>
                <w:sz w:val="20"/>
                <w:szCs w:val="20"/>
              </w:rPr>
            </w:pPr>
            <w:r w:rsidRPr="00DA005A">
              <w:rPr>
                <w:b/>
                <w:sz w:val="20"/>
                <w:szCs w:val="20"/>
              </w:rPr>
              <w:t>ИТОГО по категории "Качество городской среды и безопасность"</w:t>
            </w:r>
          </w:p>
        </w:tc>
        <w:tc>
          <w:tcPr>
            <w:tcW w:w="164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4E3768B" w14:textId="77777777" w:rsidR="00DA005A" w:rsidRPr="00DA005A" w:rsidRDefault="00DA005A" w:rsidP="00DA005A">
            <w:pPr>
              <w:spacing w:line="240" w:lineRule="auto"/>
              <w:ind w:firstLine="0"/>
              <w:jc w:val="left"/>
              <w:rPr>
                <w:b/>
                <w:sz w:val="20"/>
                <w:szCs w:val="20"/>
              </w:rPr>
            </w:pPr>
          </w:p>
        </w:tc>
        <w:tc>
          <w:tcPr>
            <w:tcW w:w="139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5479D1E" w14:textId="77777777" w:rsidR="00DA005A" w:rsidRPr="00DA005A" w:rsidRDefault="00DA005A" w:rsidP="00DA005A">
            <w:pPr>
              <w:spacing w:line="240" w:lineRule="auto"/>
              <w:ind w:firstLine="0"/>
              <w:jc w:val="left"/>
              <w:rPr>
                <w:bCs w:val="0"/>
                <w:sz w:val="20"/>
                <w:szCs w:val="20"/>
              </w:rPr>
            </w:pPr>
          </w:p>
        </w:tc>
        <w:tc>
          <w:tcPr>
            <w:tcW w:w="139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7637405"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D66C1C6" w14:textId="77777777" w:rsidR="00DA005A" w:rsidRPr="00DA005A" w:rsidRDefault="00DA005A" w:rsidP="00DA005A">
            <w:pPr>
              <w:spacing w:line="240" w:lineRule="auto"/>
              <w:ind w:firstLine="0"/>
              <w:jc w:val="right"/>
              <w:rPr>
                <w:b/>
                <w:sz w:val="20"/>
                <w:szCs w:val="20"/>
              </w:rPr>
            </w:pPr>
            <w:r w:rsidRPr="00DA005A">
              <w:rPr>
                <w:b/>
                <w:sz w:val="20"/>
                <w:szCs w:val="20"/>
              </w:rPr>
              <w:t>9</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A24C097"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EFD3DD8" w14:textId="77777777" w:rsidR="00DA005A" w:rsidRPr="00DA005A" w:rsidRDefault="00DA005A" w:rsidP="00DA005A">
            <w:pPr>
              <w:spacing w:line="240" w:lineRule="auto"/>
              <w:ind w:firstLine="0"/>
              <w:jc w:val="right"/>
              <w:rPr>
                <w:b/>
                <w:sz w:val="20"/>
                <w:szCs w:val="20"/>
              </w:rPr>
            </w:pPr>
            <w:r w:rsidRPr="00DA005A">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43A4AE7"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B586C09" w14:textId="77777777" w:rsidR="00DA005A" w:rsidRPr="00DA005A" w:rsidRDefault="00DA005A" w:rsidP="00DA005A">
            <w:pPr>
              <w:spacing w:line="240" w:lineRule="auto"/>
              <w:ind w:firstLine="0"/>
              <w:jc w:val="left"/>
              <w:rPr>
                <w:bCs w:val="0"/>
                <w:sz w:val="20"/>
                <w:szCs w:val="20"/>
              </w:rPr>
            </w:pPr>
          </w:p>
        </w:tc>
      </w:tr>
      <w:tr w:rsidR="00DA005A" w:rsidRPr="00DA005A" w14:paraId="7F37B8E4"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5550D76" w14:textId="77777777" w:rsidR="00DA005A" w:rsidRPr="00DA005A" w:rsidRDefault="00DA005A" w:rsidP="00DA005A">
            <w:pPr>
              <w:spacing w:line="240" w:lineRule="auto"/>
              <w:ind w:firstLine="0"/>
              <w:jc w:val="right"/>
              <w:rPr>
                <w:bCs w:val="0"/>
                <w:sz w:val="20"/>
                <w:szCs w:val="20"/>
              </w:rPr>
            </w:pPr>
            <w:r w:rsidRPr="00DA005A">
              <w:rPr>
                <w:bCs w:val="0"/>
                <w:sz w:val="20"/>
                <w:szCs w:val="20"/>
              </w:rPr>
              <w:t>38</w:t>
            </w:r>
          </w:p>
        </w:tc>
        <w:tc>
          <w:tcPr>
            <w:tcW w:w="159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F247A0" w14:textId="77777777" w:rsidR="00DA005A" w:rsidRPr="00DA005A" w:rsidRDefault="00DA005A" w:rsidP="00DA005A">
            <w:pPr>
              <w:spacing w:line="240" w:lineRule="auto"/>
              <w:ind w:firstLine="0"/>
              <w:jc w:val="left"/>
              <w:rPr>
                <w:b/>
                <w:sz w:val="20"/>
                <w:szCs w:val="20"/>
              </w:rPr>
            </w:pPr>
            <w:r w:rsidRPr="00DA005A">
              <w:rPr>
                <w:b/>
                <w:sz w:val="20"/>
                <w:szCs w:val="20"/>
              </w:rPr>
              <w:t>5. Досуг и инфраструктура</w:t>
            </w:r>
          </w:p>
        </w:tc>
        <w:tc>
          <w:tcPr>
            <w:tcW w:w="1641" w:type="dxa"/>
            <w:tcBorders>
              <w:top w:val="single" w:sz="6" w:space="0" w:color="CCCCCC"/>
              <w:left w:val="single" w:sz="6" w:space="0" w:color="CCCCCC"/>
              <w:bottom w:val="single" w:sz="6" w:space="0" w:color="434343"/>
              <w:right w:val="single" w:sz="6" w:space="0" w:color="666666"/>
            </w:tcBorders>
            <w:tcMar>
              <w:top w:w="30" w:type="dxa"/>
              <w:left w:w="45" w:type="dxa"/>
              <w:bottom w:w="30" w:type="dxa"/>
              <w:right w:w="45" w:type="dxa"/>
            </w:tcMar>
            <w:vAlign w:val="bottom"/>
            <w:hideMark/>
          </w:tcPr>
          <w:p w14:paraId="6BB2A435" w14:textId="77777777" w:rsidR="00DA005A" w:rsidRPr="00DA005A" w:rsidRDefault="00DA005A" w:rsidP="00DA005A">
            <w:pPr>
              <w:spacing w:line="240" w:lineRule="auto"/>
              <w:ind w:firstLine="0"/>
              <w:jc w:val="left"/>
              <w:rPr>
                <w:b/>
                <w:sz w:val="20"/>
                <w:szCs w:val="20"/>
              </w:rPr>
            </w:pP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52726D" w14:textId="77777777" w:rsidR="00DA005A" w:rsidRPr="00DA005A" w:rsidRDefault="00DA005A" w:rsidP="00DA005A">
            <w:pPr>
              <w:spacing w:line="240" w:lineRule="auto"/>
              <w:ind w:firstLine="0"/>
              <w:jc w:val="left"/>
              <w:rPr>
                <w:bCs w:val="0"/>
                <w:sz w:val="20"/>
                <w:szCs w:val="20"/>
              </w:rPr>
            </w:pP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FC8C19"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978661"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0B1546"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3BF6C5"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76C353"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30263D" w14:textId="77777777" w:rsidR="00DA005A" w:rsidRPr="00DA005A" w:rsidRDefault="00DA005A" w:rsidP="00DA005A">
            <w:pPr>
              <w:spacing w:line="240" w:lineRule="auto"/>
              <w:ind w:firstLine="0"/>
              <w:jc w:val="right"/>
              <w:rPr>
                <w:b/>
                <w:sz w:val="20"/>
                <w:szCs w:val="20"/>
              </w:rPr>
            </w:pPr>
            <w:r w:rsidRPr="00DA005A">
              <w:rPr>
                <w:b/>
                <w:sz w:val="20"/>
                <w:szCs w:val="20"/>
              </w:rPr>
              <w:t>30</w:t>
            </w:r>
          </w:p>
        </w:tc>
      </w:tr>
      <w:tr w:rsidR="00DA005A" w:rsidRPr="00DA005A" w14:paraId="05175BED"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17BCEEA7" w14:textId="77777777" w:rsidR="00DA005A" w:rsidRPr="00DA005A" w:rsidRDefault="00DA005A" w:rsidP="00DA005A">
            <w:pPr>
              <w:spacing w:line="240" w:lineRule="auto"/>
              <w:ind w:firstLine="0"/>
              <w:jc w:val="right"/>
              <w:rPr>
                <w:bCs w:val="0"/>
                <w:sz w:val="20"/>
                <w:szCs w:val="20"/>
              </w:rPr>
            </w:pPr>
            <w:r w:rsidRPr="00DA005A">
              <w:rPr>
                <w:bCs w:val="0"/>
                <w:sz w:val="20"/>
                <w:szCs w:val="20"/>
              </w:rPr>
              <w:t>39</w:t>
            </w:r>
          </w:p>
        </w:tc>
        <w:tc>
          <w:tcPr>
            <w:tcW w:w="1594"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61C3ED4" w14:textId="77777777" w:rsidR="00DA005A" w:rsidRPr="00DA005A" w:rsidRDefault="00DA005A" w:rsidP="00DA005A">
            <w:pPr>
              <w:spacing w:line="240" w:lineRule="auto"/>
              <w:ind w:firstLine="0"/>
              <w:jc w:val="right"/>
              <w:rPr>
                <w:bCs w:val="0"/>
                <w:sz w:val="20"/>
                <w:szCs w:val="20"/>
              </w:rPr>
            </w:pPr>
          </w:p>
        </w:tc>
        <w:tc>
          <w:tcPr>
            <w:tcW w:w="1641"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44A333C4" w14:textId="77777777" w:rsidR="00DA005A" w:rsidRPr="00DA005A" w:rsidRDefault="00DA005A" w:rsidP="00DA005A">
            <w:pPr>
              <w:spacing w:line="240" w:lineRule="auto"/>
              <w:ind w:firstLine="0"/>
              <w:jc w:val="left"/>
              <w:rPr>
                <w:bCs w:val="0"/>
                <w:sz w:val="20"/>
                <w:szCs w:val="20"/>
              </w:rPr>
            </w:pPr>
            <w:r w:rsidRPr="00DA005A">
              <w:rPr>
                <w:bCs w:val="0"/>
                <w:sz w:val="20"/>
                <w:szCs w:val="20"/>
              </w:rPr>
              <w:t>Разнообразие культурно-досуговой и спортивной инфраструктуры:</w:t>
            </w:r>
            <w:r w:rsidRPr="00DA005A">
              <w:rPr>
                <w:bCs w:val="0"/>
                <w:sz w:val="20"/>
                <w:szCs w:val="20"/>
              </w:rPr>
              <w:br/>
              <w:t>музеи</w:t>
            </w:r>
            <w:r w:rsidRPr="00DA005A">
              <w:rPr>
                <w:bCs w:val="0"/>
                <w:sz w:val="20"/>
                <w:szCs w:val="20"/>
              </w:rPr>
              <w:br/>
              <w:t>театры</w:t>
            </w:r>
            <w:r w:rsidRPr="00DA005A">
              <w:rPr>
                <w:bCs w:val="0"/>
                <w:sz w:val="20"/>
                <w:szCs w:val="20"/>
              </w:rPr>
              <w:br/>
              <w:t>кинотеатры</w:t>
            </w:r>
            <w:r w:rsidRPr="00DA005A">
              <w:rPr>
                <w:bCs w:val="0"/>
                <w:sz w:val="20"/>
                <w:szCs w:val="20"/>
              </w:rPr>
              <w:br/>
              <w:t>концертные залы</w:t>
            </w:r>
            <w:r w:rsidRPr="00DA005A">
              <w:rPr>
                <w:bCs w:val="0"/>
                <w:sz w:val="20"/>
                <w:szCs w:val="20"/>
              </w:rPr>
              <w:br/>
              <w:t>спортивные объекты</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05BD7F" w14:textId="77777777" w:rsidR="00DA005A" w:rsidRPr="00DA005A" w:rsidRDefault="00DA005A" w:rsidP="00DA005A">
            <w:pPr>
              <w:spacing w:line="240" w:lineRule="auto"/>
              <w:ind w:firstLine="0"/>
              <w:jc w:val="left"/>
              <w:rPr>
                <w:bCs w:val="0"/>
                <w:sz w:val="20"/>
                <w:szCs w:val="20"/>
              </w:rPr>
            </w:pPr>
            <w:r w:rsidRPr="00DA005A">
              <w:rPr>
                <w:bCs w:val="0"/>
                <w:sz w:val="20"/>
                <w:szCs w:val="20"/>
              </w:rPr>
              <w:t>Низкое - 0; Среднее - 5; Высокое - 10</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437C11" w14:textId="77777777" w:rsidR="00DA005A" w:rsidRPr="00DA005A" w:rsidRDefault="00DA005A" w:rsidP="00DA005A">
            <w:pPr>
              <w:spacing w:line="240" w:lineRule="auto"/>
              <w:ind w:firstLine="0"/>
              <w:jc w:val="left"/>
              <w:rPr>
                <w:bCs w:val="0"/>
                <w:sz w:val="20"/>
                <w:szCs w:val="20"/>
              </w:rPr>
            </w:pPr>
            <w:r w:rsidRPr="00DA005A">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FB643A" w14:textId="77777777" w:rsidR="00DA005A" w:rsidRPr="00DA005A" w:rsidRDefault="00DA005A" w:rsidP="00DA005A">
            <w:pPr>
              <w:spacing w:line="240" w:lineRule="auto"/>
              <w:ind w:firstLine="0"/>
              <w:jc w:val="right"/>
              <w:rPr>
                <w:bCs w:val="0"/>
                <w:sz w:val="20"/>
                <w:szCs w:val="20"/>
              </w:rPr>
            </w:pPr>
            <w:r w:rsidRPr="00DA005A">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540ECED" w14:textId="77777777" w:rsidR="00DA005A" w:rsidRPr="00DA005A" w:rsidRDefault="00DA005A" w:rsidP="00DA005A">
            <w:pPr>
              <w:spacing w:line="240" w:lineRule="auto"/>
              <w:ind w:firstLine="0"/>
              <w:jc w:val="left"/>
              <w:rPr>
                <w:bCs w:val="0"/>
                <w:sz w:val="20"/>
                <w:szCs w:val="20"/>
              </w:rPr>
            </w:pPr>
            <w:r w:rsidRPr="00DA005A">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6CDEA22" w14:textId="77777777" w:rsidR="00DA005A" w:rsidRPr="00DA005A" w:rsidRDefault="00DA005A" w:rsidP="00DA005A">
            <w:pPr>
              <w:spacing w:line="240" w:lineRule="auto"/>
              <w:ind w:firstLine="0"/>
              <w:jc w:val="right"/>
              <w:rPr>
                <w:bCs w:val="0"/>
                <w:sz w:val="20"/>
                <w:szCs w:val="20"/>
              </w:rPr>
            </w:pPr>
            <w:r w:rsidRPr="00DA005A">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9BF05F" w14:textId="77777777" w:rsidR="00DA005A" w:rsidRPr="00DA005A" w:rsidRDefault="00DA005A" w:rsidP="00DA005A">
            <w:pPr>
              <w:spacing w:line="240" w:lineRule="auto"/>
              <w:ind w:firstLine="0"/>
              <w:jc w:val="right"/>
              <w:rPr>
                <w:bCs w:val="0"/>
                <w:sz w:val="20"/>
                <w:szCs w:val="20"/>
              </w:rPr>
            </w:pPr>
            <w:r w:rsidRPr="00DA005A">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613412" w14:textId="77777777" w:rsidR="00DA005A" w:rsidRPr="00DA005A" w:rsidRDefault="00DA005A" w:rsidP="00DA005A">
            <w:pPr>
              <w:spacing w:line="240" w:lineRule="auto"/>
              <w:ind w:firstLine="0"/>
              <w:jc w:val="right"/>
              <w:rPr>
                <w:bCs w:val="0"/>
                <w:sz w:val="20"/>
                <w:szCs w:val="20"/>
              </w:rPr>
            </w:pPr>
          </w:p>
        </w:tc>
      </w:tr>
      <w:tr w:rsidR="00DA005A" w:rsidRPr="00DA005A" w14:paraId="0BBF7FAA"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C2E4E37" w14:textId="77777777" w:rsidR="00DA005A" w:rsidRPr="00DA005A" w:rsidRDefault="00DA005A" w:rsidP="00DA005A">
            <w:pPr>
              <w:spacing w:line="240" w:lineRule="auto"/>
              <w:ind w:firstLine="0"/>
              <w:jc w:val="right"/>
              <w:rPr>
                <w:bCs w:val="0"/>
                <w:sz w:val="20"/>
                <w:szCs w:val="20"/>
              </w:rPr>
            </w:pPr>
            <w:r w:rsidRPr="00DA005A">
              <w:rPr>
                <w:bCs w:val="0"/>
                <w:sz w:val="20"/>
                <w:szCs w:val="20"/>
              </w:rPr>
              <w:t>40</w:t>
            </w:r>
          </w:p>
        </w:tc>
        <w:tc>
          <w:tcPr>
            <w:tcW w:w="1594"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77B79E2" w14:textId="77777777" w:rsidR="00DA005A" w:rsidRPr="00DA005A" w:rsidRDefault="00DA005A" w:rsidP="00DA005A">
            <w:pPr>
              <w:spacing w:line="240" w:lineRule="auto"/>
              <w:ind w:firstLine="0"/>
              <w:jc w:val="right"/>
              <w:rPr>
                <w:bCs w:val="0"/>
                <w:sz w:val="20"/>
                <w:szCs w:val="20"/>
              </w:rPr>
            </w:pPr>
          </w:p>
        </w:tc>
        <w:tc>
          <w:tcPr>
            <w:tcW w:w="1641"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66FFAE23"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объектов размещения: </w:t>
            </w:r>
            <w:r w:rsidRPr="00DA005A">
              <w:rPr>
                <w:bCs w:val="0"/>
                <w:sz w:val="20"/>
                <w:szCs w:val="20"/>
              </w:rPr>
              <w:br/>
              <w:t>отели</w:t>
            </w:r>
            <w:r w:rsidRPr="00DA005A">
              <w:rPr>
                <w:bCs w:val="0"/>
                <w:sz w:val="20"/>
                <w:szCs w:val="20"/>
              </w:rPr>
              <w:br/>
              <w:t>гостиницы</w:t>
            </w:r>
            <w:r w:rsidRPr="00DA005A">
              <w:rPr>
                <w:bCs w:val="0"/>
                <w:sz w:val="20"/>
                <w:szCs w:val="20"/>
              </w:rPr>
              <w:br/>
              <w:t>гостевые дома</w:t>
            </w:r>
            <w:r w:rsidRPr="00DA005A">
              <w:rPr>
                <w:bCs w:val="0"/>
                <w:sz w:val="20"/>
                <w:szCs w:val="20"/>
              </w:rPr>
              <w:br/>
              <w:t>апартаменты</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C86926" w14:textId="77777777" w:rsidR="00DA005A" w:rsidRPr="00DA005A" w:rsidRDefault="00DA005A" w:rsidP="00DA005A">
            <w:pPr>
              <w:spacing w:line="240" w:lineRule="auto"/>
              <w:ind w:firstLine="0"/>
              <w:jc w:val="left"/>
              <w:rPr>
                <w:bCs w:val="0"/>
                <w:sz w:val="20"/>
                <w:szCs w:val="20"/>
              </w:rPr>
            </w:pPr>
            <w:r w:rsidRPr="00DA005A">
              <w:rPr>
                <w:bCs w:val="0"/>
                <w:sz w:val="20"/>
                <w:szCs w:val="20"/>
              </w:rPr>
              <w:t>Низкое - 0; Среднее - 4; Высокое - 8</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76E15A" w14:textId="77777777" w:rsidR="00DA005A" w:rsidRPr="00DA005A" w:rsidRDefault="00DA005A" w:rsidP="00DA005A">
            <w:pPr>
              <w:spacing w:line="240" w:lineRule="auto"/>
              <w:ind w:firstLine="0"/>
              <w:jc w:val="left"/>
              <w:rPr>
                <w:bCs w:val="0"/>
                <w:sz w:val="20"/>
                <w:szCs w:val="20"/>
              </w:rPr>
            </w:pPr>
            <w:r w:rsidRPr="00DA005A">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AFE7A1" w14:textId="77777777" w:rsidR="00DA005A" w:rsidRPr="00DA005A" w:rsidRDefault="00DA005A" w:rsidP="00DA005A">
            <w:pPr>
              <w:spacing w:line="240" w:lineRule="auto"/>
              <w:ind w:firstLine="0"/>
              <w:jc w:val="right"/>
              <w:rPr>
                <w:bCs w:val="0"/>
                <w:sz w:val="20"/>
                <w:szCs w:val="20"/>
              </w:rPr>
            </w:pPr>
            <w:r w:rsidRPr="00DA005A">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55CC3A" w14:textId="77777777" w:rsidR="00DA005A" w:rsidRPr="00DA005A" w:rsidRDefault="00DA005A" w:rsidP="00DA005A">
            <w:pPr>
              <w:spacing w:line="240" w:lineRule="auto"/>
              <w:ind w:firstLine="0"/>
              <w:jc w:val="left"/>
              <w:rPr>
                <w:bCs w:val="0"/>
                <w:sz w:val="20"/>
                <w:szCs w:val="20"/>
              </w:rPr>
            </w:pPr>
            <w:r w:rsidRPr="00DA005A">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88A483" w14:textId="77777777" w:rsidR="00DA005A" w:rsidRPr="00DA005A" w:rsidRDefault="00DA005A" w:rsidP="00DA005A">
            <w:pPr>
              <w:spacing w:line="240" w:lineRule="auto"/>
              <w:ind w:firstLine="0"/>
              <w:jc w:val="right"/>
              <w:rPr>
                <w:bCs w:val="0"/>
                <w:sz w:val="20"/>
                <w:szCs w:val="20"/>
              </w:rPr>
            </w:pPr>
            <w:r w:rsidRPr="00DA005A">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1C0E75" w14:textId="77777777" w:rsidR="00DA005A" w:rsidRPr="00DA005A" w:rsidRDefault="00DA005A" w:rsidP="00DA005A">
            <w:pPr>
              <w:spacing w:line="240" w:lineRule="auto"/>
              <w:ind w:firstLine="0"/>
              <w:jc w:val="right"/>
              <w:rPr>
                <w:bCs w:val="0"/>
                <w:sz w:val="20"/>
                <w:szCs w:val="20"/>
              </w:rPr>
            </w:pPr>
            <w:r w:rsidRPr="00DA005A">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636250" w14:textId="77777777" w:rsidR="00DA005A" w:rsidRPr="00DA005A" w:rsidRDefault="00DA005A" w:rsidP="00DA005A">
            <w:pPr>
              <w:spacing w:line="240" w:lineRule="auto"/>
              <w:ind w:firstLine="0"/>
              <w:jc w:val="right"/>
              <w:rPr>
                <w:bCs w:val="0"/>
                <w:sz w:val="20"/>
                <w:szCs w:val="20"/>
              </w:rPr>
            </w:pPr>
          </w:p>
        </w:tc>
      </w:tr>
      <w:tr w:rsidR="00DA005A" w:rsidRPr="00DA005A" w14:paraId="41D950A2"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4C91661D" w14:textId="77777777" w:rsidR="00DA005A" w:rsidRPr="00DA005A" w:rsidRDefault="00DA005A" w:rsidP="00DA005A">
            <w:pPr>
              <w:spacing w:line="240" w:lineRule="auto"/>
              <w:ind w:firstLine="0"/>
              <w:jc w:val="right"/>
              <w:rPr>
                <w:bCs w:val="0"/>
                <w:sz w:val="20"/>
                <w:szCs w:val="20"/>
              </w:rPr>
            </w:pPr>
            <w:r w:rsidRPr="00DA005A">
              <w:rPr>
                <w:bCs w:val="0"/>
                <w:sz w:val="20"/>
                <w:szCs w:val="20"/>
              </w:rPr>
              <w:t>41</w:t>
            </w:r>
          </w:p>
        </w:tc>
        <w:tc>
          <w:tcPr>
            <w:tcW w:w="1594"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010739B6" w14:textId="77777777" w:rsidR="00DA005A" w:rsidRPr="00DA005A" w:rsidRDefault="00DA005A" w:rsidP="00DA005A">
            <w:pPr>
              <w:spacing w:line="240" w:lineRule="auto"/>
              <w:ind w:firstLine="0"/>
              <w:jc w:val="right"/>
              <w:rPr>
                <w:bCs w:val="0"/>
                <w:sz w:val="20"/>
                <w:szCs w:val="20"/>
              </w:rPr>
            </w:pPr>
          </w:p>
        </w:tc>
        <w:tc>
          <w:tcPr>
            <w:tcW w:w="1641" w:type="dxa"/>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0D3DA00F" w14:textId="77777777" w:rsidR="00DA005A" w:rsidRPr="00DA005A" w:rsidRDefault="00DA005A" w:rsidP="00DA005A">
            <w:pPr>
              <w:spacing w:line="240" w:lineRule="auto"/>
              <w:ind w:firstLine="0"/>
              <w:jc w:val="left"/>
              <w:rPr>
                <w:bCs w:val="0"/>
                <w:sz w:val="20"/>
                <w:szCs w:val="20"/>
              </w:rPr>
            </w:pPr>
            <w:r w:rsidRPr="00DA005A">
              <w:rPr>
                <w:bCs w:val="0"/>
                <w:sz w:val="20"/>
                <w:szCs w:val="20"/>
              </w:rPr>
              <w:t>Объекты питания:</w:t>
            </w:r>
            <w:r w:rsidRPr="00DA005A">
              <w:rPr>
                <w:bCs w:val="0"/>
                <w:sz w:val="20"/>
                <w:szCs w:val="20"/>
              </w:rPr>
              <w:br/>
              <w:t xml:space="preserve">наличие ресторанов, кафе, столовых </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3227FC" w14:textId="77777777" w:rsidR="00DA005A" w:rsidRPr="00DA005A" w:rsidRDefault="00DA005A" w:rsidP="00DA005A">
            <w:pPr>
              <w:spacing w:line="240" w:lineRule="auto"/>
              <w:ind w:firstLine="0"/>
              <w:jc w:val="left"/>
              <w:rPr>
                <w:bCs w:val="0"/>
                <w:sz w:val="20"/>
                <w:szCs w:val="20"/>
              </w:rPr>
            </w:pPr>
            <w:r w:rsidRPr="00DA005A">
              <w:rPr>
                <w:bCs w:val="0"/>
                <w:sz w:val="20"/>
                <w:szCs w:val="20"/>
              </w:rPr>
              <w:t>Менее 5 заведений - 0; 5-10 заведений - 1</w:t>
            </w:r>
            <w:proofErr w:type="gramStart"/>
            <w:r w:rsidRPr="00DA005A">
              <w:rPr>
                <w:bCs w:val="0"/>
                <w:sz w:val="20"/>
                <w:szCs w:val="20"/>
              </w:rPr>
              <w:t>; Более</w:t>
            </w:r>
            <w:proofErr w:type="gramEnd"/>
            <w:r w:rsidRPr="00DA005A">
              <w:rPr>
                <w:bCs w:val="0"/>
                <w:sz w:val="20"/>
                <w:szCs w:val="20"/>
              </w:rPr>
              <w:t xml:space="preserve"> 10 заведений - 2</w:t>
            </w:r>
          </w:p>
        </w:tc>
        <w:tc>
          <w:tcPr>
            <w:tcW w:w="139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34A6EE"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100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F4D961"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444976"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20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C30AF0"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874F36"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F6A308" w14:textId="77777777" w:rsidR="00DA005A" w:rsidRPr="00DA005A" w:rsidRDefault="00DA005A" w:rsidP="00DA005A">
            <w:pPr>
              <w:spacing w:line="240" w:lineRule="auto"/>
              <w:ind w:firstLine="0"/>
              <w:jc w:val="right"/>
              <w:rPr>
                <w:bCs w:val="0"/>
                <w:sz w:val="20"/>
                <w:szCs w:val="20"/>
              </w:rPr>
            </w:pPr>
          </w:p>
        </w:tc>
      </w:tr>
      <w:tr w:rsidR="00DA005A" w:rsidRPr="00DA005A" w14:paraId="0124E296"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8F731D0" w14:textId="77777777" w:rsidR="00DA005A" w:rsidRPr="00DA005A" w:rsidRDefault="00DA005A" w:rsidP="00DA005A">
            <w:pPr>
              <w:spacing w:line="240" w:lineRule="auto"/>
              <w:ind w:firstLine="0"/>
              <w:jc w:val="right"/>
              <w:rPr>
                <w:bCs w:val="0"/>
                <w:sz w:val="20"/>
                <w:szCs w:val="20"/>
              </w:rPr>
            </w:pPr>
            <w:r w:rsidRPr="00DA005A">
              <w:rPr>
                <w:bCs w:val="0"/>
                <w:sz w:val="20"/>
                <w:szCs w:val="20"/>
              </w:rPr>
              <w:t>42</w:t>
            </w:r>
          </w:p>
        </w:tc>
        <w:tc>
          <w:tcPr>
            <w:tcW w:w="1594"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E3EE608" w14:textId="77777777" w:rsidR="00DA005A" w:rsidRPr="00DA005A" w:rsidRDefault="00DA005A" w:rsidP="00DA005A">
            <w:pPr>
              <w:spacing w:line="240" w:lineRule="auto"/>
              <w:ind w:firstLine="0"/>
              <w:jc w:val="right"/>
              <w:rPr>
                <w:bCs w:val="0"/>
                <w:sz w:val="20"/>
                <w:szCs w:val="20"/>
              </w:rPr>
            </w:pPr>
          </w:p>
        </w:tc>
        <w:tc>
          <w:tcPr>
            <w:tcW w:w="1641" w:type="dxa"/>
            <w:tcBorders>
              <w:top w:val="single" w:sz="6" w:space="0" w:color="CCCCCC"/>
              <w:left w:val="single" w:sz="6" w:space="0" w:color="CCCCCC"/>
              <w:bottom w:val="single" w:sz="6" w:space="0" w:color="434343"/>
              <w:right w:val="single" w:sz="6" w:space="0" w:color="434343"/>
            </w:tcBorders>
            <w:shd w:val="clear" w:color="auto" w:fill="E6B8AF"/>
            <w:tcMar>
              <w:top w:w="30" w:type="dxa"/>
              <w:left w:w="45" w:type="dxa"/>
              <w:bottom w:w="30" w:type="dxa"/>
              <w:right w:w="45" w:type="dxa"/>
            </w:tcMar>
            <w:vAlign w:val="bottom"/>
            <w:hideMark/>
          </w:tcPr>
          <w:p w14:paraId="5E0BA934" w14:textId="77777777" w:rsidR="00DA005A" w:rsidRPr="00DA005A" w:rsidRDefault="00DA005A" w:rsidP="00DA005A">
            <w:pPr>
              <w:spacing w:line="240" w:lineRule="auto"/>
              <w:ind w:firstLine="0"/>
              <w:jc w:val="left"/>
              <w:rPr>
                <w:bCs w:val="0"/>
                <w:sz w:val="20"/>
                <w:szCs w:val="20"/>
              </w:rPr>
            </w:pPr>
            <w:r w:rsidRPr="00DA005A">
              <w:rPr>
                <w:bCs w:val="0"/>
                <w:sz w:val="20"/>
                <w:szCs w:val="20"/>
              </w:rPr>
              <w:t>Объекты торговли:</w:t>
            </w:r>
            <w:r w:rsidRPr="00DA005A">
              <w:rPr>
                <w:bCs w:val="0"/>
                <w:sz w:val="20"/>
                <w:szCs w:val="20"/>
              </w:rPr>
              <w:br/>
              <w:t>Наличие:</w:t>
            </w:r>
            <w:r w:rsidRPr="00DA005A">
              <w:rPr>
                <w:bCs w:val="0"/>
                <w:sz w:val="20"/>
                <w:szCs w:val="20"/>
              </w:rPr>
              <w:br/>
              <w:t>магазинов сувениров</w:t>
            </w:r>
            <w:r w:rsidRPr="00DA005A">
              <w:rPr>
                <w:bCs w:val="0"/>
                <w:sz w:val="20"/>
                <w:szCs w:val="20"/>
              </w:rPr>
              <w:br/>
              <w:t>супермаркетов</w:t>
            </w:r>
            <w:r w:rsidRPr="00DA005A">
              <w:rPr>
                <w:bCs w:val="0"/>
                <w:sz w:val="20"/>
                <w:szCs w:val="20"/>
              </w:rPr>
              <w:br/>
              <w:t>торговых центров</w:t>
            </w:r>
          </w:p>
        </w:tc>
        <w:tc>
          <w:tcPr>
            <w:tcW w:w="139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0672A1A"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 отсутствуют – 0 баллов; </w:t>
            </w:r>
            <w:r w:rsidRPr="00DA005A">
              <w:rPr>
                <w:bCs w:val="0"/>
                <w:sz w:val="20"/>
                <w:szCs w:val="20"/>
              </w:rPr>
              <w:br/>
              <w:t xml:space="preserve">- есть магазины сувениров – 1-2 балла; </w:t>
            </w:r>
            <w:r w:rsidRPr="00DA005A">
              <w:rPr>
                <w:bCs w:val="0"/>
                <w:sz w:val="20"/>
                <w:szCs w:val="20"/>
              </w:rPr>
              <w:br/>
              <w:t xml:space="preserve">- есть супермаркеты – 1-2 балла; </w:t>
            </w:r>
            <w:r w:rsidRPr="00DA005A">
              <w:rPr>
                <w:bCs w:val="0"/>
                <w:sz w:val="20"/>
                <w:szCs w:val="20"/>
              </w:rPr>
              <w:br/>
              <w:t xml:space="preserve">- есть торговые центры – 1-2 балла. </w:t>
            </w:r>
            <w:r w:rsidRPr="00DA005A">
              <w:rPr>
                <w:bCs w:val="0"/>
                <w:sz w:val="20"/>
                <w:szCs w:val="20"/>
              </w:rPr>
              <w:br/>
              <w:t xml:space="preserve">Данные баллы суммируются. </w:t>
            </w:r>
          </w:p>
        </w:tc>
        <w:tc>
          <w:tcPr>
            <w:tcW w:w="139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0C6E4BD" w14:textId="77777777" w:rsidR="00DA005A" w:rsidRPr="00DA005A" w:rsidRDefault="00DA005A" w:rsidP="00DA005A">
            <w:pPr>
              <w:spacing w:line="240" w:lineRule="auto"/>
              <w:ind w:firstLine="0"/>
              <w:jc w:val="left"/>
              <w:rPr>
                <w:bCs w:val="0"/>
                <w:sz w:val="20"/>
                <w:szCs w:val="20"/>
              </w:rPr>
            </w:pPr>
            <w:r w:rsidRPr="00DA005A">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941F077" w14:textId="77777777" w:rsidR="00DA005A" w:rsidRPr="00DA005A" w:rsidRDefault="00DA005A" w:rsidP="00DA005A">
            <w:pPr>
              <w:spacing w:line="240" w:lineRule="auto"/>
              <w:ind w:firstLine="0"/>
              <w:jc w:val="right"/>
              <w:rPr>
                <w:bCs w:val="0"/>
                <w:sz w:val="20"/>
                <w:szCs w:val="20"/>
              </w:rPr>
            </w:pPr>
            <w:r w:rsidRPr="00DA005A">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1B2EA37" w14:textId="77777777" w:rsidR="00DA005A" w:rsidRPr="00DA005A" w:rsidRDefault="00DA005A" w:rsidP="00DA005A">
            <w:pPr>
              <w:spacing w:line="240" w:lineRule="auto"/>
              <w:ind w:firstLine="0"/>
              <w:jc w:val="left"/>
              <w:rPr>
                <w:bCs w:val="0"/>
                <w:sz w:val="20"/>
                <w:szCs w:val="20"/>
              </w:rPr>
            </w:pPr>
            <w:r w:rsidRPr="00DA005A">
              <w:rPr>
                <w:bCs w:val="0"/>
                <w:sz w:val="20"/>
                <w:szCs w:val="20"/>
              </w:rPr>
              <w:t>2;2;2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7D01BFE" w14:textId="77777777" w:rsidR="00DA005A" w:rsidRPr="00DA005A" w:rsidRDefault="00DA005A" w:rsidP="00DA005A">
            <w:pPr>
              <w:spacing w:line="240" w:lineRule="auto"/>
              <w:ind w:firstLine="0"/>
              <w:jc w:val="right"/>
              <w:rPr>
                <w:bCs w:val="0"/>
                <w:sz w:val="20"/>
                <w:szCs w:val="20"/>
              </w:rPr>
            </w:pPr>
            <w:r w:rsidRPr="00DA005A">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CEBB36" w14:textId="77777777" w:rsidR="00DA005A" w:rsidRPr="00DA005A" w:rsidRDefault="00DA005A" w:rsidP="00DA005A">
            <w:pPr>
              <w:spacing w:line="240" w:lineRule="auto"/>
              <w:ind w:firstLine="0"/>
              <w:jc w:val="right"/>
              <w:rPr>
                <w:bCs w:val="0"/>
                <w:sz w:val="20"/>
                <w:szCs w:val="20"/>
              </w:rPr>
            </w:pPr>
            <w:r w:rsidRPr="00DA005A">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F0DB96" w14:textId="77777777" w:rsidR="00DA005A" w:rsidRPr="00DA005A" w:rsidRDefault="00DA005A" w:rsidP="00DA005A">
            <w:pPr>
              <w:spacing w:line="240" w:lineRule="auto"/>
              <w:ind w:firstLine="0"/>
              <w:jc w:val="right"/>
              <w:rPr>
                <w:bCs w:val="0"/>
                <w:sz w:val="20"/>
                <w:szCs w:val="20"/>
              </w:rPr>
            </w:pPr>
          </w:p>
        </w:tc>
      </w:tr>
      <w:tr w:rsidR="00DA005A" w:rsidRPr="00DA005A" w14:paraId="723AE70D"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7F1546D7" w14:textId="77777777" w:rsidR="00DA005A" w:rsidRPr="00DA005A" w:rsidRDefault="00DA005A" w:rsidP="00DA005A">
            <w:pPr>
              <w:spacing w:line="240" w:lineRule="auto"/>
              <w:ind w:firstLine="0"/>
              <w:jc w:val="right"/>
              <w:rPr>
                <w:bCs w:val="0"/>
                <w:sz w:val="20"/>
                <w:szCs w:val="20"/>
              </w:rPr>
            </w:pPr>
            <w:r w:rsidRPr="00DA005A">
              <w:rPr>
                <w:bCs w:val="0"/>
                <w:sz w:val="20"/>
                <w:szCs w:val="20"/>
              </w:rPr>
              <w:t>43</w:t>
            </w:r>
          </w:p>
        </w:tc>
        <w:tc>
          <w:tcPr>
            <w:tcW w:w="1594"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6E4BA8B4" w14:textId="77777777" w:rsidR="00DA005A" w:rsidRPr="00DA005A" w:rsidRDefault="00DA005A" w:rsidP="00DA005A">
            <w:pPr>
              <w:spacing w:line="240" w:lineRule="auto"/>
              <w:ind w:firstLine="0"/>
              <w:jc w:val="right"/>
              <w:rPr>
                <w:bCs w:val="0"/>
                <w:sz w:val="20"/>
                <w:szCs w:val="20"/>
              </w:rPr>
            </w:pPr>
          </w:p>
        </w:tc>
        <w:tc>
          <w:tcPr>
            <w:tcW w:w="1641" w:type="dxa"/>
            <w:tcBorders>
              <w:top w:val="single" w:sz="6" w:space="0" w:color="CCCCCC"/>
              <w:left w:val="single" w:sz="6" w:space="0" w:color="CCCCCC"/>
              <w:bottom w:val="single" w:sz="6" w:space="0" w:color="434343"/>
              <w:right w:val="single" w:sz="6" w:space="0" w:color="434343"/>
            </w:tcBorders>
            <w:shd w:val="clear" w:color="auto" w:fill="E6B8AF"/>
            <w:tcMar>
              <w:top w:w="30" w:type="dxa"/>
              <w:left w:w="45" w:type="dxa"/>
              <w:bottom w:w="30" w:type="dxa"/>
              <w:right w:w="45" w:type="dxa"/>
            </w:tcMar>
            <w:vAlign w:val="bottom"/>
            <w:hideMark/>
          </w:tcPr>
          <w:p w14:paraId="6793FDD8" w14:textId="77777777" w:rsidR="00DA005A" w:rsidRPr="00DA005A" w:rsidRDefault="00DA005A" w:rsidP="00DA005A">
            <w:pPr>
              <w:spacing w:line="240" w:lineRule="auto"/>
              <w:ind w:firstLine="0"/>
              <w:jc w:val="left"/>
              <w:rPr>
                <w:bCs w:val="0"/>
                <w:sz w:val="20"/>
                <w:szCs w:val="20"/>
              </w:rPr>
            </w:pPr>
            <w:r w:rsidRPr="00DA005A">
              <w:rPr>
                <w:bCs w:val="0"/>
                <w:sz w:val="20"/>
                <w:szCs w:val="20"/>
              </w:rPr>
              <w:t>Информационная инфраструктура:</w:t>
            </w:r>
            <w:r w:rsidRPr="00DA005A">
              <w:rPr>
                <w:bCs w:val="0"/>
                <w:sz w:val="20"/>
                <w:szCs w:val="20"/>
              </w:rPr>
              <w:br/>
              <w:t>Наличие туристических информационных центров, веб-сайтов, мобильных приложений, информационных киосков</w:t>
            </w:r>
          </w:p>
        </w:tc>
        <w:tc>
          <w:tcPr>
            <w:tcW w:w="139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37E3C6F"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Отсутствуют - 0</w:t>
            </w:r>
            <w:proofErr w:type="gramStart"/>
            <w:r w:rsidRPr="00DA005A">
              <w:rPr>
                <w:bCs w:val="0"/>
                <w:sz w:val="20"/>
                <w:szCs w:val="20"/>
              </w:rPr>
              <w:t>; Есть</w:t>
            </w:r>
            <w:proofErr w:type="gramEnd"/>
            <w:r w:rsidRPr="00DA005A">
              <w:rPr>
                <w:bCs w:val="0"/>
                <w:sz w:val="20"/>
                <w:szCs w:val="20"/>
              </w:rPr>
              <w:t xml:space="preserve"> веб-сайт - 1; Есть все перечисленные позиции - 2</w:t>
            </w:r>
          </w:p>
        </w:tc>
        <w:tc>
          <w:tcPr>
            <w:tcW w:w="139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CE1368F"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6F6C352"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3B0038C" w14:textId="77777777" w:rsidR="00DA005A" w:rsidRPr="00DA005A" w:rsidRDefault="00DA005A" w:rsidP="00DA005A">
            <w:pPr>
              <w:spacing w:line="240" w:lineRule="auto"/>
              <w:ind w:firstLine="0"/>
              <w:jc w:val="left"/>
              <w:rPr>
                <w:bCs w:val="0"/>
                <w:sz w:val="20"/>
                <w:szCs w:val="20"/>
              </w:rPr>
            </w:pPr>
            <w:r w:rsidRPr="00DA005A">
              <w:rPr>
                <w:bCs w:val="0"/>
                <w:sz w:val="20"/>
                <w:szCs w:val="20"/>
              </w:rPr>
              <w:t>Есть все перечисленные позиции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284D4C6"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E36B46"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B9730DF" w14:textId="77777777" w:rsidR="00DA005A" w:rsidRPr="00DA005A" w:rsidRDefault="00DA005A" w:rsidP="00DA005A">
            <w:pPr>
              <w:spacing w:line="240" w:lineRule="auto"/>
              <w:ind w:firstLine="0"/>
              <w:jc w:val="right"/>
              <w:rPr>
                <w:bCs w:val="0"/>
                <w:sz w:val="20"/>
                <w:szCs w:val="20"/>
              </w:rPr>
            </w:pPr>
          </w:p>
        </w:tc>
      </w:tr>
    </w:tbl>
    <w:p w14:paraId="4215DB5F" w14:textId="52DED20D" w:rsidR="00DA005A" w:rsidRDefault="00DA005A"/>
    <w:p w14:paraId="492D13CA" w14:textId="26F8899C" w:rsidR="00DA005A" w:rsidRDefault="00DA005A" w:rsidP="00DA005A">
      <w:pPr>
        <w:jc w:val="right"/>
      </w:pPr>
      <w:r>
        <w:lastRenderedPageBreak/>
        <w:t>Продолжение т</w:t>
      </w:r>
      <w:r w:rsidRPr="000F12CF">
        <w:t>аблиц</w:t>
      </w:r>
      <w:r>
        <w:t>ы 3</w:t>
      </w:r>
    </w:p>
    <w:tbl>
      <w:tblPr>
        <w:tblW w:w="9356" w:type="dxa"/>
        <w:tblCellMar>
          <w:left w:w="0" w:type="dxa"/>
          <w:right w:w="0" w:type="dxa"/>
        </w:tblCellMar>
        <w:tblLook w:val="04A0" w:firstRow="1" w:lastRow="0" w:firstColumn="1" w:lastColumn="0" w:noHBand="0" w:noVBand="1"/>
      </w:tblPr>
      <w:tblGrid>
        <w:gridCol w:w="290"/>
        <w:gridCol w:w="2396"/>
        <w:gridCol w:w="1596"/>
        <w:gridCol w:w="1552"/>
        <w:gridCol w:w="1231"/>
        <w:gridCol w:w="290"/>
        <w:gridCol w:w="1231"/>
        <w:gridCol w:w="290"/>
        <w:gridCol w:w="190"/>
        <w:gridCol w:w="290"/>
      </w:tblGrid>
      <w:tr w:rsidR="00BD2C9B" w:rsidRPr="00DA005A" w14:paraId="79D59B57"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tcPr>
          <w:p w14:paraId="164BCF67" w14:textId="4A3A344C" w:rsidR="00BD2C9B" w:rsidRPr="00DA005A" w:rsidRDefault="00BD2C9B" w:rsidP="00BD2C9B">
            <w:pPr>
              <w:spacing w:line="240" w:lineRule="auto"/>
              <w:ind w:firstLine="0"/>
              <w:jc w:val="right"/>
              <w:rPr>
                <w:bCs w:val="0"/>
                <w:sz w:val="20"/>
                <w:szCs w:val="20"/>
              </w:rPr>
            </w:pPr>
            <w:r w:rsidRPr="00DA005A">
              <w:rPr>
                <w:bCs w:val="0"/>
                <w:sz w:val="20"/>
                <w:szCs w:val="20"/>
              </w:rPr>
              <w:t>44</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75606477" w14:textId="77777777" w:rsidR="00BD2C9B" w:rsidRPr="00DA005A" w:rsidRDefault="00BD2C9B" w:rsidP="00BD2C9B">
            <w:pPr>
              <w:spacing w:line="240" w:lineRule="auto"/>
              <w:ind w:firstLine="0"/>
              <w:jc w:val="left"/>
              <w:rPr>
                <w:b/>
                <w:sz w:val="20"/>
                <w:szCs w:val="20"/>
              </w:rPr>
            </w:pPr>
          </w:p>
        </w:tc>
        <w:tc>
          <w:tcPr>
            <w:tcW w:w="15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0DFB1AB6" w14:textId="35F530BC" w:rsidR="00BD2C9B" w:rsidRPr="00DA005A" w:rsidRDefault="00BD2C9B" w:rsidP="00BD2C9B">
            <w:pPr>
              <w:spacing w:line="240" w:lineRule="auto"/>
              <w:ind w:firstLine="0"/>
              <w:jc w:val="left"/>
              <w:rPr>
                <w:b/>
                <w:sz w:val="20"/>
                <w:szCs w:val="20"/>
              </w:rPr>
            </w:pPr>
            <w:r w:rsidRPr="00DA005A">
              <w:rPr>
                <w:bCs w:val="0"/>
                <w:sz w:val="20"/>
                <w:szCs w:val="20"/>
              </w:rPr>
              <w:t>Информационная инфраструктура:</w:t>
            </w:r>
            <w:r w:rsidRPr="00DA005A">
              <w:rPr>
                <w:bCs w:val="0"/>
                <w:sz w:val="20"/>
                <w:szCs w:val="20"/>
              </w:rPr>
              <w:br/>
              <w:t>Доступность информации на разных языках</w:t>
            </w:r>
          </w:p>
        </w:tc>
        <w:tc>
          <w:tcPr>
            <w:tcW w:w="155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753C8285" w14:textId="1A5B7012" w:rsidR="00BD2C9B" w:rsidRPr="00DA005A" w:rsidRDefault="00BD2C9B" w:rsidP="00BD2C9B">
            <w:pPr>
              <w:spacing w:line="240" w:lineRule="auto"/>
              <w:ind w:firstLine="0"/>
              <w:jc w:val="left"/>
              <w:rPr>
                <w:bCs w:val="0"/>
                <w:sz w:val="20"/>
                <w:szCs w:val="20"/>
              </w:rPr>
            </w:pPr>
            <w:r w:rsidRPr="00DA005A">
              <w:rPr>
                <w:bCs w:val="0"/>
                <w:sz w:val="20"/>
                <w:szCs w:val="20"/>
              </w:rPr>
              <w:t>Отсутствует - 0</w:t>
            </w:r>
            <w:proofErr w:type="gramStart"/>
            <w:r w:rsidRPr="00DA005A">
              <w:rPr>
                <w:bCs w:val="0"/>
                <w:sz w:val="20"/>
                <w:szCs w:val="20"/>
              </w:rPr>
              <w:t>; Есть</w:t>
            </w:r>
            <w:proofErr w:type="gramEnd"/>
            <w:r w:rsidRPr="00DA005A">
              <w:rPr>
                <w:bCs w:val="0"/>
                <w:sz w:val="20"/>
                <w:szCs w:val="20"/>
              </w:rPr>
              <w:t xml:space="preserve"> на 1 иностранном языке - 1; Есть на 2 и более иностранных языках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2D681051" w14:textId="40E718DD" w:rsidR="00BD2C9B" w:rsidRPr="00DA005A" w:rsidRDefault="00BD2C9B" w:rsidP="00BD2C9B">
            <w:pPr>
              <w:spacing w:line="240" w:lineRule="auto"/>
              <w:ind w:firstLine="0"/>
              <w:jc w:val="left"/>
              <w:rPr>
                <w:bCs w:val="0"/>
                <w:sz w:val="20"/>
                <w:szCs w:val="20"/>
              </w:rPr>
            </w:pPr>
            <w:r w:rsidRPr="00DA005A">
              <w:rPr>
                <w:bCs w:val="0"/>
                <w:sz w:val="20"/>
                <w:szCs w:val="20"/>
              </w:rPr>
              <w:t>есть на 2 и более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0C46D1C4" w14:textId="7CB1A435" w:rsidR="00BD2C9B" w:rsidRPr="00DA005A" w:rsidRDefault="00BD2C9B" w:rsidP="00BD2C9B">
            <w:pPr>
              <w:spacing w:line="240" w:lineRule="auto"/>
              <w:ind w:firstLine="0"/>
              <w:jc w:val="right"/>
              <w:rPr>
                <w:b/>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13E9F39E" w14:textId="45F581DC" w:rsidR="00BD2C9B" w:rsidRPr="00DA005A" w:rsidRDefault="00BD2C9B" w:rsidP="00BD2C9B">
            <w:pPr>
              <w:spacing w:line="240" w:lineRule="auto"/>
              <w:ind w:firstLine="0"/>
              <w:jc w:val="right"/>
              <w:rPr>
                <w:b/>
                <w:sz w:val="20"/>
                <w:szCs w:val="20"/>
              </w:rPr>
            </w:pPr>
            <w:r w:rsidRPr="00DA005A">
              <w:rPr>
                <w:bCs w:val="0"/>
                <w:sz w:val="20"/>
                <w:szCs w:val="20"/>
              </w:rPr>
              <w:t>отсутствует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1133BCB5" w14:textId="7683B175" w:rsidR="00BD2C9B" w:rsidRPr="00DA005A" w:rsidRDefault="00BD2C9B" w:rsidP="00BD2C9B">
            <w:pPr>
              <w:spacing w:line="240" w:lineRule="auto"/>
              <w:ind w:firstLine="0"/>
              <w:jc w:val="right"/>
              <w:rPr>
                <w:b/>
                <w:sz w:val="20"/>
                <w:szCs w:val="20"/>
              </w:rPr>
            </w:pPr>
            <w:r w:rsidRPr="00DA005A">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08DB2A19" w14:textId="353BBBDB" w:rsidR="00BD2C9B" w:rsidRPr="00DA005A" w:rsidRDefault="00BD2C9B" w:rsidP="00BD2C9B">
            <w:pPr>
              <w:spacing w:line="240" w:lineRule="auto"/>
              <w:ind w:firstLine="0"/>
              <w:jc w:val="right"/>
              <w:rPr>
                <w:b/>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tcPr>
          <w:p w14:paraId="5AEAB95A" w14:textId="77777777" w:rsidR="00BD2C9B" w:rsidRPr="00DA005A" w:rsidRDefault="00BD2C9B" w:rsidP="00BD2C9B">
            <w:pPr>
              <w:spacing w:line="240" w:lineRule="auto"/>
              <w:ind w:firstLine="0"/>
              <w:jc w:val="left"/>
              <w:rPr>
                <w:bCs w:val="0"/>
                <w:sz w:val="20"/>
                <w:szCs w:val="20"/>
              </w:rPr>
            </w:pPr>
          </w:p>
        </w:tc>
      </w:tr>
      <w:tr w:rsidR="00DA005A" w:rsidRPr="00DA005A" w14:paraId="5FC4E3A5" w14:textId="77777777" w:rsidTr="00CA4E8B">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68E82D6E" w14:textId="77777777" w:rsidR="00DA005A" w:rsidRPr="00DA005A" w:rsidRDefault="00DA005A" w:rsidP="00DA005A">
            <w:pPr>
              <w:spacing w:line="240" w:lineRule="auto"/>
              <w:ind w:firstLine="0"/>
              <w:jc w:val="right"/>
              <w:rPr>
                <w:bCs w:val="0"/>
                <w:sz w:val="20"/>
                <w:szCs w:val="20"/>
              </w:rPr>
            </w:pPr>
            <w:r w:rsidRPr="00DA005A">
              <w:rPr>
                <w:bCs w:val="0"/>
                <w:sz w:val="20"/>
                <w:szCs w:val="20"/>
              </w:rPr>
              <w:t>45</w:t>
            </w:r>
          </w:p>
        </w:tc>
        <w:tc>
          <w:tcPr>
            <w:tcW w:w="239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E23C5A8" w14:textId="77777777" w:rsidR="00DA005A" w:rsidRPr="00DA005A" w:rsidRDefault="00DA005A" w:rsidP="00DA005A">
            <w:pPr>
              <w:spacing w:line="240" w:lineRule="auto"/>
              <w:ind w:firstLine="0"/>
              <w:jc w:val="left"/>
              <w:rPr>
                <w:b/>
                <w:sz w:val="20"/>
                <w:szCs w:val="20"/>
              </w:rPr>
            </w:pPr>
            <w:r w:rsidRPr="00DA005A">
              <w:rPr>
                <w:b/>
                <w:sz w:val="20"/>
                <w:szCs w:val="20"/>
              </w:rPr>
              <w:t>ИТОГО по категории "Досуг и инфраструктура"</w:t>
            </w:r>
          </w:p>
        </w:tc>
        <w:tc>
          <w:tcPr>
            <w:tcW w:w="159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D6278B4" w14:textId="77777777" w:rsidR="00DA005A" w:rsidRPr="00DA005A" w:rsidRDefault="00DA005A" w:rsidP="00DA005A">
            <w:pPr>
              <w:spacing w:line="240" w:lineRule="auto"/>
              <w:ind w:firstLine="0"/>
              <w:jc w:val="left"/>
              <w:rPr>
                <w:b/>
                <w:sz w:val="20"/>
                <w:szCs w:val="20"/>
              </w:rPr>
            </w:pPr>
          </w:p>
        </w:tc>
        <w:tc>
          <w:tcPr>
            <w:tcW w:w="155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5BD4D7C"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A525B73"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48B169C" w14:textId="77777777" w:rsidR="00DA005A" w:rsidRPr="00DA005A" w:rsidRDefault="00DA005A" w:rsidP="00DA005A">
            <w:pPr>
              <w:spacing w:line="240" w:lineRule="auto"/>
              <w:ind w:firstLine="0"/>
              <w:jc w:val="right"/>
              <w:rPr>
                <w:b/>
                <w:sz w:val="20"/>
                <w:szCs w:val="20"/>
              </w:rPr>
            </w:pPr>
            <w:r w:rsidRPr="00DA005A">
              <w:rPr>
                <w:b/>
                <w:sz w:val="20"/>
                <w:szCs w:val="20"/>
              </w:rPr>
              <w:t>30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6EF0B41"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B8F995F" w14:textId="77777777" w:rsidR="00DA005A" w:rsidRPr="00DA005A" w:rsidRDefault="00DA005A" w:rsidP="00DA005A">
            <w:pPr>
              <w:spacing w:line="240" w:lineRule="auto"/>
              <w:ind w:firstLine="0"/>
              <w:jc w:val="right"/>
              <w:rPr>
                <w:b/>
                <w:sz w:val="20"/>
                <w:szCs w:val="20"/>
              </w:rPr>
            </w:pPr>
            <w:r w:rsidRPr="00DA005A">
              <w:rPr>
                <w:b/>
                <w:sz w:val="20"/>
                <w:szCs w:val="20"/>
              </w:rPr>
              <w:t>24</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EFBCCC5" w14:textId="77777777" w:rsidR="00DA005A" w:rsidRPr="00DA005A" w:rsidRDefault="00DA005A" w:rsidP="00DA005A">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CEB73C4" w14:textId="77777777" w:rsidR="00DA005A" w:rsidRPr="00DA005A" w:rsidRDefault="00DA005A" w:rsidP="00DA005A">
            <w:pPr>
              <w:spacing w:line="240" w:lineRule="auto"/>
              <w:ind w:firstLine="0"/>
              <w:jc w:val="left"/>
              <w:rPr>
                <w:bCs w:val="0"/>
                <w:sz w:val="20"/>
                <w:szCs w:val="20"/>
              </w:rPr>
            </w:pPr>
          </w:p>
        </w:tc>
      </w:tr>
      <w:tr w:rsidR="00DA005A" w:rsidRPr="00DA005A" w14:paraId="7912BB2C"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F5E08AF" w14:textId="77777777" w:rsidR="00DA005A" w:rsidRPr="00DA005A" w:rsidRDefault="00DA005A" w:rsidP="00DA005A">
            <w:pPr>
              <w:spacing w:line="240" w:lineRule="auto"/>
              <w:ind w:firstLine="0"/>
              <w:jc w:val="right"/>
              <w:rPr>
                <w:bCs w:val="0"/>
                <w:sz w:val="20"/>
                <w:szCs w:val="20"/>
              </w:rPr>
            </w:pPr>
            <w:r w:rsidRPr="00DA005A">
              <w:rPr>
                <w:bCs w:val="0"/>
                <w:sz w:val="20"/>
                <w:szCs w:val="20"/>
              </w:rPr>
              <w:t>46</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7FEFF2" w14:textId="77777777" w:rsidR="00DA005A" w:rsidRPr="00DA005A" w:rsidRDefault="00DA005A" w:rsidP="00DA005A">
            <w:pPr>
              <w:spacing w:line="240" w:lineRule="auto"/>
              <w:ind w:firstLine="0"/>
              <w:jc w:val="left"/>
              <w:rPr>
                <w:b/>
                <w:sz w:val="20"/>
                <w:szCs w:val="20"/>
              </w:rPr>
            </w:pPr>
            <w:r w:rsidRPr="00DA005A">
              <w:rPr>
                <w:b/>
                <w:sz w:val="20"/>
                <w:szCs w:val="20"/>
              </w:rPr>
              <w:t>6. Индустриально-постиндустриальный потенциал</w:t>
            </w:r>
          </w:p>
        </w:tc>
        <w:tc>
          <w:tcPr>
            <w:tcW w:w="3148"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2516F7" w14:textId="77777777" w:rsidR="00DA005A" w:rsidRPr="00DA005A" w:rsidRDefault="00DA005A" w:rsidP="00DA005A">
            <w:pPr>
              <w:spacing w:line="240" w:lineRule="auto"/>
              <w:ind w:firstLine="0"/>
              <w:jc w:val="left"/>
              <w:rPr>
                <w:bCs w:val="0"/>
                <w:sz w:val="20"/>
                <w:szCs w:val="20"/>
              </w:rPr>
            </w:pPr>
            <w:r w:rsidRPr="00DA005A">
              <w:rPr>
                <w:bCs w:val="0"/>
                <w:sz w:val="20"/>
                <w:szCs w:val="20"/>
              </w:rPr>
              <w:t>Критерии блока направлены на оценку использования промышленного наследия и действующих производственных мощностей как ресурса для развития городской среды и туризма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EEEBE7"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DCE584"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5DE8AD"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B3E1A8"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E4B556" w14:textId="77777777" w:rsidR="00DA005A" w:rsidRPr="00DA005A" w:rsidRDefault="00DA005A" w:rsidP="00DA005A">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0D6CC7" w14:textId="77777777" w:rsidR="00DA005A" w:rsidRPr="00DA005A" w:rsidRDefault="00DA005A" w:rsidP="00DA005A">
            <w:pPr>
              <w:spacing w:line="240" w:lineRule="auto"/>
              <w:ind w:firstLine="0"/>
              <w:jc w:val="right"/>
              <w:rPr>
                <w:b/>
                <w:sz w:val="20"/>
                <w:szCs w:val="20"/>
              </w:rPr>
            </w:pPr>
            <w:r w:rsidRPr="00DA005A">
              <w:rPr>
                <w:b/>
                <w:sz w:val="20"/>
                <w:szCs w:val="20"/>
              </w:rPr>
              <w:t>13</w:t>
            </w:r>
          </w:p>
        </w:tc>
      </w:tr>
      <w:tr w:rsidR="00DA005A" w:rsidRPr="00DA005A" w14:paraId="4BFDC8DB"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EA37F9E" w14:textId="77777777" w:rsidR="00DA005A" w:rsidRPr="00DA005A" w:rsidRDefault="00DA005A" w:rsidP="00DA005A">
            <w:pPr>
              <w:spacing w:line="240" w:lineRule="auto"/>
              <w:ind w:firstLine="0"/>
              <w:jc w:val="right"/>
              <w:rPr>
                <w:bCs w:val="0"/>
                <w:sz w:val="20"/>
                <w:szCs w:val="20"/>
              </w:rPr>
            </w:pPr>
            <w:r w:rsidRPr="00DA005A">
              <w:rPr>
                <w:bCs w:val="0"/>
                <w:sz w:val="20"/>
                <w:szCs w:val="20"/>
              </w:rPr>
              <w:t>47</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63BB52" w14:textId="77777777" w:rsidR="00DA005A" w:rsidRPr="00DA005A" w:rsidRDefault="00DA005A" w:rsidP="00DA005A">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161A59"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Количество промышленных объектов, имеющих историческое значение </w:t>
            </w:r>
          </w:p>
        </w:tc>
        <w:tc>
          <w:tcPr>
            <w:tcW w:w="155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FD8ED7"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w:t>
            </w:r>
            <w:proofErr w:type="gramStart"/>
            <w:r w:rsidRPr="00DA005A">
              <w:rPr>
                <w:bCs w:val="0"/>
                <w:sz w:val="20"/>
                <w:szCs w:val="20"/>
              </w:rPr>
              <w:t>; Есть</w:t>
            </w:r>
            <w:proofErr w:type="gramEnd"/>
            <w:r w:rsidRPr="00DA005A">
              <w:rPr>
                <w:bCs w:val="0"/>
                <w:sz w:val="20"/>
                <w:szCs w:val="20"/>
              </w:rPr>
              <w:t xml:space="preserve"> 1- 1; Есть 2-3 -2; Есть более 4 - 3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5DA506"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90A5A2"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2EF22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0C5B6B"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1BF9E1" w14:textId="77777777" w:rsidR="00DA005A" w:rsidRPr="00DA005A" w:rsidRDefault="00DA005A" w:rsidP="00DA005A">
            <w:pPr>
              <w:spacing w:line="240" w:lineRule="auto"/>
              <w:ind w:firstLine="0"/>
              <w:jc w:val="right"/>
              <w:rPr>
                <w:bCs w:val="0"/>
                <w:sz w:val="20"/>
                <w:szCs w:val="20"/>
              </w:rPr>
            </w:pPr>
            <w:r w:rsidRPr="00DA005A">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4DF6B1" w14:textId="77777777" w:rsidR="00DA005A" w:rsidRPr="00DA005A" w:rsidRDefault="00DA005A" w:rsidP="00DA005A">
            <w:pPr>
              <w:spacing w:line="240" w:lineRule="auto"/>
              <w:ind w:firstLine="0"/>
              <w:jc w:val="right"/>
              <w:rPr>
                <w:bCs w:val="0"/>
                <w:sz w:val="20"/>
                <w:szCs w:val="20"/>
              </w:rPr>
            </w:pPr>
          </w:p>
        </w:tc>
      </w:tr>
      <w:tr w:rsidR="00DA005A" w:rsidRPr="00DA005A" w14:paraId="2C3D93D9"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20F4A41" w14:textId="77777777" w:rsidR="00DA005A" w:rsidRPr="00DA005A" w:rsidRDefault="00DA005A" w:rsidP="00DA005A">
            <w:pPr>
              <w:spacing w:line="240" w:lineRule="auto"/>
              <w:ind w:firstLine="0"/>
              <w:jc w:val="right"/>
              <w:rPr>
                <w:bCs w:val="0"/>
                <w:sz w:val="20"/>
                <w:szCs w:val="20"/>
              </w:rPr>
            </w:pPr>
            <w:r w:rsidRPr="00DA005A">
              <w:rPr>
                <w:bCs w:val="0"/>
                <w:sz w:val="20"/>
                <w:szCs w:val="20"/>
              </w:rPr>
              <w:t>48</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A09180" w14:textId="77777777" w:rsidR="00DA005A" w:rsidRPr="00DA005A" w:rsidRDefault="00DA005A" w:rsidP="00DA005A">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FADF4C" w14:textId="52224044" w:rsidR="00DA005A" w:rsidRPr="00DA005A" w:rsidRDefault="00DA005A" w:rsidP="00DA005A">
            <w:pPr>
              <w:spacing w:line="240" w:lineRule="auto"/>
              <w:ind w:firstLine="0"/>
              <w:jc w:val="left"/>
              <w:rPr>
                <w:bCs w:val="0"/>
                <w:sz w:val="20"/>
                <w:szCs w:val="20"/>
              </w:rPr>
            </w:pPr>
            <w:r w:rsidRPr="00DA005A">
              <w:rPr>
                <w:bCs w:val="0"/>
                <w:sz w:val="20"/>
                <w:szCs w:val="20"/>
              </w:rPr>
              <w:t xml:space="preserve">Количество признанных архитектурных памятников, связанных с промышленным наследием </w:t>
            </w:r>
          </w:p>
        </w:tc>
        <w:tc>
          <w:tcPr>
            <w:tcW w:w="155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5553EE" w14:textId="77777777" w:rsidR="00DA005A" w:rsidRPr="00DA005A" w:rsidRDefault="00DA005A" w:rsidP="00DA005A">
            <w:pPr>
              <w:spacing w:line="240" w:lineRule="auto"/>
              <w:ind w:firstLine="0"/>
              <w:jc w:val="left"/>
              <w:rPr>
                <w:bCs w:val="0"/>
                <w:sz w:val="20"/>
                <w:szCs w:val="20"/>
              </w:rPr>
            </w:pPr>
            <w:r w:rsidRPr="00DA005A">
              <w:rPr>
                <w:bCs w:val="0"/>
                <w:sz w:val="20"/>
                <w:szCs w:val="20"/>
              </w:rPr>
              <w:t>Отсутствует - 0</w:t>
            </w:r>
            <w:proofErr w:type="gramStart"/>
            <w:r w:rsidRPr="00DA005A">
              <w:rPr>
                <w:bCs w:val="0"/>
                <w:sz w:val="20"/>
                <w:szCs w:val="20"/>
              </w:rPr>
              <w:t>; Есть</w:t>
            </w:r>
            <w:proofErr w:type="gramEnd"/>
            <w:r w:rsidRPr="00DA005A">
              <w:rPr>
                <w:bCs w:val="0"/>
                <w:sz w:val="20"/>
                <w:szCs w:val="20"/>
              </w:rPr>
              <w:t xml:space="preserve"> 1-3 - 1; Есть более 3 - 2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81ABD3" w14:textId="77777777" w:rsidR="00DA005A" w:rsidRPr="00DA005A" w:rsidRDefault="00DA005A" w:rsidP="00DA005A">
            <w:pPr>
              <w:spacing w:line="240" w:lineRule="auto"/>
              <w:ind w:firstLine="0"/>
              <w:jc w:val="left"/>
              <w:rPr>
                <w:bCs w:val="0"/>
                <w:sz w:val="20"/>
                <w:szCs w:val="20"/>
              </w:rPr>
            </w:pPr>
            <w:r w:rsidRPr="00DA005A">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A999BD"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7BCA91"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16ED85" w14:textId="77777777" w:rsidR="00DA005A" w:rsidRPr="00DA005A" w:rsidRDefault="00DA005A" w:rsidP="00DA005A">
            <w:pPr>
              <w:spacing w:line="240" w:lineRule="auto"/>
              <w:ind w:firstLine="0"/>
              <w:jc w:val="right"/>
              <w:rPr>
                <w:bCs w:val="0"/>
                <w:sz w:val="20"/>
                <w:szCs w:val="20"/>
              </w:rPr>
            </w:pPr>
            <w:r w:rsidRPr="00DA005A">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A30726"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55EBA2" w14:textId="77777777" w:rsidR="00DA005A" w:rsidRPr="00DA005A" w:rsidRDefault="00DA005A" w:rsidP="00DA005A">
            <w:pPr>
              <w:spacing w:line="240" w:lineRule="auto"/>
              <w:ind w:firstLine="0"/>
              <w:jc w:val="right"/>
              <w:rPr>
                <w:bCs w:val="0"/>
                <w:sz w:val="20"/>
                <w:szCs w:val="20"/>
              </w:rPr>
            </w:pPr>
          </w:p>
        </w:tc>
      </w:tr>
      <w:tr w:rsidR="00DA005A" w:rsidRPr="00DA005A" w14:paraId="00C10D48"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15DB82F" w14:textId="77777777" w:rsidR="00DA005A" w:rsidRPr="00DA005A" w:rsidRDefault="00DA005A" w:rsidP="00DA005A">
            <w:pPr>
              <w:spacing w:line="240" w:lineRule="auto"/>
              <w:ind w:firstLine="0"/>
              <w:jc w:val="right"/>
              <w:rPr>
                <w:bCs w:val="0"/>
                <w:sz w:val="20"/>
                <w:szCs w:val="20"/>
              </w:rPr>
            </w:pPr>
            <w:r w:rsidRPr="00DA005A">
              <w:rPr>
                <w:bCs w:val="0"/>
                <w:sz w:val="20"/>
                <w:szCs w:val="20"/>
              </w:rPr>
              <w:t>49</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6FC070" w14:textId="77777777" w:rsidR="00DA005A" w:rsidRPr="00DA005A" w:rsidRDefault="00DA005A" w:rsidP="00DA005A">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36489A"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Наличие экспозиций и экскурсий, посвященных промышленной истории города, опыту рабочих и воздействию на окружающую среду </w:t>
            </w:r>
          </w:p>
        </w:tc>
        <w:tc>
          <w:tcPr>
            <w:tcW w:w="155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A8C1376"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отсутствуют – </w:t>
            </w:r>
            <w:proofErr w:type="gramStart"/>
            <w:r w:rsidRPr="00DA005A">
              <w:rPr>
                <w:bCs w:val="0"/>
                <w:sz w:val="20"/>
                <w:szCs w:val="20"/>
              </w:rPr>
              <w:t>0 ;</w:t>
            </w:r>
            <w:proofErr w:type="gramEnd"/>
            <w:r w:rsidRPr="00DA005A">
              <w:rPr>
                <w:bCs w:val="0"/>
                <w:sz w:val="20"/>
                <w:szCs w:val="20"/>
              </w:rPr>
              <w:t xml:space="preserve"> </w:t>
            </w:r>
            <w:r w:rsidRPr="00DA005A">
              <w:rPr>
                <w:bCs w:val="0"/>
                <w:sz w:val="20"/>
                <w:szCs w:val="20"/>
              </w:rPr>
              <w:br/>
              <w:t xml:space="preserve">- есть единичные экспозиции и экскурсии – 1; </w:t>
            </w:r>
            <w:r w:rsidRPr="00DA005A">
              <w:rPr>
                <w:bCs w:val="0"/>
                <w:sz w:val="20"/>
                <w:szCs w:val="20"/>
              </w:rPr>
              <w:br/>
              <w:t xml:space="preserve">- развитая сеть экспозиций и экскурсий - 2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D375B3"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573A1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65BFA3E"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развитые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9BE25C"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47A1FD"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1E3416" w14:textId="77777777" w:rsidR="00DA005A" w:rsidRPr="00DA005A" w:rsidRDefault="00DA005A" w:rsidP="00DA005A">
            <w:pPr>
              <w:spacing w:line="240" w:lineRule="auto"/>
              <w:ind w:firstLine="0"/>
              <w:jc w:val="right"/>
              <w:rPr>
                <w:bCs w:val="0"/>
                <w:sz w:val="20"/>
                <w:szCs w:val="20"/>
              </w:rPr>
            </w:pPr>
          </w:p>
        </w:tc>
      </w:tr>
      <w:tr w:rsidR="00DA005A" w:rsidRPr="00DA005A" w14:paraId="6AD7D42A"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9273C2E" w14:textId="77777777" w:rsidR="00DA005A" w:rsidRPr="00DA005A" w:rsidRDefault="00DA005A" w:rsidP="00DA005A">
            <w:pPr>
              <w:spacing w:line="240" w:lineRule="auto"/>
              <w:ind w:firstLine="0"/>
              <w:jc w:val="right"/>
              <w:rPr>
                <w:bCs w:val="0"/>
                <w:sz w:val="20"/>
                <w:szCs w:val="20"/>
              </w:rPr>
            </w:pPr>
            <w:r w:rsidRPr="00DA005A">
              <w:rPr>
                <w:bCs w:val="0"/>
                <w:sz w:val="20"/>
                <w:szCs w:val="20"/>
              </w:rPr>
              <w:t>50</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3C6CF4" w14:textId="77777777" w:rsidR="00DA005A" w:rsidRPr="00DA005A" w:rsidRDefault="00DA005A" w:rsidP="00DA005A">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62CB37B" w14:textId="77777777" w:rsidR="00DA005A" w:rsidRPr="00DA005A" w:rsidRDefault="00DA005A" w:rsidP="00DA005A">
            <w:pPr>
              <w:spacing w:line="240" w:lineRule="auto"/>
              <w:ind w:firstLine="0"/>
              <w:jc w:val="left"/>
              <w:rPr>
                <w:bCs w:val="0"/>
                <w:sz w:val="20"/>
                <w:szCs w:val="20"/>
              </w:rPr>
            </w:pPr>
            <w:r w:rsidRPr="00DA005A">
              <w:rPr>
                <w:bCs w:val="0"/>
                <w:sz w:val="20"/>
                <w:szCs w:val="20"/>
              </w:rPr>
              <w:t>Наличие арт-кластеров, мастерских, галерей, использующих промышленные пространства</w:t>
            </w:r>
          </w:p>
        </w:tc>
        <w:tc>
          <w:tcPr>
            <w:tcW w:w="155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BEE47F5"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Отсутствуют – 0; </w:t>
            </w:r>
            <w:r w:rsidRPr="00DA005A">
              <w:rPr>
                <w:bCs w:val="0"/>
                <w:sz w:val="20"/>
                <w:szCs w:val="20"/>
              </w:rPr>
              <w:br/>
              <w:t xml:space="preserve">есть отдельные объекты – 1; </w:t>
            </w:r>
            <w:r w:rsidRPr="00DA005A">
              <w:rPr>
                <w:bCs w:val="0"/>
                <w:sz w:val="20"/>
                <w:szCs w:val="20"/>
              </w:rPr>
              <w:br/>
              <w:t>развитая сеть арт-кластеров и творческих пространств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F4B466A"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развитая сеть арт-кластеров и творческих пространств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5D92421"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64BD4BD" w14:textId="77777777" w:rsidR="00DA005A" w:rsidRPr="00DA005A" w:rsidRDefault="00DA005A" w:rsidP="00DA005A">
            <w:pPr>
              <w:spacing w:line="240" w:lineRule="auto"/>
              <w:ind w:firstLine="0"/>
              <w:jc w:val="left"/>
              <w:rPr>
                <w:bCs w:val="0"/>
                <w:sz w:val="20"/>
                <w:szCs w:val="20"/>
              </w:rPr>
            </w:pPr>
            <w:r w:rsidRPr="00DA005A">
              <w:rPr>
                <w:bCs w:val="0"/>
                <w:sz w:val="20"/>
                <w:szCs w:val="20"/>
              </w:rPr>
              <w:t>развитая сеть арт-кластеров и творческих пространств</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62D2CD5"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1D9682"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23DCBC" w14:textId="77777777" w:rsidR="00DA005A" w:rsidRPr="00DA005A" w:rsidRDefault="00DA005A" w:rsidP="00DA005A">
            <w:pPr>
              <w:spacing w:line="240" w:lineRule="auto"/>
              <w:ind w:firstLine="0"/>
              <w:jc w:val="right"/>
              <w:rPr>
                <w:bCs w:val="0"/>
                <w:sz w:val="20"/>
                <w:szCs w:val="20"/>
              </w:rPr>
            </w:pPr>
          </w:p>
        </w:tc>
      </w:tr>
      <w:tr w:rsidR="00DA005A" w:rsidRPr="00DA005A" w14:paraId="1010BB33" w14:textId="77777777" w:rsidTr="00CA4E8B">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4F32E1D" w14:textId="77777777" w:rsidR="00DA005A" w:rsidRPr="00DA005A" w:rsidRDefault="00DA005A" w:rsidP="00DA005A">
            <w:pPr>
              <w:spacing w:line="240" w:lineRule="auto"/>
              <w:ind w:firstLine="0"/>
              <w:jc w:val="right"/>
              <w:rPr>
                <w:bCs w:val="0"/>
                <w:sz w:val="20"/>
                <w:szCs w:val="20"/>
              </w:rPr>
            </w:pPr>
            <w:r w:rsidRPr="00DA005A">
              <w:rPr>
                <w:bCs w:val="0"/>
                <w:sz w:val="20"/>
                <w:szCs w:val="20"/>
              </w:rPr>
              <w:t>51</w:t>
            </w: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3D0D3D" w14:textId="77777777" w:rsidR="00DA005A" w:rsidRPr="00DA005A" w:rsidRDefault="00DA005A" w:rsidP="00DA005A">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131BCFF" w14:textId="77777777" w:rsidR="00DA005A" w:rsidRPr="00DA005A" w:rsidRDefault="00DA005A" w:rsidP="00DA005A">
            <w:pPr>
              <w:spacing w:line="240" w:lineRule="auto"/>
              <w:ind w:firstLine="0"/>
              <w:jc w:val="left"/>
              <w:rPr>
                <w:bCs w:val="0"/>
                <w:sz w:val="20"/>
                <w:szCs w:val="20"/>
              </w:rPr>
            </w:pPr>
            <w:r w:rsidRPr="00DA005A">
              <w:rPr>
                <w:bCs w:val="0"/>
                <w:sz w:val="20"/>
                <w:szCs w:val="20"/>
              </w:rPr>
              <w:t>Наличие образовательных программ и семинаров для школ и широкой общественности</w:t>
            </w:r>
          </w:p>
        </w:tc>
        <w:tc>
          <w:tcPr>
            <w:tcW w:w="155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2C4253" w14:textId="77777777" w:rsidR="00DA005A" w:rsidRPr="00DA005A" w:rsidRDefault="00DA005A" w:rsidP="00DA005A">
            <w:pPr>
              <w:spacing w:line="240" w:lineRule="auto"/>
              <w:ind w:firstLine="0"/>
              <w:jc w:val="left"/>
              <w:rPr>
                <w:bCs w:val="0"/>
                <w:sz w:val="20"/>
                <w:szCs w:val="20"/>
              </w:rPr>
            </w:pPr>
            <w:r w:rsidRPr="00DA005A">
              <w:rPr>
                <w:bCs w:val="0"/>
                <w:sz w:val="20"/>
                <w:szCs w:val="20"/>
              </w:rPr>
              <w:t xml:space="preserve">Отсутствуют – 0; </w:t>
            </w:r>
            <w:r w:rsidRPr="00DA005A">
              <w:rPr>
                <w:bCs w:val="0"/>
                <w:sz w:val="20"/>
                <w:szCs w:val="20"/>
              </w:rPr>
              <w:br/>
              <w:t xml:space="preserve">есть отдельные </w:t>
            </w:r>
            <w:proofErr w:type="spellStart"/>
            <w:r w:rsidRPr="00DA005A">
              <w:rPr>
                <w:bCs w:val="0"/>
                <w:sz w:val="20"/>
                <w:szCs w:val="20"/>
              </w:rPr>
              <w:t>пррграммы</w:t>
            </w:r>
            <w:proofErr w:type="spellEnd"/>
            <w:r w:rsidRPr="00DA005A">
              <w:rPr>
                <w:bCs w:val="0"/>
                <w:sz w:val="20"/>
                <w:szCs w:val="20"/>
              </w:rPr>
              <w:t xml:space="preserve"> и семинары– 1; </w:t>
            </w:r>
            <w:r w:rsidRPr="00DA005A">
              <w:rPr>
                <w:bCs w:val="0"/>
                <w:sz w:val="20"/>
                <w:szCs w:val="20"/>
              </w:rPr>
              <w:br/>
              <w:t>широкий спектр образовательных программ и семинаров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F95321" w14:textId="77777777" w:rsidR="00DA005A" w:rsidRPr="00DA005A" w:rsidRDefault="00DA005A" w:rsidP="00DA005A">
            <w:pPr>
              <w:spacing w:line="240" w:lineRule="auto"/>
              <w:ind w:firstLine="0"/>
              <w:jc w:val="left"/>
              <w:rPr>
                <w:bCs w:val="0"/>
                <w:sz w:val="20"/>
                <w:szCs w:val="20"/>
              </w:rPr>
            </w:pPr>
            <w:r w:rsidRPr="00DA005A">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FF6DED1"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CCF0338" w14:textId="77777777" w:rsidR="00DA005A" w:rsidRPr="00DA005A" w:rsidRDefault="00DA005A" w:rsidP="00DA005A">
            <w:pPr>
              <w:spacing w:line="240" w:lineRule="auto"/>
              <w:ind w:firstLine="0"/>
              <w:jc w:val="left"/>
              <w:rPr>
                <w:bCs w:val="0"/>
                <w:sz w:val="20"/>
                <w:szCs w:val="20"/>
              </w:rPr>
            </w:pPr>
            <w:r w:rsidRPr="00DA005A">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BB4898"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DCD379" w14:textId="77777777" w:rsidR="00DA005A" w:rsidRPr="00DA005A" w:rsidRDefault="00DA005A" w:rsidP="00DA005A">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A9A44C" w14:textId="77777777" w:rsidR="00DA005A" w:rsidRPr="00DA005A" w:rsidRDefault="00DA005A" w:rsidP="00DA005A">
            <w:pPr>
              <w:spacing w:line="240" w:lineRule="auto"/>
              <w:ind w:firstLine="0"/>
              <w:jc w:val="right"/>
              <w:rPr>
                <w:bCs w:val="0"/>
                <w:sz w:val="20"/>
                <w:szCs w:val="20"/>
              </w:rPr>
            </w:pPr>
          </w:p>
        </w:tc>
      </w:tr>
    </w:tbl>
    <w:p w14:paraId="5CBC1122" w14:textId="77777777" w:rsidR="00CA4E8B" w:rsidRDefault="00CA4E8B">
      <w:r>
        <w:br w:type="page"/>
      </w:r>
    </w:p>
    <w:p w14:paraId="14F84C43" w14:textId="1CCB70D0" w:rsidR="00CA4E8B" w:rsidRDefault="00CA4E8B" w:rsidP="00CA4E8B">
      <w:pPr>
        <w:jc w:val="right"/>
      </w:pPr>
      <w:r w:rsidRPr="00CA4E8B">
        <w:lastRenderedPageBreak/>
        <w:t>Продолжение таблицы 3</w:t>
      </w:r>
    </w:p>
    <w:tbl>
      <w:tblPr>
        <w:tblW w:w="9356" w:type="dxa"/>
        <w:tblCellMar>
          <w:left w:w="0" w:type="dxa"/>
          <w:right w:w="0" w:type="dxa"/>
        </w:tblCellMar>
        <w:tblLook w:val="04A0" w:firstRow="1" w:lastRow="0" w:firstColumn="1" w:lastColumn="0" w:noHBand="0" w:noVBand="1"/>
      </w:tblPr>
      <w:tblGrid>
        <w:gridCol w:w="290"/>
        <w:gridCol w:w="2396"/>
        <w:gridCol w:w="1596"/>
        <w:gridCol w:w="1552"/>
        <w:gridCol w:w="1353"/>
        <w:gridCol w:w="290"/>
        <w:gridCol w:w="1303"/>
        <w:gridCol w:w="290"/>
        <w:gridCol w:w="190"/>
        <w:gridCol w:w="96"/>
      </w:tblGrid>
      <w:tr w:rsidR="00CA4E8B" w:rsidRPr="00DA005A" w14:paraId="7CE470C1" w14:textId="77777777" w:rsidTr="00CA31D4">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4925194" w14:textId="77777777" w:rsidR="00CA4E8B" w:rsidRDefault="00CA4E8B" w:rsidP="00CA31D4">
            <w:pPr>
              <w:spacing w:line="240" w:lineRule="auto"/>
              <w:ind w:firstLine="0"/>
              <w:jc w:val="right"/>
              <w:rPr>
                <w:bCs w:val="0"/>
                <w:sz w:val="20"/>
                <w:szCs w:val="20"/>
              </w:rPr>
            </w:pPr>
          </w:p>
          <w:p w14:paraId="4C5046D3" w14:textId="77777777" w:rsidR="00CA4E8B" w:rsidRPr="00DA005A" w:rsidRDefault="00CA4E8B" w:rsidP="00CA31D4">
            <w:pPr>
              <w:spacing w:line="240" w:lineRule="auto"/>
              <w:ind w:firstLine="0"/>
              <w:jc w:val="right"/>
              <w:rPr>
                <w:bCs w:val="0"/>
                <w:sz w:val="20"/>
                <w:szCs w:val="20"/>
              </w:rPr>
            </w:pPr>
          </w:p>
        </w:tc>
        <w:tc>
          <w:tcPr>
            <w:tcW w:w="239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B9DF00" w14:textId="77777777" w:rsidR="00CA4E8B" w:rsidRPr="00DA005A" w:rsidRDefault="00CA4E8B" w:rsidP="00CA31D4">
            <w:pPr>
              <w:spacing w:line="240" w:lineRule="auto"/>
              <w:ind w:firstLine="0"/>
              <w:jc w:val="right"/>
              <w:rPr>
                <w:bCs w:val="0"/>
                <w:sz w:val="20"/>
                <w:szCs w:val="20"/>
              </w:rPr>
            </w:pPr>
          </w:p>
        </w:tc>
        <w:tc>
          <w:tcPr>
            <w:tcW w:w="159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BACCE60" w14:textId="77777777" w:rsidR="00CA4E8B" w:rsidRPr="00DA005A" w:rsidRDefault="00CA4E8B" w:rsidP="00CA31D4">
            <w:pPr>
              <w:spacing w:line="240" w:lineRule="auto"/>
              <w:ind w:firstLine="0"/>
              <w:jc w:val="left"/>
              <w:rPr>
                <w:bCs w:val="0"/>
                <w:sz w:val="20"/>
                <w:szCs w:val="20"/>
              </w:rPr>
            </w:pPr>
            <w:r w:rsidRPr="00DA005A">
              <w:rPr>
                <w:bCs w:val="0"/>
                <w:sz w:val="20"/>
                <w:szCs w:val="20"/>
              </w:rPr>
              <w:t>Наличие тематических мероприятий и фестивалей</w:t>
            </w:r>
          </w:p>
        </w:tc>
        <w:tc>
          <w:tcPr>
            <w:tcW w:w="155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F762EBD" w14:textId="77777777" w:rsidR="00CA4E8B" w:rsidRPr="00DA005A" w:rsidRDefault="00CA4E8B" w:rsidP="00CA31D4">
            <w:pPr>
              <w:spacing w:line="240" w:lineRule="auto"/>
              <w:ind w:firstLine="0"/>
              <w:jc w:val="left"/>
              <w:rPr>
                <w:bCs w:val="0"/>
                <w:sz w:val="20"/>
                <w:szCs w:val="20"/>
              </w:rPr>
            </w:pPr>
            <w:r w:rsidRPr="00DA005A">
              <w:rPr>
                <w:bCs w:val="0"/>
                <w:sz w:val="20"/>
                <w:szCs w:val="20"/>
              </w:rPr>
              <w:t xml:space="preserve">Отсутствуют – 0; </w:t>
            </w:r>
            <w:r w:rsidRPr="00DA005A">
              <w:rPr>
                <w:bCs w:val="0"/>
                <w:sz w:val="20"/>
                <w:szCs w:val="20"/>
              </w:rPr>
              <w:br/>
              <w:t xml:space="preserve">проводятся отдельные мероприятия– 1; </w:t>
            </w:r>
            <w:r w:rsidRPr="00DA005A">
              <w:rPr>
                <w:bCs w:val="0"/>
                <w:sz w:val="20"/>
                <w:szCs w:val="20"/>
              </w:rPr>
              <w:br/>
              <w:t>регулярные и масштабные мероприятия и фестивали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3EBD7DC" w14:textId="77777777" w:rsidR="00CA4E8B" w:rsidRPr="00DA005A" w:rsidRDefault="00CA4E8B" w:rsidP="00CA31D4">
            <w:pPr>
              <w:spacing w:line="240" w:lineRule="auto"/>
              <w:ind w:firstLine="0"/>
              <w:jc w:val="left"/>
              <w:rPr>
                <w:bCs w:val="0"/>
                <w:sz w:val="20"/>
                <w:szCs w:val="20"/>
              </w:rPr>
            </w:pPr>
            <w:r w:rsidRPr="00DA005A">
              <w:rPr>
                <w:bCs w:val="0"/>
                <w:sz w:val="20"/>
                <w:szCs w:val="20"/>
              </w:rPr>
              <w:t>регулярные и масштабные мероприятия и фестивали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9C4EC89" w14:textId="77777777" w:rsidR="00CA4E8B" w:rsidRPr="00DA005A" w:rsidRDefault="00CA4E8B" w:rsidP="00CA31D4">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B326E6" w14:textId="77777777" w:rsidR="00CA4E8B" w:rsidRPr="00DA005A" w:rsidRDefault="00CA4E8B" w:rsidP="00CA31D4">
            <w:pPr>
              <w:spacing w:line="240" w:lineRule="auto"/>
              <w:ind w:firstLine="0"/>
              <w:jc w:val="left"/>
              <w:rPr>
                <w:bCs w:val="0"/>
                <w:sz w:val="20"/>
                <w:szCs w:val="20"/>
              </w:rPr>
            </w:pPr>
            <w:r w:rsidRPr="00DA005A">
              <w:rPr>
                <w:bCs w:val="0"/>
                <w:sz w:val="20"/>
                <w:szCs w:val="20"/>
              </w:rPr>
              <w:t>регулярные и масштабные мероприятия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E82B4E" w14:textId="77777777" w:rsidR="00CA4E8B" w:rsidRPr="00DA005A" w:rsidRDefault="00CA4E8B" w:rsidP="00CA31D4">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D242CC" w14:textId="77777777" w:rsidR="00CA4E8B" w:rsidRPr="00DA005A" w:rsidRDefault="00CA4E8B" w:rsidP="00CA31D4">
            <w:pPr>
              <w:spacing w:line="240" w:lineRule="auto"/>
              <w:ind w:firstLine="0"/>
              <w:jc w:val="right"/>
              <w:rPr>
                <w:bCs w:val="0"/>
                <w:sz w:val="20"/>
                <w:szCs w:val="20"/>
              </w:rPr>
            </w:pPr>
            <w:r w:rsidRPr="00DA005A">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5988DD" w14:textId="77777777" w:rsidR="00CA4E8B" w:rsidRPr="00DA005A" w:rsidRDefault="00CA4E8B" w:rsidP="00CA31D4">
            <w:pPr>
              <w:spacing w:line="240" w:lineRule="auto"/>
              <w:ind w:firstLine="0"/>
              <w:jc w:val="right"/>
              <w:rPr>
                <w:bCs w:val="0"/>
                <w:sz w:val="20"/>
                <w:szCs w:val="20"/>
              </w:rPr>
            </w:pPr>
          </w:p>
        </w:tc>
      </w:tr>
      <w:tr w:rsidR="00CA4E8B" w:rsidRPr="00DA005A" w14:paraId="780D9DD3" w14:textId="77777777" w:rsidTr="00CA31D4">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2C6A096" w14:textId="77777777" w:rsidR="00CA4E8B" w:rsidRPr="00DA005A" w:rsidRDefault="00CA4E8B" w:rsidP="00CA31D4">
            <w:pPr>
              <w:spacing w:line="240" w:lineRule="auto"/>
              <w:ind w:firstLine="0"/>
              <w:jc w:val="right"/>
              <w:rPr>
                <w:bCs w:val="0"/>
                <w:sz w:val="20"/>
                <w:szCs w:val="20"/>
              </w:rPr>
            </w:pPr>
            <w:r w:rsidRPr="00DA005A">
              <w:rPr>
                <w:bCs w:val="0"/>
                <w:sz w:val="20"/>
                <w:szCs w:val="20"/>
              </w:rPr>
              <w:t>53</w:t>
            </w:r>
          </w:p>
        </w:tc>
        <w:tc>
          <w:tcPr>
            <w:tcW w:w="239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90B79B9" w14:textId="77777777" w:rsidR="00CA4E8B" w:rsidRPr="00DA005A" w:rsidRDefault="00CA4E8B" w:rsidP="00CA31D4">
            <w:pPr>
              <w:spacing w:line="240" w:lineRule="auto"/>
              <w:ind w:firstLine="0"/>
              <w:jc w:val="left"/>
              <w:rPr>
                <w:b/>
                <w:sz w:val="20"/>
                <w:szCs w:val="20"/>
              </w:rPr>
            </w:pPr>
            <w:r w:rsidRPr="00DA005A">
              <w:rPr>
                <w:b/>
                <w:sz w:val="20"/>
                <w:szCs w:val="20"/>
              </w:rPr>
              <w:t>ИТОГО по категории "Промышленные города"</w:t>
            </w:r>
          </w:p>
        </w:tc>
        <w:tc>
          <w:tcPr>
            <w:tcW w:w="159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849A93D" w14:textId="77777777" w:rsidR="00CA4E8B" w:rsidRPr="00DA005A" w:rsidRDefault="00CA4E8B" w:rsidP="00CA31D4">
            <w:pPr>
              <w:spacing w:line="240" w:lineRule="auto"/>
              <w:ind w:firstLine="0"/>
              <w:jc w:val="left"/>
              <w:rPr>
                <w:b/>
                <w:sz w:val="20"/>
                <w:szCs w:val="20"/>
              </w:rPr>
            </w:pPr>
          </w:p>
        </w:tc>
        <w:tc>
          <w:tcPr>
            <w:tcW w:w="155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CEE6CE4" w14:textId="77777777" w:rsidR="00CA4E8B" w:rsidRPr="00DA005A" w:rsidRDefault="00CA4E8B" w:rsidP="00CA31D4">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1D43799" w14:textId="77777777" w:rsidR="00CA4E8B" w:rsidRPr="00DA005A" w:rsidRDefault="00CA4E8B" w:rsidP="00CA31D4">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565E170" w14:textId="77777777" w:rsidR="00CA4E8B" w:rsidRPr="00DA005A" w:rsidRDefault="00CA4E8B" w:rsidP="00CA31D4">
            <w:pPr>
              <w:spacing w:line="240" w:lineRule="auto"/>
              <w:ind w:firstLine="0"/>
              <w:jc w:val="right"/>
              <w:rPr>
                <w:b/>
                <w:sz w:val="20"/>
                <w:szCs w:val="20"/>
              </w:rPr>
            </w:pPr>
            <w:r w:rsidRPr="00DA005A">
              <w:rPr>
                <w:b/>
                <w:sz w:val="20"/>
                <w:szCs w:val="20"/>
              </w:rPr>
              <w:t>12</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0868570" w14:textId="77777777" w:rsidR="00CA4E8B" w:rsidRPr="00DA005A" w:rsidRDefault="00CA4E8B" w:rsidP="00CA31D4">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3BA0E5A" w14:textId="77777777" w:rsidR="00CA4E8B" w:rsidRPr="00DA005A" w:rsidRDefault="00CA4E8B" w:rsidP="00CA31D4">
            <w:pPr>
              <w:spacing w:line="240" w:lineRule="auto"/>
              <w:ind w:firstLine="0"/>
              <w:jc w:val="right"/>
              <w:rPr>
                <w:b/>
                <w:sz w:val="20"/>
                <w:szCs w:val="20"/>
              </w:rPr>
            </w:pPr>
            <w:r w:rsidRPr="00DA005A">
              <w:rPr>
                <w:b/>
                <w:sz w:val="20"/>
                <w:szCs w:val="20"/>
              </w:rPr>
              <w:t>11</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3C5656B" w14:textId="77777777" w:rsidR="00CA4E8B" w:rsidRPr="00DA005A" w:rsidRDefault="00CA4E8B" w:rsidP="00CA31D4">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6D081BA" w14:textId="77777777" w:rsidR="00CA4E8B" w:rsidRPr="00DA005A" w:rsidRDefault="00CA4E8B" w:rsidP="00CA31D4">
            <w:pPr>
              <w:spacing w:line="240" w:lineRule="auto"/>
              <w:ind w:firstLine="0"/>
              <w:jc w:val="left"/>
              <w:rPr>
                <w:bCs w:val="0"/>
                <w:sz w:val="20"/>
                <w:szCs w:val="20"/>
              </w:rPr>
            </w:pPr>
          </w:p>
        </w:tc>
      </w:tr>
      <w:tr w:rsidR="00CA4E8B" w:rsidRPr="00DA005A" w14:paraId="3E3CCD79" w14:textId="77777777" w:rsidTr="00CA31D4">
        <w:trPr>
          <w:trHeight w:val="315"/>
        </w:trPr>
        <w:tc>
          <w:tcPr>
            <w:tcW w:w="290" w:type="dxa"/>
            <w:tcBorders>
              <w:top w:val="single" w:sz="6" w:space="0" w:color="CCCCCC"/>
              <w:left w:val="single" w:sz="6" w:space="0" w:color="666666"/>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3D6C9F03" w14:textId="77777777" w:rsidR="00CA4E8B" w:rsidRPr="00DA005A" w:rsidRDefault="00CA4E8B" w:rsidP="00CA31D4">
            <w:pPr>
              <w:spacing w:line="240" w:lineRule="auto"/>
              <w:ind w:firstLine="0"/>
              <w:jc w:val="right"/>
              <w:rPr>
                <w:bCs w:val="0"/>
                <w:sz w:val="20"/>
                <w:szCs w:val="20"/>
              </w:rPr>
            </w:pPr>
            <w:r w:rsidRPr="00DA005A">
              <w:rPr>
                <w:bCs w:val="0"/>
                <w:sz w:val="20"/>
                <w:szCs w:val="20"/>
              </w:rPr>
              <w:t>54</w:t>
            </w:r>
          </w:p>
        </w:tc>
        <w:tc>
          <w:tcPr>
            <w:tcW w:w="2396" w:type="dxa"/>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0B1D1D92" w14:textId="77777777" w:rsidR="00CA4E8B" w:rsidRPr="00DA005A" w:rsidRDefault="00CA4E8B" w:rsidP="00CA31D4">
            <w:pPr>
              <w:spacing w:line="240" w:lineRule="auto"/>
              <w:ind w:firstLine="0"/>
              <w:jc w:val="left"/>
              <w:rPr>
                <w:b/>
                <w:sz w:val="20"/>
                <w:szCs w:val="20"/>
              </w:rPr>
            </w:pPr>
            <w:r w:rsidRPr="00DA005A">
              <w:rPr>
                <w:b/>
                <w:sz w:val="20"/>
                <w:szCs w:val="20"/>
              </w:rPr>
              <w:t>ИТОГО за 6 кат</w:t>
            </w:r>
            <w:r>
              <w:rPr>
                <w:b/>
                <w:sz w:val="20"/>
                <w:szCs w:val="20"/>
              </w:rPr>
              <w:t>-</w:t>
            </w:r>
            <w:proofErr w:type="spellStart"/>
            <w:r>
              <w:rPr>
                <w:b/>
                <w:sz w:val="20"/>
                <w:szCs w:val="20"/>
              </w:rPr>
              <w:t>ий</w:t>
            </w:r>
            <w:proofErr w:type="spellEnd"/>
          </w:p>
        </w:tc>
        <w:tc>
          <w:tcPr>
            <w:tcW w:w="1596" w:type="dxa"/>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77041798" w14:textId="77777777" w:rsidR="00CA4E8B" w:rsidRPr="00DA005A" w:rsidRDefault="00CA4E8B" w:rsidP="00CA31D4">
            <w:pPr>
              <w:spacing w:line="240" w:lineRule="auto"/>
              <w:ind w:firstLine="0"/>
              <w:jc w:val="left"/>
              <w:rPr>
                <w:b/>
                <w:sz w:val="20"/>
                <w:szCs w:val="20"/>
              </w:rPr>
            </w:pPr>
          </w:p>
        </w:tc>
        <w:tc>
          <w:tcPr>
            <w:tcW w:w="1552" w:type="dxa"/>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730A0CD7" w14:textId="77777777" w:rsidR="00CA4E8B" w:rsidRPr="00DA005A" w:rsidRDefault="00CA4E8B" w:rsidP="00CA31D4">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639B803A" w14:textId="77777777" w:rsidR="00CA4E8B" w:rsidRPr="00DA005A" w:rsidRDefault="00CA4E8B" w:rsidP="00CA31D4">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5F930F1B" w14:textId="77777777" w:rsidR="00CA4E8B" w:rsidRPr="00DA005A" w:rsidRDefault="00CA4E8B" w:rsidP="00CA31D4">
            <w:pPr>
              <w:spacing w:line="240" w:lineRule="auto"/>
              <w:ind w:firstLine="0"/>
              <w:jc w:val="right"/>
              <w:rPr>
                <w:b/>
                <w:sz w:val="20"/>
                <w:szCs w:val="20"/>
              </w:rPr>
            </w:pPr>
            <w:r w:rsidRPr="00DA005A">
              <w:rPr>
                <w:b/>
                <w:sz w:val="20"/>
                <w:szCs w:val="20"/>
              </w:rPr>
              <w:t>84</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7B75713" w14:textId="77777777" w:rsidR="00CA4E8B" w:rsidRPr="00DA005A" w:rsidRDefault="00CA4E8B" w:rsidP="00CA31D4">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3F944CB1" w14:textId="77777777" w:rsidR="00CA4E8B" w:rsidRPr="00DA005A" w:rsidRDefault="00CA4E8B" w:rsidP="00CA31D4">
            <w:pPr>
              <w:spacing w:line="240" w:lineRule="auto"/>
              <w:ind w:firstLine="0"/>
              <w:jc w:val="right"/>
              <w:rPr>
                <w:b/>
                <w:sz w:val="20"/>
                <w:szCs w:val="20"/>
              </w:rPr>
            </w:pPr>
            <w:r w:rsidRPr="00DA005A">
              <w:rPr>
                <w:b/>
                <w:sz w:val="20"/>
                <w:szCs w:val="20"/>
              </w:rPr>
              <w:t>79</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374F0582" w14:textId="77777777" w:rsidR="00CA4E8B" w:rsidRPr="00DA005A" w:rsidRDefault="00CA4E8B" w:rsidP="00CA31D4">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6D931295" w14:textId="77777777" w:rsidR="00CA4E8B" w:rsidRPr="00DA005A" w:rsidRDefault="00CA4E8B" w:rsidP="00CA31D4">
            <w:pPr>
              <w:spacing w:line="240" w:lineRule="auto"/>
              <w:ind w:firstLine="0"/>
              <w:jc w:val="left"/>
              <w:rPr>
                <w:bCs w:val="0"/>
                <w:sz w:val="20"/>
                <w:szCs w:val="20"/>
              </w:rPr>
            </w:pPr>
          </w:p>
        </w:tc>
      </w:tr>
    </w:tbl>
    <w:p w14:paraId="4383AF01" w14:textId="0DFBEE79" w:rsidR="0009727F" w:rsidRPr="0048597C" w:rsidRDefault="0009727F" w:rsidP="00C013BC">
      <w:r>
        <w:t xml:space="preserve">На основе анализа позитивного сценария (Сценарий 2), при котором итоговые баллы Череповца (84/111) и Губкина (79/111) существенно выросли, рекомендации фокусируются на </w:t>
      </w:r>
      <w:r w:rsidRPr="0048597C">
        <w:t>интенсивном использовании ресурсов как активных активов.</w:t>
      </w:r>
    </w:p>
    <w:p w14:paraId="3A3883E6" w14:textId="5B920D11" w:rsidR="0009727F" w:rsidRPr="0048597C" w:rsidRDefault="0009727F" w:rsidP="00C013BC">
      <w:r w:rsidRPr="0048597C">
        <w:t>Город</w:t>
      </w:r>
      <w:r w:rsidR="00DE514C" w:rsidRPr="0048597C">
        <w:t xml:space="preserve"> Череповец</w:t>
      </w:r>
      <w:r w:rsidRPr="0048597C">
        <w:t xml:space="preserve"> фактически перестал быть только «индустриальным узлом». </w:t>
      </w:r>
    </w:p>
    <w:p w14:paraId="6A43790B" w14:textId="77777777" w:rsidR="0048597C" w:rsidRPr="0048597C" w:rsidRDefault="0009727F" w:rsidP="0048597C">
      <w:r w:rsidRPr="0048597C">
        <w:t>Рекомендации:</w:t>
      </w:r>
    </w:p>
    <w:p w14:paraId="12828B58" w14:textId="35287A59" w:rsidR="0048597C" w:rsidRPr="0048597C" w:rsidRDefault="0048597C" w:rsidP="00221E35">
      <w:pPr>
        <w:pStyle w:val="a0"/>
        <w:numPr>
          <w:ilvl w:val="0"/>
          <w:numId w:val="60"/>
        </w:numPr>
      </w:pPr>
      <w:r w:rsidRPr="0048597C">
        <w:t>м</w:t>
      </w:r>
      <w:r w:rsidR="0009727F" w:rsidRPr="0048597C">
        <w:t xml:space="preserve">асштабирование проектов </w:t>
      </w:r>
      <w:proofErr w:type="spellStart"/>
      <w:r w:rsidR="0009727F" w:rsidRPr="0048597C">
        <w:t>ревитализации</w:t>
      </w:r>
      <w:proofErr w:type="spellEnd"/>
      <w:r w:rsidR="0009727F" w:rsidRPr="0048597C">
        <w:t xml:space="preserve"> промзон (Блок 6) для создания полноценного туристического кластера, объединяющего арт-пространства, музеи промышленности и современную жилую застройку</w:t>
      </w:r>
      <w:r w:rsidRPr="0048597C">
        <w:t>,</w:t>
      </w:r>
    </w:p>
    <w:p w14:paraId="272CB943" w14:textId="77777777" w:rsidR="0048597C" w:rsidRPr="0048597C" w:rsidRDefault="0048597C" w:rsidP="00221E35">
      <w:pPr>
        <w:pStyle w:val="a0"/>
        <w:numPr>
          <w:ilvl w:val="0"/>
          <w:numId w:val="60"/>
        </w:numPr>
      </w:pPr>
      <w:r w:rsidRPr="0048597C">
        <w:t>н</w:t>
      </w:r>
      <w:r w:rsidR="0009727F" w:rsidRPr="0048597C">
        <w:t>а фоне высокого потенциала (Блок 5) необходимо расширение сети отелей бизнес-класса и проведение крупных форумов и конференций на базе новых площадок</w:t>
      </w:r>
      <w:r w:rsidRPr="0048597C">
        <w:t>,</w:t>
      </w:r>
    </w:p>
    <w:p w14:paraId="2AC5EA45" w14:textId="79CBFC07" w:rsidR="0009727F" w:rsidRPr="0048597C" w:rsidRDefault="0048597C" w:rsidP="00221E35">
      <w:pPr>
        <w:pStyle w:val="a0"/>
        <w:numPr>
          <w:ilvl w:val="0"/>
          <w:numId w:val="60"/>
        </w:numPr>
      </w:pPr>
      <w:r w:rsidRPr="0048597C">
        <w:t>в</w:t>
      </w:r>
      <w:r w:rsidR="0009727F" w:rsidRPr="0048597C">
        <w:t>недрение единой цифровой платформы, связывающей историческую часть города с обновленными индустриальными объектами</w:t>
      </w:r>
      <w:r w:rsidRPr="0048597C">
        <w:t>,</w:t>
      </w:r>
    </w:p>
    <w:p w14:paraId="705D7548" w14:textId="77777777" w:rsidR="0009727F" w:rsidRPr="0048597C" w:rsidRDefault="0009727F" w:rsidP="00C013BC">
      <w:r w:rsidRPr="0048597C">
        <w:t xml:space="preserve">Моделирование показало, что точечные инвестиции в среду делают малый город Губкин конкурентоспособным. </w:t>
      </w:r>
    </w:p>
    <w:p w14:paraId="2235B906" w14:textId="77777777" w:rsidR="0048597C" w:rsidRPr="0048597C" w:rsidRDefault="0009727F" w:rsidP="0048597C">
      <w:r w:rsidRPr="0048597C">
        <w:t>Рекомендации:</w:t>
      </w:r>
    </w:p>
    <w:p w14:paraId="18335A2E" w14:textId="1BD80884" w:rsidR="0048597C" w:rsidRPr="0048597C" w:rsidRDefault="0048597C" w:rsidP="00221E35">
      <w:pPr>
        <w:pStyle w:val="a0"/>
        <w:numPr>
          <w:ilvl w:val="0"/>
          <w:numId w:val="61"/>
        </w:numPr>
      </w:pPr>
      <w:r w:rsidRPr="0048597C">
        <w:t>ф</w:t>
      </w:r>
      <w:r w:rsidR="0009727F" w:rsidRPr="0048597C">
        <w:t>ормирование уникального территориального бренда на базе Лебединского ГОКа (Блок 6). Переход от разовых экскурсий к созданию «промышленного парка» национального значения</w:t>
      </w:r>
      <w:r w:rsidRPr="0048597C">
        <w:t>,</w:t>
      </w:r>
    </w:p>
    <w:p w14:paraId="6376371D" w14:textId="1A92A60F" w:rsidR="0048597C" w:rsidRPr="0048597C" w:rsidRDefault="0048597C" w:rsidP="00221E35">
      <w:pPr>
        <w:pStyle w:val="a0"/>
        <w:numPr>
          <w:ilvl w:val="0"/>
          <w:numId w:val="61"/>
        </w:numPr>
      </w:pPr>
      <w:r w:rsidRPr="0048597C">
        <w:t>п</w:t>
      </w:r>
      <w:r w:rsidR="0009727F" w:rsidRPr="0048597C">
        <w:t>родолжение благоустройства по стандартам комфортной среды (Блок 4) для удержания «креативного класса» и туристов, ориентированных на высокий комфорт</w:t>
      </w:r>
      <w:r w:rsidRPr="0048597C">
        <w:t>,</w:t>
      </w:r>
    </w:p>
    <w:p w14:paraId="46A93A7C" w14:textId="492D468D" w:rsidR="0009727F" w:rsidRPr="0048597C" w:rsidRDefault="0048597C" w:rsidP="00221E35">
      <w:pPr>
        <w:pStyle w:val="a0"/>
        <w:numPr>
          <w:ilvl w:val="0"/>
          <w:numId w:val="61"/>
        </w:numPr>
      </w:pPr>
      <w:r w:rsidRPr="0048597C">
        <w:t>о</w:t>
      </w:r>
      <w:r w:rsidR="0009727F" w:rsidRPr="0048597C">
        <w:t>птимизация стыковочных маршрутов с региональными хабами (Блок 3) для обеспечения легкого доступа туристов выходного дня (концепция «выходные на карьере»).</w:t>
      </w:r>
    </w:p>
    <w:p w14:paraId="422FA682" w14:textId="01F9D0C9" w:rsidR="001C6A70" w:rsidRDefault="0009727F" w:rsidP="00C013BC">
      <w:pPr>
        <w:jc w:val="left"/>
      </w:pPr>
      <w:r>
        <w:br w:type="page"/>
      </w:r>
    </w:p>
    <w:p w14:paraId="65357FD6" w14:textId="38286A0D" w:rsidR="001C6A70" w:rsidRPr="00AF6B82" w:rsidRDefault="001C6A70" w:rsidP="00221E35">
      <w:pPr>
        <w:pStyle w:val="3"/>
        <w:numPr>
          <w:ilvl w:val="2"/>
          <w:numId w:val="20"/>
        </w:numPr>
        <w:tabs>
          <w:tab w:val="clear" w:pos="1134"/>
          <w:tab w:val="left" w:pos="567"/>
        </w:tabs>
        <w:spacing w:before="0" w:after="0"/>
        <w:ind w:left="0" w:firstLine="709"/>
        <w:rPr>
          <w:b w:val="0"/>
          <w:bCs/>
        </w:rPr>
      </w:pPr>
      <w:bookmarkStart w:id="67" w:name="_Toc220016121"/>
      <w:bookmarkStart w:id="68" w:name="_Toc228887949"/>
      <w:r w:rsidRPr="00AF6B82">
        <w:rPr>
          <w:b w:val="0"/>
          <w:bCs/>
        </w:rPr>
        <w:lastRenderedPageBreak/>
        <w:t>Апробация алгоритма с помощью сценария 3 (Негативный сценарий)</w:t>
      </w:r>
      <w:bookmarkEnd w:id="67"/>
      <w:bookmarkEnd w:id="68"/>
    </w:p>
    <w:p w14:paraId="507617F2" w14:textId="28D0EAB6" w:rsidR="001C6A70" w:rsidRDefault="001C6A70" w:rsidP="00C013BC">
      <w:r w:rsidRPr="00D01DA5">
        <w:t xml:space="preserve">Второй этап экспериментальной части исследования посвящен апробации алгоритма в условиях </w:t>
      </w:r>
      <w:r w:rsidR="00173A88">
        <w:t>негативного с</w:t>
      </w:r>
      <w:r w:rsidRPr="00D01DA5">
        <w:t xml:space="preserve">ценария </w:t>
      </w:r>
      <w:r w:rsidR="00173A88">
        <w:t xml:space="preserve">(сценария </w:t>
      </w:r>
      <w:r w:rsidRPr="00D01DA5">
        <w:t>3</w:t>
      </w:r>
      <w:r w:rsidR="00173A88">
        <w:t>)</w:t>
      </w:r>
      <w:r w:rsidRPr="00D01DA5">
        <w:t xml:space="preserve">, который представляет собой сценарий моделирования неблагоприятных воздействий. В отличие от предыдущего этапа, целью данного моделирования выступала проверка способности алгоритма адекватно фиксировать </w:t>
      </w:r>
      <w:r w:rsidR="00C07F7B">
        <w:t>падение</w:t>
      </w:r>
      <w:r w:rsidRPr="00D01DA5">
        <w:t xml:space="preserve"> привлекательности </w:t>
      </w:r>
      <w:r w:rsidR="00C07F7B">
        <w:t>городов</w:t>
      </w:r>
      <w:r w:rsidRPr="00D01DA5">
        <w:t xml:space="preserve"> при сохранении их базовых культурно-исторических характеристик. Основной акцент был сделан</w:t>
      </w:r>
      <w:r w:rsidRPr="003059A3">
        <w:t xml:space="preserve"> на проверке гипотезы о том, что сервисная и транспортная составляющие являются критически</w:t>
      </w:r>
      <w:r>
        <w:t xml:space="preserve"> важными критериями</w:t>
      </w:r>
      <w:r w:rsidRPr="003059A3">
        <w:t>, без которых высокая концентрация объектов наследия теряет значимость для туристического рынка.</w:t>
      </w:r>
    </w:p>
    <w:p w14:paraId="5D818BA2" w14:textId="6611DFB8" w:rsidR="001C6A70" w:rsidRPr="00864399" w:rsidRDefault="001C6A70" w:rsidP="00C013BC">
      <w:r>
        <w:t xml:space="preserve">Объектом моделирования в данном сценарии выступил </w:t>
      </w:r>
      <w:proofErr w:type="spellStart"/>
      <w:r w:rsidR="00C07F7B">
        <w:t>г.</w:t>
      </w:r>
      <w:r>
        <w:t>Казань</w:t>
      </w:r>
      <w:proofErr w:type="spellEnd"/>
      <w:r>
        <w:t xml:space="preserve"> как лидер базового рейтинга, а также </w:t>
      </w:r>
      <w:proofErr w:type="spellStart"/>
      <w:r w:rsidR="00C07F7B">
        <w:t>г.</w:t>
      </w:r>
      <w:r>
        <w:t>Губкин</w:t>
      </w:r>
      <w:proofErr w:type="spellEnd"/>
      <w:r>
        <w:t xml:space="preserve"> как пример малого города с высокой чувствительностью к социально-экономическим рискам. Для Казани негативный сценарий предполагал существенное снижение покупательной способности населения, что повлекло за собой сокращение поискового интереса к направлению, закрытие части объектов размещения (гостевых домов, хостелов) и </w:t>
      </w:r>
      <w:r w:rsidRPr="00864399">
        <w:t>оптимизацию транспортной сети. Несмотря на то, что физическое количество памятников архитектуры и объектов ЮНЕСКО в модели осталось неизменным, итоговый показатель Казани продемонстрировал падение с 97 до 79 баллов (</w:t>
      </w:r>
      <w:r w:rsidR="008959C6" w:rsidRPr="00864399">
        <w:t>табл. 4</w:t>
      </w:r>
      <w:r w:rsidRPr="00864399">
        <w:t xml:space="preserve">). Данный результат имеет важное методологическое значение: алгоритм подтвердил, что мегаполис может потерять статус города с «высоким потенциалом» и перейти в категорию «среднего» исключительно за счет деградации сервисного слоя. </w:t>
      </w:r>
    </w:p>
    <w:p w14:paraId="4DD6B532" w14:textId="66AA2664" w:rsidR="001C6A70" w:rsidRDefault="001C6A70" w:rsidP="00C013BC">
      <w:r w:rsidRPr="00864399">
        <w:t xml:space="preserve">Для города Губкин Сценарий 3 моделировал риски, учитывающие существенное ухудшение экономических условий и </w:t>
      </w:r>
      <w:r w:rsidR="002F4373">
        <w:t>уменьшение</w:t>
      </w:r>
      <w:r w:rsidRPr="00864399">
        <w:t xml:space="preserve"> объема инвестиций, что в рамках исследовательского алгоритма привело к понижению баллов по критериям транспортной доступности, регулярности сообщения и уровня развития объектов питания и снижения покупательной способности населения. В ходе апробации суммарный балл </w:t>
      </w:r>
      <w:proofErr w:type="spellStart"/>
      <w:proofErr w:type="gramStart"/>
      <w:r w:rsidR="00820C8C">
        <w:t>г.</w:t>
      </w:r>
      <w:r w:rsidRPr="00864399">
        <w:t>Губкин</w:t>
      </w:r>
      <w:proofErr w:type="spellEnd"/>
      <w:r w:rsidR="00820C8C">
        <w:t xml:space="preserve">  </w:t>
      </w:r>
      <w:r w:rsidRPr="00864399">
        <w:t>снизился</w:t>
      </w:r>
      <w:proofErr w:type="gramEnd"/>
      <w:r w:rsidRPr="00864399">
        <w:t xml:space="preserve"> с 65 до 55 баллов (</w:t>
      </w:r>
      <w:r w:rsidR="008959C6" w:rsidRPr="00864399">
        <w:t>табл. 4</w:t>
      </w:r>
      <w:r w:rsidRPr="00864399">
        <w:t>). Моделирование выявило критическую зависимость малых городов от показателей безопасности и стабильности</w:t>
      </w:r>
      <w:r w:rsidRPr="00CD4388">
        <w:t xml:space="preserve"> малого бизнеса: при закрытии объектов питания и ограничении транспортной доступности туристический потенциал территории фактически обнуляется, даже при наличии уникальных индустриальных объектов.</w:t>
      </w:r>
    </w:p>
    <w:p w14:paraId="40F215DB" w14:textId="77777777" w:rsidR="001C6A70" w:rsidRDefault="001C6A70" w:rsidP="00C013BC">
      <w:r>
        <w:t xml:space="preserve">По итогам апробации Сценария 3 была обоснована математическая устойчивость предложенного подхода: алгоритм продемонстрировал логичную реакцию на ухудшение вводных данных, не допуская аномальных скачков в итоговых значениях. Вместе с тем, исследование </w:t>
      </w:r>
      <w:r w:rsidRPr="00CD4388">
        <w:t xml:space="preserve">выявило определенные ограничения применимости метода, связанные с </w:t>
      </w:r>
      <w:r w:rsidRPr="00CD4388">
        <w:lastRenderedPageBreak/>
        <w:t xml:space="preserve">высокой зависимостью от оперативности обновления официальной статистики, которая в условиях кризиса может иметь временной лаг. Научный вывод по результатам </w:t>
      </w:r>
      <w:r>
        <w:t>апробации алгоритма по сценарию 3</w:t>
      </w:r>
      <w:r w:rsidRPr="00CD4388">
        <w:t xml:space="preserve"> заключается в подтверждении приоритетности блока 5 «Досуг и инфраструктура». Доказано, что устойчивость туристического потенциала напрямую зависит от транспортных связей и жизнеспособности малого предпринимательства в сфере гостеприимства. </w:t>
      </w:r>
    </w:p>
    <w:p w14:paraId="2796059A" w14:textId="2271CB04" w:rsidR="008959C6" w:rsidRDefault="008959C6" w:rsidP="008959C6">
      <w:pPr>
        <w:ind w:firstLine="0"/>
        <w:contextualSpacing/>
      </w:pPr>
      <w:r>
        <w:t xml:space="preserve">Таблица 4 - </w:t>
      </w:r>
      <w:r w:rsidRPr="008959C6">
        <w:t>Таблица, отображающая реализацию алгоритма по негативному сценарию (сценарий 3)</w:t>
      </w:r>
    </w:p>
    <w:tbl>
      <w:tblPr>
        <w:tblW w:w="8789" w:type="dxa"/>
        <w:jc w:val="center"/>
        <w:tblCellMar>
          <w:left w:w="0" w:type="dxa"/>
          <w:right w:w="0" w:type="dxa"/>
        </w:tblCellMar>
        <w:tblLook w:val="04A0" w:firstRow="1" w:lastRow="0" w:firstColumn="1" w:lastColumn="0" w:noHBand="0" w:noVBand="1"/>
      </w:tblPr>
      <w:tblGrid>
        <w:gridCol w:w="179"/>
        <w:gridCol w:w="1397"/>
        <w:gridCol w:w="1255"/>
        <w:gridCol w:w="1467"/>
        <w:gridCol w:w="1153"/>
        <w:gridCol w:w="567"/>
        <w:gridCol w:w="1069"/>
        <w:gridCol w:w="567"/>
        <w:gridCol w:w="833"/>
        <w:gridCol w:w="852"/>
      </w:tblGrid>
      <w:tr w:rsidR="00204B19" w:rsidRPr="008959C6" w14:paraId="2F2DB17F" w14:textId="77777777" w:rsidTr="007903FA">
        <w:trPr>
          <w:trHeight w:val="315"/>
          <w:jc w:val="center"/>
        </w:trPr>
        <w:tc>
          <w:tcPr>
            <w:tcW w:w="190" w:type="dxa"/>
            <w:tcBorders>
              <w:top w:val="single" w:sz="6" w:space="0" w:color="666666"/>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5D809A4"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2354" w:type="dxa"/>
            <w:gridSpan w:val="2"/>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F6AE72" w14:textId="77777777" w:rsidR="008959C6" w:rsidRPr="008959C6" w:rsidRDefault="008959C6" w:rsidP="008959C6">
            <w:pPr>
              <w:spacing w:line="240" w:lineRule="auto"/>
              <w:ind w:firstLine="0"/>
              <w:jc w:val="left"/>
              <w:rPr>
                <w:b/>
                <w:sz w:val="20"/>
                <w:szCs w:val="20"/>
              </w:rPr>
            </w:pPr>
            <w:r w:rsidRPr="008959C6">
              <w:rPr>
                <w:b/>
                <w:sz w:val="20"/>
                <w:szCs w:val="20"/>
              </w:rPr>
              <w:t>Оценка туристического потенциала - Сценарий 3 (Негативный сценарий)</w:t>
            </w:r>
          </w:p>
        </w:tc>
        <w:tc>
          <w:tcPr>
            <w:tcW w:w="2254" w:type="dxa"/>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8F2B65" w14:textId="77777777" w:rsidR="008959C6" w:rsidRPr="008959C6" w:rsidRDefault="008959C6" w:rsidP="008959C6">
            <w:pPr>
              <w:spacing w:line="240" w:lineRule="auto"/>
              <w:ind w:firstLine="0"/>
              <w:jc w:val="left"/>
              <w:rPr>
                <w:b/>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80B5C2"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C994E4"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61B843"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E6961D"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C19C415"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666666"/>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3842288" w14:textId="77777777" w:rsidR="008959C6" w:rsidRPr="008959C6" w:rsidRDefault="008959C6" w:rsidP="008959C6">
            <w:pPr>
              <w:spacing w:line="240" w:lineRule="auto"/>
              <w:ind w:firstLine="0"/>
              <w:jc w:val="left"/>
              <w:rPr>
                <w:bCs w:val="0"/>
                <w:sz w:val="20"/>
                <w:szCs w:val="20"/>
              </w:rPr>
            </w:pPr>
          </w:p>
        </w:tc>
      </w:tr>
      <w:tr w:rsidR="008959C6" w:rsidRPr="008959C6" w14:paraId="701DA25A"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6FF12CE"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812F1F"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F97A46" w14:textId="77777777" w:rsidR="008959C6" w:rsidRPr="008959C6" w:rsidRDefault="008959C6" w:rsidP="008959C6">
            <w:pPr>
              <w:spacing w:line="240" w:lineRule="auto"/>
              <w:ind w:firstLine="0"/>
              <w:jc w:val="left"/>
              <w:rPr>
                <w:bCs w:val="0"/>
                <w:sz w:val="20"/>
                <w:szCs w:val="20"/>
              </w:rPr>
            </w:pP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DD4AA3E" w14:textId="77777777" w:rsidR="008959C6" w:rsidRPr="008959C6" w:rsidRDefault="008959C6" w:rsidP="008959C6">
            <w:pPr>
              <w:spacing w:line="240" w:lineRule="auto"/>
              <w:ind w:firstLine="0"/>
              <w:jc w:val="left"/>
              <w:rPr>
                <w:bCs w:val="0"/>
                <w:sz w:val="20"/>
                <w:szCs w:val="20"/>
              </w:rPr>
            </w:pP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2940310" w14:textId="77777777" w:rsidR="008959C6" w:rsidRPr="008959C6" w:rsidRDefault="008959C6" w:rsidP="008959C6">
            <w:pPr>
              <w:spacing w:line="240" w:lineRule="auto"/>
              <w:ind w:firstLine="0"/>
              <w:jc w:val="center"/>
              <w:rPr>
                <w:b/>
                <w:sz w:val="20"/>
                <w:szCs w:val="20"/>
              </w:rPr>
            </w:pPr>
            <w:r w:rsidRPr="008959C6">
              <w:rPr>
                <w:b/>
                <w:sz w:val="20"/>
                <w:szCs w:val="20"/>
              </w:rPr>
              <w:t>г. Губкин</w:t>
            </w: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463E13" w14:textId="77777777" w:rsidR="008959C6" w:rsidRPr="008959C6" w:rsidRDefault="008959C6" w:rsidP="008959C6">
            <w:pPr>
              <w:spacing w:line="240" w:lineRule="auto"/>
              <w:ind w:firstLine="0"/>
              <w:jc w:val="center"/>
              <w:rPr>
                <w:b/>
                <w:sz w:val="20"/>
                <w:szCs w:val="20"/>
              </w:rPr>
            </w:pPr>
            <w:r w:rsidRPr="008959C6">
              <w:rPr>
                <w:b/>
                <w:sz w:val="20"/>
                <w:szCs w:val="20"/>
              </w:rPr>
              <w:t>г. Казань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C840C2" w14:textId="77777777" w:rsidR="008959C6" w:rsidRPr="008959C6" w:rsidRDefault="008959C6" w:rsidP="008959C6">
            <w:pPr>
              <w:spacing w:line="240" w:lineRule="auto"/>
              <w:ind w:firstLine="0"/>
              <w:jc w:val="center"/>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6934DB" w14:textId="77777777" w:rsidR="008959C6" w:rsidRPr="008959C6" w:rsidRDefault="008959C6" w:rsidP="008959C6">
            <w:pPr>
              <w:spacing w:line="240" w:lineRule="auto"/>
              <w:ind w:firstLine="0"/>
              <w:jc w:val="left"/>
              <w:rPr>
                <w:bCs w:val="0"/>
                <w:sz w:val="20"/>
                <w:szCs w:val="20"/>
              </w:rPr>
            </w:pPr>
          </w:p>
        </w:tc>
      </w:tr>
      <w:tr w:rsidR="008959C6" w:rsidRPr="008959C6" w14:paraId="502F28D6"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BEA4D02"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6991860" w14:textId="77777777" w:rsidR="008959C6" w:rsidRPr="008959C6" w:rsidRDefault="008959C6" w:rsidP="008959C6">
            <w:pPr>
              <w:spacing w:line="240" w:lineRule="auto"/>
              <w:ind w:firstLine="0"/>
              <w:jc w:val="left"/>
              <w:rPr>
                <w:bCs w:val="0"/>
                <w:sz w:val="20"/>
                <w:szCs w:val="20"/>
              </w:rPr>
            </w:pPr>
            <w:r w:rsidRPr="008959C6">
              <w:rPr>
                <w:bCs w:val="0"/>
                <w:sz w:val="20"/>
                <w:szCs w:val="20"/>
              </w:rPr>
              <w:t>Категория</w:t>
            </w:r>
          </w:p>
        </w:tc>
        <w:tc>
          <w:tcPr>
            <w:tcW w:w="79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A48DBC3" w14:textId="77777777" w:rsidR="008959C6" w:rsidRPr="008959C6" w:rsidRDefault="008959C6" w:rsidP="008959C6">
            <w:pPr>
              <w:spacing w:line="240" w:lineRule="auto"/>
              <w:ind w:firstLine="0"/>
              <w:jc w:val="left"/>
              <w:rPr>
                <w:bCs w:val="0"/>
                <w:sz w:val="20"/>
                <w:szCs w:val="20"/>
              </w:rPr>
            </w:pPr>
            <w:r w:rsidRPr="008959C6">
              <w:rPr>
                <w:bCs w:val="0"/>
                <w:sz w:val="20"/>
                <w:szCs w:val="20"/>
              </w:rPr>
              <w:t>Критерий</w:t>
            </w:r>
          </w:p>
        </w:tc>
        <w:tc>
          <w:tcPr>
            <w:tcW w:w="225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823AD38" w14:textId="77777777" w:rsidR="008959C6" w:rsidRPr="008959C6" w:rsidRDefault="008959C6" w:rsidP="008959C6">
            <w:pPr>
              <w:spacing w:line="240" w:lineRule="auto"/>
              <w:ind w:firstLine="0"/>
              <w:jc w:val="left"/>
              <w:rPr>
                <w:bCs w:val="0"/>
                <w:sz w:val="20"/>
                <w:szCs w:val="20"/>
              </w:rPr>
            </w:pPr>
            <w:r w:rsidRPr="008959C6">
              <w:rPr>
                <w:bCs w:val="0"/>
                <w:sz w:val="20"/>
                <w:szCs w:val="20"/>
              </w:rPr>
              <w:t>Описание критерия</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B90DF7" w14:textId="77777777" w:rsidR="008959C6" w:rsidRPr="008959C6" w:rsidRDefault="008959C6" w:rsidP="008959C6">
            <w:pPr>
              <w:spacing w:line="240" w:lineRule="auto"/>
              <w:ind w:firstLine="0"/>
              <w:jc w:val="left"/>
              <w:rPr>
                <w:bCs w:val="0"/>
                <w:sz w:val="20"/>
                <w:szCs w:val="20"/>
              </w:rPr>
            </w:pPr>
            <w:r w:rsidRPr="008959C6">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559A7A8" w14:textId="77777777" w:rsidR="008959C6" w:rsidRPr="008959C6" w:rsidRDefault="008959C6" w:rsidP="008959C6">
            <w:pPr>
              <w:spacing w:line="240" w:lineRule="auto"/>
              <w:ind w:firstLine="0"/>
              <w:jc w:val="left"/>
              <w:rPr>
                <w:bCs w:val="0"/>
                <w:sz w:val="20"/>
                <w:szCs w:val="20"/>
              </w:rPr>
            </w:pPr>
            <w:r w:rsidRPr="008959C6">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B81933A" w14:textId="77777777" w:rsidR="008959C6" w:rsidRPr="008959C6" w:rsidRDefault="008959C6" w:rsidP="008959C6">
            <w:pPr>
              <w:spacing w:line="240" w:lineRule="auto"/>
              <w:ind w:firstLine="0"/>
              <w:jc w:val="left"/>
              <w:rPr>
                <w:bCs w:val="0"/>
                <w:sz w:val="20"/>
                <w:szCs w:val="20"/>
              </w:rPr>
            </w:pPr>
            <w:r w:rsidRPr="008959C6">
              <w:rPr>
                <w:bCs w:val="0"/>
                <w:sz w:val="20"/>
                <w:szCs w:val="20"/>
              </w:rPr>
              <w:t>Данные о городе</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4F9DE94" w14:textId="77777777" w:rsidR="008959C6" w:rsidRPr="008959C6" w:rsidRDefault="008959C6" w:rsidP="008959C6">
            <w:pPr>
              <w:spacing w:line="240" w:lineRule="auto"/>
              <w:ind w:firstLine="0"/>
              <w:jc w:val="left"/>
              <w:rPr>
                <w:bCs w:val="0"/>
                <w:sz w:val="20"/>
                <w:szCs w:val="20"/>
              </w:rPr>
            </w:pPr>
            <w:r w:rsidRPr="008959C6">
              <w:rPr>
                <w:bCs w:val="0"/>
                <w:sz w:val="20"/>
                <w:szCs w:val="20"/>
              </w:rPr>
              <w:t>Баллы</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0DCAAAF" w14:textId="77777777" w:rsidR="008959C6" w:rsidRPr="008959C6" w:rsidRDefault="008959C6" w:rsidP="008959C6">
            <w:pPr>
              <w:spacing w:line="240" w:lineRule="auto"/>
              <w:ind w:firstLine="0"/>
              <w:jc w:val="left"/>
              <w:rPr>
                <w:bCs w:val="0"/>
                <w:sz w:val="20"/>
                <w:szCs w:val="20"/>
              </w:rPr>
            </w:pPr>
            <w:r w:rsidRPr="008959C6">
              <w:rPr>
                <w:bCs w:val="0"/>
                <w:sz w:val="20"/>
                <w:szCs w:val="20"/>
              </w:rPr>
              <w:t>Макс. баллов по критерию</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C8CCA06"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Макс. баллов по категории </w:t>
            </w:r>
          </w:p>
        </w:tc>
      </w:tr>
      <w:tr w:rsidR="00204B19" w:rsidRPr="008959C6" w14:paraId="287A48BA"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C3E7FB8" w14:textId="77777777" w:rsidR="008959C6" w:rsidRPr="008959C6" w:rsidRDefault="008959C6" w:rsidP="008959C6">
            <w:pPr>
              <w:spacing w:line="240" w:lineRule="auto"/>
              <w:ind w:firstLine="0"/>
              <w:jc w:val="right"/>
              <w:rPr>
                <w:bCs w:val="0"/>
                <w:sz w:val="20"/>
                <w:szCs w:val="20"/>
              </w:rPr>
            </w:pPr>
            <w:r w:rsidRPr="008959C6">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B697DA" w14:textId="77777777" w:rsidR="008959C6" w:rsidRPr="008959C6" w:rsidRDefault="008959C6" w:rsidP="008959C6">
            <w:pPr>
              <w:spacing w:line="240" w:lineRule="auto"/>
              <w:ind w:firstLine="0"/>
              <w:jc w:val="left"/>
              <w:rPr>
                <w:b/>
                <w:sz w:val="20"/>
                <w:szCs w:val="20"/>
              </w:rPr>
            </w:pPr>
            <w:r w:rsidRPr="008959C6">
              <w:rPr>
                <w:b/>
                <w:sz w:val="20"/>
                <w:szCs w:val="20"/>
              </w:rPr>
              <w:t>1. Общие характеристики</w:t>
            </w: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EC5027" w14:textId="77777777" w:rsidR="008959C6" w:rsidRPr="008959C6" w:rsidRDefault="008959C6" w:rsidP="008959C6">
            <w:pPr>
              <w:spacing w:line="240" w:lineRule="auto"/>
              <w:ind w:firstLine="0"/>
              <w:jc w:val="left"/>
              <w:rPr>
                <w:b/>
                <w:sz w:val="20"/>
                <w:szCs w:val="20"/>
              </w:rPr>
            </w:pP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CBA65C"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B9E81E"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50AB8CA"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5FFAD1"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826112C"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6D9888"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2816130" w14:textId="77777777" w:rsidR="008959C6" w:rsidRPr="008959C6" w:rsidRDefault="008959C6" w:rsidP="008959C6">
            <w:pPr>
              <w:spacing w:line="240" w:lineRule="auto"/>
              <w:ind w:firstLine="0"/>
              <w:jc w:val="right"/>
              <w:rPr>
                <w:b/>
                <w:sz w:val="20"/>
                <w:szCs w:val="20"/>
              </w:rPr>
            </w:pPr>
            <w:r w:rsidRPr="008959C6">
              <w:rPr>
                <w:b/>
                <w:sz w:val="20"/>
                <w:szCs w:val="20"/>
              </w:rPr>
              <w:t>11</w:t>
            </w:r>
          </w:p>
        </w:tc>
      </w:tr>
      <w:tr w:rsidR="00204B19" w:rsidRPr="008959C6" w14:paraId="3824E692"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644DCB0" w14:textId="77777777" w:rsidR="008959C6" w:rsidRPr="008959C6" w:rsidRDefault="008959C6" w:rsidP="008959C6">
            <w:pPr>
              <w:spacing w:line="240" w:lineRule="auto"/>
              <w:ind w:firstLine="0"/>
              <w:jc w:val="right"/>
              <w:rPr>
                <w:bCs w:val="0"/>
                <w:sz w:val="20"/>
                <w:szCs w:val="20"/>
              </w:rPr>
            </w:pPr>
            <w:r w:rsidRPr="008959C6">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D332F7"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56FE48" w14:textId="77777777" w:rsidR="008959C6" w:rsidRPr="008959C6" w:rsidRDefault="008959C6" w:rsidP="008959C6">
            <w:pPr>
              <w:spacing w:line="240" w:lineRule="auto"/>
              <w:ind w:firstLine="0"/>
              <w:jc w:val="left"/>
              <w:rPr>
                <w:bCs w:val="0"/>
                <w:sz w:val="20"/>
                <w:szCs w:val="20"/>
              </w:rPr>
            </w:pPr>
            <w:r w:rsidRPr="008959C6">
              <w:rPr>
                <w:bCs w:val="0"/>
                <w:sz w:val="20"/>
                <w:szCs w:val="20"/>
              </w:rPr>
              <w:t>Специализация города</w:t>
            </w: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65CDBF" w14:textId="77777777" w:rsidR="008959C6" w:rsidRPr="008959C6" w:rsidRDefault="008959C6" w:rsidP="008959C6">
            <w:pPr>
              <w:spacing w:line="240" w:lineRule="auto"/>
              <w:ind w:firstLine="0"/>
              <w:jc w:val="left"/>
              <w:rPr>
                <w:bCs w:val="0"/>
                <w:sz w:val="20"/>
                <w:szCs w:val="20"/>
              </w:rPr>
            </w:pPr>
            <w:r w:rsidRPr="008959C6">
              <w:rPr>
                <w:bCs w:val="0"/>
                <w:sz w:val="20"/>
                <w:szCs w:val="20"/>
              </w:rPr>
              <w:t>Распространенная - 0; Редкая - 1; Уникальная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B92FE10" w14:textId="77777777" w:rsidR="008959C6" w:rsidRPr="008959C6" w:rsidRDefault="008959C6" w:rsidP="008959C6">
            <w:pPr>
              <w:spacing w:line="240" w:lineRule="auto"/>
              <w:ind w:firstLine="0"/>
              <w:jc w:val="left"/>
              <w:rPr>
                <w:bCs w:val="0"/>
                <w:sz w:val="20"/>
                <w:szCs w:val="20"/>
              </w:rPr>
            </w:pPr>
            <w:r w:rsidRPr="008959C6">
              <w:rPr>
                <w:bCs w:val="0"/>
                <w:sz w:val="20"/>
                <w:szCs w:val="20"/>
              </w:rPr>
              <w:t>редкая (Лебединский ГОК-крупнейший в мире)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299850"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C4E924" w14:textId="77777777" w:rsidR="008959C6" w:rsidRPr="008959C6" w:rsidRDefault="008959C6" w:rsidP="008959C6">
            <w:pPr>
              <w:spacing w:line="240" w:lineRule="auto"/>
              <w:ind w:firstLine="0"/>
              <w:jc w:val="left"/>
              <w:rPr>
                <w:bCs w:val="0"/>
                <w:sz w:val="20"/>
                <w:szCs w:val="20"/>
              </w:rPr>
            </w:pPr>
            <w:r w:rsidRPr="008959C6">
              <w:rPr>
                <w:bCs w:val="0"/>
                <w:sz w:val="20"/>
                <w:szCs w:val="20"/>
              </w:rPr>
              <w:t>уникальная</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30C6C6"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465DD9"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8B5410" w14:textId="77777777" w:rsidR="008959C6" w:rsidRPr="008959C6" w:rsidRDefault="008959C6" w:rsidP="008959C6">
            <w:pPr>
              <w:spacing w:line="240" w:lineRule="auto"/>
              <w:ind w:firstLine="0"/>
              <w:jc w:val="right"/>
              <w:rPr>
                <w:bCs w:val="0"/>
                <w:sz w:val="20"/>
                <w:szCs w:val="20"/>
              </w:rPr>
            </w:pPr>
          </w:p>
        </w:tc>
      </w:tr>
      <w:tr w:rsidR="00204B19" w:rsidRPr="008959C6" w14:paraId="2E46C220"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AAE3325" w14:textId="77777777" w:rsidR="008959C6" w:rsidRPr="008959C6" w:rsidRDefault="008959C6" w:rsidP="008959C6">
            <w:pPr>
              <w:spacing w:line="240" w:lineRule="auto"/>
              <w:ind w:firstLine="0"/>
              <w:jc w:val="right"/>
              <w:rPr>
                <w:bCs w:val="0"/>
                <w:sz w:val="20"/>
                <w:szCs w:val="20"/>
              </w:rPr>
            </w:pPr>
            <w:r w:rsidRPr="008959C6">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ED16EB"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94EE3E" w14:textId="340B3DAF" w:rsidR="008959C6" w:rsidRPr="008959C6" w:rsidRDefault="008959C6" w:rsidP="008959C6">
            <w:pPr>
              <w:spacing w:line="240" w:lineRule="auto"/>
              <w:ind w:firstLine="0"/>
              <w:jc w:val="left"/>
              <w:rPr>
                <w:bCs w:val="0"/>
                <w:sz w:val="20"/>
                <w:szCs w:val="20"/>
              </w:rPr>
            </w:pPr>
            <w:r w:rsidRPr="008959C6">
              <w:rPr>
                <w:bCs w:val="0"/>
                <w:sz w:val="20"/>
                <w:szCs w:val="20"/>
              </w:rPr>
              <w:t xml:space="preserve">Численность населения, чел. (на 1 января 2025 года) </w:t>
            </w: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849531" w14:textId="77777777" w:rsidR="008959C6" w:rsidRPr="008959C6" w:rsidRDefault="008959C6" w:rsidP="008959C6">
            <w:pPr>
              <w:spacing w:line="240" w:lineRule="auto"/>
              <w:ind w:firstLine="0"/>
              <w:jc w:val="left"/>
              <w:rPr>
                <w:bCs w:val="0"/>
                <w:sz w:val="20"/>
                <w:szCs w:val="20"/>
              </w:rPr>
            </w:pPr>
            <w:proofErr w:type="gramStart"/>
            <w:r w:rsidRPr="008959C6">
              <w:rPr>
                <w:bCs w:val="0"/>
                <w:sz w:val="20"/>
                <w:szCs w:val="20"/>
              </w:rPr>
              <w:t>&lt; 25</w:t>
            </w:r>
            <w:proofErr w:type="gramEnd"/>
            <w:r w:rsidRPr="008959C6">
              <w:rPr>
                <w:bCs w:val="0"/>
                <w:sz w:val="20"/>
                <w:szCs w:val="20"/>
              </w:rPr>
              <w:t xml:space="preserve"> </w:t>
            </w:r>
            <w:proofErr w:type="spellStart"/>
            <w:r w:rsidRPr="008959C6">
              <w:rPr>
                <w:bCs w:val="0"/>
                <w:sz w:val="20"/>
                <w:szCs w:val="20"/>
              </w:rPr>
              <w:t>тыс</w:t>
            </w:r>
            <w:proofErr w:type="spellEnd"/>
            <w:r w:rsidRPr="008959C6">
              <w:rPr>
                <w:bCs w:val="0"/>
                <w:sz w:val="20"/>
                <w:szCs w:val="20"/>
              </w:rPr>
              <w:t xml:space="preserve"> - 0; 25-100 </w:t>
            </w:r>
            <w:proofErr w:type="spellStart"/>
            <w:r w:rsidRPr="008959C6">
              <w:rPr>
                <w:bCs w:val="0"/>
                <w:sz w:val="20"/>
                <w:szCs w:val="20"/>
              </w:rPr>
              <w:t>тыс</w:t>
            </w:r>
            <w:proofErr w:type="spellEnd"/>
            <w:r w:rsidRPr="008959C6">
              <w:rPr>
                <w:bCs w:val="0"/>
                <w:sz w:val="20"/>
                <w:szCs w:val="20"/>
              </w:rPr>
              <w:t xml:space="preserve"> - 1; 100-250 </w:t>
            </w:r>
            <w:proofErr w:type="spellStart"/>
            <w:r w:rsidRPr="008959C6">
              <w:rPr>
                <w:bCs w:val="0"/>
                <w:sz w:val="20"/>
                <w:szCs w:val="20"/>
              </w:rPr>
              <w:t>тыс</w:t>
            </w:r>
            <w:proofErr w:type="spellEnd"/>
            <w:r w:rsidRPr="008959C6">
              <w:rPr>
                <w:bCs w:val="0"/>
                <w:sz w:val="20"/>
                <w:szCs w:val="20"/>
              </w:rPr>
              <w:t xml:space="preserve"> - 2; &gt; 250 </w:t>
            </w:r>
            <w:proofErr w:type="spellStart"/>
            <w:r w:rsidRPr="008959C6">
              <w:rPr>
                <w:bCs w:val="0"/>
                <w:sz w:val="20"/>
                <w:szCs w:val="20"/>
              </w:rPr>
              <w:t>тыс</w:t>
            </w:r>
            <w:proofErr w:type="spellEnd"/>
            <w:r w:rsidRPr="008959C6">
              <w:rPr>
                <w:bCs w:val="0"/>
                <w:sz w:val="20"/>
                <w:szCs w:val="20"/>
              </w:rPr>
              <w:t xml:space="preserve">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5C5C62" w14:textId="77777777" w:rsidR="008959C6" w:rsidRPr="008959C6" w:rsidRDefault="008959C6" w:rsidP="008959C6">
            <w:pPr>
              <w:spacing w:line="240" w:lineRule="auto"/>
              <w:ind w:firstLine="0"/>
              <w:jc w:val="right"/>
              <w:rPr>
                <w:bCs w:val="0"/>
                <w:sz w:val="20"/>
                <w:szCs w:val="20"/>
              </w:rPr>
            </w:pPr>
            <w:r w:rsidRPr="008959C6">
              <w:rPr>
                <w:bCs w:val="0"/>
                <w:sz w:val="20"/>
                <w:szCs w:val="20"/>
              </w:rPr>
              <w:t>83150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50DE71"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72496C" w14:textId="77777777" w:rsidR="008959C6" w:rsidRPr="008959C6" w:rsidRDefault="008959C6" w:rsidP="008959C6">
            <w:pPr>
              <w:spacing w:line="240" w:lineRule="auto"/>
              <w:ind w:firstLine="0"/>
              <w:jc w:val="right"/>
              <w:rPr>
                <w:bCs w:val="0"/>
                <w:sz w:val="20"/>
                <w:szCs w:val="20"/>
              </w:rPr>
            </w:pPr>
            <w:r w:rsidRPr="008959C6">
              <w:rPr>
                <w:bCs w:val="0"/>
                <w:sz w:val="20"/>
                <w:szCs w:val="20"/>
              </w:rPr>
              <w:t>1329825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77B32A"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2120B6"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F0A069" w14:textId="77777777" w:rsidR="008959C6" w:rsidRPr="008959C6" w:rsidRDefault="008959C6" w:rsidP="008959C6">
            <w:pPr>
              <w:spacing w:line="240" w:lineRule="auto"/>
              <w:ind w:firstLine="0"/>
              <w:jc w:val="right"/>
              <w:rPr>
                <w:bCs w:val="0"/>
                <w:sz w:val="20"/>
                <w:szCs w:val="20"/>
              </w:rPr>
            </w:pPr>
          </w:p>
        </w:tc>
      </w:tr>
      <w:tr w:rsidR="00204B19" w:rsidRPr="008959C6" w14:paraId="519FEFF8"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B920144" w14:textId="77777777" w:rsidR="008959C6" w:rsidRPr="008959C6" w:rsidRDefault="008959C6" w:rsidP="008959C6">
            <w:pPr>
              <w:spacing w:line="240" w:lineRule="auto"/>
              <w:ind w:firstLine="0"/>
              <w:jc w:val="right"/>
              <w:rPr>
                <w:bCs w:val="0"/>
                <w:sz w:val="20"/>
                <w:szCs w:val="20"/>
              </w:rPr>
            </w:pPr>
            <w:r w:rsidRPr="008959C6">
              <w:rPr>
                <w:bCs w:val="0"/>
                <w:sz w:val="20"/>
                <w:szCs w:val="20"/>
              </w:rPr>
              <w:t>7</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477E05"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BA6A72" w14:textId="708E6101" w:rsidR="008959C6" w:rsidRPr="008959C6" w:rsidRDefault="008959C6" w:rsidP="008959C6">
            <w:pPr>
              <w:spacing w:line="240" w:lineRule="auto"/>
              <w:ind w:firstLine="0"/>
              <w:jc w:val="left"/>
              <w:rPr>
                <w:bCs w:val="0"/>
                <w:sz w:val="20"/>
                <w:szCs w:val="20"/>
              </w:rPr>
            </w:pPr>
            <w:r w:rsidRPr="008959C6">
              <w:rPr>
                <w:bCs w:val="0"/>
                <w:sz w:val="20"/>
                <w:szCs w:val="20"/>
              </w:rPr>
              <w:t xml:space="preserve">Площадь города, км² </w:t>
            </w: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926F14" w14:textId="77777777" w:rsidR="008959C6" w:rsidRPr="008959C6" w:rsidRDefault="008959C6" w:rsidP="008959C6">
            <w:pPr>
              <w:spacing w:line="240" w:lineRule="auto"/>
              <w:ind w:firstLine="0"/>
              <w:jc w:val="left"/>
              <w:rPr>
                <w:bCs w:val="0"/>
                <w:sz w:val="20"/>
                <w:szCs w:val="20"/>
              </w:rPr>
            </w:pPr>
            <w:r w:rsidRPr="008959C6">
              <w:rPr>
                <w:bCs w:val="0"/>
                <w:sz w:val="20"/>
                <w:szCs w:val="20"/>
              </w:rPr>
              <w:t>до 100 км² - 0; 100-500 км² - 1; более 1000 км²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BC400A" w14:textId="77777777" w:rsidR="008959C6" w:rsidRPr="008959C6" w:rsidRDefault="008959C6" w:rsidP="008959C6">
            <w:pPr>
              <w:spacing w:line="240" w:lineRule="auto"/>
              <w:ind w:firstLine="0"/>
              <w:jc w:val="right"/>
              <w:rPr>
                <w:bCs w:val="0"/>
                <w:sz w:val="20"/>
                <w:szCs w:val="20"/>
              </w:rPr>
            </w:pPr>
            <w:r w:rsidRPr="008959C6">
              <w:rPr>
                <w:bCs w:val="0"/>
                <w:sz w:val="20"/>
                <w:szCs w:val="20"/>
              </w:rPr>
              <w:t>42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F17714"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7223FD" w14:textId="77777777" w:rsidR="008959C6" w:rsidRPr="008959C6" w:rsidRDefault="008959C6" w:rsidP="008959C6">
            <w:pPr>
              <w:spacing w:line="240" w:lineRule="auto"/>
              <w:ind w:firstLine="0"/>
              <w:jc w:val="right"/>
              <w:rPr>
                <w:bCs w:val="0"/>
                <w:sz w:val="20"/>
                <w:szCs w:val="20"/>
              </w:rPr>
            </w:pPr>
            <w:r w:rsidRPr="008959C6">
              <w:rPr>
                <w:bCs w:val="0"/>
                <w:sz w:val="20"/>
                <w:szCs w:val="20"/>
              </w:rPr>
              <w:t>641,2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DB8611"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B2F5E4"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90231D" w14:textId="77777777" w:rsidR="008959C6" w:rsidRPr="008959C6" w:rsidRDefault="008959C6" w:rsidP="008959C6">
            <w:pPr>
              <w:spacing w:line="240" w:lineRule="auto"/>
              <w:ind w:firstLine="0"/>
              <w:jc w:val="right"/>
              <w:rPr>
                <w:bCs w:val="0"/>
                <w:sz w:val="20"/>
                <w:szCs w:val="20"/>
              </w:rPr>
            </w:pPr>
          </w:p>
        </w:tc>
      </w:tr>
      <w:tr w:rsidR="008959C6" w:rsidRPr="008959C6" w14:paraId="349A87F2"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FC5CE2A" w14:textId="77777777" w:rsidR="008959C6" w:rsidRPr="008959C6" w:rsidRDefault="008959C6" w:rsidP="008959C6">
            <w:pPr>
              <w:spacing w:line="240" w:lineRule="auto"/>
              <w:ind w:firstLine="0"/>
              <w:jc w:val="right"/>
              <w:rPr>
                <w:bCs w:val="0"/>
                <w:sz w:val="20"/>
                <w:szCs w:val="20"/>
              </w:rPr>
            </w:pPr>
            <w:r w:rsidRPr="008959C6">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830FA0"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8FB5C64" w14:textId="78C7A1F6" w:rsidR="008959C6" w:rsidRPr="008959C6" w:rsidRDefault="008959C6" w:rsidP="008959C6">
            <w:pPr>
              <w:spacing w:line="240" w:lineRule="auto"/>
              <w:ind w:firstLine="0"/>
              <w:jc w:val="left"/>
              <w:rPr>
                <w:bCs w:val="0"/>
                <w:sz w:val="20"/>
                <w:szCs w:val="20"/>
              </w:rPr>
            </w:pPr>
            <w:r w:rsidRPr="008959C6">
              <w:rPr>
                <w:bCs w:val="0"/>
                <w:sz w:val="20"/>
                <w:szCs w:val="20"/>
              </w:rPr>
              <w:t xml:space="preserve">Отток/приток населения </w:t>
            </w: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145E6A" w14:textId="77777777" w:rsidR="008959C6" w:rsidRPr="008959C6" w:rsidRDefault="008959C6" w:rsidP="008959C6">
            <w:pPr>
              <w:spacing w:line="240" w:lineRule="auto"/>
              <w:ind w:firstLine="0"/>
              <w:jc w:val="left"/>
              <w:rPr>
                <w:bCs w:val="0"/>
                <w:sz w:val="20"/>
                <w:szCs w:val="20"/>
              </w:rPr>
            </w:pPr>
            <w:r w:rsidRPr="008959C6">
              <w:rPr>
                <w:bCs w:val="0"/>
                <w:sz w:val="20"/>
                <w:szCs w:val="20"/>
              </w:rPr>
              <w:t>Отток - 0; Нейтральное - 1; Приток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76EC8A" w14:textId="77777777" w:rsidR="008959C6" w:rsidRPr="008959C6" w:rsidRDefault="008959C6" w:rsidP="008959C6">
            <w:pPr>
              <w:spacing w:line="240" w:lineRule="auto"/>
              <w:ind w:firstLine="0"/>
              <w:jc w:val="left"/>
              <w:rPr>
                <w:bCs w:val="0"/>
                <w:sz w:val="20"/>
                <w:szCs w:val="20"/>
              </w:rPr>
            </w:pPr>
            <w:r w:rsidRPr="008959C6">
              <w:rPr>
                <w:bCs w:val="0"/>
                <w:sz w:val="20"/>
                <w:szCs w:val="20"/>
              </w:rPr>
              <w:t>Отток</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5D306B"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9173AE2" w14:textId="77777777" w:rsidR="008959C6" w:rsidRPr="008959C6" w:rsidRDefault="008959C6" w:rsidP="008959C6">
            <w:pPr>
              <w:spacing w:line="240" w:lineRule="auto"/>
              <w:ind w:firstLine="0"/>
              <w:jc w:val="left"/>
              <w:rPr>
                <w:bCs w:val="0"/>
                <w:sz w:val="20"/>
                <w:szCs w:val="20"/>
              </w:rPr>
            </w:pPr>
            <w:r w:rsidRPr="008959C6">
              <w:rPr>
                <w:bCs w:val="0"/>
                <w:sz w:val="20"/>
                <w:szCs w:val="20"/>
              </w:rPr>
              <w:t>Нейтральное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B3ACAEB"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87528B"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7668AE" w14:textId="77777777" w:rsidR="008959C6" w:rsidRPr="008959C6" w:rsidRDefault="008959C6" w:rsidP="008959C6">
            <w:pPr>
              <w:spacing w:line="240" w:lineRule="auto"/>
              <w:ind w:firstLine="0"/>
              <w:jc w:val="right"/>
              <w:rPr>
                <w:bCs w:val="0"/>
                <w:sz w:val="20"/>
                <w:szCs w:val="20"/>
              </w:rPr>
            </w:pPr>
          </w:p>
        </w:tc>
      </w:tr>
      <w:tr w:rsidR="00204B19" w:rsidRPr="008959C6" w14:paraId="2248D8DB" w14:textId="77777777" w:rsidTr="007903FA">
        <w:trPr>
          <w:trHeight w:val="315"/>
          <w:jc w:val="center"/>
        </w:trPr>
        <w:tc>
          <w:tcPr>
            <w:tcW w:w="1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75E1340" w14:textId="77777777" w:rsidR="008959C6" w:rsidRPr="008959C6" w:rsidRDefault="008959C6" w:rsidP="008959C6">
            <w:pPr>
              <w:spacing w:line="240" w:lineRule="auto"/>
              <w:ind w:firstLine="0"/>
              <w:jc w:val="right"/>
              <w:rPr>
                <w:bCs w:val="0"/>
                <w:sz w:val="20"/>
                <w:szCs w:val="20"/>
              </w:rPr>
            </w:pPr>
            <w:r w:rsidRPr="008959C6">
              <w:rPr>
                <w:bCs w:val="0"/>
                <w:sz w:val="20"/>
                <w:szCs w:val="20"/>
              </w:rPr>
              <w:t>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154AE6" w14:textId="77777777" w:rsidR="008959C6" w:rsidRPr="008959C6" w:rsidRDefault="008959C6" w:rsidP="008959C6">
            <w:pPr>
              <w:spacing w:line="240" w:lineRule="auto"/>
              <w:ind w:firstLine="0"/>
              <w:jc w:val="right"/>
              <w:rPr>
                <w:bCs w:val="0"/>
                <w:sz w:val="20"/>
                <w:szCs w:val="20"/>
              </w:rPr>
            </w:pPr>
          </w:p>
        </w:tc>
        <w:tc>
          <w:tcPr>
            <w:tcW w:w="79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E752CA" w14:textId="77777777" w:rsidR="008959C6" w:rsidRPr="008959C6" w:rsidRDefault="008959C6" w:rsidP="008959C6">
            <w:pPr>
              <w:spacing w:line="240" w:lineRule="auto"/>
              <w:ind w:firstLine="0"/>
              <w:jc w:val="left"/>
              <w:rPr>
                <w:bCs w:val="0"/>
                <w:sz w:val="20"/>
                <w:szCs w:val="20"/>
              </w:rPr>
            </w:pPr>
            <w:r w:rsidRPr="008959C6">
              <w:rPr>
                <w:bCs w:val="0"/>
                <w:sz w:val="20"/>
                <w:szCs w:val="20"/>
              </w:rPr>
              <w:t>Расположение и статус города</w:t>
            </w:r>
          </w:p>
        </w:tc>
        <w:tc>
          <w:tcPr>
            <w:tcW w:w="225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5FE52E" w14:textId="77777777" w:rsidR="008959C6" w:rsidRPr="008959C6" w:rsidRDefault="008959C6" w:rsidP="008959C6">
            <w:pPr>
              <w:spacing w:line="240" w:lineRule="auto"/>
              <w:ind w:firstLine="0"/>
              <w:jc w:val="left"/>
              <w:rPr>
                <w:bCs w:val="0"/>
                <w:sz w:val="20"/>
                <w:szCs w:val="20"/>
              </w:rPr>
            </w:pPr>
            <w:r w:rsidRPr="008959C6">
              <w:rPr>
                <w:bCs w:val="0"/>
                <w:sz w:val="20"/>
                <w:szCs w:val="20"/>
              </w:rPr>
              <w:t>Не является частью агломерации - 0</w:t>
            </w:r>
            <w:proofErr w:type="gramStart"/>
            <w:r w:rsidRPr="008959C6">
              <w:rPr>
                <w:bCs w:val="0"/>
                <w:sz w:val="20"/>
                <w:szCs w:val="20"/>
              </w:rPr>
              <w:t>; Тяготеет</w:t>
            </w:r>
            <w:proofErr w:type="gramEnd"/>
            <w:r w:rsidRPr="008959C6">
              <w:rPr>
                <w:bCs w:val="0"/>
                <w:sz w:val="20"/>
                <w:szCs w:val="20"/>
              </w:rPr>
              <w:t xml:space="preserve"> к центру агломерации или крупному городу - 1; Является частью агломерации (входит в ее состав)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E7C85D" w14:textId="77777777" w:rsidR="008959C6" w:rsidRPr="008959C6" w:rsidRDefault="008959C6" w:rsidP="008959C6">
            <w:pPr>
              <w:spacing w:line="240" w:lineRule="auto"/>
              <w:ind w:firstLine="0"/>
              <w:jc w:val="left"/>
              <w:rPr>
                <w:bCs w:val="0"/>
                <w:sz w:val="20"/>
                <w:szCs w:val="20"/>
              </w:rPr>
            </w:pPr>
            <w:r w:rsidRPr="008959C6">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FE6987"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2366C5" w14:textId="77777777" w:rsidR="008959C6" w:rsidRPr="008959C6" w:rsidRDefault="008959C6" w:rsidP="008959C6">
            <w:pPr>
              <w:spacing w:line="240" w:lineRule="auto"/>
              <w:ind w:firstLine="0"/>
              <w:jc w:val="left"/>
              <w:rPr>
                <w:bCs w:val="0"/>
                <w:sz w:val="20"/>
                <w:szCs w:val="20"/>
              </w:rPr>
            </w:pPr>
            <w:r w:rsidRPr="008959C6">
              <w:rPr>
                <w:bCs w:val="0"/>
                <w:sz w:val="20"/>
                <w:szCs w:val="20"/>
              </w:rPr>
              <w:t>Является частью агломерации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2A3775"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9E5D91"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7875B8" w14:textId="77777777" w:rsidR="008959C6" w:rsidRPr="008959C6" w:rsidRDefault="008959C6" w:rsidP="008959C6">
            <w:pPr>
              <w:spacing w:line="240" w:lineRule="auto"/>
              <w:ind w:firstLine="0"/>
              <w:jc w:val="right"/>
              <w:rPr>
                <w:bCs w:val="0"/>
                <w:sz w:val="20"/>
                <w:szCs w:val="20"/>
              </w:rPr>
            </w:pPr>
          </w:p>
        </w:tc>
      </w:tr>
    </w:tbl>
    <w:p w14:paraId="58408334" w14:textId="77777777" w:rsidR="008834CE" w:rsidRDefault="008834CE" w:rsidP="00204B19">
      <w:pPr>
        <w:jc w:val="right"/>
      </w:pPr>
    </w:p>
    <w:p w14:paraId="31B9504A" w14:textId="77777777" w:rsidR="007903FA" w:rsidRDefault="007903FA" w:rsidP="00403BB1">
      <w:pPr>
        <w:ind w:firstLine="0"/>
      </w:pPr>
    </w:p>
    <w:p w14:paraId="75D628BE" w14:textId="3DF63C7B" w:rsidR="00204B19" w:rsidRDefault="00204B19" w:rsidP="00204B19">
      <w:pPr>
        <w:jc w:val="right"/>
      </w:pPr>
      <w:r>
        <w:lastRenderedPageBreak/>
        <w:t>Продолжение т</w:t>
      </w:r>
      <w:r w:rsidRPr="000F12CF">
        <w:t>аблиц</w:t>
      </w:r>
      <w:r>
        <w:t>ы 4</w:t>
      </w:r>
    </w:p>
    <w:tbl>
      <w:tblPr>
        <w:tblW w:w="9356" w:type="dxa"/>
        <w:tblLayout w:type="fixed"/>
        <w:tblCellMar>
          <w:left w:w="0" w:type="dxa"/>
          <w:right w:w="0" w:type="dxa"/>
        </w:tblCellMar>
        <w:tblLook w:val="04A0" w:firstRow="1" w:lastRow="0" w:firstColumn="1" w:lastColumn="0" w:noHBand="0" w:noVBand="1"/>
      </w:tblPr>
      <w:tblGrid>
        <w:gridCol w:w="290"/>
        <w:gridCol w:w="1970"/>
        <w:gridCol w:w="2127"/>
        <w:gridCol w:w="1237"/>
        <w:gridCol w:w="1314"/>
        <w:gridCol w:w="262"/>
        <w:gridCol w:w="1386"/>
        <w:gridCol w:w="290"/>
        <w:gridCol w:w="190"/>
        <w:gridCol w:w="290"/>
      </w:tblGrid>
      <w:tr w:rsidR="007903FA" w:rsidRPr="008959C6" w14:paraId="38FE6921"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FB40832" w14:textId="77777777" w:rsidR="008959C6" w:rsidRPr="008959C6" w:rsidRDefault="008959C6" w:rsidP="008959C6">
            <w:pPr>
              <w:spacing w:line="240" w:lineRule="auto"/>
              <w:ind w:firstLine="0"/>
              <w:jc w:val="right"/>
              <w:rPr>
                <w:bCs w:val="0"/>
                <w:sz w:val="20"/>
                <w:szCs w:val="20"/>
              </w:rPr>
            </w:pPr>
            <w:r w:rsidRPr="008959C6">
              <w:rPr>
                <w:bCs w:val="0"/>
                <w:sz w:val="20"/>
                <w:szCs w:val="20"/>
              </w:rPr>
              <w:t>10</w:t>
            </w:r>
          </w:p>
        </w:tc>
        <w:tc>
          <w:tcPr>
            <w:tcW w:w="197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8AB60AD"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"Общие характеристики"</w:t>
            </w:r>
          </w:p>
        </w:tc>
        <w:tc>
          <w:tcPr>
            <w:tcW w:w="212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1A87FA7" w14:textId="77777777" w:rsidR="008959C6" w:rsidRPr="008959C6" w:rsidRDefault="008959C6" w:rsidP="008959C6">
            <w:pPr>
              <w:spacing w:line="240" w:lineRule="auto"/>
              <w:ind w:firstLine="0"/>
              <w:jc w:val="left"/>
              <w:rPr>
                <w:b/>
                <w:sz w:val="20"/>
                <w:szCs w:val="20"/>
              </w:rPr>
            </w:pPr>
          </w:p>
        </w:tc>
        <w:tc>
          <w:tcPr>
            <w:tcW w:w="123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835E2FD" w14:textId="77777777" w:rsidR="008959C6" w:rsidRPr="008959C6" w:rsidRDefault="008959C6" w:rsidP="008959C6">
            <w:pPr>
              <w:spacing w:line="240" w:lineRule="auto"/>
              <w:ind w:firstLine="0"/>
              <w:jc w:val="left"/>
              <w:rPr>
                <w:bCs w:val="0"/>
                <w:sz w:val="20"/>
                <w:szCs w:val="20"/>
              </w:rPr>
            </w:pPr>
          </w:p>
        </w:tc>
        <w:tc>
          <w:tcPr>
            <w:tcW w:w="131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651DC08" w14:textId="77777777" w:rsidR="008959C6" w:rsidRPr="008959C6" w:rsidRDefault="008959C6" w:rsidP="008959C6">
            <w:pPr>
              <w:spacing w:line="240" w:lineRule="auto"/>
              <w:ind w:firstLine="0"/>
              <w:jc w:val="left"/>
              <w:rPr>
                <w:bCs w:val="0"/>
                <w:sz w:val="20"/>
                <w:szCs w:val="20"/>
              </w:rPr>
            </w:pPr>
          </w:p>
        </w:tc>
        <w:tc>
          <w:tcPr>
            <w:tcW w:w="26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D72CEDD" w14:textId="77777777" w:rsidR="008959C6" w:rsidRPr="008959C6" w:rsidRDefault="008959C6" w:rsidP="008959C6">
            <w:pPr>
              <w:spacing w:line="240" w:lineRule="auto"/>
              <w:ind w:firstLine="0"/>
              <w:jc w:val="right"/>
              <w:rPr>
                <w:b/>
                <w:sz w:val="20"/>
                <w:szCs w:val="20"/>
              </w:rPr>
            </w:pPr>
            <w:r w:rsidRPr="008959C6">
              <w:rPr>
                <w:b/>
                <w:sz w:val="20"/>
                <w:szCs w:val="20"/>
              </w:rPr>
              <w:t>4</w:t>
            </w:r>
          </w:p>
        </w:tc>
        <w:tc>
          <w:tcPr>
            <w:tcW w:w="138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876B15B"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C7EA4F5" w14:textId="77777777" w:rsidR="008959C6" w:rsidRPr="008959C6" w:rsidRDefault="008959C6" w:rsidP="008959C6">
            <w:pPr>
              <w:spacing w:line="240" w:lineRule="auto"/>
              <w:ind w:firstLine="0"/>
              <w:jc w:val="right"/>
              <w:rPr>
                <w:b/>
                <w:sz w:val="20"/>
                <w:szCs w:val="20"/>
              </w:rPr>
            </w:pPr>
            <w:r w:rsidRPr="008959C6">
              <w:rPr>
                <w:b/>
                <w:sz w:val="20"/>
                <w:szCs w:val="20"/>
              </w:rPr>
              <w:t>9</w:t>
            </w:r>
          </w:p>
        </w:tc>
        <w:tc>
          <w:tcPr>
            <w:tcW w:w="1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18B2DFC"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36FF45D" w14:textId="77777777" w:rsidR="008959C6" w:rsidRPr="008959C6" w:rsidRDefault="008959C6" w:rsidP="008959C6">
            <w:pPr>
              <w:spacing w:line="240" w:lineRule="auto"/>
              <w:ind w:firstLine="0"/>
              <w:jc w:val="left"/>
              <w:rPr>
                <w:bCs w:val="0"/>
                <w:sz w:val="20"/>
                <w:szCs w:val="20"/>
              </w:rPr>
            </w:pPr>
          </w:p>
        </w:tc>
      </w:tr>
      <w:tr w:rsidR="00204B19" w:rsidRPr="008959C6" w14:paraId="7DA80240"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313EC8F" w14:textId="77777777" w:rsidR="008959C6" w:rsidRPr="008959C6" w:rsidRDefault="008959C6" w:rsidP="008959C6">
            <w:pPr>
              <w:spacing w:line="240" w:lineRule="auto"/>
              <w:ind w:firstLine="0"/>
              <w:jc w:val="right"/>
              <w:rPr>
                <w:bCs w:val="0"/>
                <w:sz w:val="20"/>
                <w:szCs w:val="20"/>
              </w:rPr>
            </w:pPr>
            <w:r w:rsidRPr="008959C6">
              <w:rPr>
                <w:bCs w:val="0"/>
                <w:sz w:val="20"/>
                <w:szCs w:val="20"/>
              </w:rPr>
              <w:t>11</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66EE0E" w14:textId="77777777" w:rsidR="008959C6" w:rsidRPr="008959C6" w:rsidRDefault="008959C6" w:rsidP="008959C6">
            <w:pPr>
              <w:spacing w:line="240" w:lineRule="auto"/>
              <w:ind w:firstLine="0"/>
              <w:jc w:val="left"/>
              <w:rPr>
                <w:b/>
                <w:sz w:val="20"/>
                <w:szCs w:val="20"/>
              </w:rPr>
            </w:pPr>
            <w:r w:rsidRPr="008959C6">
              <w:rPr>
                <w:b/>
                <w:sz w:val="20"/>
                <w:szCs w:val="20"/>
              </w:rPr>
              <w:t>2. Культурно-историческая и природная ценность</w:t>
            </w: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C7938F" w14:textId="77777777" w:rsidR="008959C6" w:rsidRPr="008959C6" w:rsidRDefault="008959C6" w:rsidP="008959C6">
            <w:pPr>
              <w:spacing w:line="240" w:lineRule="auto"/>
              <w:ind w:firstLine="0"/>
              <w:jc w:val="left"/>
              <w:rPr>
                <w:b/>
                <w:sz w:val="20"/>
                <w:szCs w:val="20"/>
              </w:rPr>
            </w:pP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74B42E" w14:textId="77777777" w:rsidR="008959C6" w:rsidRPr="008959C6" w:rsidRDefault="008959C6" w:rsidP="008959C6">
            <w:pPr>
              <w:spacing w:line="240" w:lineRule="auto"/>
              <w:ind w:firstLine="0"/>
              <w:jc w:val="left"/>
              <w:rPr>
                <w:bCs w:val="0"/>
                <w:sz w:val="20"/>
                <w:szCs w:val="20"/>
              </w:rPr>
            </w:pP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3143BF" w14:textId="77777777" w:rsidR="008959C6" w:rsidRPr="008959C6" w:rsidRDefault="008959C6" w:rsidP="008959C6">
            <w:pPr>
              <w:spacing w:line="240" w:lineRule="auto"/>
              <w:ind w:firstLine="0"/>
              <w:jc w:val="left"/>
              <w:rPr>
                <w:bCs w:val="0"/>
                <w:sz w:val="20"/>
                <w:szCs w:val="20"/>
              </w:rPr>
            </w:pP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00B3C2" w14:textId="77777777" w:rsidR="008959C6" w:rsidRPr="008959C6" w:rsidRDefault="008959C6" w:rsidP="008959C6">
            <w:pPr>
              <w:spacing w:line="240" w:lineRule="auto"/>
              <w:ind w:firstLine="0"/>
              <w:jc w:val="left"/>
              <w:rPr>
                <w:bCs w:val="0"/>
                <w:sz w:val="20"/>
                <w:szCs w:val="20"/>
              </w:rPr>
            </w:pP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FCC3E2" w14:textId="77777777" w:rsidR="008959C6" w:rsidRPr="008959C6" w:rsidRDefault="008959C6" w:rsidP="008959C6">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F3ADF7" w14:textId="77777777" w:rsidR="008959C6" w:rsidRPr="008959C6" w:rsidRDefault="008959C6" w:rsidP="008959C6">
            <w:pPr>
              <w:spacing w:line="240" w:lineRule="auto"/>
              <w:ind w:firstLine="0"/>
              <w:jc w:val="left"/>
              <w:rPr>
                <w:bCs w:val="0"/>
                <w:sz w:val="20"/>
                <w:szCs w:val="20"/>
              </w:rPr>
            </w:pP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658FAF" w14:textId="77777777" w:rsidR="008959C6" w:rsidRPr="008959C6" w:rsidRDefault="008959C6" w:rsidP="008959C6">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45F3D6" w14:textId="77777777" w:rsidR="008959C6" w:rsidRPr="008959C6" w:rsidRDefault="008959C6" w:rsidP="008959C6">
            <w:pPr>
              <w:spacing w:line="240" w:lineRule="auto"/>
              <w:ind w:firstLine="0"/>
              <w:jc w:val="right"/>
              <w:rPr>
                <w:b/>
                <w:sz w:val="20"/>
                <w:szCs w:val="20"/>
              </w:rPr>
            </w:pPr>
            <w:r w:rsidRPr="008959C6">
              <w:rPr>
                <w:b/>
                <w:sz w:val="20"/>
                <w:szCs w:val="20"/>
              </w:rPr>
              <w:t>20</w:t>
            </w:r>
          </w:p>
        </w:tc>
      </w:tr>
      <w:tr w:rsidR="00204B19" w:rsidRPr="008959C6" w14:paraId="54988CB9"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16B4338" w14:textId="77777777" w:rsidR="008959C6" w:rsidRPr="008959C6" w:rsidRDefault="008959C6" w:rsidP="008959C6">
            <w:pPr>
              <w:spacing w:line="240" w:lineRule="auto"/>
              <w:ind w:firstLine="0"/>
              <w:jc w:val="right"/>
              <w:rPr>
                <w:bCs w:val="0"/>
                <w:sz w:val="20"/>
                <w:szCs w:val="20"/>
              </w:rPr>
            </w:pPr>
            <w:r w:rsidRPr="008959C6">
              <w:rPr>
                <w:bCs w:val="0"/>
                <w:sz w:val="20"/>
                <w:szCs w:val="20"/>
              </w:rPr>
              <w:t>12</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FE7975"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866D9A" w14:textId="47392736" w:rsidR="008959C6" w:rsidRPr="008959C6" w:rsidRDefault="008959C6" w:rsidP="008959C6">
            <w:pPr>
              <w:spacing w:line="240" w:lineRule="auto"/>
              <w:ind w:firstLine="0"/>
              <w:jc w:val="left"/>
              <w:rPr>
                <w:bCs w:val="0"/>
                <w:sz w:val="20"/>
                <w:szCs w:val="20"/>
              </w:rPr>
            </w:pPr>
            <w:r w:rsidRPr="008959C6">
              <w:rPr>
                <w:bCs w:val="0"/>
                <w:sz w:val="20"/>
                <w:szCs w:val="20"/>
              </w:rPr>
              <w:t xml:space="preserve">Концентрация объектов культурного наследия ед./га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27563B" w14:textId="77777777" w:rsidR="008959C6" w:rsidRPr="008959C6" w:rsidRDefault="008959C6" w:rsidP="008959C6">
            <w:pPr>
              <w:spacing w:line="240" w:lineRule="auto"/>
              <w:ind w:firstLine="0"/>
              <w:jc w:val="left"/>
              <w:rPr>
                <w:bCs w:val="0"/>
                <w:sz w:val="20"/>
                <w:szCs w:val="20"/>
              </w:rPr>
            </w:pPr>
            <w:proofErr w:type="gramStart"/>
            <w:r w:rsidRPr="008959C6">
              <w:rPr>
                <w:bCs w:val="0"/>
                <w:sz w:val="20"/>
                <w:szCs w:val="20"/>
              </w:rPr>
              <w:t>&lt; 0</w:t>
            </w:r>
            <w:proofErr w:type="gramEnd"/>
            <w:r w:rsidRPr="008959C6">
              <w:rPr>
                <w:bCs w:val="0"/>
                <w:sz w:val="20"/>
                <w:szCs w:val="20"/>
              </w:rPr>
              <w:t xml:space="preserve">,2 </w:t>
            </w:r>
            <w:proofErr w:type="spellStart"/>
            <w:r w:rsidRPr="008959C6">
              <w:rPr>
                <w:bCs w:val="0"/>
                <w:sz w:val="20"/>
                <w:szCs w:val="20"/>
              </w:rPr>
              <w:t>ед</w:t>
            </w:r>
            <w:proofErr w:type="spellEnd"/>
            <w:r w:rsidRPr="008959C6">
              <w:rPr>
                <w:bCs w:val="0"/>
                <w:sz w:val="20"/>
                <w:szCs w:val="20"/>
              </w:rPr>
              <w:t xml:space="preserve">/кв. км - 0; &gt;= 0,2 ед./кв. км - 1; &gt; 0,5 ед./кв. км - 2; &gt; 1,5 ед./кв. км - 3; &gt; 5 </w:t>
            </w:r>
            <w:proofErr w:type="spellStart"/>
            <w:r w:rsidRPr="008959C6">
              <w:rPr>
                <w:bCs w:val="0"/>
                <w:sz w:val="20"/>
                <w:szCs w:val="20"/>
              </w:rPr>
              <w:t>ед</w:t>
            </w:r>
            <w:proofErr w:type="spellEnd"/>
            <w:r w:rsidRPr="008959C6">
              <w:rPr>
                <w:bCs w:val="0"/>
                <w:sz w:val="20"/>
                <w:szCs w:val="20"/>
              </w:rPr>
              <w:t>/кв. км - 4</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23F280" w14:textId="77777777" w:rsidR="008959C6" w:rsidRPr="008959C6" w:rsidRDefault="008959C6" w:rsidP="008959C6">
            <w:pPr>
              <w:spacing w:line="240" w:lineRule="auto"/>
              <w:ind w:firstLine="0"/>
              <w:jc w:val="right"/>
              <w:rPr>
                <w:bCs w:val="0"/>
                <w:sz w:val="20"/>
                <w:szCs w:val="20"/>
              </w:rPr>
            </w:pPr>
            <w:r w:rsidRPr="008959C6">
              <w:rPr>
                <w:bCs w:val="0"/>
                <w:sz w:val="20"/>
                <w:szCs w:val="20"/>
              </w:rPr>
              <w:t>0,476</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1ABC8B"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BFE222" w14:textId="77777777" w:rsidR="008959C6" w:rsidRPr="008959C6" w:rsidRDefault="008959C6" w:rsidP="008959C6">
            <w:pPr>
              <w:spacing w:line="240" w:lineRule="auto"/>
              <w:ind w:firstLine="0"/>
              <w:jc w:val="right"/>
              <w:rPr>
                <w:bCs w:val="0"/>
                <w:sz w:val="20"/>
                <w:szCs w:val="20"/>
              </w:rPr>
            </w:pPr>
            <w:r w:rsidRPr="008959C6">
              <w:rPr>
                <w:bCs w:val="0"/>
                <w:sz w:val="20"/>
                <w:szCs w:val="20"/>
              </w:rPr>
              <w:t>0,977</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5310B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B3FDB7" w14:textId="77777777" w:rsidR="008959C6" w:rsidRPr="008959C6" w:rsidRDefault="008959C6" w:rsidP="008959C6">
            <w:pPr>
              <w:spacing w:line="240" w:lineRule="auto"/>
              <w:ind w:firstLine="0"/>
              <w:jc w:val="right"/>
              <w:rPr>
                <w:bCs w:val="0"/>
                <w:sz w:val="20"/>
                <w:szCs w:val="20"/>
              </w:rPr>
            </w:pPr>
            <w:r w:rsidRPr="008959C6">
              <w:rPr>
                <w:bCs w:val="0"/>
                <w:sz w:val="20"/>
                <w:szCs w:val="20"/>
              </w:rPr>
              <w:t>4</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191DC9" w14:textId="77777777" w:rsidR="008959C6" w:rsidRPr="008959C6" w:rsidRDefault="008959C6" w:rsidP="008959C6">
            <w:pPr>
              <w:spacing w:line="240" w:lineRule="auto"/>
              <w:ind w:firstLine="0"/>
              <w:jc w:val="right"/>
              <w:rPr>
                <w:bCs w:val="0"/>
                <w:sz w:val="20"/>
                <w:szCs w:val="20"/>
              </w:rPr>
            </w:pPr>
          </w:p>
        </w:tc>
      </w:tr>
      <w:tr w:rsidR="00204B19" w:rsidRPr="008959C6" w14:paraId="0B51B36A"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B5B73D7" w14:textId="77777777" w:rsidR="008959C6" w:rsidRPr="008959C6" w:rsidRDefault="008959C6" w:rsidP="008959C6">
            <w:pPr>
              <w:spacing w:line="240" w:lineRule="auto"/>
              <w:ind w:firstLine="0"/>
              <w:jc w:val="right"/>
              <w:rPr>
                <w:bCs w:val="0"/>
                <w:sz w:val="20"/>
                <w:szCs w:val="20"/>
              </w:rPr>
            </w:pPr>
            <w:r w:rsidRPr="008959C6">
              <w:rPr>
                <w:bCs w:val="0"/>
                <w:sz w:val="20"/>
                <w:szCs w:val="20"/>
              </w:rPr>
              <w:t>13</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77E8C0"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291272"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объектов, включенных в список всемирного наследия ЮНЕСКО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B593A1"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Отсутствие - 0; 1 объект - 1; 2 и более объектов - 2</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ED56C4"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26576C"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F4A93F"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0D95A6"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32F14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5DE61C" w14:textId="77777777" w:rsidR="008959C6" w:rsidRPr="008959C6" w:rsidRDefault="008959C6" w:rsidP="008959C6">
            <w:pPr>
              <w:spacing w:line="240" w:lineRule="auto"/>
              <w:ind w:firstLine="0"/>
              <w:jc w:val="right"/>
              <w:rPr>
                <w:bCs w:val="0"/>
                <w:sz w:val="20"/>
                <w:szCs w:val="20"/>
              </w:rPr>
            </w:pPr>
          </w:p>
        </w:tc>
      </w:tr>
      <w:tr w:rsidR="00204B19" w:rsidRPr="008959C6" w14:paraId="78A08CAD"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85CAB12" w14:textId="77777777" w:rsidR="008959C6" w:rsidRPr="008959C6" w:rsidRDefault="008959C6" w:rsidP="008959C6">
            <w:pPr>
              <w:spacing w:line="240" w:lineRule="auto"/>
              <w:ind w:firstLine="0"/>
              <w:jc w:val="right"/>
              <w:rPr>
                <w:bCs w:val="0"/>
                <w:sz w:val="20"/>
                <w:szCs w:val="20"/>
              </w:rPr>
            </w:pPr>
            <w:r w:rsidRPr="008959C6">
              <w:rPr>
                <w:bCs w:val="0"/>
                <w:sz w:val="20"/>
                <w:szCs w:val="20"/>
              </w:rPr>
              <w:t>14</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1BA8E7"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2B9E2E" w14:textId="5753E415"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признанных архитектурных памятников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6012B8"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w:t>
            </w:r>
            <w:proofErr w:type="gramStart"/>
            <w:r w:rsidRPr="008959C6">
              <w:rPr>
                <w:bCs w:val="0"/>
                <w:sz w:val="20"/>
                <w:szCs w:val="20"/>
              </w:rPr>
              <w:t>; Есть</w:t>
            </w:r>
            <w:proofErr w:type="gramEnd"/>
            <w:r w:rsidRPr="008959C6">
              <w:rPr>
                <w:bCs w:val="0"/>
                <w:sz w:val="20"/>
                <w:szCs w:val="20"/>
              </w:rPr>
              <w:t xml:space="preserve"> - 1; Много - 2</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BAE5AD"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09E69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E08A18" w14:textId="77777777" w:rsidR="008959C6" w:rsidRPr="008959C6" w:rsidRDefault="008959C6" w:rsidP="008959C6">
            <w:pPr>
              <w:spacing w:line="240" w:lineRule="auto"/>
              <w:ind w:firstLine="0"/>
              <w:jc w:val="left"/>
              <w:rPr>
                <w:bCs w:val="0"/>
                <w:sz w:val="20"/>
                <w:szCs w:val="20"/>
              </w:rPr>
            </w:pPr>
            <w:r w:rsidRPr="008959C6">
              <w:rPr>
                <w:bCs w:val="0"/>
                <w:sz w:val="20"/>
                <w:szCs w:val="20"/>
              </w:rPr>
              <w:t>много</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1EA724"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FEE38C"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6C590A" w14:textId="77777777" w:rsidR="008959C6" w:rsidRPr="008959C6" w:rsidRDefault="008959C6" w:rsidP="008959C6">
            <w:pPr>
              <w:spacing w:line="240" w:lineRule="auto"/>
              <w:ind w:firstLine="0"/>
              <w:jc w:val="right"/>
              <w:rPr>
                <w:bCs w:val="0"/>
                <w:sz w:val="20"/>
                <w:szCs w:val="20"/>
              </w:rPr>
            </w:pPr>
          </w:p>
        </w:tc>
      </w:tr>
      <w:tr w:rsidR="008959C6" w:rsidRPr="008959C6" w14:paraId="76859A25"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241C3F4" w14:textId="77777777" w:rsidR="008959C6" w:rsidRPr="008959C6" w:rsidRDefault="008959C6" w:rsidP="008959C6">
            <w:pPr>
              <w:spacing w:line="240" w:lineRule="auto"/>
              <w:ind w:firstLine="0"/>
              <w:jc w:val="right"/>
              <w:rPr>
                <w:bCs w:val="0"/>
                <w:sz w:val="20"/>
                <w:szCs w:val="20"/>
              </w:rPr>
            </w:pPr>
            <w:r w:rsidRPr="008959C6">
              <w:rPr>
                <w:bCs w:val="0"/>
                <w:sz w:val="20"/>
                <w:szCs w:val="20"/>
              </w:rPr>
              <w:t>15</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075243"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3EBC062"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Количество поисковых запросов, связанных с городом </w:t>
            </w:r>
          </w:p>
        </w:tc>
        <w:tc>
          <w:tcPr>
            <w:tcW w:w="1237"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6406D1B" w14:textId="77777777" w:rsidR="008959C6" w:rsidRPr="008959C6" w:rsidRDefault="008959C6" w:rsidP="008959C6">
            <w:pPr>
              <w:spacing w:line="240" w:lineRule="auto"/>
              <w:ind w:firstLine="0"/>
              <w:jc w:val="left"/>
              <w:rPr>
                <w:bCs w:val="0"/>
                <w:sz w:val="20"/>
                <w:szCs w:val="20"/>
              </w:rPr>
            </w:pPr>
            <w:proofErr w:type="gramStart"/>
            <w:r w:rsidRPr="008959C6">
              <w:rPr>
                <w:bCs w:val="0"/>
                <w:sz w:val="20"/>
                <w:szCs w:val="20"/>
              </w:rPr>
              <w:t>&lt; 300,000</w:t>
            </w:r>
            <w:proofErr w:type="gramEnd"/>
            <w:r w:rsidRPr="008959C6">
              <w:rPr>
                <w:bCs w:val="0"/>
                <w:sz w:val="20"/>
                <w:szCs w:val="20"/>
              </w:rPr>
              <w:t xml:space="preserve"> - 0; 300,000-500,000 - 1; &gt; 500,000 - 2</w:t>
            </w:r>
          </w:p>
        </w:tc>
        <w:tc>
          <w:tcPr>
            <w:tcW w:w="1314"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0A6882A" w14:textId="77777777" w:rsidR="008959C6" w:rsidRPr="008959C6" w:rsidRDefault="008959C6" w:rsidP="008959C6">
            <w:pPr>
              <w:spacing w:line="240" w:lineRule="auto"/>
              <w:ind w:firstLine="0"/>
              <w:jc w:val="right"/>
              <w:rPr>
                <w:bCs w:val="0"/>
                <w:sz w:val="20"/>
                <w:szCs w:val="20"/>
              </w:rPr>
            </w:pPr>
            <w:r w:rsidRPr="008959C6">
              <w:rPr>
                <w:bCs w:val="0"/>
                <w:sz w:val="20"/>
                <w:szCs w:val="20"/>
              </w:rPr>
              <w:t>300000</w:t>
            </w:r>
          </w:p>
        </w:tc>
        <w:tc>
          <w:tcPr>
            <w:tcW w:w="262"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FC2878E"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4D71354" w14:textId="77777777" w:rsidR="008959C6" w:rsidRPr="008959C6" w:rsidRDefault="008959C6" w:rsidP="008959C6">
            <w:pPr>
              <w:spacing w:line="240" w:lineRule="auto"/>
              <w:ind w:firstLine="0"/>
              <w:jc w:val="right"/>
              <w:rPr>
                <w:bCs w:val="0"/>
                <w:sz w:val="20"/>
                <w:szCs w:val="20"/>
              </w:rPr>
            </w:pPr>
            <w:r w:rsidRPr="008959C6">
              <w:rPr>
                <w:bCs w:val="0"/>
                <w:sz w:val="20"/>
                <w:szCs w:val="20"/>
              </w:rPr>
              <w:t>350000</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A0D2E98"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C15615"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2104DCD" w14:textId="77777777" w:rsidR="008959C6" w:rsidRPr="008959C6" w:rsidRDefault="008959C6" w:rsidP="008959C6">
            <w:pPr>
              <w:spacing w:line="240" w:lineRule="auto"/>
              <w:ind w:firstLine="0"/>
              <w:jc w:val="right"/>
              <w:rPr>
                <w:bCs w:val="0"/>
                <w:sz w:val="20"/>
                <w:szCs w:val="20"/>
              </w:rPr>
            </w:pPr>
          </w:p>
        </w:tc>
      </w:tr>
      <w:tr w:rsidR="008959C6" w:rsidRPr="008959C6" w14:paraId="25D45603"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E777433" w14:textId="77777777" w:rsidR="008959C6" w:rsidRPr="008959C6" w:rsidRDefault="008959C6" w:rsidP="008959C6">
            <w:pPr>
              <w:spacing w:line="240" w:lineRule="auto"/>
              <w:ind w:firstLine="0"/>
              <w:jc w:val="right"/>
              <w:rPr>
                <w:bCs w:val="0"/>
                <w:sz w:val="20"/>
                <w:szCs w:val="20"/>
              </w:rPr>
            </w:pPr>
            <w:r w:rsidRPr="008959C6">
              <w:rPr>
                <w:bCs w:val="0"/>
                <w:sz w:val="20"/>
                <w:szCs w:val="20"/>
              </w:rPr>
              <w:t>16</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B1C4FC"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DEC626"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экспозиций, посвященных важным историческим событиям и выдающимся личностям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2646809"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w:t>
            </w:r>
            <w:proofErr w:type="gramStart"/>
            <w:r w:rsidRPr="008959C6">
              <w:rPr>
                <w:bCs w:val="0"/>
                <w:sz w:val="20"/>
                <w:szCs w:val="20"/>
              </w:rPr>
              <w:t>; Есть</w:t>
            </w:r>
            <w:proofErr w:type="gramEnd"/>
            <w:r w:rsidRPr="008959C6">
              <w:rPr>
                <w:bCs w:val="0"/>
                <w:sz w:val="20"/>
                <w:szCs w:val="20"/>
              </w:rPr>
              <w:t xml:space="preserve"> - 1; Разные экспозиции - 2</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F7FF02"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4FEAC1E"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91DE42D"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AC74DB1"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FC53BF"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25950F" w14:textId="77777777" w:rsidR="008959C6" w:rsidRPr="008959C6" w:rsidRDefault="008959C6" w:rsidP="008959C6">
            <w:pPr>
              <w:spacing w:line="240" w:lineRule="auto"/>
              <w:ind w:firstLine="0"/>
              <w:jc w:val="right"/>
              <w:rPr>
                <w:bCs w:val="0"/>
                <w:sz w:val="20"/>
                <w:szCs w:val="20"/>
              </w:rPr>
            </w:pPr>
          </w:p>
        </w:tc>
      </w:tr>
      <w:tr w:rsidR="00204B19" w:rsidRPr="008959C6" w14:paraId="56B97E71"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DF48AC7" w14:textId="77777777" w:rsidR="008959C6" w:rsidRPr="008959C6" w:rsidRDefault="008959C6" w:rsidP="008959C6">
            <w:pPr>
              <w:spacing w:line="240" w:lineRule="auto"/>
              <w:ind w:firstLine="0"/>
              <w:jc w:val="right"/>
              <w:rPr>
                <w:bCs w:val="0"/>
                <w:sz w:val="20"/>
                <w:szCs w:val="20"/>
              </w:rPr>
            </w:pPr>
            <w:r w:rsidRPr="008959C6">
              <w:rPr>
                <w:bCs w:val="0"/>
                <w:sz w:val="20"/>
                <w:szCs w:val="20"/>
              </w:rPr>
              <w:t>17</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7CDE65"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66C83F6"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образовательных программ и экскурсий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C0F41D7"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 Выполнено более 1 пункта - 1</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05DCE44"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5</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BED587"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12792D"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5</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BFAB16"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132882"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205E1F0" w14:textId="77777777" w:rsidR="008959C6" w:rsidRPr="008959C6" w:rsidRDefault="008959C6" w:rsidP="008959C6">
            <w:pPr>
              <w:spacing w:line="240" w:lineRule="auto"/>
              <w:ind w:firstLine="0"/>
              <w:jc w:val="right"/>
              <w:rPr>
                <w:bCs w:val="0"/>
                <w:sz w:val="20"/>
                <w:szCs w:val="20"/>
              </w:rPr>
            </w:pPr>
          </w:p>
        </w:tc>
      </w:tr>
      <w:tr w:rsidR="00204B19" w:rsidRPr="008959C6" w14:paraId="4BD41D1D"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5348F1E" w14:textId="77777777" w:rsidR="008959C6" w:rsidRPr="008959C6" w:rsidRDefault="008959C6" w:rsidP="008959C6">
            <w:pPr>
              <w:spacing w:line="240" w:lineRule="auto"/>
              <w:ind w:firstLine="0"/>
              <w:jc w:val="right"/>
              <w:rPr>
                <w:bCs w:val="0"/>
                <w:sz w:val="20"/>
                <w:szCs w:val="20"/>
              </w:rPr>
            </w:pPr>
            <w:r w:rsidRPr="008959C6">
              <w:rPr>
                <w:bCs w:val="0"/>
                <w:sz w:val="20"/>
                <w:szCs w:val="20"/>
              </w:rPr>
              <w:t>18</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63321C"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864F90"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Разнообразие природных объектов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A716AA" w14:textId="77777777" w:rsidR="008959C6" w:rsidRPr="008959C6" w:rsidRDefault="008959C6" w:rsidP="008959C6">
            <w:pPr>
              <w:spacing w:line="240" w:lineRule="auto"/>
              <w:ind w:firstLine="0"/>
              <w:jc w:val="left"/>
              <w:rPr>
                <w:bCs w:val="0"/>
                <w:sz w:val="20"/>
                <w:szCs w:val="20"/>
              </w:rPr>
            </w:pPr>
            <w:r w:rsidRPr="008959C6">
              <w:rPr>
                <w:bCs w:val="0"/>
                <w:sz w:val="20"/>
                <w:szCs w:val="20"/>
              </w:rPr>
              <w:t>Низкое - 0; Среднее - 1; Высокое - 2</w:t>
            </w:r>
            <w:proofErr w:type="gramStart"/>
            <w:r w:rsidRPr="008959C6">
              <w:rPr>
                <w:bCs w:val="0"/>
                <w:sz w:val="20"/>
                <w:szCs w:val="20"/>
              </w:rPr>
              <w:t>; Очень</w:t>
            </w:r>
            <w:proofErr w:type="gramEnd"/>
            <w:r w:rsidRPr="008959C6">
              <w:rPr>
                <w:bCs w:val="0"/>
                <w:sz w:val="20"/>
                <w:szCs w:val="20"/>
              </w:rPr>
              <w:t xml:space="preserve"> высокое - 3</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1D38F1" w14:textId="77777777" w:rsidR="008959C6" w:rsidRPr="008959C6" w:rsidRDefault="008959C6" w:rsidP="008959C6">
            <w:pPr>
              <w:spacing w:line="240" w:lineRule="auto"/>
              <w:ind w:firstLine="0"/>
              <w:jc w:val="left"/>
              <w:rPr>
                <w:bCs w:val="0"/>
                <w:sz w:val="20"/>
                <w:szCs w:val="20"/>
              </w:rPr>
            </w:pPr>
            <w:r w:rsidRPr="008959C6">
              <w:rPr>
                <w:bCs w:val="0"/>
                <w:sz w:val="20"/>
                <w:szCs w:val="20"/>
              </w:rPr>
              <w:t>среднее</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1E76CD"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FC07CF9" w14:textId="77777777" w:rsidR="008959C6" w:rsidRPr="008959C6" w:rsidRDefault="008959C6" w:rsidP="008959C6">
            <w:pPr>
              <w:spacing w:line="240" w:lineRule="auto"/>
              <w:ind w:firstLine="0"/>
              <w:jc w:val="left"/>
              <w:rPr>
                <w:bCs w:val="0"/>
                <w:sz w:val="20"/>
                <w:szCs w:val="20"/>
              </w:rPr>
            </w:pPr>
            <w:r w:rsidRPr="008959C6">
              <w:rPr>
                <w:bCs w:val="0"/>
                <w:sz w:val="20"/>
                <w:szCs w:val="20"/>
              </w:rPr>
              <w:t>высокое</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8748E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03B335"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BFEDF95" w14:textId="77777777" w:rsidR="008959C6" w:rsidRPr="008959C6" w:rsidRDefault="008959C6" w:rsidP="008959C6">
            <w:pPr>
              <w:spacing w:line="240" w:lineRule="auto"/>
              <w:ind w:firstLine="0"/>
              <w:jc w:val="right"/>
              <w:rPr>
                <w:bCs w:val="0"/>
                <w:sz w:val="20"/>
                <w:szCs w:val="20"/>
              </w:rPr>
            </w:pPr>
          </w:p>
        </w:tc>
      </w:tr>
      <w:tr w:rsidR="00204B19" w:rsidRPr="008959C6" w14:paraId="2CD041FE"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36DAE0A" w14:textId="77777777" w:rsidR="008959C6" w:rsidRPr="008959C6" w:rsidRDefault="008959C6" w:rsidP="008959C6">
            <w:pPr>
              <w:spacing w:line="240" w:lineRule="auto"/>
              <w:ind w:firstLine="0"/>
              <w:jc w:val="right"/>
              <w:rPr>
                <w:bCs w:val="0"/>
                <w:sz w:val="20"/>
                <w:szCs w:val="20"/>
              </w:rPr>
            </w:pPr>
            <w:r w:rsidRPr="008959C6">
              <w:rPr>
                <w:bCs w:val="0"/>
                <w:sz w:val="20"/>
                <w:szCs w:val="20"/>
              </w:rPr>
              <w:t>19</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BA7A91"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9FCEAB6" w14:textId="77777777" w:rsidR="008959C6" w:rsidRPr="008959C6" w:rsidRDefault="008959C6" w:rsidP="008959C6">
            <w:pPr>
              <w:spacing w:line="240" w:lineRule="auto"/>
              <w:ind w:firstLine="0"/>
              <w:jc w:val="left"/>
              <w:rPr>
                <w:bCs w:val="0"/>
                <w:sz w:val="20"/>
                <w:szCs w:val="20"/>
              </w:rPr>
            </w:pPr>
            <w:r w:rsidRPr="008959C6">
              <w:rPr>
                <w:bCs w:val="0"/>
                <w:sz w:val="20"/>
                <w:szCs w:val="20"/>
              </w:rPr>
              <w:t>Благоприятные климатические условия (количество солнечных дней в году, средняя температура в туристический сезон, количество осадков)</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C52061" w14:textId="77777777" w:rsidR="008959C6" w:rsidRPr="008959C6" w:rsidRDefault="008959C6" w:rsidP="008959C6">
            <w:pPr>
              <w:spacing w:line="240" w:lineRule="auto"/>
              <w:ind w:firstLine="0"/>
              <w:jc w:val="left"/>
              <w:rPr>
                <w:bCs w:val="0"/>
                <w:sz w:val="20"/>
                <w:szCs w:val="20"/>
              </w:rPr>
            </w:pPr>
            <w:r w:rsidRPr="008959C6">
              <w:rPr>
                <w:bCs w:val="0"/>
                <w:sz w:val="20"/>
                <w:szCs w:val="20"/>
              </w:rPr>
              <w:t>Неблагоприятные - 0; Средние - 1; Благоприятные - 2</w:t>
            </w:r>
            <w:proofErr w:type="gramStart"/>
            <w:r w:rsidRPr="008959C6">
              <w:rPr>
                <w:bCs w:val="0"/>
                <w:sz w:val="20"/>
                <w:szCs w:val="20"/>
              </w:rPr>
              <w:t>; Очень</w:t>
            </w:r>
            <w:proofErr w:type="gramEnd"/>
            <w:r w:rsidRPr="008959C6">
              <w:rPr>
                <w:bCs w:val="0"/>
                <w:sz w:val="20"/>
                <w:szCs w:val="20"/>
              </w:rPr>
              <w:t xml:space="preserve"> благоприятные - 3</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3782865" w14:textId="77777777" w:rsidR="008959C6" w:rsidRPr="008959C6" w:rsidRDefault="008959C6" w:rsidP="008959C6">
            <w:pPr>
              <w:spacing w:line="240" w:lineRule="auto"/>
              <w:ind w:firstLine="0"/>
              <w:jc w:val="left"/>
              <w:rPr>
                <w:bCs w:val="0"/>
                <w:sz w:val="20"/>
                <w:szCs w:val="20"/>
              </w:rPr>
            </w:pPr>
            <w:r w:rsidRPr="008959C6">
              <w:rPr>
                <w:bCs w:val="0"/>
                <w:sz w:val="20"/>
                <w:szCs w:val="20"/>
              </w:rPr>
              <w:t>благоприятные</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B26789"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3AB921" w14:textId="77777777" w:rsidR="008959C6" w:rsidRPr="008959C6" w:rsidRDefault="008959C6" w:rsidP="008959C6">
            <w:pPr>
              <w:spacing w:line="240" w:lineRule="auto"/>
              <w:ind w:firstLine="0"/>
              <w:jc w:val="left"/>
              <w:rPr>
                <w:bCs w:val="0"/>
                <w:sz w:val="20"/>
                <w:szCs w:val="20"/>
              </w:rPr>
            </w:pPr>
            <w:r w:rsidRPr="008959C6">
              <w:rPr>
                <w:bCs w:val="0"/>
                <w:sz w:val="20"/>
                <w:szCs w:val="20"/>
              </w:rPr>
              <w:t>благоприятные</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DCEFF7"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FEED3CA"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3FA601" w14:textId="77777777" w:rsidR="008959C6" w:rsidRPr="008959C6" w:rsidRDefault="008959C6" w:rsidP="008959C6">
            <w:pPr>
              <w:spacing w:line="240" w:lineRule="auto"/>
              <w:ind w:firstLine="0"/>
              <w:jc w:val="right"/>
              <w:rPr>
                <w:bCs w:val="0"/>
                <w:sz w:val="20"/>
                <w:szCs w:val="20"/>
              </w:rPr>
            </w:pPr>
          </w:p>
        </w:tc>
      </w:tr>
      <w:tr w:rsidR="00204B19" w:rsidRPr="008959C6" w14:paraId="2183ED60"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C8067A4" w14:textId="77777777" w:rsidR="008959C6" w:rsidRPr="008959C6" w:rsidRDefault="008959C6" w:rsidP="008959C6">
            <w:pPr>
              <w:spacing w:line="240" w:lineRule="auto"/>
              <w:ind w:firstLine="0"/>
              <w:jc w:val="right"/>
              <w:rPr>
                <w:bCs w:val="0"/>
                <w:sz w:val="20"/>
                <w:szCs w:val="20"/>
              </w:rPr>
            </w:pPr>
            <w:r w:rsidRPr="008959C6">
              <w:rPr>
                <w:bCs w:val="0"/>
                <w:sz w:val="20"/>
                <w:szCs w:val="20"/>
              </w:rPr>
              <w:t>20</w:t>
            </w:r>
          </w:p>
        </w:tc>
        <w:tc>
          <w:tcPr>
            <w:tcW w:w="197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14EB85" w14:textId="77777777" w:rsidR="008959C6" w:rsidRPr="008959C6" w:rsidRDefault="008959C6" w:rsidP="008959C6">
            <w:pPr>
              <w:spacing w:line="240" w:lineRule="auto"/>
              <w:ind w:firstLine="0"/>
              <w:jc w:val="right"/>
              <w:rPr>
                <w:bCs w:val="0"/>
                <w:sz w:val="20"/>
                <w:szCs w:val="20"/>
              </w:rPr>
            </w:pPr>
          </w:p>
        </w:tc>
        <w:tc>
          <w:tcPr>
            <w:tcW w:w="212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9C5191"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охраняемых природных территорий </w:t>
            </w:r>
          </w:p>
        </w:tc>
        <w:tc>
          <w:tcPr>
            <w:tcW w:w="1237"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DF1F215"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w:t>
            </w:r>
            <w:proofErr w:type="gramStart"/>
            <w:r w:rsidRPr="008959C6">
              <w:rPr>
                <w:bCs w:val="0"/>
                <w:sz w:val="20"/>
                <w:szCs w:val="20"/>
              </w:rPr>
              <w:t>; Есть</w:t>
            </w:r>
            <w:proofErr w:type="gramEnd"/>
            <w:r w:rsidRPr="008959C6">
              <w:rPr>
                <w:bCs w:val="0"/>
                <w:sz w:val="20"/>
                <w:szCs w:val="20"/>
              </w:rPr>
              <w:t xml:space="preserve"> - 1</w:t>
            </w:r>
          </w:p>
        </w:tc>
        <w:tc>
          <w:tcPr>
            <w:tcW w:w="1314"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E0D145"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26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C8FC09"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386"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79D968"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965999"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F8354C"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2181F8" w14:textId="77777777" w:rsidR="008959C6" w:rsidRPr="008959C6" w:rsidRDefault="008959C6" w:rsidP="008959C6">
            <w:pPr>
              <w:spacing w:line="240" w:lineRule="auto"/>
              <w:ind w:firstLine="0"/>
              <w:jc w:val="right"/>
              <w:rPr>
                <w:bCs w:val="0"/>
                <w:sz w:val="20"/>
                <w:szCs w:val="20"/>
              </w:rPr>
            </w:pPr>
          </w:p>
        </w:tc>
      </w:tr>
      <w:tr w:rsidR="007903FA" w:rsidRPr="008959C6" w14:paraId="6A666FBE" w14:textId="77777777" w:rsidTr="00403BB1">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D362D1A" w14:textId="77777777" w:rsidR="008959C6" w:rsidRPr="008959C6" w:rsidRDefault="008959C6" w:rsidP="008959C6">
            <w:pPr>
              <w:spacing w:line="240" w:lineRule="auto"/>
              <w:ind w:firstLine="0"/>
              <w:jc w:val="right"/>
              <w:rPr>
                <w:bCs w:val="0"/>
                <w:sz w:val="20"/>
                <w:szCs w:val="20"/>
              </w:rPr>
            </w:pPr>
            <w:r w:rsidRPr="008959C6">
              <w:rPr>
                <w:bCs w:val="0"/>
                <w:sz w:val="20"/>
                <w:szCs w:val="20"/>
              </w:rPr>
              <w:t>21</w:t>
            </w:r>
          </w:p>
        </w:tc>
        <w:tc>
          <w:tcPr>
            <w:tcW w:w="197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26D2540"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"Культурно-историческая и природная ценность"</w:t>
            </w:r>
          </w:p>
        </w:tc>
        <w:tc>
          <w:tcPr>
            <w:tcW w:w="212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03AC3D2" w14:textId="77777777" w:rsidR="008959C6" w:rsidRPr="008959C6" w:rsidRDefault="008959C6" w:rsidP="008959C6">
            <w:pPr>
              <w:spacing w:line="240" w:lineRule="auto"/>
              <w:ind w:firstLine="0"/>
              <w:jc w:val="left"/>
              <w:rPr>
                <w:b/>
                <w:sz w:val="20"/>
                <w:szCs w:val="20"/>
              </w:rPr>
            </w:pPr>
          </w:p>
        </w:tc>
        <w:tc>
          <w:tcPr>
            <w:tcW w:w="1237"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9771247" w14:textId="77777777" w:rsidR="008959C6" w:rsidRPr="008959C6" w:rsidRDefault="008959C6" w:rsidP="008959C6">
            <w:pPr>
              <w:spacing w:line="240" w:lineRule="auto"/>
              <w:ind w:firstLine="0"/>
              <w:jc w:val="left"/>
              <w:rPr>
                <w:bCs w:val="0"/>
                <w:sz w:val="20"/>
                <w:szCs w:val="20"/>
              </w:rPr>
            </w:pPr>
          </w:p>
        </w:tc>
        <w:tc>
          <w:tcPr>
            <w:tcW w:w="1314"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805071B" w14:textId="77777777" w:rsidR="008959C6" w:rsidRPr="008959C6" w:rsidRDefault="008959C6" w:rsidP="008959C6">
            <w:pPr>
              <w:spacing w:line="240" w:lineRule="auto"/>
              <w:ind w:firstLine="0"/>
              <w:jc w:val="left"/>
              <w:rPr>
                <w:bCs w:val="0"/>
                <w:sz w:val="20"/>
                <w:szCs w:val="20"/>
              </w:rPr>
            </w:pPr>
          </w:p>
        </w:tc>
        <w:tc>
          <w:tcPr>
            <w:tcW w:w="26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3EE846F" w14:textId="77777777" w:rsidR="008959C6" w:rsidRPr="008959C6" w:rsidRDefault="008959C6" w:rsidP="008959C6">
            <w:pPr>
              <w:spacing w:line="240" w:lineRule="auto"/>
              <w:ind w:firstLine="0"/>
              <w:jc w:val="right"/>
              <w:rPr>
                <w:b/>
                <w:sz w:val="20"/>
                <w:szCs w:val="20"/>
              </w:rPr>
            </w:pPr>
            <w:r w:rsidRPr="008959C6">
              <w:rPr>
                <w:b/>
                <w:sz w:val="20"/>
                <w:szCs w:val="20"/>
              </w:rPr>
              <w:t>9</w:t>
            </w:r>
          </w:p>
        </w:tc>
        <w:tc>
          <w:tcPr>
            <w:tcW w:w="1386"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05B3FD5"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7ACC057" w14:textId="77777777" w:rsidR="008959C6" w:rsidRPr="008959C6" w:rsidRDefault="008959C6" w:rsidP="008959C6">
            <w:pPr>
              <w:spacing w:line="240" w:lineRule="auto"/>
              <w:ind w:firstLine="0"/>
              <w:jc w:val="right"/>
              <w:rPr>
                <w:b/>
                <w:sz w:val="20"/>
                <w:szCs w:val="20"/>
              </w:rPr>
            </w:pPr>
            <w:r w:rsidRPr="008959C6">
              <w:rPr>
                <w:b/>
                <w:sz w:val="20"/>
                <w:szCs w:val="20"/>
              </w:rPr>
              <w:t>14</w:t>
            </w:r>
          </w:p>
        </w:tc>
        <w:tc>
          <w:tcPr>
            <w:tcW w:w="1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95BD473"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2F20996" w14:textId="77777777" w:rsidR="008959C6" w:rsidRPr="008959C6" w:rsidRDefault="008959C6" w:rsidP="008959C6">
            <w:pPr>
              <w:spacing w:line="240" w:lineRule="auto"/>
              <w:ind w:firstLine="0"/>
              <w:jc w:val="left"/>
              <w:rPr>
                <w:bCs w:val="0"/>
                <w:sz w:val="20"/>
                <w:szCs w:val="20"/>
              </w:rPr>
            </w:pPr>
          </w:p>
        </w:tc>
      </w:tr>
    </w:tbl>
    <w:p w14:paraId="701EA2FA" w14:textId="6A66AE31" w:rsidR="00204B19" w:rsidRDefault="00204B19">
      <w:pPr>
        <w:spacing w:line="240" w:lineRule="auto"/>
        <w:ind w:firstLine="0"/>
        <w:jc w:val="left"/>
      </w:pPr>
    </w:p>
    <w:p w14:paraId="07237223" w14:textId="44EB6415" w:rsidR="00204B19" w:rsidRDefault="00204B19" w:rsidP="00204B19">
      <w:pPr>
        <w:jc w:val="right"/>
      </w:pPr>
      <w:r>
        <w:lastRenderedPageBreak/>
        <w:t>Продолжение т</w:t>
      </w:r>
      <w:r w:rsidRPr="000F12CF">
        <w:t>аблиц</w:t>
      </w:r>
      <w:r>
        <w:t>ы 4</w:t>
      </w:r>
    </w:p>
    <w:tbl>
      <w:tblPr>
        <w:tblW w:w="9356" w:type="dxa"/>
        <w:tblLayout w:type="fixed"/>
        <w:tblCellMar>
          <w:left w:w="0" w:type="dxa"/>
          <w:right w:w="0" w:type="dxa"/>
        </w:tblCellMar>
        <w:tblLook w:val="04A0" w:firstRow="1" w:lastRow="0" w:firstColumn="1" w:lastColumn="0" w:noHBand="0" w:noVBand="1"/>
      </w:tblPr>
      <w:tblGrid>
        <w:gridCol w:w="289"/>
        <w:gridCol w:w="128"/>
        <w:gridCol w:w="1310"/>
        <w:gridCol w:w="249"/>
        <w:gridCol w:w="2409"/>
        <w:gridCol w:w="84"/>
        <w:gridCol w:w="1153"/>
        <w:gridCol w:w="571"/>
        <w:gridCol w:w="743"/>
        <w:gridCol w:w="100"/>
        <w:gridCol w:w="162"/>
        <w:gridCol w:w="127"/>
        <w:gridCol w:w="1261"/>
        <w:gridCol w:w="290"/>
        <w:gridCol w:w="190"/>
        <w:gridCol w:w="290"/>
      </w:tblGrid>
      <w:tr w:rsidR="007903FA" w:rsidRPr="008959C6" w14:paraId="5BF1E839" w14:textId="77777777" w:rsidTr="007903FA">
        <w:trPr>
          <w:trHeight w:val="315"/>
        </w:trPr>
        <w:tc>
          <w:tcPr>
            <w:tcW w:w="289"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6B41243" w14:textId="77777777" w:rsidR="007903FA" w:rsidRPr="008959C6" w:rsidRDefault="007903FA" w:rsidP="00CA31D4">
            <w:pPr>
              <w:spacing w:line="240" w:lineRule="auto"/>
              <w:ind w:firstLine="0"/>
              <w:jc w:val="right"/>
              <w:rPr>
                <w:bCs w:val="0"/>
                <w:sz w:val="20"/>
                <w:szCs w:val="20"/>
              </w:rPr>
            </w:pPr>
            <w:r w:rsidRPr="008959C6">
              <w:rPr>
                <w:bCs w:val="0"/>
                <w:sz w:val="20"/>
                <w:szCs w:val="20"/>
              </w:rPr>
              <w:t>22</w:t>
            </w:r>
          </w:p>
        </w:tc>
        <w:tc>
          <w:tcPr>
            <w:tcW w:w="1687"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52D4C9C" w14:textId="77777777" w:rsidR="007903FA" w:rsidRPr="008959C6" w:rsidRDefault="007903FA" w:rsidP="00CA31D4">
            <w:pPr>
              <w:spacing w:line="240" w:lineRule="auto"/>
              <w:ind w:firstLine="0"/>
              <w:jc w:val="left"/>
              <w:rPr>
                <w:b/>
                <w:sz w:val="20"/>
                <w:szCs w:val="20"/>
              </w:rPr>
            </w:pPr>
            <w:r w:rsidRPr="008959C6">
              <w:rPr>
                <w:b/>
                <w:sz w:val="20"/>
                <w:szCs w:val="20"/>
              </w:rPr>
              <w:t>3. Перемещение внутри города, региона, страны</w:t>
            </w:r>
          </w:p>
        </w:tc>
        <w:tc>
          <w:tcPr>
            <w:tcW w:w="2409"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E0E653" w14:textId="77777777" w:rsidR="007903FA" w:rsidRPr="008959C6" w:rsidRDefault="007903FA" w:rsidP="00CA31D4">
            <w:pPr>
              <w:spacing w:line="240" w:lineRule="auto"/>
              <w:ind w:firstLine="0"/>
              <w:jc w:val="left"/>
              <w:rPr>
                <w:b/>
                <w:sz w:val="20"/>
                <w:szCs w:val="20"/>
              </w:rPr>
            </w:pPr>
          </w:p>
        </w:tc>
        <w:tc>
          <w:tcPr>
            <w:tcW w:w="1237"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F0B5F9" w14:textId="77777777" w:rsidR="007903FA" w:rsidRPr="008959C6" w:rsidRDefault="007903FA" w:rsidP="00CA31D4">
            <w:pPr>
              <w:spacing w:line="240" w:lineRule="auto"/>
              <w:ind w:firstLine="0"/>
              <w:jc w:val="left"/>
              <w:rPr>
                <w:bCs w:val="0"/>
                <w:sz w:val="20"/>
                <w:szCs w:val="20"/>
              </w:rPr>
            </w:pPr>
          </w:p>
        </w:tc>
        <w:tc>
          <w:tcPr>
            <w:tcW w:w="131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81F7AA" w14:textId="77777777" w:rsidR="007903FA" w:rsidRPr="008959C6" w:rsidRDefault="007903FA" w:rsidP="00CA31D4">
            <w:pPr>
              <w:spacing w:line="240" w:lineRule="auto"/>
              <w:ind w:firstLine="0"/>
              <w:jc w:val="left"/>
              <w:rPr>
                <w:bCs w:val="0"/>
                <w:sz w:val="20"/>
                <w:szCs w:val="20"/>
              </w:rPr>
            </w:pPr>
          </w:p>
        </w:tc>
        <w:tc>
          <w:tcPr>
            <w:tcW w:w="262"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06DEF2" w14:textId="77777777" w:rsidR="007903FA" w:rsidRPr="008959C6" w:rsidRDefault="007903FA" w:rsidP="00CA31D4">
            <w:pPr>
              <w:spacing w:line="240" w:lineRule="auto"/>
              <w:ind w:firstLine="0"/>
              <w:jc w:val="left"/>
              <w:rPr>
                <w:bCs w:val="0"/>
                <w:sz w:val="20"/>
                <w:szCs w:val="20"/>
              </w:rPr>
            </w:pPr>
          </w:p>
        </w:tc>
        <w:tc>
          <w:tcPr>
            <w:tcW w:w="1388"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A3A782" w14:textId="77777777" w:rsidR="007903FA" w:rsidRPr="008959C6" w:rsidRDefault="007903FA" w:rsidP="00CA31D4">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5DF10A" w14:textId="77777777" w:rsidR="007903FA" w:rsidRPr="008959C6" w:rsidRDefault="007903FA" w:rsidP="00CA31D4">
            <w:pPr>
              <w:spacing w:line="240" w:lineRule="auto"/>
              <w:ind w:firstLine="0"/>
              <w:jc w:val="left"/>
              <w:rPr>
                <w:bCs w:val="0"/>
                <w:sz w:val="20"/>
                <w:szCs w:val="20"/>
              </w:rPr>
            </w:pP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F507D1" w14:textId="77777777" w:rsidR="007903FA" w:rsidRPr="008959C6" w:rsidRDefault="007903FA" w:rsidP="00CA31D4">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39A814" w14:textId="77777777" w:rsidR="007903FA" w:rsidRPr="008959C6" w:rsidRDefault="007903FA" w:rsidP="00CA31D4">
            <w:pPr>
              <w:spacing w:line="240" w:lineRule="auto"/>
              <w:ind w:firstLine="0"/>
              <w:jc w:val="right"/>
              <w:rPr>
                <w:b/>
                <w:sz w:val="20"/>
                <w:szCs w:val="20"/>
              </w:rPr>
            </w:pPr>
            <w:r w:rsidRPr="008959C6">
              <w:rPr>
                <w:b/>
                <w:sz w:val="20"/>
                <w:szCs w:val="20"/>
              </w:rPr>
              <w:t>22</w:t>
            </w:r>
          </w:p>
        </w:tc>
      </w:tr>
      <w:tr w:rsidR="008959C6" w:rsidRPr="008959C6" w14:paraId="7F1B5E2B"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886FD21" w14:textId="77777777" w:rsidR="008959C6" w:rsidRPr="008959C6" w:rsidRDefault="008959C6" w:rsidP="008959C6">
            <w:pPr>
              <w:spacing w:line="240" w:lineRule="auto"/>
              <w:ind w:firstLine="0"/>
              <w:jc w:val="right"/>
              <w:rPr>
                <w:bCs w:val="0"/>
                <w:sz w:val="20"/>
                <w:szCs w:val="20"/>
              </w:rPr>
            </w:pPr>
            <w:r w:rsidRPr="008959C6">
              <w:rPr>
                <w:bCs w:val="0"/>
                <w:sz w:val="20"/>
                <w:szCs w:val="20"/>
              </w:rPr>
              <w:t>23</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A99C07"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434343"/>
              <w:right w:val="single" w:sz="6" w:space="0" w:color="666666"/>
            </w:tcBorders>
            <w:shd w:val="clear" w:color="auto" w:fill="E6B8AF"/>
            <w:tcMar>
              <w:top w:w="30" w:type="dxa"/>
              <w:left w:w="45" w:type="dxa"/>
              <w:bottom w:w="30" w:type="dxa"/>
              <w:right w:w="45" w:type="dxa"/>
            </w:tcMar>
            <w:vAlign w:val="bottom"/>
            <w:hideMark/>
          </w:tcPr>
          <w:p w14:paraId="5ED3857E" w14:textId="77777777" w:rsidR="008959C6" w:rsidRPr="008959C6" w:rsidRDefault="008959C6" w:rsidP="008959C6">
            <w:pPr>
              <w:spacing w:line="240" w:lineRule="auto"/>
              <w:ind w:firstLine="0"/>
              <w:jc w:val="left"/>
              <w:rPr>
                <w:bCs w:val="0"/>
                <w:sz w:val="20"/>
                <w:szCs w:val="20"/>
              </w:rPr>
            </w:pPr>
            <w:r w:rsidRPr="008959C6">
              <w:rPr>
                <w:bCs w:val="0"/>
                <w:sz w:val="20"/>
                <w:szCs w:val="20"/>
              </w:rPr>
              <w:t>Регулярность движения общественного транспорта</w:t>
            </w:r>
          </w:p>
        </w:tc>
        <w:tc>
          <w:tcPr>
            <w:tcW w:w="1724"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3B52184" w14:textId="77777777" w:rsidR="008959C6" w:rsidRPr="008959C6" w:rsidRDefault="008959C6" w:rsidP="008959C6">
            <w:pPr>
              <w:spacing w:line="240" w:lineRule="auto"/>
              <w:ind w:firstLine="0"/>
              <w:jc w:val="left"/>
              <w:rPr>
                <w:bCs w:val="0"/>
                <w:sz w:val="20"/>
                <w:szCs w:val="20"/>
              </w:rPr>
            </w:pPr>
            <w:proofErr w:type="gramStart"/>
            <w:r w:rsidRPr="008959C6">
              <w:rPr>
                <w:bCs w:val="0"/>
                <w:sz w:val="20"/>
                <w:szCs w:val="20"/>
              </w:rPr>
              <w:t>Интервал &gt;</w:t>
            </w:r>
            <w:proofErr w:type="gramEnd"/>
            <w:r w:rsidRPr="008959C6">
              <w:rPr>
                <w:bCs w:val="0"/>
                <w:sz w:val="20"/>
                <w:szCs w:val="20"/>
              </w:rPr>
              <w:t xml:space="preserve"> 30 мин - 0; 15-30 мин - 1; &lt; 15 мин - 2</w:t>
            </w:r>
          </w:p>
        </w:tc>
        <w:tc>
          <w:tcPr>
            <w:tcW w:w="84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6D3B0A1" w14:textId="77777777" w:rsidR="008959C6" w:rsidRPr="008959C6" w:rsidRDefault="008959C6" w:rsidP="008959C6">
            <w:pPr>
              <w:spacing w:line="240" w:lineRule="auto"/>
              <w:ind w:firstLine="0"/>
              <w:jc w:val="right"/>
              <w:rPr>
                <w:bCs w:val="0"/>
                <w:sz w:val="20"/>
                <w:szCs w:val="20"/>
              </w:rPr>
            </w:pPr>
            <w:r w:rsidRPr="008959C6">
              <w:rPr>
                <w:bCs w:val="0"/>
                <w:sz w:val="20"/>
                <w:szCs w:val="20"/>
              </w:rPr>
              <w:t>30</w:t>
            </w:r>
          </w:p>
        </w:tc>
        <w:tc>
          <w:tcPr>
            <w:tcW w:w="289"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22BC4B8"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26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4266B1B" w14:textId="77777777" w:rsidR="008959C6" w:rsidRPr="008959C6" w:rsidRDefault="008959C6" w:rsidP="008959C6">
            <w:pPr>
              <w:spacing w:line="240" w:lineRule="auto"/>
              <w:ind w:firstLine="0"/>
              <w:jc w:val="right"/>
              <w:rPr>
                <w:bCs w:val="0"/>
                <w:sz w:val="20"/>
                <w:szCs w:val="20"/>
              </w:rPr>
            </w:pPr>
            <w:r w:rsidRPr="008959C6">
              <w:rPr>
                <w:bCs w:val="0"/>
                <w:sz w:val="20"/>
                <w:szCs w:val="20"/>
              </w:rPr>
              <w:t>15</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0E7E7B8"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B14074"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028E56" w14:textId="77777777" w:rsidR="008959C6" w:rsidRPr="008959C6" w:rsidRDefault="008959C6" w:rsidP="008959C6">
            <w:pPr>
              <w:spacing w:line="240" w:lineRule="auto"/>
              <w:ind w:firstLine="0"/>
              <w:jc w:val="right"/>
              <w:rPr>
                <w:bCs w:val="0"/>
                <w:sz w:val="20"/>
                <w:szCs w:val="20"/>
              </w:rPr>
            </w:pPr>
          </w:p>
        </w:tc>
      </w:tr>
      <w:tr w:rsidR="00204B19" w:rsidRPr="008959C6" w14:paraId="71BC9006"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7F88B29" w14:textId="77777777" w:rsidR="008959C6" w:rsidRPr="008959C6" w:rsidRDefault="008959C6" w:rsidP="008959C6">
            <w:pPr>
              <w:spacing w:line="240" w:lineRule="auto"/>
              <w:ind w:firstLine="0"/>
              <w:jc w:val="left"/>
              <w:rPr>
                <w:bCs w:val="0"/>
                <w:sz w:val="20"/>
                <w:szCs w:val="20"/>
              </w:rPr>
            </w:pPr>
          </w:p>
        </w:tc>
        <w:tc>
          <w:tcPr>
            <w:tcW w:w="1310"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74FF8154" w14:textId="77777777" w:rsidR="008959C6" w:rsidRPr="008959C6" w:rsidRDefault="008959C6" w:rsidP="008959C6">
            <w:pPr>
              <w:spacing w:line="240" w:lineRule="auto"/>
              <w:ind w:firstLine="0"/>
              <w:jc w:val="left"/>
              <w:rPr>
                <w:bCs w:val="0"/>
                <w:sz w:val="20"/>
                <w:szCs w:val="20"/>
              </w:rPr>
            </w:pPr>
          </w:p>
        </w:tc>
        <w:tc>
          <w:tcPr>
            <w:tcW w:w="2742" w:type="dxa"/>
            <w:gridSpan w:val="3"/>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091160C4"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Доступность остановок общественного транспорта в R=500 м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AB9EC62"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 Средняя - 1; Высокая - 2</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AE59BF" w14:textId="77777777" w:rsidR="008959C6" w:rsidRPr="008959C6" w:rsidRDefault="008959C6" w:rsidP="008959C6">
            <w:pPr>
              <w:spacing w:line="240" w:lineRule="auto"/>
              <w:ind w:firstLine="0"/>
              <w:jc w:val="left"/>
              <w:rPr>
                <w:bCs w:val="0"/>
                <w:sz w:val="20"/>
                <w:szCs w:val="20"/>
              </w:rPr>
            </w:pPr>
            <w:r w:rsidRPr="008959C6">
              <w:rPr>
                <w:bCs w:val="0"/>
                <w:sz w:val="20"/>
                <w:szCs w:val="20"/>
              </w:rPr>
              <w:t>высокая</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0B5CED3"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CC57B6" w14:textId="77777777" w:rsidR="008959C6" w:rsidRPr="008959C6" w:rsidRDefault="008959C6" w:rsidP="008959C6">
            <w:pPr>
              <w:spacing w:line="240" w:lineRule="auto"/>
              <w:ind w:firstLine="0"/>
              <w:jc w:val="left"/>
              <w:rPr>
                <w:bCs w:val="0"/>
                <w:sz w:val="20"/>
                <w:szCs w:val="20"/>
              </w:rPr>
            </w:pPr>
            <w:r w:rsidRPr="008959C6">
              <w:rPr>
                <w:bCs w:val="0"/>
                <w:sz w:val="20"/>
                <w:szCs w:val="20"/>
              </w:rPr>
              <w:t>высокая</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4D998A"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08145A"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01BD01" w14:textId="77777777" w:rsidR="008959C6" w:rsidRPr="008959C6" w:rsidRDefault="008959C6" w:rsidP="008959C6">
            <w:pPr>
              <w:spacing w:line="240" w:lineRule="auto"/>
              <w:ind w:firstLine="0"/>
              <w:jc w:val="right"/>
              <w:rPr>
                <w:bCs w:val="0"/>
                <w:sz w:val="20"/>
                <w:szCs w:val="20"/>
              </w:rPr>
            </w:pPr>
          </w:p>
        </w:tc>
      </w:tr>
      <w:tr w:rsidR="008959C6" w:rsidRPr="008959C6" w14:paraId="058BF36F"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9EE2D04" w14:textId="77777777" w:rsidR="008959C6" w:rsidRPr="008959C6" w:rsidRDefault="008959C6" w:rsidP="008959C6">
            <w:pPr>
              <w:spacing w:line="240" w:lineRule="auto"/>
              <w:ind w:firstLine="0"/>
              <w:jc w:val="right"/>
              <w:rPr>
                <w:bCs w:val="0"/>
                <w:sz w:val="20"/>
                <w:szCs w:val="20"/>
              </w:rPr>
            </w:pPr>
            <w:r w:rsidRPr="008959C6">
              <w:rPr>
                <w:bCs w:val="0"/>
                <w:sz w:val="20"/>
                <w:szCs w:val="20"/>
              </w:rPr>
              <w:t>24</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41CF96"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4C5A53B"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аэропорта/вокзала/автобусного сообщения</w:t>
            </w:r>
          </w:p>
        </w:tc>
        <w:tc>
          <w:tcPr>
            <w:tcW w:w="1724"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D60861A"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w:t>
            </w:r>
            <w:proofErr w:type="gramStart"/>
            <w:r w:rsidRPr="008959C6">
              <w:rPr>
                <w:bCs w:val="0"/>
                <w:sz w:val="20"/>
                <w:szCs w:val="20"/>
              </w:rPr>
              <w:t>; Есть</w:t>
            </w:r>
            <w:proofErr w:type="gramEnd"/>
            <w:r w:rsidRPr="008959C6">
              <w:rPr>
                <w:bCs w:val="0"/>
                <w:sz w:val="20"/>
                <w:szCs w:val="20"/>
              </w:rPr>
              <w:t xml:space="preserve"> один вид транспорта - 1; Есть несколько видов транспорта - 2; Более 3 видов - 3</w:t>
            </w:r>
          </w:p>
        </w:tc>
        <w:tc>
          <w:tcPr>
            <w:tcW w:w="84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B0559B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289"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7501CF2"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26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7734ACD"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D0980F9"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A5BCE2"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14BD735" w14:textId="77777777" w:rsidR="008959C6" w:rsidRPr="008959C6" w:rsidRDefault="008959C6" w:rsidP="008959C6">
            <w:pPr>
              <w:spacing w:line="240" w:lineRule="auto"/>
              <w:ind w:firstLine="0"/>
              <w:jc w:val="right"/>
              <w:rPr>
                <w:bCs w:val="0"/>
                <w:sz w:val="20"/>
                <w:szCs w:val="20"/>
              </w:rPr>
            </w:pPr>
          </w:p>
        </w:tc>
      </w:tr>
      <w:tr w:rsidR="00204B19" w:rsidRPr="008959C6" w14:paraId="4E879B86"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506ACFC" w14:textId="77777777" w:rsidR="008959C6" w:rsidRPr="008959C6" w:rsidRDefault="008959C6" w:rsidP="008959C6">
            <w:pPr>
              <w:spacing w:line="240" w:lineRule="auto"/>
              <w:ind w:firstLine="0"/>
              <w:jc w:val="right"/>
              <w:rPr>
                <w:bCs w:val="0"/>
                <w:sz w:val="20"/>
                <w:szCs w:val="20"/>
              </w:rPr>
            </w:pPr>
            <w:r w:rsidRPr="008959C6">
              <w:rPr>
                <w:bCs w:val="0"/>
                <w:sz w:val="20"/>
                <w:szCs w:val="20"/>
              </w:rPr>
              <w:t>25</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C271A36"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255B38"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Время в пути от ближайшего крупного города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291F67"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4 часов - 0; 2-4 часа - 1; 1-2 часа - 2</w:t>
            </w:r>
            <w:proofErr w:type="gramStart"/>
            <w:r w:rsidRPr="008959C6">
              <w:rPr>
                <w:bCs w:val="0"/>
                <w:sz w:val="20"/>
                <w:szCs w:val="20"/>
              </w:rPr>
              <w:t>; Менее</w:t>
            </w:r>
            <w:proofErr w:type="gramEnd"/>
            <w:r w:rsidRPr="008959C6">
              <w:rPr>
                <w:bCs w:val="0"/>
                <w:sz w:val="20"/>
                <w:szCs w:val="20"/>
              </w:rPr>
              <w:t xml:space="preserve"> 1 часа - 3</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A684C4" w14:textId="77777777" w:rsidR="008959C6" w:rsidRPr="008959C6" w:rsidRDefault="008959C6" w:rsidP="008959C6">
            <w:pPr>
              <w:spacing w:line="240" w:lineRule="auto"/>
              <w:ind w:firstLine="0"/>
              <w:jc w:val="right"/>
              <w:rPr>
                <w:bCs w:val="0"/>
                <w:sz w:val="20"/>
                <w:szCs w:val="20"/>
              </w:rPr>
            </w:pPr>
            <w:r w:rsidRPr="008959C6">
              <w:rPr>
                <w:bCs w:val="0"/>
                <w:sz w:val="20"/>
                <w:szCs w:val="20"/>
              </w:rPr>
              <w:t>0,5</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401E94"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4E209A1"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9834B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02A1D8D"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BC8D5B" w14:textId="77777777" w:rsidR="008959C6" w:rsidRPr="008959C6" w:rsidRDefault="008959C6" w:rsidP="008959C6">
            <w:pPr>
              <w:spacing w:line="240" w:lineRule="auto"/>
              <w:ind w:firstLine="0"/>
              <w:jc w:val="right"/>
              <w:rPr>
                <w:bCs w:val="0"/>
                <w:sz w:val="20"/>
                <w:szCs w:val="20"/>
              </w:rPr>
            </w:pPr>
          </w:p>
        </w:tc>
      </w:tr>
      <w:tr w:rsidR="00204B19" w:rsidRPr="008959C6" w14:paraId="6E4A85BA"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36637C0" w14:textId="77777777" w:rsidR="008959C6" w:rsidRPr="008959C6" w:rsidRDefault="008959C6" w:rsidP="008959C6">
            <w:pPr>
              <w:spacing w:line="240" w:lineRule="auto"/>
              <w:ind w:firstLine="0"/>
              <w:jc w:val="right"/>
              <w:rPr>
                <w:bCs w:val="0"/>
                <w:sz w:val="20"/>
                <w:szCs w:val="20"/>
              </w:rPr>
            </w:pPr>
            <w:r w:rsidRPr="008959C6">
              <w:rPr>
                <w:bCs w:val="0"/>
                <w:sz w:val="20"/>
                <w:szCs w:val="20"/>
              </w:rPr>
              <w:t>26</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37592F2"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9331B9" w14:textId="0FBA87A6" w:rsidR="008959C6" w:rsidRPr="008959C6" w:rsidRDefault="008959C6" w:rsidP="008959C6">
            <w:pPr>
              <w:spacing w:line="240" w:lineRule="auto"/>
              <w:ind w:firstLine="0"/>
              <w:jc w:val="left"/>
              <w:rPr>
                <w:bCs w:val="0"/>
                <w:sz w:val="20"/>
                <w:szCs w:val="20"/>
              </w:rPr>
            </w:pPr>
            <w:r w:rsidRPr="008959C6">
              <w:rPr>
                <w:bCs w:val="0"/>
                <w:sz w:val="20"/>
                <w:szCs w:val="20"/>
              </w:rPr>
              <w:t xml:space="preserve">Количество дорожных происшествий (01.01.2025-30.11.2025)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E73795"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&gt; 10 ДТП/1000 чел - 0; 6-10 ДТП/1000 чел - 1; </w:t>
            </w:r>
            <w:proofErr w:type="gramStart"/>
            <w:r w:rsidRPr="008959C6">
              <w:rPr>
                <w:bCs w:val="0"/>
                <w:sz w:val="20"/>
                <w:szCs w:val="20"/>
              </w:rPr>
              <w:t>&lt; 6</w:t>
            </w:r>
            <w:proofErr w:type="gramEnd"/>
            <w:r w:rsidRPr="008959C6">
              <w:rPr>
                <w:bCs w:val="0"/>
                <w:sz w:val="20"/>
                <w:szCs w:val="20"/>
              </w:rPr>
              <w:t xml:space="preserve"> ДТП/1000 чел - 2</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64C43DE" w14:textId="77777777" w:rsidR="008959C6" w:rsidRPr="008959C6" w:rsidRDefault="008959C6" w:rsidP="008959C6">
            <w:pPr>
              <w:spacing w:line="240" w:lineRule="auto"/>
              <w:ind w:firstLine="0"/>
              <w:jc w:val="right"/>
              <w:rPr>
                <w:bCs w:val="0"/>
                <w:sz w:val="20"/>
                <w:szCs w:val="20"/>
              </w:rPr>
            </w:pPr>
            <w:r w:rsidRPr="008959C6">
              <w:rPr>
                <w:bCs w:val="0"/>
                <w:sz w:val="20"/>
                <w:szCs w:val="20"/>
              </w:rPr>
              <w:t>0,78</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6D4757D"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FAC0E15" w14:textId="77777777" w:rsidR="008959C6" w:rsidRPr="008959C6" w:rsidRDefault="008959C6" w:rsidP="008959C6">
            <w:pPr>
              <w:spacing w:line="240" w:lineRule="auto"/>
              <w:ind w:firstLine="0"/>
              <w:jc w:val="right"/>
              <w:rPr>
                <w:bCs w:val="0"/>
                <w:sz w:val="20"/>
                <w:szCs w:val="20"/>
              </w:rPr>
            </w:pPr>
            <w:r w:rsidRPr="008959C6">
              <w:rPr>
                <w:bCs w:val="0"/>
                <w:sz w:val="20"/>
                <w:szCs w:val="20"/>
              </w:rPr>
              <w:t>0,84</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A51505"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242F0B"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52D84BF" w14:textId="77777777" w:rsidR="008959C6" w:rsidRPr="008959C6" w:rsidRDefault="008959C6" w:rsidP="008959C6">
            <w:pPr>
              <w:spacing w:line="240" w:lineRule="auto"/>
              <w:ind w:firstLine="0"/>
              <w:jc w:val="right"/>
              <w:rPr>
                <w:bCs w:val="0"/>
                <w:sz w:val="20"/>
                <w:szCs w:val="20"/>
              </w:rPr>
            </w:pPr>
          </w:p>
        </w:tc>
      </w:tr>
      <w:tr w:rsidR="00204B19" w:rsidRPr="008959C6" w14:paraId="6A34281F"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BF9119A" w14:textId="77777777" w:rsidR="008959C6" w:rsidRPr="008959C6" w:rsidRDefault="008959C6" w:rsidP="008959C6">
            <w:pPr>
              <w:spacing w:line="240" w:lineRule="auto"/>
              <w:ind w:firstLine="0"/>
              <w:jc w:val="right"/>
              <w:rPr>
                <w:bCs w:val="0"/>
                <w:sz w:val="20"/>
                <w:szCs w:val="20"/>
              </w:rPr>
            </w:pPr>
            <w:r w:rsidRPr="008959C6">
              <w:rPr>
                <w:bCs w:val="0"/>
                <w:sz w:val="20"/>
                <w:szCs w:val="20"/>
              </w:rPr>
              <w:t>27</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252379"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4CED3B0"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Расстояние до других туристических центров и объектов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9BF502"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&gt; 200 км - 0; 100-200 км - 1; 50-100 км - 2; </w:t>
            </w:r>
            <w:proofErr w:type="gramStart"/>
            <w:r w:rsidRPr="008959C6">
              <w:rPr>
                <w:bCs w:val="0"/>
                <w:sz w:val="20"/>
                <w:szCs w:val="20"/>
              </w:rPr>
              <w:t>&lt; 50</w:t>
            </w:r>
            <w:proofErr w:type="gramEnd"/>
            <w:r w:rsidRPr="008959C6">
              <w:rPr>
                <w:bCs w:val="0"/>
                <w:sz w:val="20"/>
                <w:szCs w:val="20"/>
              </w:rPr>
              <w:t xml:space="preserve"> км - 3</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132120" w14:textId="77777777" w:rsidR="008959C6" w:rsidRPr="008959C6" w:rsidRDefault="008959C6" w:rsidP="008959C6">
            <w:pPr>
              <w:spacing w:line="240" w:lineRule="auto"/>
              <w:ind w:firstLine="0"/>
              <w:jc w:val="right"/>
              <w:rPr>
                <w:bCs w:val="0"/>
                <w:sz w:val="20"/>
                <w:szCs w:val="20"/>
              </w:rPr>
            </w:pPr>
            <w:r w:rsidRPr="008959C6">
              <w:rPr>
                <w:bCs w:val="0"/>
                <w:sz w:val="20"/>
                <w:szCs w:val="20"/>
              </w:rPr>
              <w:t>100</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EA8279"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9C1820" w14:textId="77777777" w:rsidR="008959C6" w:rsidRPr="008959C6" w:rsidRDefault="008959C6" w:rsidP="008959C6">
            <w:pPr>
              <w:spacing w:line="240" w:lineRule="auto"/>
              <w:ind w:firstLine="0"/>
              <w:jc w:val="right"/>
              <w:rPr>
                <w:bCs w:val="0"/>
                <w:sz w:val="20"/>
                <w:szCs w:val="20"/>
              </w:rPr>
            </w:pPr>
            <w:r w:rsidRPr="008959C6">
              <w:rPr>
                <w:bCs w:val="0"/>
                <w:sz w:val="20"/>
                <w:szCs w:val="20"/>
              </w:rPr>
              <w:t>30</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5657FE"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7A9959"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A59984A" w14:textId="77777777" w:rsidR="008959C6" w:rsidRPr="008959C6" w:rsidRDefault="008959C6" w:rsidP="008959C6">
            <w:pPr>
              <w:spacing w:line="240" w:lineRule="auto"/>
              <w:ind w:firstLine="0"/>
              <w:jc w:val="right"/>
              <w:rPr>
                <w:bCs w:val="0"/>
                <w:sz w:val="20"/>
                <w:szCs w:val="20"/>
              </w:rPr>
            </w:pPr>
          </w:p>
        </w:tc>
      </w:tr>
      <w:tr w:rsidR="008959C6" w:rsidRPr="008959C6" w14:paraId="2D913C5A"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DF413E9" w14:textId="77777777" w:rsidR="008959C6" w:rsidRPr="008959C6" w:rsidRDefault="008959C6" w:rsidP="008959C6">
            <w:pPr>
              <w:spacing w:line="240" w:lineRule="auto"/>
              <w:ind w:firstLine="0"/>
              <w:jc w:val="right"/>
              <w:rPr>
                <w:bCs w:val="0"/>
                <w:sz w:val="20"/>
                <w:szCs w:val="20"/>
              </w:rPr>
            </w:pPr>
            <w:r w:rsidRPr="008959C6">
              <w:rPr>
                <w:bCs w:val="0"/>
                <w:sz w:val="20"/>
                <w:szCs w:val="20"/>
              </w:rPr>
              <w:t>28</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ACCC01"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1B0DAA"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транспортного сообщения между объектами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E821A6"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 Ограниченное - 1; Развитое - 2</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5FD6EA" w14:textId="77777777" w:rsidR="008959C6" w:rsidRPr="008959C6" w:rsidRDefault="008959C6" w:rsidP="008959C6">
            <w:pPr>
              <w:spacing w:line="240" w:lineRule="auto"/>
              <w:ind w:firstLine="0"/>
              <w:jc w:val="left"/>
              <w:rPr>
                <w:bCs w:val="0"/>
                <w:sz w:val="20"/>
                <w:szCs w:val="20"/>
              </w:rPr>
            </w:pPr>
            <w:r w:rsidRPr="008959C6">
              <w:rPr>
                <w:bCs w:val="0"/>
                <w:sz w:val="20"/>
                <w:szCs w:val="20"/>
              </w:rPr>
              <w:t>ограниченное</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AC4A148"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26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46C0B91" w14:textId="77777777" w:rsidR="008959C6" w:rsidRPr="008959C6" w:rsidRDefault="008959C6" w:rsidP="008959C6">
            <w:pPr>
              <w:spacing w:line="240" w:lineRule="auto"/>
              <w:ind w:firstLine="0"/>
              <w:jc w:val="left"/>
              <w:rPr>
                <w:bCs w:val="0"/>
                <w:sz w:val="20"/>
                <w:szCs w:val="20"/>
              </w:rPr>
            </w:pPr>
            <w:r w:rsidRPr="008959C6">
              <w:rPr>
                <w:bCs w:val="0"/>
                <w:sz w:val="20"/>
                <w:szCs w:val="20"/>
              </w:rPr>
              <w:t>ограниченное</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0048D4C"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AD6B5C"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FC7E96" w14:textId="77777777" w:rsidR="008959C6" w:rsidRPr="008959C6" w:rsidRDefault="008959C6" w:rsidP="008959C6">
            <w:pPr>
              <w:spacing w:line="240" w:lineRule="auto"/>
              <w:ind w:firstLine="0"/>
              <w:jc w:val="right"/>
              <w:rPr>
                <w:bCs w:val="0"/>
                <w:sz w:val="20"/>
                <w:szCs w:val="20"/>
              </w:rPr>
            </w:pPr>
          </w:p>
        </w:tc>
      </w:tr>
      <w:tr w:rsidR="00204B19" w:rsidRPr="008959C6" w14:paraId="4283DDEE"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7C505EA" w14:textId="77777777" w:rsidR="008959C6" w:rsidRPr="008959C6" w:rsidRDefault="008959C6" w:rsidP="008959C6">
            <w:pPr>
              <w:spacing w:line="240" w:lineRule="auto"/>
              <w:ind w:firstLine="0"/>
              <w:jc w:val="right"/>
              <w:rPr>
                <w:bCs w:val="0"/>
                <w:sz w:val="20"/>
                <w:szCs w:val="20"/>
              </w:rPr>
            </w:pPr>
            <w:r w:rsidRPr="008959C6">
              <w:rPr>
                <w:bCs w:val="0"/>
                <w:sz w:val="20"/>
                <w:szCs w:val="20"/>
              </w:rPr>
              <w:t>29</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80A4D9"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40CD36"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Расстояние до другого региона с развитой туристической инфраструктурой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0D42D1"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&gt; 300 км - 0; 200-300 км - 1; 100-200 км - 2; </w:t>
            </w:r>
            <w:proofErr w:type="gramStart"/>
            <w:r w:rsidRPr="008959C6">
              <w:rPr>
                <w:bCs w:val="0"/>
                <w:sz w:val="20"/>
                <w:szCs w:val="20"/>
              </w:rPr>
              <w:t>&lt; 100</w:t>
            </w:r>
            <w:proofErr w:type="gramEnd"/>
            <w:r w:rsidRPr="008959C6">
              <w:rPr>
                <w:bCs w:val="0"/>
                <w:sz w:val="20"/>
                <w:szCs w:val="20"/>
              </w:rPr>
              <w:t xml:space="preserve"> км - 3</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C94098" w14:textId="77777777" w:rsidR="008959C6" w:rsidRPr="008959C6" w:rsidRDefault="008959C6" w:rsidP="008959C6">
            <w:pPr>
              <w:spacing w:line="240" w:lineRule="auto"/>
              <w:ind w:firstLine="0"/>
              <w:jc w:val="right"/>
              <w:rPr>
                <w:bCs w:val="0"/>
                <w:sz w:val="20"/>
                <w:szCs w:val="20"/>
              </w:rPr>
            </w:pPr>
            <w:r w:rsidRPr="008959C6">
              <w:rPr>
                <w:bCs w:val="0"/>
                <w:sz w:val="20"/>
                <w:szCs w:val="20"/>
              </w:rPr>
              <w:t>150</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BFB393"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E58FCA0" w14:textId="77777777" w:rsidR="008959C6" w:rsidRPr="008959C6" w:rsidRDefault="008959C6" w:rsidP="008959C6">
            <w:pPr>
              <w:spacing w:line="240" w:lineRule="auto"/>
              <w:ind w:firstLine="0"/>
              <w:jc w:val="right"/>
              <w:rPr>
                <w:bCs w:val="0"/>
                <w:sz w:val="20"/>
                <w:szCs w:val="20"/>
              </w:rPr>
            </w:pPr>
            <w:r w:rsidRPr="008959C6">
              <w:rPr>
                <w:bCs w:val="0"/>
                <w:sz w:val="20"/>
                <w:szCs w:val="20"/>
              </w:rPr>
              <w:t>147</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E05805"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79DA61D"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FA6866" w14:textId="77777777" w:rsidR="008959C6" w:rsidRPr="008959C6" w:rsidRDefault="008959C6" w:rsidP="008959C6">
            <w:pPr>
              <w:spacing w:line="240" w:lineRule="auto"/>
              <w:ind w:firstLine="0"/>
              <w:jc w:val="right"/>
              <w:rPr>
                <w:bCs w:val="0"/>
                <w:sz w:val="20"/>
                <w:szCs w:val="20"/>
              </w:rPr>
            </w:pPr>
          </w:p>
        </w:tc>
      </w:tr>
      <w:tr w:rsidR="008959C6" w:rsidRPr="008959C6" w14:paraId="77CE216E"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7E5DB3C" w14:textId="77777777" w:rsidR="008959C6" w:rsidRPr="008959C6" w:rsidRDefault="008959C6" w:rsidP="008959C6">
            <w:pPr>
              <w:spacing w:line="240" w:lineRule="auto"/>
              <w:ind w:firstLine="0"/>
              <w:jc w:val="right"/>
              <w:rPr>
                <w:bCs w:val="0"/>
                <w:sz w:val="20"/>
                <w:szCs w:val="20"/>
              </w:rPr>
            </w:pPr>
            <w:r w:rsidRPr="008959C6">
              <w:rPr>
                <w:bCs w:val="0"/>
                <w:sz w:val="20"/>
                <w:szCs w:val="20"/>
              </w:rPr>
              <w:t>30</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8187C97"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E7086FE"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транспортного сообщения между регионами </w:t>
            </w:r>
          </w:p>
        </w:tc>
        <w:tc>
          <w:tcPr>
            <w:tcW w:w="1724"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DF7ABD1"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 Ограниченное - 1; Развитое - 2</w:t>
            </w:r>
          </w:p>
        </w:tc>
        <w:tc>
          <w:tcPr>
            <w:tcW w:w="84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1876032" w14:textId="77777777" w:rsidR="008959C6" w:rsidRPr="008959C6" w:rsidRDefault="008959C6" w:rsidP="008959C6">
            <w:pPr>
              <w:spacing w:line="240" w:lineRule="auto"/>
              <w:ind w:firstLine="0"/>
              <w:jc w:val="left"/>
              <w:rPr>
                <w:bCs w:val="0"/>
                <w:sz w:val="20"/>
                <w:szCs w:val="20"/>
              </w:rPr>
            </w:pPr>
            <w:r w:rsidRPr="008959C6">
              <w:rPr>
                <w:bCs w:val="0"/>
                <w:sz w:val="20"/>
                <w:szCs w:val="20"/>
              </w:rPr>
              <w:t>ограниченное</w:t>
            </w:r>
          </w:p>
        </w:tc>
        <w:tc>
          <w:tcPr>
            <w:tcW w:w="289"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1822DE4"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26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A27417E" w14:textId="77777777" w:rsidR="008959C6" w:rsidRPr="008959C6" w:rsidRDefault="008959C6" w:rsidP="008959C6">
            <w:pPr>
              <w:spacing w:line="240" w:lineRule="auto"/>
              <w:ind w:firstLine="0"/>
              <w:jc w:val="left"/>
              <w:rPr>
                <w:bCs w:val="0"/>
                <w:sz w:val="20"/>
                <w:szCs w:val="20"/>
              </w:rPr>
            </w:pPr>
            <w:r w:rsidRPr="008959C6">
              <w:rPr>
                <w:bCs w:val="0"/>
                <w:sz w:val="20"/>
                <w:szCs w:val="20"/>
              </w:rPr>
              <w:t>ограниченное</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F086B6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10DD04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FADBC7" w14:textId="77777777" w:rsidR="008959C6" w:rsidRPr="008959C6" w:rsidRDefault="008959C6" w:rsidP="008959C6">
            <w:pPr>
              <w:spacing w:line="240" w:lineRule="auto"/>
              <w:ind w:firstLine="0"/>
              <w:jc w:val="right"/>
              <w:rPr>
                <w:bCs w:val="0"/>
                <w:sz w:val="20"/>
                <w:szCs w:val="20"/>
              </w:rPr>
            </w:pPr>
          </w:p>
        </w:tc>
      </w:tr>
      <w:tr w:rsidR="008959C6" w:rsidRPr="008959C6" w14:paraId="5D1B0C7D" w14:textId="77777777" w:rsidTr="007903FA">
        <w:trPr>
          <w:trHeight w:val="315"/>
        </w:trPr>
        <w:tc>
          <w:tcPr>
            <w:tcW w:w="417" w:type="dxa"/>
            <w:gridSpan w:val="2"/>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39E570E2" w14:textId="77777777" w:rsidR="008959C6" w:rsidRPr="008959C6" w:rsidRDefault="008959C6" w:rsidP="008959C6">
            <w:pPr>
              <w:spacing w:line="240" w:lineRule="auto"/>
              <w:ind w:firstLine="0"/>
              <w:jc w:val="right"/>
              <w:rPr>
                <w:bCs w:val="0"/>
                <w:sz w:val="20"/>
                <w:szCs w:val="20"/>
              </w:rPr>
            </w:pPr>
            <w:r w:rsidRPr="008959C6">
              <w:rPr>
                <w:bCs w:val="0"/>
                <w:sz w:val="20"/>
                <w:szCs w:val="20"/>
              </w:rPr>
              <w:t>31</w:t>
            </w:r>
          </w:p>
        </w:tc>
        <w:tc>
          <w:tcPr>
            <w:tcW w:w="131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2287055"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"Перемещение внутри города, региона, страны"</w:t>
            </w:r>
          </w:p>
        </w:tc>
        <w:tc>
          <w:tcPr>
            <w:tcW w:w="2742" w:type="dxa"/>
            <w:gridSpan w:val="3"/>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46A4BBD" w14:textId="77777777" w:rsidR="008959C6" w:rsidRPr="008959C6" w:rsidRDefault="008959C6" w:rsidP="008959C6">
            <w:pPr>
              <w:spacing w:line="240" w:lineRule="auto"/>
              <w:ind w:firstLine="0"/>
              <w:jc w:val="left"/>
              <w:rPr>
                <w:b/>
                <w:sz w:val="20"/>
                <w:szCs w:val="20"/>
              </w:rPr>
            </w:pPr>
          </w:p>
        </w:tc>
        <w:tc>
          <w:tcPr>
            <w:tcW w:w="1724"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CE869DB" w14:textId="77777777" w:rsidR="008959C6" w:rsidRPr="008959C6" w:rsidRDefault="008959C6" w:rsidP="008959C6">
            <w:pPr>
              <w:spacing w:line="240" w:lineRule="auto"/>
              <w:ind w:firstLine="0"/>
              <w:jc w:val="left"/>
              <w:rPr>
                <w:bCs w:val="0"/>
                <w:sz w:val="20"/>
                <w:szCs w:val="20"/>
              </w:rPr>
            </w:pPr>
          </w:p>
        </w:tc>
        <w:tc>
          <w:tcPr>
            <w:tcW w:w="843"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31A204" w14:textId="77777777" w:rsidR="008959C6" w:rsidRPr="008959C6" w:rsidRDefault="008959C6" w:rsidP="008959C6">
            <w:pPr>
              <w:spacing w:line="240" w:lineRule="auto"/>
              <w:ind w:firstLine="0"/>
              <w:jc w:val="left"/>
              <w:rPr>
                <w:bCs w:val="0"/>
                <w:sz w:val="20"/>
                <w:szCs w:val="20"/>
              </w:rPr>
            </w:pPr>
          </w:p>
        </w:tc>
        <w:tc>
          <w:tcPr>
            <w:tcW w:w="289" w:type="dxa"/>
            <w:gridSpan w:val="2"/>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A215AC7" w14:textId="77777777" w:rsidR="008959C6" w:rsidRPr="008959C6" w:rsidRDefault="008959C6" w:rsidP="008959C6">
            <w:pPr>
              <w:spacing w:line="240" w:lineRule="auto"/>
              <w:ind w:firstLine="0"/>
              <w:jc w:val="right"/>
              <w:rPr>
                <w:b/>
                <w:sz w:val="20"/>
                <w:szCs w:val="20"/>
              </w:rPr>
            </w:pPr>
            <w:r w:rsidRPr="008959C6">
              <w:rPr>
                <w:b/>
                <w:sz w:val="20"/>
                <w:szCs w:val="20"/>
              </w:rPr>
              <w:t>15</w:t>
            </w:r>
          </w:p>
        </w:tc>
        <w:tc>
          <w:tcPr>
            <w:tcW w:w="1261"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CA470A3"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B821014" w14:textId="77777777" w:rsidR="008959C6" w:rsidRPr="008959C6" w:rsidRDefault="008959C6" w:rsidP="008959C6">
            <w:pPr>
              <w:spacing w:line="240" w:lineRule="auto"/>
              <w:ind w:firstLine="0"/>
              <w:jc w:val="right"/>
              <w:rPr>
                <w:b/>
                <w:sz w:val="20"/>
                <w:szCs w:val="20"/>
              </w:rPr>
            </w:pPr>
            <w:r w:rsidRPr="008959C6">
              <w:rPr>
                <w:b/>
                <w:sz w:val="20"/>
                <w:szCs w:val="20"/>
              </w:rPr>
              <w:t>16</w:t>
            </w:r>
          </w:p>
        </w:tc>
        <w:tc>
          <w:tcPr>
            <w:tcW w:w="1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7AFBAA3" w14:textId="77777777" w:rsidR="008959C6" w:rsidRPr="008959C6" w:rsidRDefault="008959C6" w:rsidP="008959C6">
            <w:pPr>
              <w:spacing w:line="240" w:lineRule="auto"/>
              <w:ind w:firstLine="0"/>
              <w:jc w:val="right"/>
              <w:rPr>
                <w:b/>
                <w:sz w:val="20"/>
                <w:szCs w:val="20"/>
              </w:rPr>
            </w:pPr>
          </w:p>
        </w:tc>
        <w:tc>
          <w:tcPr>
            <w:tcW w:w="290"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B97E439" w14:textId="77777777" w:rsidR="008959C6" w:rsidRPr="008959C6" w:rsidRDefault="008959C6" w:rsidP="008959C6">
            <w:pPr>
              <w:spacing w:line="240" w:lineRule="auto"/>
              <w:ind w:firstLine="0"/>
              <w:jc w:val="left"/>
              <w:rPr>
                <w:bCs w:val="0"/>
                <w:sz w:val="20"/>
                <w:szCs w:val="20"/>
              </w:rPr>
            </w:pPr>
          </w:p>
        </w:tc>
      </w:tr>
      <w:tr w:rsidR="00204B19" w:rsidRPr="008959C6" w14:paraId="2ADEC2FB"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1BAF092" w14:textId="77777777" w:rsidR="008959C6" w:rsidRPr="008959C6" w:rsidRDefault="008959C6" w:rsidP="008959C6">
            <w:pPr>
              <w:spacing w:line="240" w:lineRule="auto"/>
              <w:ind w:firstLine="0"/>
              <w:jc w:val="right"/>
              <w:rPr>
                <w:bCs w:val="0"/>
                <w:sz w:val="20"/>
                <w:szCs w:val="20"/>
              </w:rPr>
            </w:pPr>
            <w:r w:rsidRPr="008959C6">
              <w:rPr>
                <w:bCs w:val="0"/>
                <w:sz w:val="20"/>
                <w:szCs w:val="20"/>
              </w:rPr>
              <w:t>32</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AC1716" w14:textId="77777777" w:rsidR="008959C6" w:rsidRPr="008959C6" w:rsidRDefault="008959C6" w:rsidP="008959C6">
            <w:pPr>
              <w:spacing w:line="240" w:lineRule="auto"/>
              <w:ind w:firstLine="0"/>
              <w:jc w:val="left"/>
              <w:rPr>
                <w:b/>
                <w:sz w:val="20"/>
                <w:szCs w:val="20"/>
              </w:rPr>
            </w:pPr>
            <w:r w:rsidRPr="008959C6">
              <w:rPr>
                <w:b/>
                <w:sz w:val="20"/>
                <w:szCs w:val="20"/>
              </w:rPr>
              <w:t>4. Качество городской среды и безопасность</w:t>
            </w: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3FE7F30" w14:textId="77777777" w:rsidR="008959C6" w:rsidRPr="008959C6" w:rsidRDefault="008959C6" w:rsidP="008959C6">
            <w:pPr>
              <w:spacing w:line="240" w:lineRule="auto"/>
              <w:ind w:firstLine="0"/>
              <w:jc w:val="left"/>
              <w:rPr>
                <w:b/>
                <w:sz w:val="20"/>
                <w:szCs w:val="20"/>
              </w:rPr>
            </w:pP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61FFE5" w14:textId="77777777" w:rsidR="008959C6" w:rsidRPr="008959C6" w:rsidRDefault="008959C6" w:rsidP="008959C6">
            <w:pPr>
              <w:spacing w:line="240" w:lineRule="auto"/>
              <w:ind w:firstLine="0"/>
              <w:jc w:val="left"/>
              <w:rPr>
                <w:bCs w:val="0"/>
                <w:sz w:val="20"/>
                <w:szCs w:val="20"/>
              </w:rPr>
            </w:pP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A2DB85" w14:textId="77777777" w:rsidR="008959C6" w:rsidRPr="008959C6" w:rsidRDefault="008959C6" w:rsidP="008959C6">
            <w:pPr>
              <w:spacing w:line="240" w:lineRule="auto"/>
              <w:ind w:firstLine="0"/>
              <w:jc w:val="left"/>
              <w:rPr>
                <w:bCs w:val="0"/>
                <w:sz w:val="20"/>
                <w:szCs w:val="20"/>
              </w:rPr>
            </w:pP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CC434D" w14:textId="77777777" w:rsidR="008959C6" w:rsidRPr="008959C6" w:rsidRDefault="008959C6" w:rsidP="008959C6">
            <w:pPr>
              <w:spacing w:line="240" w:lineRule="auto"/>
              <w:ind w:firstLine="0"/>
              <w:jc w:val="left"/>
              <w:rPr>
                <w:bCs w:val="0"/>
                <w:sz w:val="20"/>
                <w:szCs w:val="20"/>
              </w:rPr>
            </w:pP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3EAD7A" w14:textId="77777777" w:rsidR="008959C6" w:rsidRPr="008959C6" w:rsidRDefault="008959C6" w:rsidP="008959C6">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391E641" w14:textId="77777777" w:rsidR="008959C6" w:rsidRPr="008959C6" w:rsidRDefault="008959C6" w:rsidP="008959C6">
            <w:pPr>
              <w:spacing w:line="240" w:lineRule="auto"/>
              <w:ind w:firstLine="0"/>
              <w:jc w:val="left"/>
              <w:rPr>
                <w:bCs w:val="0"/>
                <w:sz w:val="20"/>
                <w:szCs w:val="20"/>
              </w:rPr>
            </w:pP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F3B29A5" w14:textId="77777777" w:rsidR="008959C6" w:rsidRPr="008959C6" w:rsidRDefault="008959C6" w:rsidP="008959C6">
            <w:pPr>
              <w:spacing w:line="240" w:lineRule="auto"/>
              <w:ind w:firstLine="0"/>
              <w:jc w:val="left"/>
              <w:rPr>
                <w:bCs w:val="0"/>
                <w:sz w:val="20"/>
                <w:szCs w:val="20"/>
              </w:rPr>
            </w:pP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BB99D92" w14:textId="77777777" w:rsidR="008959C6" w:rsidRPr="008959C6" w:rsidRDefault="008959C6" w:rsidP="008959C6">
            <w:pPr>
              <w:spacing w:line="240" w:lineRule="auto"/>
              <w:ind w:firstLine="0"/>
              <w:jc w:val="right"/>
              <w:rPr>
                <w:b/>
                <w:sz w:val="20"/>
                <w:szCs w:val="20"/>
              </w:rPr>
            </w:pPr>
            <w:r w:rsidRPr="008959C6">
              <w:rPr>
                <w:b/>
                <w:sz w:val="20"/>
                <w:szCs w:val="20"/>
              </w:rPr>
              <w:t>14</w:t>
            </w:r>
          </w:p>
        </w:tc>
      </w:tr>
      <w:tr w:rsidR="00204B19" w:rsidRPr="008959C6" w14:paraId="5CD47BE0"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EEAE1F6" w14:textId="77777777" w:rsidR="008959C6" w:rsidRPr="008959C6" w:rsidRDefault="008959C6" w:rsidP="008959C6">
            <w:pPr>
              <w:spacing w:line="240" w:lineRule="auto"/>
              <w:ind w:firstLine="0"/>
              <w:jc w:val="right"/>
              <w:rPr>
                <w:bCs w:val="0"/>
                <w:sz w:val="20"/>
                <w:szCs w:val="20"/>
              </w:rPr>
            </w:pPr>
            <w:r w:rsidRPr="008959C6">
              <w:rPr>
                <w:bCs w:val="0"/>
                <w:sz w:val="20"/>
                <w:szCs w:val="20"/>
              </w:rPr>
              <w:t>33</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3EB7ED8"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6E1491" w14:textId="4D7BBA9B" w:rsidR="008959C6" w:rsidRPr="008959C6" w:rsidRDefault="008959C6" w:rsidP="008959C6">
            <w:pPr>
              <w:spacing w:line="240" w:lineRule="auto"/>
              <w:ind w:firstLine="0"/>
              <w:jc w:val="left"/>
              <w:rPr>
                <w:bCs w:val="0"/>
                <w:sz w:val="20"/>
                <w:szCs w:val="20"/>
              </w:rPr>
            </w:pPr>
            <w:r w:rsidRPr="008959C6">
              <w:rPr>
                <w:bCs w:val="0"/>
                <w:sz w:val="20"/>
                <w:szCs w:val="20"/>
              </w:rPr>
              <w:t xml:space="preserve">Концентрация озелененных территорий ед./кв. км. </w:t>
            </w:r>
          </w:p>
        </w:tc>
        <w:tc>
          <w:tcPr>
            <w:tcW w:w="1724"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617A7F5" w14:textId="77777777" w:rsidR="008959C6" w:rsidRPr="008959C6" w:rsidRDefault="008959C6" w:rsidP="008959C6">
            <w:pPr>
              <w:spacing w:line="240" w:lineRule="auto"/>
              <w:ind w:firstLine="0"/>
              <w:jc w:val="left"/>
              <w:rPr>
                <w:bCs w:val="0"/>
                <w:sz w:val="20"/>
                <w:szCs w:val="20"/>
              </w:rPr>
            </w:pPr>
            <w:proofErr w:type="gramStart"/>
            <w:r w:rsidRPr="008959C6">
              <w:rPr>
                <w:bCs w:val="0"/>
                <w:sz w:val="20"/>
                <w:szCs w:val="20"/>
              </w:rPr>
              <w:t>&lt; 5</w:t>
            </w:r>
            <w:proofErr w:type="gramEnd"/>
            <w:r w:rsidRPr="008959C6">
              <w:rPr>
                <w:bCs w:val="0"/>
                <w:sz w:val="20"/>
                <w:szCs w:val="20"/>
              </w:rPr>
              <w:t xml:space="preserve"> </w:t>
            </w:r>
            <w:proofErr w:type="spellStart"/>
            <w:r w:rsidRPr="008959C6">
              <w:rPr>
                <w:bCs w:val="0"/>
                <w:sz w:val="20"/>
                <w:szCs w:val="20"/>
              </w:rPr>
              <w:t>ед</w:t>
            </w:r>
            <w:proofErr w:type="spellEnd"/>
            <w:r w:rsidRPr="008959C6">
              <w:rPr>
                <w:bCs w:val="0"/>
                <w:sz w:val="20"/>
                <w:szCs w:val="20"/>
              </w:rPr>
              <w:t xml:space="preserve">/кв. км - 0; 5-10 </w:t>
            </w:r>
            <w:proofErr w:type="spellStart"/>
            <w:r w:rsidRPr="008959C6">
              <w:rPr>
                <w:bCs w:val="0"/>
                <w:sz w:val="20"/>
                <w:szCs w:val="20"/>
              </w:rPr>
              <w:t>ед</w:t>
            </w:r>
            <w:proofErr w:type="spellEnd"/>
            <w:r w:rsidRPr="008959C6">
              <w:rPr>
                <w:bCs w:val="0"/>
                <w:sz w:val="20"/>
                <w:szCs w:val="20"/>
              </w:rPr>
              <w:t xml:space="preserve">/кв. км - 1; 11-20 </w:t>
            </w:r>
            <w:proofErr w:type="spellStart"/>
            <w:r w:rsidRPr="008959C6">
              <w:rPr>
                <w:bCs w:val="0"/>
                <w:sz w:val="20"/>
                <w:szCs w:val="20"/>
              </w:rPr>
              <w:t>ед</w:t>
            </w:r>
            <w:proofErr w:type="spellEnd"/>
            <w:r w:rsidRPr="008959C6">
              <w:rPr>
                <w:bCs w:val="0"/>
                <w:sz w:val="20"/>
                <w:szCs w:val="20"/>
              </w:rPr>
              <w:t xml:space="preserve">/кв. км - 2; &gt; 20 </w:t>
            </w:r>
            <w:proofErr w:type="spellStart"/>
            <w:r w:rsidRPr="008959C6">
              <w:rPr>
                <w:bCs w:val="0"/>
                <w:sz w:val="20"/>
                <w:szCs w:val="20"/>
              </w:rPr>
              <w:t>ед</w:t>
            </w:r>
            <w:proofErr w:type="spellEnd"/>
            <w:r w:rsidRPr="008959C6">
              <w:rPr>
                <w:bCs w:val="0"/>
                <w:sz w:val="20"/>
                <w:szCs w:val="20"/>
              </w:rPr>
              <w:t>/кв. км - 3</w:t>
            </w:r>
          </w:p>
        </w:tc>
        <w:tc>
          <w:tcPr>
            <w:tcW w:w="843"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93656F" w14:textId="77777777" w:rsidR="008959C6" w:rsidRPr="008959C6" w:rsidRDefault="008959C6" w:rsidP="008959C6">
            <w:pPr>
              <w:spacing w:line="240" w:lineRule="auto"/>
              <w:ind w:firstLine="0"/>
              <w:jc w:val="right"/>
              <w:rPr>
                <w:bCs w:val="0"/>
                <w:sz w:val="20"/>
                <w:szCs w:val="20"/>
              </w:rPr>
            </w:pPr>
            <w:r w:rsidRPr="008959C6">
              <w:rPr>
                <w:bCs w:val="0"/>
                <w:sz w:val="20"/>
                <w:szCs w:val="20"/>
              </w:rPr>
              <w:t>22,8</w:t>
            </w:r>
          </w:p>
        </w:tc>
        <w:tc>
          <w:tcPr>
            <w:tcW w:w="289" w:type="dxa"/>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A6F784"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1261"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725288" w14:textId="77777777" w:rsidR="008959C6" w:rsidRPr="008959C6" w:rsidRDefault="008959C6" w:rsidP="008959C6">
            <w:pPr>
              <w:spacing w:line="240" w:lineRule="auto"/>
              <w:ind w:firstLine="0"/>
              <w:jc w:val="right"/>
              <w:rPr>
                <w:bCs w:val="0"/>
                <w:sz w:val="20"/>
                <w:szCs w:val="20"/>
              </w:rPr>
            </w:pPr>
            <w:r w:rsidRPr="008959C6">
              <w:rPr>
                <w:bCs w:val="0"/>
                <w:sz w:val="20"/>
                <w:szCs w:val="20"/>
              </w:rPr>
              <w:t>15,4</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D4DB22"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E79C3E"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61B7C9" w14:textId="77777777" w:rsidR="008959C6" w:rsidRPr="008959C6" w:rsidRDefault="008959C6" w:rsidP="008959C6">
            <w:pPr>
              <w:spacing w:line="240" w:lineRule="auto"/>
              <w:ind w:firstLine="0"/>
              <w:jc w:val="right"/>
              <w:rPr>
                <w:bCs w:val="0"/>
                <w:sz w:val="20"/>
                <w:szCs w:val="20"/>
              </w:rPr>
            </w:pPr>
          </w:p>
        </w:tc>
      </w:tr>
      <w:tr w:rsidR="008959C6" w:rsidRPr="008959C6" w14:paraId="6F1EE318" w14:textId="77777777" w:rsidTr="007903FA">
        <w:trPr>
          <w:trHeight w:val="315"/>
        </w:trPr>
        <w:tc>
          <w:tcPr>
            <w:tcW w:w="417" w:type="dxa"/>
            <w:gridSpan w:val="2"/>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EA122C1" w14:textId="77777777" w:rsidR="008959C6" w:rsidRPr="008959C6" w:rsidRDefault="008959C6" w:rsidP="008959C6">
            <w:pPr>
              <w:spacing w:line="240" w:lineRule="auto"/>
              <w:ind w:firstLine="0"/>
              <w:jc w:val="right"/>
              <w:rPr>
                <w:bCs w:val="0"/>
                <w:sz w:val="20"/>
                <w:szCs w:val="20"/>
              </w:rPr>
            </w:pPr>
            <w:r w:rsidRPr="008959C6">
              <w:rPr>
                <w:bCs w:val="0"/>
                <w:sz w:val="20"/>
                <w:szCs w:val="20"/>
              </w:rPr>
              <w:t>34</w:t>
            </w:r>
          </w:p>
        </w:tc>
        <w:tc>
          <w:tcPr>
            <w:tcW w:w="131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6BF32E8" w14:textId="77777777" w:rsidR="008959C6" w:rsidRPr="008959C6" w:rsidRDefault="008959C6" w:rsidP="008959C6">
            <w:pPr>
              <w:spacing w:line="240" w:lineRule="auto"/>
              <w:ind w:firstLine="0"/>
              <w:jc w:val="right"/>
              <w:rPr>
                <w:bCs w:val="0"/>
                <w:sz w:val="20"/>
                <w:szCs w:val="20"/>
              </w:rPr>
            </w:pPr>
          </w:p>
        </w:tc>
        <w:tc>
          <w:tcPr>
            <w:tcW w:w="2742" w:type="dxa"/>
            <w:gridSpan w:val="3"/>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010E498" w14:textId="77777777" w:rsidR="008959C6" w:rsidRPr="008959C6" w:rsidRDefault="008959C6" w:rsidP="008959C6">
            <w:pPr>
              <w:spacing w:line="240" w:lineRule="auto"/>
              <w:ind w:firstLine="0"/>
              <w:jc w:val="left"/>
              <w:rPr>
                <w:bCs w:val="0"/>
                <w:sz w:val="20"/>
                <w:szCs w:val="20"/>
              </w:rPr>
            </w:pPr>
            <w:r w:rsidRPr="008959C6">
              <w:rPr>
                <w:bCs w:val="0"/>
                <w:sz w:val="20"/>
                <w:szCs w:val="20"/>
              </w:rPr>
              <w:t>Индекс комфортной городской среды (в баллах)</w:t>
            </w:r>
          </w:p>
        </w:tc>
        <w:tc>
          <w:tcPr>
            <w:tcW w:w="1724"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31E6DCA" w14:textId="77777777" w:rsidR="008959C6" w:rsidRPr="008959C6" w:rsidRDefault="008959C6" w:rsidP="008959C6">
            <w:pPr>
              <w:spacing w:line="240" w:lineRule="auto"/>
              <w:ind w:firstLine="0"/>
              <w:jc w:val="left"/>
              <w:rPr>
                <w:bCs w:val="0"/>
                <w:sz w:val="20"/>
                <w:szCs w:val="20"/>
              </w:rPr>
            </w:pPr>
            <w:r w:rsidRPr="008959C6">
              <w:rPr>
                <w:bCs w:val="0"/>
                <w:sz w:val="20"/>
                <w:szCs w:val="20"/>
              </w:rPr>
              <w:t>0-180 - 0; 181-240 - 1; 241-300 - 2; 301-330 - 3; 331-350 - 4</w:t>
            </w:r>
            <w:proofErr w:type="gramStart"/>
            <w:r w:rsidRPr="008959C6">
              <w:rPr>
                <w:bCs w:val="0"/>
                <w:sz w:val="20"/>
                <w:szCs w:val="20"/>
              </w:rPr>
              <w:t>; &gt;</w:t>
            </w:r>
            <w:proofErr w:type="gramEnd"/>
            <w:r w:rsidRPr="008959C6">
              <w:rPr>
                <w:bCs w:val="0"/>
                <w:sz w:val="20"/>
                <w:szCs w:val="20"/>
              </w:rPr>
              <w:t xml:space="preserve"> 351 - 5</w:t>
            </w:r>
          </w:p>
        </w:tc>
        <w:tc>
          <w:tcPr>
            <w:tcW w:w="843"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166BEAB" w14:textId="77777777" w:rsidR="008959C6" w:rsidRPr="008959C6" w:rsidRDefault="008959C6" w:rsidP="008959C6">
            <w:pPr>
              <w:spacing w:line="240" w:lineRule="auto"/>
              <w:ind w:firstLine="0"/>
              <w:jc w:val="right"/>
              <w:rPr>
                <w:bCs w:val="0"/>
                <w:sz w:val="20"/>
                <w:szCs w:val="20"/>
              </w:rPr>
            </w:pPr>
            <w:r w:rsidRPr="008959C6">
              <w:rPr>
                <w:bCs w:val="0"/>
                <w:sz w:val="20"/>
                <w:szCs w:val="20"/>
              </w:rPr>
              <w:t>180</w:t>
            </w:r>
          </w:p>
        </w:tc>
        <w:tc>
          <w:tcPr>
            <w:tcW w:w="289" w:type="dxa"/>
            <w:gridSpan w:val="2"/>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DAD6942"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1261"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0ABD93A" w14:textId="77777777" w:rsidR="008959C6" w:rsidRPr="008959C6" w:rsidRDefault="008959C6" w:rsidP="008959C6">
            <w:pPr>
              <w:spacing w:line="240" w:lineRule="auto"/>
              <w:ind w:firstLine="0"/>
              <w:jc w:val="right"/>
              <w:rPr>
                <w:bCs w:val="0"/>
                <w:sz w:val="20"/>
                <w:szCs w:val="20"/>
              </w:rPr>
            </w:pPr>
            <w:r w:rsidRPr="008959C6">
              <w:rPr>
                <w:bCs w:val="0"/>
                <w:sz w:val="20"/>
                <w:szCs w:val="20"/>
              </w:rPr>
              <w:t>200</w:t>
            </w:r>
          </w:p>
        </w:tc>
        <w:tc>
          <w:tcPr>
            <w:tcW w:w="290" w:type="dxa"/>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BB94E27"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1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F7FDF7" w14:textId="77777777" w:rsidR="008959C6" w:rsidRPr="008959C6" w:rsidRDefault="008959C6" w:rsidP="008959C6">
            <w:pPr>
              <w:spacing w:line="240" w:lineRule="auto"/>
              <w:ind w:firstLine="0"/>
              <w:jc w:val="right"/>
              <w:rPr>
                <w:bCs w:val="0"/>
                <w:sz w:val="20"/>
                <w:szCs w:val="20"/>
              </w:rPr>
            </w:pPr>
            <w:r w:rsidRPr="008959C6">
              <w:rPr>
                <w:bCs w:val="0"/>
                <w:sz w:val="20"/>
                <w:szCs w:val="20"/>
              </w:rPr>
              <w:t>5</w:t>
            </w:r>
          </w:p>
        </w:tc>
        <w:tc>
          <w:tcPr>
            <w:tcW w:w="290"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D6D7BB" w14:textId="77777777" w:rsidR="008959C6" w:rsidRPr="008959C6" w:rsidRDefault="008959C6" w:rsidP="008959C6">
            <w:pPr>
              <w:spacing w:line="240" w:lineRule="auto"/>
              <w:ind w:firstLine="0"/>
              <w:jc w:val="right"/>
              <w:rPr>
                <w:bCs w:val="0"/>
                <w:sz w:val="20"/>
                <w:szCs w:val="20"/>
              </w:rPr>
            </w:pPr>
          </w:p>
        </w:tc>
      </w:tr>
    </w:tbl>
    <w:p w14:paraId="5FC19813" w14:textId="003585B1" w:rsidR="00204B19" w:rsidRDefault="00204B19" w:rsidP="007903FA">
      <w:pPr>
        <w:ind w:firstLine="0"/>
        <w:jc w:val="right"/>
      </w:pPr>
      <w:r>
        <w:br w:type="page"/>
      </w:r>
      <w:r>
        <w:lastRenderedPageBreak/>
        <w:t>Продолжение т</w:t>
      </w:r>
      <w:r w:rsidRPr="000F12CF">
        <w:t>аблиц</w:t>
      </w:r>
      <w:r>
        <w:t>ы 4</w:t>
      </w:r>
    </w:p>
    <w:tbl>
      <w:tblPr>
        <w:tblW w:w="9356" w:type="dxa"/>
        <w:tblCellMar>
          <w:left w:w="0" w:type="dxa"/>
          <w:right w:w="0" w:type="dxa"/>
        </w:tblCellMar>
        <w:tblLook w:val="04A0" w:firstRow="1" w:lastRow="0" w:firstColumn="1" w:lastColumn="0" w:noHBand="0" w:noVBand="1"/>
      </w:tblPr>
      <w:tblGrid>
        <w:gridCol w:w="290"/>
        <w:gridCol w:w="1841"/>
        <w:gridCol w:w="2284"/>
        <w:gridCol w:w="2232"/>
        <w:gridCol w:w="806"/>
        <w:gridCol w:w="190"/>
        <w:gridCol w:w="843"/>
        <w:gridCol w:w="290"/>
        <w:gridCol w:w="290"/>
        <w:gridCol w:w="290"/>
      </w:tblGrid>
      <w:tr w:rsidR="00204B19" w:rsidRPr="008959C6" w14:paraId="53C9A82A"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EFAF879" w14:textId="156B56B1"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1AEB09"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CB79123"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утвержденного правового акта, регламентирующего размещение вывесок, НТО и летних кафе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47AF86" w14:textId="143515AA" w:rsidR="008959C6" w:rsidRPr="008959C6" w:rsidRDefault="008959C6" w:rsidP="008959C6">
            <w:pPr>
              <w:spacing w:line="240" w:lineRule="auto"/>
              <w:ind w:firstLine="0"/>
              <w:jc w:val="left"/>
              <w:rPr>
                <w:bCs w:val="0"/>
                <w:sz w:val="20"/>
                <w:szCs w:val="20"/>
              </w:rPr>
            </w:pPr>
            <w:r w:rsidRPr="008959C6">
              <w:rPr>
                <w:bCs w:val="0"/>
                <w:sz w:val="20"/>
                <w:szCs w:val="20"/>
              </w:rPr>
              <w:t xml:space="preserve">Отсутствует - 0; Есть </w:t>
            </w:r>
            <w:r w:rsidR="00204B19">
              <w:rPr>
                <w:bCs w:val="0"/>
                <w:sz w:val="20"/>
                <w:szCs w:val="20"/>
              </w:rPr>
              <w:t>–</w:t>
            </w:r>
            <w:r w:rsidRPr="008959C6">
              <w:rPr>
                <w:bCs w:val="0"/>
                <w:sz w:val="20"/>
                <w:szCs w:val="20"/>
              </w:rPr>
              <w:t xml:space="preserve"> 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E259047"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1CE382"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50EBC4"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716326"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F54AF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4A05B5" w14:textId="77777777" w:rsidR="008959C6" w:rsidRPr="008959C6" w:rsidRDefault="008959C6" w:rsidP="008959C6">
            <w:pPr>
              <w:spacing w:line="240" w:lineRule="auto"/>
              <w:ind w:firstLine="0"/>
              <w:jc w:val="right"/>
              <w:rPr>
                <w:bCs w:val="0"/>
                <w:sz w:val="20"/>
                <w:szCs w:val="20"/>
              </w:rPr>
            </w:pPr>
          </w:p>
        </w:tc>
      </w:tr>
      <w:tr w:rsidR="00204B19" w:rsidRPr="008959C6" w14:paraId="79AA3FDD"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A452650" w14:textId="77777777" w:rsidR="008959C6" w:rsidRPr="008959C6" w:rsidRDefault="008959C6" w:rsidP="008959C6">
            <w:pPr>
              <w:spacing w:line="240" w:lineRule="auto"/>
              <w:ind w:firstLine="0"/>
              <w:jc w:val="right"/>
              <w:rPr>
                <w:bCs w:val="0"/>
                <w:sz w:val="20"/>
                <w:szCs w:val="20"/>
              </w:rPr>
            </w:pPr>
            <w:r w:rsidRPr="008959C6">
              <w:rPr>
                <w:bCs w:val="0"/>
                <w:sz w:val="20"/>
                <w:szCs w:val="20"/>
              </w:rPr>
              <w:t>35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DBC57F"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F346B7C"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полицейских участков, медицинских учреждений</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90C3F6C"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w:t>
            </w:r>
            <w:proofErr w:type="gramStart"/>
            <w:r w:rsidRPr="008959C6">
              <w:rPr>
                <w:bCs w:val="0"/>
                <w:sz w:val="20"/>
                <w:szCs w:val="20"/>
              </w:rPr>
              <w:t>; Есть</w:t>
            </w:r>
            <w:proofErr w:type="gramEnd"/>
            <w:r w:rsidRPr="008959C6">
              <w:rPr>
                <w:bCs w:val="0"/>
                <w:sz w:val="20"/>
                <w:szCs w:val="20"/>
              </w:rPr>
              <w:t xml:space="preserve"> полицейские участки - 1; Есть медицинские учреждения - 2; Есть и то, и другое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5EA0819"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E457635"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9D4A1E6"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и то, и другое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53DBCE"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5245337"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D99359A" w14:textId="77777777" w:rsidR="008959C6" w:rsidRPr="008959C6" w:rsidRDefault="008959C6" w:rsidP="008959C6">
            <w:pPr>
              <w:spacing w:line="240" w:lineRule="auto"/>
              <w:ind w:firstLine="0"/>
              <w:jc w:val="right"/>
              <w:rPr>
                <w:bCs w:val="0"/>
                <w:sz w:val="20"/>
                <w:szCs w:val="20"/>
              </w:rPr>
            </w:pPr>
          </w:p>
        </w:tc>
      </w:tr>
      <w:tr w:rsidR="00204B19" w:rsidRPr="008959C6" w14:paraId="31C68339"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13610948" w14:textId="77777777" w:rsidR="008959C6" w:rsidRPr="008959C6" w:rsidRDefault="008959C6" w:rsidP="008959C6">
            <w:pPr>
              <w:spacing w:line="240" w:lineRule="auto"/>
              <w:ind w:firstLine="0"/>
              <w:jc w:val="right"/>
              <w:rPr>
                <w:bCs w:val="0"/>
                <w:sz w:val="20"/>
                <w:szCs w:val="20"/>
              </w:rPr>
            </w:pPr>
            <w:r w:rsidRPr="008959C6">
              <w:rPr>
                <w:bCs w:val="0"/>
                <w:sz w:val="20"/>
                <w:szCs w:val="20"/>
              </w:rPr>
              <w:t>36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ADDCB6"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4F8E586" w14:textId="29AC616C" w:rsidR="008959C6" w:rsidRPr="008959C6" w:rsidRDefault="008959C6" w:rsidP="008959C6">
            <w:pPr>
              <w:spacing w:line="240" w:lineRule="auto"/>
              <w:ind w:firstLine="0"/>
              <w:jc w:val="left"/>
              <w:rPr>
                <w:bCs w:val="0"/>
                <w:sz w:val="20"/>
                <w:szCs w:val="20"/>
              </w:rPr>
            </w:pPr>
            <w:r w:rsidRPr="008959C6">
              <w:rPr>
                <w:bCs w:val="0"/>
                <w:sz w:val="20"/>
                <w:szCs w:val="20"/>
              </w:rPr>
              <w:t>Уровень преступности</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B89EA05"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&gt; 100 преступлений/10000 - 0; 60-100 преступлений/10000 - 1; </w:t>
            </w:r>
            <w:proofErr w:type="gramStart"/>
            <w:r w:rsidRPr="008959C6">
              <w:rPr>
                <w:bCs w:val="0"/>
                <w:sz w:val="20"/>
                <w:szCs w:val="20"/>
              </w:rPr>
              <w:t>&lt; 60</w:t>
            </w:r>
            <w:proofErr w:type="gramEnd"/>
            <w:r w:rsidRPr="008959C6">
              <w:rPr>
                <w:bCs w:val="0"/>
                <w:sz w:val="20"/>
                <w:szCs w:val="20"/>
              </w:rPr>
              <w:t xml:space="preserve"> преступлений/10000 - 2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4E39F53" w14:textId="77777777" w:rsidR="008959C6" w:rsidRPr="008959C6" w:rsidRDefault="008959C6" w:rsidP="008959C6">
            <w:pPr>
              <w:spacing w:line="240" w:lineRule="auto"/>
              <w:ind w:firstLine="0"/>
              <w:jc w:val="right"/>
              <w:rPr>
                <w:bCs w:val="0"/>
                <w:sz w:val="20"/>
                <w:szCs w:val="20"/>
              </w:rPr>
            </w:pPr>
            <w:r w:rsidRPr="008959C6">
              <w:rPr>
                <w:bCs w:val="0"/>
                <w:sz w:val="20"/>
                <w:szCs w:val="20"/>
              </w:rPr>
              <w:t>95,9</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64275E"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47106D" w14:textId="77777777" w:rsidR="008959C6" w:rsidRPr="008959C6" w:rsidRDefault="008959C6" w:rsidP="008959C6">
            <w:pPr>
              <w:spacing w:line="240" w:lineRule="auto"/>
              <w:ind w:firstLine="0"/>
              <w:jc w:val="right"/>
              <w:rPr>
                <w:bCs w:val="0"/>
                <w:sz w:val="20"/>
                <w:szCs w:val="20"/>
              </w:rPr>
            </w:pPr>
            <w:r w:rsidRPr="008959C6">
              <w:rPr>
                <w:bCs w:val="0"/>
                <w:sz w:val="20"/>
                <w:szCs w:val="20"/>
              </w:rPr>
              <w:t>140,4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4DDFD2"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F9033EF"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A253DF3" w14:textId="77777777" w:rsidR="008959C6" w:rsidRPr="008959C6" w:rsidRDefault="008959C6" w:rsidP="008959C6">
            <w:pPr>
              <w:spacing w:line="240" w:lineRule="auto"/>
              <w:ind w:firstLine="0"/>
              <w:jc w:val="right"/>
              <w:rPr>
                <w:bCs w:val="0"/>
                <w:sz w:val="20"/>
                <w:szCs w:val="20"/>
              </w:rPr>
            </w:pPr>
          </w:p>
        </w:tc>
      </w:tr>
      <w:tr w:rsidR="008959C6" w:rsidRPr="008959C6" w14:paraId="20C2D45C" w14:textId="77777777" w:rsidTr="007903FA">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27A4E36C" w14:textId="77777777" w:rsidR="008959C6" w:rsidRPr="008959C6" w:rsidRDefault="008959C6" w:rsidP="008959C6">
            <w:pPr>
              <w:spacing w:line="240" w:lineRule="auto"/>
              <w:ind w:firstLine="0"/>
              <w:jc w:val="right"/>
              <w:rPr>
                <w:bCs w:val="0"/>
                <w:sz w:val="20"/>
                <w:szCs w:val="20"/>
              </w:rPr>
            </w:pPr>
            <w:r w:rsidRPr="008959C6">
              <w:rPr>
                <w:bCs w:val="0"/>
                <w:sz w:val="20"/>
                <w:szCs w:val="20"/>
              </w:rPr>
              <w:t>37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BB5652C"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"Качество городской среды и безопасность"</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8F73900" w14:textId="77777777" w:rsidR="008959C6" w:rsidRPr="008959C6" w:rsidRDefault="008959C6" w:rsidP="008959C6">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F52A41E"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06EFB1F"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CA4C781" w14:textId="77777777" w:rsidR="008959C6" w:rsidRPr="008959C6" w:rsidRDefault="008959C6" w:rsidP="008959C6">
            <w:pPr>
              <w:spacing w:line="240" w:lineRule="auto"/>
              <w:ind w:firstLine="0"/>
              <w:jc w:val="right"/>
              <w:rPr>
                <w:b/>
                <w:sz w:val="20"/>
                <w:szCs w:val="20"/>
              </w:rPr>
            </w:pPr>
            <w:r w:rsidRPr="008959C6">
              <w:rPr>
                <w:b/>
                <w:sz w:val="20"/>
                <w:szCs w:val="20"/>
              </w:rPr>
              <w:t>8</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8866146"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64EAA39" w14:textId="77777777" w:rsidR="008959C6" w:rsidRPr="008959C6" w:rsidRDefault="008959C6" w:rsidP="008959C6">
            <w:pPr>
              <w:spacing w:line="240" w:lineRule="auto"/>
              <w:ind w:firstLine="0"/>
              <w:jc w:val="right"/>
              <w:rPr>
                <w:b/>
                <w:sz w:val="20"/>
                <w:szCs w:val="20"/>
              </w:rPr>
            </w:pPr>
            <w:r w:rsidRPr="008959C6">
              <w:rPr>
                <w:b/>
                <w:sz w:val="20"/>
                <w:szCs w:val="20"/>
              </w:rPr>
              <w:t>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2E526D9"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C101A03" w14:textId="77777777" w:rsidR="008959C6" w:rsidRPr="008959C6" w:rsidRDefault="008959C6" w:rsidP="008959C6">
            <w:pPr>
              <w:spacing w:line="240" w:lineRule="auto"/>
              <w:ind w:firstLine="0"/>
              <w:jc w:val="left"/>
              <w:rPr>
                <w:bCs w:val="0"/>
                <w:sz w:val="20"/>
                <w:szCs w:val="20"/>
              </w:rPr>
            </w:pPr>
          </w:p>
        </w:tc>
      </w:tr>
      <w:tr w:rsidR="00204B19" w:rsidRPr="008959C6" w14:paraId="748AC47C"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D599D25" w14:textId="77777777" w:rsidR="008959C6" w:rsidRPr="008959C6" w:rsidRDefault="008959C6" w:rsidP="008959C6">
            <w:pPr>
              <w:spacing w:line="240" w:lineRule="auto"/>
              <w:ind w:firstLine="0"/>
              <w:jc w:val="right"/>
              <w:rPr>
                <w:bCs w:val="0"/>
                <w:sz w:val="20"/>
                <w:szCs w:val="20"/>
              </w:rPr>
            </w:pPr>
            <w:r w:rsidRPr="008959C6">
              <w:rPr>
                <w:bCs w:val="0"/>
                <w:sz w:val="20"/>
                <w:szCs w:val="20"/>
              </w:rPr>
              <w:t>38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EE7879" w14:textId="77777777" w:rsidR="008959C6" w:rsidRPr="008959C6" w:rsidRDefault="008959C6" w:rsidP="008959C6">
            <w:pPr>
              <w:spacing w:line="240" w:lineRule="auto"/>
              <w:ind w:firstLine="0"/>
              <w:jc w:val="left"/>
              <w:rPr>
                <w:b/>
                <w:sz w:val="20"/>
                <w:szCs w:val="20"/>
              </w:rPr>
            </w:pPr>
            <w:r w:rsidRPr="008959C6">
              <w:rPr>
                <w:b/>
                <w:sz w:val="20"/>
                <w:szCs w:val="20"/>
              </w:rPr>
              <w:t>5. Досуг и инфраструктура</w:t>
            </w:r>
          </w:p>
        </w:tc>
        <w:tc>
          <w:tcPr>
            <w:tcW w:w="0" w:type="auto"/>
            <w:tcBorders>
              <w:top w:val="single" w:sz="6" w:space="0" w:color="CCCCCC"/>
              <w:left w:val="single" w:sz="6" w:space="0" w:color="CCCCCC"/>
              <w:bottom w:val="single" w:sz="6" w:space="0" w:color="434343"/>
              <w:right w:val="single" w:sz="6" w:space="0" w:color="666666"/>
            </w:tcBorders>
            <w:tcMar>
              <w:top w:w="30" w:type="dxa"/>
              <w:left w:w="45" w:type="dxa"/>
              <w:bottom w:w="30" w:type="dxa"/>
              <w:right w:w="45" w:type="dxa"/>
            </w:tcMar>
            <w:vAlign w:val="bottom"/>
            <w:hideMark/>
          </w:tcPr>
          <w:p w14:paraId="54908050" w14:textId="77777777" w:rsidR="008959C6" w:rsidRPr="008959C6" w:rsidRDefault="008959C6" w:rsidP="008959C6">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976C68"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A26A879"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1A09DD"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9F9504F"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8AA545"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DF2EEE1"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BC30B07" w14:textId="77777777" w:rsidR="008959C6" w:rsidRPr="008959C6" w:rsidRDefault="008959C6" w:rsidP="008959C6">
            <w:pPr>
              <w:spacing w:line="240" w:lineRule="auto"/>
              <w:ind w:firstLine="0"/>
              <w:jc w:val="right"/>
              <w:rPr>
                <w:b/>
                <w:sz w:val="20"/>
                <w:szCs w:val="20"/>
              </w:rPr>
            </w:pPr>
            <w:r w:rsidRPr="008959C6">
              <w:rPr>
                <w:b/>
                <w:sz w:val="20"/>
                <w:szCs w:val="20"/>
              </w:rPr>
              <w:t>30</w:t>
            </w:r>
          </w:p>
        </w:tc>
      </w:tr>
      <w:tr w:rsidR="00204B19" w:rsidRPr="008959C6" w14:paraId="6649BAB5" w14:textId="77777777" w:rsidTr="007903FA">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0AA0CB0D" w14:textId="77777777" w:rsidR="008959C6" w:rsidRPr="008959C6" w:rsidRDefault="008959C6" w:rsidP="008959C6">
            <w:pPr>
              <w:spacing w:line="240" w:lineRule="auto"/>
              <w:ind w:firstLine="0"/>
              <w:jc w:val="right"/>
              <w:rPr>
                <w:bCs w:val="0"/>
                <w:sz w:val="20"/>
                <w:szCs w:val="20"/>
              </w:rPr>
            </w:pPr>
            <w:r w:rsidRPr="008959C6">
              <w:rPr>
                <w:bCs w:val="0"/>
                <w:sz w:val="20"/>
                <w:szCs w:val="20"/>
              </w:rPr>
              <w:t>39</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559A6AE4"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20039D5F" w14:textId="77777777" w:rsidR="008959C6" w:rsidRPr="008959C6" w:rsidRDefault="008959C6" w:rsidP="008959C6">
            <w:pPr>
              <w:spacing w:line="240" w:lineRule="auto"/>
              <w:ind w:firstLine="0"/>
              <w:jc w:val="left"/>
              <w:rPr>
                <w:bCs w:val="0"/>
                <w:sz w:val="20"/>
                <w:szCs w:val="20"/>
              </w:rPr>
            </w:pPr>
            <w:r w:rsidRPr="008959C6">
              <w:rPr>
                <w:bCs w:val="0"/>
                <w:sz w:val="20"/>
                <w:szCs w:val="20"/>
              </w:rPr>
              <w:t>Разнообразие культурно-досуговой и спортивной инфраструктуры:</w:t>
            </w:r>
            <w:r w:rsidRPr="008959C6">
              <w:rPr>
                <w:bCs w:val="0"/>
                <w:sz w:val="20"/>
                <w:szCs w:val="20"/>
              </w:rPr>
              <w:br/>
              <w:t>музеи</w:t>
            </w:r>
            <w:r w:rsidRPr="008959C6">
              <w:rPr>
                <w:bCs w:val="0"/>
                <w:sz w:val="20"/>
                <w:szCs w:val="20"/>
              </w:rPr>
              <w:br/>
              <w:t>театры</w:t>
            </w:r>
            <w:r w:rsidRPr="008959C6">
              <w:rPr>
                <w:bCs w:val="0"/>
                <w:sz w:val="20"/>
                <w:szCs w:val="20"/>
              </w:rPr>
              <w:br/>
              <w:t>кинотеатры</w:t>
            </w:r>
            <w:r w:rsidRPr="008959C6">
              <w:rPr>
                <w:bCs w:val="0"/>
                <w:sz w:val="20"/>
                <w:szCs w:val="20"/>
              </w:rPr>
              <w:br/>
              <w:t>концертные залы</w:t>
            </w:r>
            <w:r w:rsidRPr="008959C6">
              <w:rPr>
                <w:bCs w:val="0"/>
                <w:sz w:val="20"/>
                <w:szCs w:val="20"/>
              </w:rPr>
              <w:br/>
              <w:t>спортивные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B9189B" w14:textId="77777777" w:rsidR="008959C6" w:rsidRPr="008959C6" w:rsidRDefault="008959C6" w:rsidP="008959C6">
            <w:pPr>
              <w:spacing w:line="240" w:lineRule="auto"/>
              <w:ind w:firstLine="0"/>
              <w:jc w:val="left"/>
              <w:rPr>
                <w:bCs w:val="0"/>
                <w:sz w:val="20"/>
                <w:szCs w:val="20"/>
              </w:rPr>
            </w:pPr>
            <w:r w:rsidRPr="008959C6">
              <w:rPr>
                <w:bCs w:val="0"/>
                <w:sz w:val="20"/>
                <w:szCs w:val="20"/>
              </w:rPr>
              <w:t>Низкое - 0; Среднее - 5; Высокое - 10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F1DD01" w14:textId="77777777" w:rsidR="008959C6" w:rsidRPr="008959C6" w:rsidRDefault="008959C6" w:rsidP="008959C6">
            <w:pPr>
              <w:spacing w:line="240" w:lineRule="auto"/>
              <w:ind w:firstLine="0"/>
              <w:jc w:val="left"/>
              <w:rPr>
                <w:bCs w:val="0"/>
                <w:sz w:val="20"/>
                <w:szCs w:val="20"/>
              </w:rPr>
            </w:pPr>
            <w:r w:rsidRPr="008959C6">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B86261" w14:textId="77777777" w:rsidR="008959C6" w:rsidRPr="008959C6" w:rsidRDefault="008959C6" w:rsidP="008959C6">
            <w:pPr>
              <w:spacing w:line="240" w:lineRule="auto"/>
              <w:ind w:firstLine="0"/>
              <w:jc w:val="right"/>
              <w:rPr>
                <w:bCs w:val="0"/>
                <w:sz w:val="20"/>
                <w:szCs w:val="20"/>
              </w:rPr>
            </w:pPr>
            <w:r w:rsidRPr="008959C6">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9A2F61C" w14:textId="77777777" w:rsidR="008959C6" w:rsidRPr="008959C6" w:rsidRDefault="008959C6" w:rsidP="008959C6">
            <w:pPr>
              <w:spacing w:line="240" w:lineRule="auto"/>
              <w:ind w:firstLine="0"/>
              <w:jc w:val="left"/>
              <w:rPr>
                <w:bCs w:val="0"/>
                <w:sz w:val="20"/>
                <w:szCs w:val="20"/>
              </w:rPr>
            </w:pPr>
            <w:r w:rsidRPr="008959C6">
              <w:rPr>
                <w:bCs w:val="0"/>
                <w:sz w:val="20"/>
                <w:szCs w:val="20"/>
              </w:rPr>
              <w:t>высокое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C865F7" w14:textId="77777777" w:rsidR="008959C6" w:rsidRPr="008959C6" w:rsidRDefault="008959C6" w:rsidP="008959C6">
            <w:pPr>
              <w:spacing w:line="240" w:lineRule="auto"/>
              <w:ind w:firstLine="0"/>
              <w:jc w:val="right"/>
              <w:rPr>
                <w:bCs w:val="0"/>
                <w:sz w:val="20"/>
                <w:szCs w:val="20"/>
              </w:rPr>
            </w:pPr>
            <w:r w:rsidRPr="008959C6">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FC8DC0" w14:textId="77777777" w:rsidR="008959C6" w:rsidRPr="008959C6" w:rsidRDefault="008959C6" w:rsidP="008959C6">
            <w:pPr>
              <w:spacing w:line="240" w:lineRule="auto"/>
              <w:ind w:firstLine="0"/>
              <w:jc w:val="right"/>
              <w:rPr>
                <w:bCs w:val="0"/>
                <w:sz w:val="20"/>
                <w:szCs w:val="20"/>
              </w:rPr>
            </w:pPr>
            <w:r w:rsidRPr="008959C6">
              <w:rPr>
                <w:bCs w:val="0"/>
                <w:sz w:val="20"/>
                <w:szCs w:val="20"/>
              </w:rPr>
              <w:t>10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0D6AA23" w14:textId="77777777" w:rsidR="008959C6" w:rsidRPr="008959C6" w:rsidRDefault="008959C6" w:rsidP="008959C6">
            <w:pPr>
              <w:spacing w:line="240" w:lineRule="auto"/>
              <w:ind w:firstLine="0"/>
              <w:jc w:val="right"/>
              <w:rPr>
                <w:bCs w:val="0"/>
                <w:sz w:val="20"/>
                <w:szCs w:val="20"/>
              </w:rPr>
            </w:pPr>
          </w:p>
        </w:tc>
      </w:tr>
      <w:tr w:rsidR="008959C6" w:rsidRPr="008959C6" w14:paraId="3DF2EAD9"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58CA239" w14:textId="77777777" w:rsidR="008959C6" w:rsidRPr="008959C6" w:rsidRDefault="008959C6" w:rsidP="008959C6">
            <w:pPr>
              <w:spacing w:line="240" w:lineRule="auto"/>
              <w:ind w:firstLine="0"/>
              <w:jc w:val="right"/>
              <w:rPr>
                <w:bCs w:val="0"/>
                <w:sz w:val="20"/>
                <w:szCs w:val="20"/>
              </w:rPr>
            </w:pPr>
            <w:r w:rsidRPr="008959C6">
              <w:rPr>
                <w:bCs w:val="0"/>
                <w:sz w:val="20"/>
                <w:szCs w:val="20"/>
              </w:rPr>
              <w:t>40</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6F3830D5"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59B64A32"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объектов размещения: </w:t>
            </w:r>
            <w:r w:rsidRPr="008959C6">
              <w:rPr>
                <w:bCs w:val="0"/>
                <w:sz w:val="20"/>
                <w:szCs w:val="20"/>
              </w:rPr>
              <w:br/>
              <w:t>отели</w:t>
            </w:r>
            <w:r w:rsidRPr="008959C6">
              <w:rPr>
                <w:bCs w:val="0"/>
                <w:sz w:val="20"/>
                <w:szCs w:val="20"/>
              </w:rPr>
              <w:br/>
              <w:t>гостиницы</w:t>
            </w:r>
            <w:r w:rsidRPr="008959C6">
              <w:rPr>
                <w:bCs w:val="0"/>
                <w:sz w:val="20"/>
                <w:szCs w:val="20"/>
              </w:rPr>
              <w:br/>
              <w:t>гостевые дома</w:t>
            </w:r>
            <w:r w:rsidRPr="008959C6">
              <w:rPr>
                <w:bCs w:val="0"/>
                <w:sz w:val="20"/>
                <w:szCs w:val="20"/>
              </w:rPr>
              <w:br/>
              <w:t>апартаменты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14952E1" w14:textId="77777777" w:rsidR="008959C6" w:rsidRPr="008959C6" w:rsidRDefault="008959C6" w:rsidP="008959C6">
            <w:pPr>
              <w:spacing w:line="240" w:lineRule="auto"/>
              <w:ind w:firstLine="0"/>
              <w:jc w:val="left"/>
              <w:rPr>
                <w:bCs w:val="0"/>
                <w:sz w:val="20"/>
                <w:szCs w:val="20"/>
              </w:rPr>
            </w:pPr>
            <w:r w:rsidRPr="008959C6">
              <w:rPr>
                <w:bCs w:val="0"/>
                <w:sz w:val="20"/>
                <w:szCs w:val="20"/>
              </w:rPr>
              <w:t>Низкое - 0; Среднее - 4; Высокое - 8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4FD5F1A" w14:textId="77777777" w:rsidR="008959C6" w:rsidRPr="008959C6" w:rsidRDefault="008959C6" w:rsidP="008959C6">
            <w:pPr>
              <w:spacing w:line="240" w:lineRule="auto"/>
              <w:ind w:firstLine="0"/>
              <w:jc w:val="left"/>
              <w:rPr>
                <w:bCs w:val="0"/>
                <w:sz w:val="20"/>
                <w:szCs w:val="20"/>
              </w:rPr>
            </w:pPr>
            <w:r w:rsidRPr="008959C6">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736285B" w14:textId="77777777" w:rsidR="008959C6" w:rsidRPr="008959C6" w:rsidRDefault="008959C6" w:rsidP="008959C6">
            <w:pPr>
              <w:spacing w:line="240" w:lineRule="auto"/>
              <w:ind w:firstLine="0"/>
              <w:jc w:val="right"/>
              <w:rPr>
                <w:bCs w:val="0"/>
                <w:sz w:val="20"/>
                <w:szCs w:val="20"/>
              </w:rPr>
            </w:pPr>
            <w:r w:rsidRPr="008959C6">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3B728EF" w14:textId="77777777" w:rsidR="008959C6" w:rsidRPr="008959C6" w:rsidRDefault="008959C6" w:rsidP="008959C6">
            <w:pPr>
              <w:spacing w:line="240" w:lineRule="auto"/>
              <w:ind w:firstLine="0"/>
              <w:jc w:val="left"/>
              <w:rPr>
                <w:bCs w:val="0"/>
                <w:sz w:val="20"/>
                <w:szCs w:val="20"/>
              </w:rPr>
            </w:pPr>
            <w:r w:rsidRPr="008959C6">
              <w:rPr>
                <w:bCs w:val="0"/>
                <w:sz w:val="20"/>
                <w:szCs w:val="20"/>
              </w:rPr>
              <w:t>среднее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4AA5F05" w14:textId="77777777" w:rsidR="008959C6" w:rsidRPr="008959C6" w:rsidRDefault="008959C6" w:rsidP="008959C6">
            <w:pPr>
              <w:spacing w:line="240" w:lineRule="auto"/>
              <w:ind w:firstLine="0"/>
              <w:jc w:val="right"/>
              <w:rPr>
                <w:bCs w:val="0"/>
                <w:sz w:val="20"/>
                <w:szCs w:val="20"/>
              </w:rPr>
            </w:pPr>
            <w:r w:rsidRPr="008959C6">
              <w:rPr>
                <w:bCs w:val="0"/>
                <w:sz w:val="20"/>
                <w:szCs w:val="20"/>
              </w:rPr>
              <w:t>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0C28F2" w14:textId="77777777" w:rsidR="008959C6" w:rsidRPr="008959C6" w:rsidRDefault="008959C6" w:rsidP="008959C6">
            <w:pPr>
              <w:spacing w:line="240" w:lineRule="auto"/>
              <w:ind w:firstLine="0"/>
              <w:jc w:val="right"/>
              <w:rPr>
                <w:bCs w:val="0"/>
                <w:sz w:val="20"/>
                <w:szCs w:val="20"/>
              </w:rPr>
            </w:pPr>
            <w:r w:rsidRPr="008959C6">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88B957F" w14:textId="77777777" w:rsidR="008959C6" w:rsidRPr="008959C6" w:rsidRDefault="008959C6" w:rsidP="008959C6">
            <w:pPr>
              <w:spacing w:line="240" w:lineRule="auto"/>
              <w:ind w:firstLine="0"/>
              <w:jc w:val="right"/>
              <w:rPr>
                <w:bCs w:val="0"/>
                <w:sz w:val="20"/>
                <w:szCs w:val="20"/>
              </w:rPr>
            </w:pPr>
          </w:p>
        </w:tc>
      </w:tr>
      <w:tr w:rsidR="008959C6" w:rsidRPr="008959C6" w14:paraId="5D87D446" w14:textId="77777777" w:rsidTr="007903FA">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2B286C23" w14:textId="77777777" w:rsidR="008959C6" w:rsidRPr="008959C6" w:rsidRDefault="008959C6" w:rsidP="008959C6">
            <w:pPr>
              <w:spacing w:line="240" w:lineRule="auto"/>
              <w:ind w:firstLine="0"/>
              <w:jc w:val="right"/>
              <w:rPr>
                <w:bCs w:val="0"/>
                <w:sz w:val="20"/>
                <w:szCs w:val="20"/>
              </w:rPr>
            </w:pPr>
            <w:r w:rsidRPr="008959C6">
              <w:rPr>
                <w:bCs w:val="0"/>
                <w:sz w:val="20"/>
                <w:szCs w:val="20"/>
              </w:rPr>
              <w:t>41</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8C9445F"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shd w:val="clear" w:color="auto" w:fill="E6B8AF"/>
            <w:tcMar>
              <w:top w:w="30" w:type="dxa"/>
              <w:left w:w="45" w:type="dxa"/>
              <w:bottom w:w="30" w:type="dxa"/>
              <w:right w:w="45" w:type="dxa"/>
            </w:tcMar>
            <w:vAlign w:val="bottom"/>
            <w:hideMark/>
          </w:tcPr>
          <w:p w14:paraId="6C50B931" w14:textId="77777777" w:rsidR="008959C6" w:rsidRPr="008959C6" w:rsidRDefault="008959C6" w:rsidP="008959C6">
            <w:pPr>
              <w:spacing w:line="240" w:lineRule="auto"/>
              <w:ind w:firstLine="0"/>
              <w:jc w:val="left"/>
              <w:rPr>
                <w:bCs w:val="0"/>
                <w:sz w:val="20"/>
                <w:szCs w:val="20"/>
              </w:rPr>
            </w:pPr>
            <w:r w:rsidRPr="008959C6">
              <w:rPr>
                <w:bCs w:val="0"/>
                <w:sz w:val="20"/>
                <w:szCs w:val="20"/>
              </w:rPr>
              <w:t>Объекты питания:</w:t>
            </w:r>
            <w:r w:rsidRPr="008959C6">
              <w:rPr>
                <w:bCs w:val="0"/>
                <w:sz w:val="20"/>
                <w:szCs w:val="20"/>
              </w:rPr>
              <w:br/>
              <w:t xml:space="preserve">наличие ресторанов, кафе, столовых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FDD6DFB" w14:textId="77777777" w:rsidR="008959C6" w:rsidRPr="008959C6" w:rsidRDefault="008959C6" w:rsidP="008959C6">
            <w:pPr>
              <w:spacing w:line="240" w:lineRule="auto"/>
              <w:ind w:firstLine="0"/>
              <w:jc w:val="left"/>
              <w:rPr>
                <w:bCs w:val="0"/>
                <w:sz w:val="20"/>
                <w:szCs w:val="20"/>
              </w:rPr>
            </w:pPr>
            <w:r w:rsidRPr="008959C6">
              <w:rPr>
                <w:bCs w:val="0"/>
                <w:sz w:val="20"/>
                <w:szCs w:val="20"/>
              </w:rPr>
              <w:t>Менее 5 заведений - 0; 5-10 заведений - 1</w:t>
            </w:r>
            <w:proofErr w:type="gramStart"/>
            <w:r w:rsidRPr="008959C6">
              <w:rPr>
                <w:bCs w:val="0"/>
                <w:sz w:val="20"/>
                <w:szCs w:val="20"/>
              </w:rPr>
              <w:t>; Более</w:t>
            </w:r>
            <w:proofErr w:type="gramEnd"/>
            <w:r w:rsidRPr="008959C6">
              <w:rPr>
                <w:bCs w:val="0"/>
                <w:sz w:val="20"/>
                <w:szCs w:val="20"/>
              </w:rPr>
              <w:t xml:space="preserve"> 10 заведений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CD126A7" w14:textId="77777777" w:rsidR="008959C6" w:rsidRPr="008959C6" w:rsidRDefault="008959C6" w:rsidP="008959C6">
            <w:pPr>
              <w:spacing w:line="240" w:lineRule="auto"/>
              <w:ind w:firstLine="0"/>
              <w:jc w:val="right"/>
              <w:rPr>
                <w:bCs w:val="0"/>
                <w:sz w:val="20"/>
                <w:szCs w:val="20"/>
              </w:rPr>
            </w:pPr>
            <w:r w:rsidRPr="008959C6">
              <w:rPr>
                <w:bCs w:val="0"/>
                <w:sz w:val="20"/>
                <w:szCs w:val="20"/>
              </w:rPr>
              <w:t>8</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EC4A0DF"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5C5A6F"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50</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0642D9"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3F2F50"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06D78B" w14:textId="77777777" w:rsidR="008959C6" w:rsidRPr="008959C6" w:rsidRDefault="008959C6" w:rsidP="008959C6">
            <w:pPr>
              <w:spacing w:line="240" w:lineRule="auto"/>
              <w:ind w:firstLine="0"/>
              <w:jc w:val="right"/>
              <w:rPr>
                <w:bCs w:val="0"/>
                <w:sz w:val="20"/>
                <w:szCs w:val="20"/>
              </w:rPr>
            </w:pPr>
          </w:p>
        </w:tc>
      </w:tr>
      <w:tr w:rsidR="008959C6" w:rsidRPr="008959C6" w14:paraId="7AD607FA" w14:textId="77777777" w:rsidTr="007903FA">
        <w:trPr>
          <w:trHeight w:val="315"/>
        </w:trPr>
        <w:tc>
          <w:tcPr>
            <w:tcW w:w="29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EE7671C" w14:textId="77777777" w:rsidR="008959C6" w:rsidRPr="008959C6" w:rsidRDefault="008959C6" w:rsidP="008959C6">
            <w:pPr>
              <w:spacing w:line="240" w:lineRule="auto"/>
              <w:ind w:firstLine="0"/>
              <w:jc w:val="right"/>
              <w:rPr>
                <w:bCs w:val="0"/>
                <w:sz w:val="20"/>
                <w:szCs w:val="20"/>
              </w:rPr>
            </w:pPr>
            <w:r w:rsidRPr="008959C6">
              <w:rPr>
                <w:bCs w:val="0"/>
                <w:sz w:val="20"/>
                <w:szCs w:val="20"/>
              </w:rPr>
              <w:t>42</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4E6B634E"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shd w:val="clear" w:color="auto" w:fill="E6B8AF"/>
            <w:tcMar>
              <w:top w:w="30" w:type="dxa"/>
              <w:left w:w="45" w:type="dxa"/>
              <w:bottom w:w="30" w:type="dxa"/>
              <w:right w:w="45" w:type="dxa"/>
            </w:tcMar>
            <w:vAlign w:val="bottom"/>
            <w:hideMark/>
          </w:tcPr>
          <w:p w14:paraId="08CD81C7" w14:textId="77777777" w:rsidR="008959C6" w:rsidRPr="008959C6" w:rsidRDefault="008959C6" w:rsidP="008959C6">
            <w:pPr>
              <w:spacing w:line="240" w:lineRule="auto"/>
              <w:ind w:firstLine="0"/>
              <w:jc w:val="left"/>
              <w:rPr>
                <w:bCs w:val="0"/>
                <w:sz w:val="20"/>
                <w:szCs w:val="20"/>
              </w:rPr>
            </w:pPr>
            <w:r w:rsidRPr="008959C6">
              <w:rPr>
                <w:bCs w:val="0"/>
                <w:sz w:val="20"/>
                <w:szCs w:val="20"/>
              </w:rPr>
              <w:t>Объекты торговли:</w:t>
            </w:r>
            <w:r w:rsidRPr="008959C6">
              <w:rPr>
                <w:bCs w:val="0"/>
                <w:sz w:val="20"/>
                <w:szCs w:val="20"/>
              </w:rPr>
              <w:br/>
              <w:t>Наличие:</w:t>
            </w:r>
            <w:r w:rsidRPr="008959C6">
              <w:rPr>
                <w:bCs w:val="0"/>
                <w:sz w:val="20"/>
                <w:szCs w:val="20"/>
              </w:rPr>
              <w:br/>
              <w:t>магазинов сувениров</w:t>
            </w:r>
            <w:r w:rsidRPr="008959C6">
              <w:rPr>
                <w:bCs w:val="0"/>
                <w:sz w:val="20"/>
                <w:szCs w:val="20"/>
              </w:rPr>
              <w:br/>
              <w:t>супермаркетов</w:t>
            </w:r>
            <w:r w:rsidRPr="008959C6">
              <w:rPr>
                <w:bCs w:val="0"/>
                <w:sz w:val="20"/>
                <w:szCs w:val="20"/>
              </w:rPr>
              <w:br/>
              <w:t>торговых центров</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EF86BFC"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 отсутствуют – 0 баллов; </w:t>
            </w:r>
            <w:r w:rsidRPr="008959C6">
              <w:rPr>
                <w:bCs w:val="0"/>
                <w:sz w:val="20"/>
                <w:szCs w:val="20"/>
              </w:rPr>
              <w:br/>
              <w:t xml:space="preserve">- есть магазины сувениров – 1-2 балла; </w:t>
            </w:r>
            <w:r w:rsidRPr="008959C6">
              <w:rPr>
                <w:bCs w:val="0"/>
                <w:sz w:val="20"/>
                <w:szCs w:val="20"/>
              </w:rPr>
              <w:br/>
              <w:t xml:space="preserve">- есть супермаркеты – 1-2 балла; </w:t>
            </w:r>
            <w:r w:rsidRPr="008959C6">
              <w:rPr>
                <w:bCs w:val="0"/>
                <w:sz w:val="20"/>
                <w:szCs w:val="20"/>
              </w:rPr>
              <w:br/>
              <w:t xml:space="preserve">- есть торговые центры – 1-2 балла. </w:t>
            </w:r>
            <w:r w:rsidRPr="008959C6">
              <w:rPr>
                <w:bCs w:val="0"/>
                <w:sz w:val="20"/>
                <w:szCs w:val="20"/>
              </w:rPr>
              <w:br/>
              <w:t xml:space="preserve">Данные баллы суммируются.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B538155" w14:textId="77777777" w:rsidR="008959C6" w:rsidRPr="008959C6" w:rsidRDefault="008959C6" w:rsidP="008959C6">
            <w:pPr>
              <w:spacing w:line="240" w:lineRule="auto"/>
              <w:ind w:firstLine="0"/>
              <w:jc w:val="left"/>
              <w:rPr>
                <w:bCs w:val="0"/>
                <w:sz w:val="20"/>
                <w:szCs w:val="20"/>
              </w:rPr>
            </w:pPr>
            <w:r w:rsidRPr="008959C6">
              <w:rPr>
                <w:bCs w:val="0"/>
                <w:sz w:val="20"/>
                <w:szCs w:val="20"/>
              </w:rPr>
              <w:t>0;1;0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D956B1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83A9A64" w14:textId="77777777" w:rsidR="008959C6" w:rsidRPr="008959C6" w:rsidRDefault="008959C6" w:rsidP="008959C6">
            <w:pPr>
              <w:spacing w:line="240" w:lineRule="auto"/>
              <w:ind w:firstLine="0"/>
              <w:jc w:val="left"/>
              <w:rPr>
                <w:bCs w:val="0"/>
                <w:sz w:val="20"/>
                <w:szCs w:val="20"/>
              </w:rPr>
            </w:pPr>
            <w:r w:rsidRPr="008959C6">
              <w:rPr>
                <w:bCs w:val="0"/>
                <w:sz w:val="20"/>
                <w:szCs w:val="20"/>
              </w:rPr>
              <w:t>1;2;2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B41AEEA" w14:textId="77777777" w:rsidR="008959C6" w:rsidRPr="008959C6" w:rsidRDefault="008959C6" w:rsidP="008959C6">
            <w:pPr>
              <w:spacing w:line="240" w:lineRule="auto"/>
              <w:ind w:firstLine="0"/>
              <w:jc w:val="right"/>
              <w:rPr>
                <w:bCs w:val="0"/>
                <w:sz w:val="20"/>
                <w:szCs w:val="20"/>
              </w:rPr>
            </w:pPr>
            <w:r w:rsidRPr="008959C6">
              <w:rPr>
                <w:bCs w:val="0"/>
                <w:sz w:val="20"/>
                <w:szCs w:val="20"/>
              </w:rPr>
              <w:t>5</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1E036E0" w14:textId="77777777" w:rsidR="008959C6" w:rsidRPr="008959C6" w:rsidRDefault="008959C6" w:rsidP="008959C6">
            <w:pPr>
              <w:spacing w:line="240" w:lineRule="auto"/>
              <w:ind w:firstLine="0"/>
              <w:jc w:val="right"/>
              <w:rPr>
                <w:bCs w:val="0"/>
                <w:sz w:val="20"/>
                <w:szCs w:val="20"/>
              </w:rPr>
            </w:pPr>
            <w:r w:rsidRPr="008959C6">
              <w:rPr>
                <w:bCs w:val="0"/>
                <w:sz w:val="20"/>
                <w:szCs w:val="20"/>
              </w:rPr>
              <w:t>6</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1A6108F" w14:textId="77777777" w:rsidR="008959C6" w:rsidRPr="008959C6" w:rsidRDefault="008959C6" w:rsidP="008959C6">
            <w:pPr>
              <w:spacing w:line="240" w:lineRule="auto"/>
              <w:ind w:firstLine="0"/>
              <w:jc w:val="right"/>
              <w:rPr>
                <w:bCs w:val="0"/>
                <w:sz w:val="20"/>
                <w:szCs w:val="20"/>
              </w:rPr>
            </w:pPr>
          </w:p>
        </w:tc>
      </w:tr>
      <w:tr w:rsidR="008959C6" w:rsidRPr="008959C6" w14:paraId="7AC18DDF" w14:textId="77777777" w:rsidTr="007903FA">
        <w:trPr>
          <w:trHeight w:val="315"/>
        </w:trPr>
        <w:tc>
          <w:tcPr>
            <w:tcW w:w="29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7FFCED57" w14:textId="77777777" w:rsidR="008959C6" w:rsidRPr="008959C6" w:rsidRDefault="008959C6" w:rsidP="008959C6">
            <w:pPr>
              <w:spacing w:line="240" w:lineRule="auto"/>
              <w:ind w:firstLine="0"/>
              <w:jc w:val="right"/>
              <w:rPr>
                <w:bCs w:val="0"/>
                <w:sz w:val="20"/>
                <w:szCs w:val="20"/>
              </w:rPr>
            </w:pPr>
            <w:r w:rsidRPr="008959C6">
              <w:rPr>
                <w:bCs w:val="0"/>
                <w:sz w:val="20"/>
                <w:szCs w:val="20"/>
              </w:rPr>
              <w:t>43</w:t>
            </w:r>
          </w:p>
        </w:tc>
        <w:tc>
          <w:tcPr>
            <w:tcW w:w="0" w:type="auto"/>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252A159F"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5A8C47B5" w14:textId="77777777" w:rsidR="008959C6" w:rsidRPr="008959C6" w:rsidRDefault="008959C6" w:rsidP="008959C6">
            <w:pPr>
              <w:spacing w:line="240" w:lineRule="auto"/>
              <w:ind w:firstLine="0"/>
              <w:jc w:val="left"/>
              <w:rPr>
                <w:bCs w:val="0"/>
                <w:sz w:val="20"/>
                <w:szCs w:val="20"/>
              </w:rPr>
            </w:pPr>
            <w:r w:rsidRPr="008959C6">
              <w:rPr>
                <w:bCs w:val="0"/>
                <w:sz w:val="20"/>
                <w:szCs w:val="20"/>
              </w:rPr>
              <w:t>Информационная инфраструктура:</w:t>
            </w:r>
            <w:r w:rsidRPr="008959C6">
              <w:rPr>
                <w:bCs w:val="0"/>
                <w:sz w:val="20"/>
                <w:szCs w:val="20"/>
              </w:rPr>
              <w:br/>
              <w:t>Наличие туристических информационных центров, веб-сайтов, мобильных приложений, информационных киосков</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A7C784"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Отсутствуют - 0</w:t>
            </w:r>
            <w:proofErr w:type="gramStart"/>
            <w:r w:rsidRPr="008959C6">
              <w:rPr>
                <w:bCs w:val="0"/>
                <w:sz w:val="20"/>
                <w:szCs w:val="20"/>
              </w:rPr>
              <w:t>; Есть</w:t>
            </w:r>
            <w:proofErr w:type="gramEnd"/>
            <w:r w:rsidRPr="008959C6">
              <w:rPr>
                <w:bCs w:val="0"/>
                <w:sz w:val="20"/>
                <w:szCs w:val="20"/>
              </w:rPr>
              <w:t xml:space="preserve"> веб-сайт - 1; Есть все перечисленные позиции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9DE7DA"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9D441F5"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EF30A7A"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веб-сайт</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CE5C62F"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5F0C713"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112011E" w14:textId="77777777" w:rsidR="008959C6" w:rsidRPr="008959C6" w:rsidRDefault="008959C6" w:rsidP="008959C6">
            <w:pPr>
              <w:spacing w:line="240" w:lineRule="auto"/>
              <w:ind w:firstLine="0"/>
              <w:jc w:val="right"/>
              <w:rPr>
                <w:bCs w:val="0"/>
                <w:sz w:val="20"/>
                <w:szCs w:val="20"/>
              </w:rPr>
            </w:pPr>
          </w:p>
        </w:tc>
      </w:tr>
    </w:tbl>
    <w:p w14:paraId="1688E339" w14:textId="5E5FC944" w:rsidR="00204B19" w:rsidRDefault="00204B19" w:rsidP="007903FA">
      <w:pPr>
        <w:spacing w:line="240" w:lineRule="auto"/>
        <w:ind w:firstLine="0"/>
        <w:jc w:val="right"/>
      </w:pPr>
      <w:r>
        <w:lastRenderedPageBreak/>
        <w:t>Продолжение т</w:t>
      </w:r>
      <w:r w:rsidRPr="000F12CF">
        <w:t>аблиц</w:t>
      </w:r>
      <w:r>
        <w:t>ы 4</w:t>
      </w:r>
    </w:p>
    <w:tbl>
      <w:tblPr>
        <w:tblW w:w="9356" w:type="dxa"/>
        <w:tblCellMar>
          <w:left w:w="0" w:type="dxa"/>
          <w:right w:w="0" w:type="dxa"/>
        </w:tblCellMar>
        <w:tblLook w:val="04A0" w:firstRow="1" w:lastRow="0" w:firstColumn="1" w:lastColumn="0" w:noHBand="0" w:noVBand="1"/>
      </w:tblPr>
      <w:tblGrid>
        <w:gridCol w:w="710"/>
        <w:gridCol w:w="2042"/>
        <w:gridCol w:w="1636"/>
        <w:gridCol w:w="1578"/>
        <w:gridCol w:w="1111"/>
        <w:gridCol w:w="290"/>
        <w:gridCol w:w="1219"/>
        <w:gridCol w:w="290"/>
        <w:gridCol w:w="190"/>
        <w:gridCol w:w="290"/>
      </w:tblGrid>
      <w:tr w:rsidR="008959C6" w:rsidRPr="008959C6" w14:paraId="6E34A468"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6E6CAA22" w14:textId="77777777" w:rsidR="008959C6" w:rsidRPr="008959C6" w:rsidRDefault="008959C6" w:rsidP="008959C6">
            <w:pPr>
              <w:spacing w:line="240" w:lineRule="auto"/>
              <w:ind w:firstLine="0"/>
              <w:jc w:val="right"/>
              <w:rPr>
                <w:bCs w:val="0"/>
                <w:sz w:val="20"/>
                <w:szCs w:val="20"/>
              </w:rPr>
            </w:pPr>
            <w:r w:rsidRPr="008959C6">
              <w:rPr>
                <w:bCs w:val="0"/>
                <w:sz w:val="20"/>
                <w:szCs w:val="20"/>
              </w:rPr>
              <w:t>44</w:t>
            </w:r>
          </w:p>
        </w:tc>
        <w:tc>
          <w:tcPr>
            <w:tcW w:w="2042" w:type="dxa"/>
            <w:tcBorders>
              <w:top w:val="single" w:sz="6" w:space="0" w:color="CCCCCC"/>
              <w:left w:val="single" w:sz="6" w:space="0" w:color="CCCCCC"/>
              <w:bottom w:val="single" w:sz="6" w:space="0" w:color="666666"/>
              <w:right w:val="single" w:sz="6" w:space="0" w:color="434343"/>
            </w:tcBorders>
            <w:tcMar>
              <w:top w:w="30" w:type="dxa"/>
              <w:left w:w="45" w:type="dxa"/>
              <w:bottom w:w="30" w:type="dxa"/>
              <w:right w:w="45" w:type="dxa"/>
            </w:tcMar>
            <w:vAlign w:val="bottom"/>
            <w:hideMark/>
          </w:tcPr>
          <w:p w14:paraId="59C7B996"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434343"/>
              <w:right w:val="single" w:sz="6" w:space="0" w:color="434343"/>
            </w:tcBorders>
            <w:tcMar>
              <w:top w:w="30" w:type="dxa"/>
              <w:left w:w="45" w:type="dxa"/>
              <w:bottom w:w="30" w:type="dxa"/>
              <w:right w:w="45" w:type="dxa"/>
            </w:tcMar>
            <w:vAlign w:val="bottom"/>
            <w:hideMark/>
          </w:tcPr>
          <w:p w14:paraId="5E27843C" w14:textId="77777777" w:rsidR="008959C6" w:rsidRPr="008959C6" w:rsidRDefault="008959C6" w:rsidP="008959C6">
            <w:pPr>
              <w:spacing w:line="240" w:lineRule="auto"/>
              <w:ind w:firstLine="0"/>
              <w:jc w:val="left"/>
              <w:rPr>
                <w:bCs w:val="0"/>
                <w:sz w:val="20"/>
                <w:szCs w:val="20"/>
              </w:rPr>
            </w:pPr>
            <w:r w:rsidRPr="008959C6">
              <w:rPr>
                <w:bCs w:val="0"/>
                <w:sz w:val="20"/>
                <w:szCs w:val="20"/>
              </w:rPr>
              <w:t>Информационная инфраструктура:</w:t>
            </w:r>
            <w:r w:rsidRPr="008959C6">
              <w:rPr>
                <w:bCs w:val="0"/>
                <w:sz w:val="20"/>
                <w:szCs w:val="20"/>
              </w:rPr>
              <w:br/>
              <w:t>Доступность информации на разных языках</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D08DC59"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w:t>
            </w:r>
            <w:proofErr w:type="gramStart"/>
            <w:r w:rsidRPr="008959C6">
              <w:rPr>
                <w:bCs w:val="0"/>
                <w:sz w:val="20"/>
                <w:szCs w:val="20"/>
              </w:rPr>
              <w:t>; Есть</w:t>
            </w:r>
            <w:proofErr w:type="gramEnd"/>
            <w:r w:rsidRPr="008959C6">
              <w:rPr>
                <w:bCs w:val="0"/>
                <w:sz w:val="20"/>
                <w:szCs w:val="20"/>
              </w:rPr>
              <w:t xml:space="preserve"> на 1 иностранном языке - 1; Есть на 2 и более иностранных языках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7FA010C"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D070479" w14:textId="77777777" w:rsidR="008959C6" w:rsidRPr="008959C6" w:rsidRDefault="008959C6" w:rsidP="008959C6">
            <w:pPr>
              <w:spacing w:line="240" w:lineRule="auto"/>
              <w:ind w:firstLine="0"/>
              <w:jc w:val="right"/>
              <w:rPr>
                <w:bCs w:val="0"/>
                <w:sz w:val="20"/>
                <w:szCs w:val="20"/>
              </w:rPr>
            </w:pPr>
            <w:r w:rsidRPr="008959C6">
              <w:rPr>
                <w:bCs w:val="0"/>
                <w:sz w:val="20"/>
                <w:szCs w:val="20"/>
              </w:rPr>
              <w:t>0</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1436AFF"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на 1 иностранном языке</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26CBF0F"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EA7731"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DEB7D5A" w14:textId="77777777" w:rsidR="008959C6" w:rsidRPr="008959C6" w:rsidRDefault="008959C6" w:rsidP="008959C6">
            <w:pPr>
              <w:spacing w:line="240" w:lineRule="auto"/>
              <w:ind w:firstLine="0"/>
              <w:jc w:val="right"/>
              <w:rPr>
                <w:bCs w:val="0"/>
                <w:sz w:val="20"/>
                <w:szCs w:val="20"/>
              </w:rPr>
            </w:pPr>
          </w:p>
        </w:tc>
      </w:tr>
      <w:tr w:rsidR="008959C6" w:rsidRPr="008959C6" w14:paraId="18832E10" w14:textId="77777777" w:rsidTr="007903FA">
        <w:trPr>
          <w:trHeight w:val="315"/>
        </w:trPr>
        <w:tc>
          <w:tcPr>
            <w:tcW w:w="710" w:type="dxa"/>
            <w:tcBorders>
              <w:top w:val="single" w:sz="6" w:space="0" w:color="CCCCCC"/>
              <w:left w:val="single" w:sz="6" w:space="0" w:color="000000"/>
              <w:bottom w:val="single" w:sz="6" w:space="0" w:color="666666"/>
              <w:right w:val="single" w:sz="6" w:space="0" w:color="000000"/>
            </w:tcBorders>
            <w:tcMar>
              <w:top w:w="30" w:type="dxa"/>
              <w:left w:w="45" w:type="dxa"/>
              <w:bottom w:w="30" w:type="dxa"/>
              <w:right w:w="45" w:type="dxa"/>
            </w:tcMar>
            <w:vAlign w:val="bottom"/>
            <w:hideMark/>
          </w:tcPr>
          <w:p w14:paraId="74942B41" w14:textId="77777777" w:rsidR="008959C6" w:rsidRPr="008959C6" w:rsidRDefault="008959C6" w:rsidP="008959C6">
            <w:pPr>
              <w:spacing w:line="240" w:lineRule="auto"/>
              <w:ind w:firstLine="0"/>
              <w:jc w:val="right"/>
              <w:rPr>
                <w:bCs w:val="0"/>
                <w:sz w:val="20"/>
                <w:szCs w:val="20"/>
              </w:rPr>
            </w:pPr>
            <w:r w:rsidRPr="008959C6">
              <w:rPr>
                <w:bCs w:val="0"/>
                <w:sz w:val="20"/>
                <w:szCs w:val="20"/>
              </w:rPr>
              <w:t>45</w:t>
            </w:r>
          </w:p>
        </w:tc>
        <w:tc>
          <w:tcPr>
            <w:tcW w:w="2042" w:type="dxa"/>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34C5804"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"Досуг и инфраструктура"</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2D997F3" w14:textId="77777777" w:rsidR="008959C6" w:rsidRPr="008959C6" w:rsidRDefault="008959C6" w:rsidP="008959C6">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00A720EB"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6A69078"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F010ECE" w14:textId="77777777" w:rsidR="008959C6" w:rsidRPr="008959C6" w:rsidRDefault="008959C6" w:rsidP="008959C6">
            <w:pPr>
              <w:spacing w:line="240" w:lineRule="auto"/>
              <w:ind w:firstLine="0"/>
              <w:jc w:val="right"/>
              <w:rPr>
                <w:b/>
                <w:sz w:val="20"/>
                <w:szCs w:val="20"/>
              </w:rPr>
            </w:pPr>
            <w:r w:rsidRPr="008959C6">
              <w:rPr>
                <w:b/>
                <w:sz w:val="20"/>
                <w:szCs w:val="20"/>
              </w:rPr>
              <w:t>12</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6A1D78E"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9D73528" w14:textId="77777777" w:rsidR="008959C6" w:rsidRPr="008959C6" w:rsidRDefault="008959C6" w:rsidP="008959C6">
            <w:pPr>
              <w:spacing w:line="240" w:lineRule="auto"/>
              <w:ind w:firstLine="0"/>
              <w:jc w:val="right"/>
              <w:rPr>
                <w:b/>
                <w:sz w:val="20"/>
                <w:szCs w:val="20"/>
              </w:rPr>
            </w:pPr>
            <w:r w:rsidRPr="008959C6">
              <w:rPr>
                <w:b/>
                <w:sz w:val="20"/>
                <w:szCs w:val="20"/>
              </w:rPr>
              <w:t>23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01F1FD0"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5145810" w14:textId="77777777" w:rsidR="008959C6" w:rsidRPr="008959C6" w:rsidRDefault="008959C6" w:rsidP="008959C6">
            <w:pPr>
              <w:spacing w:line="240" w:lineRule="auto"/>
              <w:ind w:firstLine="0"/>
              <w:jc w:val="left"/>
              <w:rPr>
                <w:bCs w:val="0"/>
                <w:sz w:val="20"/>
                <w:szCs w:val="20"/>
              </w:rPr>
            </w:pPr>
          </w:p>
        </w:tc>
      </w:tr>
      <w:tr w:rsidR="00204B19" w:rsidRPr="008959C6" w14:paraId="15D3CF79"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B8AE3E4" w14:textId="77777777" w:rsidR="008959C6" w:rsidRPr="008959C6" w:rsidRDefault="008959C6" w:rsidP="008959C6">
            <w:pPr>
              <w:spacing w:line="240" w:lineRule="auto"/>
              <w:ind w:firstLine="0"/>
              <w:jc w:val="right"/>
              <w:rPr>
                <w:bCs w:val="0"/>
                <w:sz w:val="20"/>
                <w:szCs w:val="20"/>
              </w:rPr>
            </w:pPr>
            <w:r w:rsidRPr="008959C6">
              <w:rPr>
                <w:bCs w:val="0"/>
                <w:sz w:val="20"/>
                <w:szCs w:val="20"/>
              </w:rPr>
              <w:t>46</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A5597FE" w14:textId="77777777" w:rsidR="008959C6" w:rsidRPr="008959C6" w:rsidRDefault="008959C6" w:rsidP="008959C6">
            <w:pPr>
              <w:spacing w:line="240" w:lineRule="auto"/>
              <w:ind w:firstLine="0"/>
              <w:jc w:val="left"/>
              <w:rPr>
                <w:b/>
                <w:sz w:val="20"/>
                <w:szCs w:val="20"/>
              </w:rPr>
            </w:pPr>
            <w:r w:rsidRPr="008959C6">
              <w:rPr>
                <w:b/>
                <w:sz w:val="20"/>
                <w:szCs w:val="20"/>
              </w:rPr>
              <w:t>6. Индустриально-постиндустриальный потенциал</w:t>
            </w:r>
          </w:p>
        </w:tc>
        <w:tc>
          <w:tcPr>
            <w:tcW w:w="0" w:type="auto"/>
            <w:gridSpan w:val="2"/>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0B4AFFB" w14:textId="77777777" w:rsidR="008959C6" w:rsidRPr="008959C6" w:rsidRDefault="008959C6" w:rsidP="008959C6">
            <w:pPr>
              <w:spacing w:line="240" w:lineRule="auto"/>
              <w:ind w:firstLine="0"/>
              <w:jc w:val="left"/>
              <w:rPr>
                <w:bCs w:val="0"/>
                <w:sz w:val="20"/>
                <w:szCs w:val="20"/>
              </w:rPr>
            </w:pPr>
            <w:r w:rsidRPr="008959C6">
              <w:rPr>
                <w:bCs w:val="0"/>
                <w:sz w:val="20"/>
                <w:szCs w:val="20"/>
              </w:rPr>
              <w:t>Критерии блока направлены на оценку использования промышленного наследия и действующих производственных мощностей как ресурса для развития городской среды и туризма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ED01FAE"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5C147A"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48A63FD"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2AA850"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B88093D"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CD72C85" w14:textId="77777777" w:rsidR="008959C6" w:rsidRPr="008959C6" w:rsidRDefault="008959C6" w:rsidP="008959C6">
            <w:pPr>
              <w:spacing w:line="240" w:lineRule="auto"/>
              <w:ind w:firstLine="0"/>
              <w:jc w:val="right"/>
              <w:rPr>
                <w:b/>
                <w:sz w:val="20"/>
                <w:szCs w:val="20"/>
              </w:rPr>
            </w:pPr>
            <w:r w:rsidRPr="008959C6">
              <w:rPr>
                <w:b/>
                <w:sz w:val="20"/>
                <w:szCs w:val="20"/>
              </w:rPr>
              <w:t>13</w:t>
            </w:r>
          </w:p>
        </w:tc>
      </w:tr>
      <w:tr w:rsidR="00204B19" w:rsidRPr="008959C6" w14:paraId="17E00C63"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9CB10D2" w14:textId="77777777" w:rsidR="008959C6" w:rsidRPr="008959C6" w:rsidRDefault="008959C6" w:rsidP="008959C6">
            <w:pPr>
              <w:spacing w:line="240" w:lineRule="auto"/>
              <w:ind w:firstLine="0"/>
              <w:jc w:val="right"/>
              <w:rPr>
                <w:bCs w:val="0"/>
                <w:sz w:val="20"/>
                <w:szCs w:val="20"/>
              </w:rPr>
            </w:pPr>
            <w:r w:rsidRPr="008959C6">
              <w:rPr>
                <w:bCs w:val="0"/>
                <w:sz w:val="20"/>
                <w:szCs w:val="20"/>
              </w:rPr>
              <w:t>47</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E514D82"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01772EF"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Количество промышленных объектов, имеющих историческое значение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A0F44B"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w:t>
            </w:r>
            <w:proofErr w:type="gramStart"/>
            <w:r w:rsidRPr="008959C6">
              <w:rPr>
                <w:bCs w:val="0"/>
                <w:sz w:val="20"/>
                <w:szCs w:val="20"/>
              </w:rPr>
              <w:t>; Есть</w:t>
            </w:r>
            <w:proofErr w:type="gramEnd"/>
            <w:r w:rsidRPr="008959C6">
              <w:rPr>
                <w:bCs w:val="0"/>
                <w:sz w:val="20"/>
                <w:szCs w:val="20"/>
              </w:rPr>
              <w:t xml:space="preserve"> 1- 1; Есть 2-3 -2; Есть более 4 - 3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FC8C74D"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9297BC"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6D3DB11"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4</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87F7DD"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33CA736" w14:textId="77777777" w:rsidR="008959C6" w:rsidRPr="008959C6" w:rsidRDefault="008959C6" w:rsidP="008959C6">
            <w:pPr>
              <w:spacing w:line="240" w:lineRule="auto"/>
              <w:ind w:firstLine="0"/>
              <w:jc w:val="right"/>
              <w:rPr>
                <w:bCs w:val="0"/>
                <w:sz w:val="20"/>
                <w:szCs w:val="20"/>
              </w:rPr>
            </w:pPr>
            <w:r w:rsidRPr="008959C6">
              <w:rPr>
                <w:bCs w:val="0"/>
                <w:sz w:val="20"/>
                <w:szCs w:val="20"/>
              </w:rPr>
              <w:t>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8E798DC" w14:textId="77777777" w:rsidR="008959C6" w:rsidRPr="008959C6" w:rsidRDefault="008959C6" w:rsidP="008959C6">
            <w:pPr>
              <w:spacing w:line="240" w:lineRule="auto"/>
              <w:ind w:firstLine="0"/>
              <w:jc w:val="right"/>
              <w:rPr>
                <w:bCs w:val="0"/>
                <w:sz w:val="20"/>
                <w:szCs w:val="20"/>
              </w:rPr>
            </w:pPr>
          </w:p>
        </w:tc>
      </w:tr>
      <w:tr w:rsidR="00204B19" w:rsidRPr="008959C6" w14:paraId="3703E419"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0947EAFD" w14:textId="77777777" w:rsidR="008959C6" w:rsidRPr="008959C6" w:rsidRDefault="008959C6" w:rsidP="008959C6">
            <w:pPr>
              <w:spacing w:line="240" w:lineRule="auto"/>
              <w:ind w:firstLine="0"/>
              <w:jc w:val="right"/>
              <w:rPr>
                <w:bCs w:val="0"/>
                <w:sz w:val="20"/>
                <w:szCs w:val="20"/>
              </w:rPr>
            </w:pPr>
            <w:r w:rsidRPr="008959C6">
              <w:rPr>
                <w:bCs w:val="0"/>
                <w:sz w:val="20"/>
                <w:szCs w:val="20"/>
              </w:rPr>
              <w:t>48</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70EA828"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855BB81" w14:textId="44711B29" w:rsidR="008959C6" w:rsidRPr="008959C6" w:rsidRDefault="008959C6" w:rsidP="008959C6">
            <w:pPr>
              <w:spacing w:line="240" w:lineRule="auto"/>
              <w:ind w:firstLine="0"/>
              <w:jc w:val="left"/>
              <w:rPr>
                <w:bCs w:val="0"/>
                <w:sz w:val="20"/>
                <w:szCs w:val="20"/>
              </w:rPr>
            </w:pPr>
            <w:r w:rsidRPr="008959C6">
              <w:rPr>
                <w:bCs w:val="0"/>
                <w:sz w:val="20"/>
                <w:szCs w:val="20"/>
              </w:rPr>
              <w:t xml:space="preserve">Количество признанных архитектурных памятников, связанных с промышленным наследием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C072DD1" w14:textId="77777777" w:rsidR="008959C6" w:rsidRPr="008959C6" w:rsidRDefault="008959C6" w:rsidP="008959C6">
            <w:pPr>
              <w:spacing w:line="240" w:lineRule="auto"/>
              <w:ind w:firstLine="0"/>
              <w:jc w:val="left"/>
              <w:rPr>
                <w:bCs w:val="0"/>
                <w:sz w:val="20"/>
                <w:szCs w:val="20"/>
              </w:rPr>
            </w:pPr>
            <w:r w:rsidRPr="008959C6">
              <w:rPr>
                <w:bCs w:val="0"/>
                <w:sz w:val="20"/>
                <w:szCs w:val="20"/>
              </w:rPr>
              <w:t>Отсутствует - 0</w:t>
            </w:r>
            <w:proofErr w:type="gramStart"/>
            <w:r w:rsidRPr="008959C6">
              <w:rPr>
                <w:bCs w:val="0"/>
                <w:sz w:val="20"/>
                <w:szCs w:val="20"/>
              </w:rPr>
              <w:t>; Есть</w:t>
            </w:r>
            <w:proofErr w:type="gramEnd"/>
            <w:r w:rsidRPr="008959C6">
              <w:rPr>
                <w:bCs w:val="0"/>
                <w:sz w:val="20"/>
                <w:szCs w:val="20"/>
              </w:rPr>
              <w:t xml:space="preserve"> 1-3 - 1; Есть более 3 - 2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A755869"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2CD716F"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2E859F7E" w14:textId="77777777" w:rsidR="008959C6" w:rsidRPr="008959C6" w:rsidRDefault="008959C6" w:rsidP="008959C6">
            <w:pPr>
              <w:spacing w:line="240" w:lineRule="auto"/>
              <w:ind w:firstLine="0"/>
              <w:jc w:val="left"/>
              <w:rPr>
                <w:bCs w:val="0"/>
                <w:sz w:val="20"/>
                <w:szCs w:val="20"/>
              </w:rPr>
            </w:pPr>
            <w:r w:rsidRPr="008959C6">
              <w:rPr>
                <w:bCs w:val="0"/>
                <w:sz w:val="20"/>
                <w:szCs w:val="20"/>
              </w:rPr>
              <w:t>более 3</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7447B64"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93E8444"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E6515D8" w14:textId="77777777" w:rsidR="008959C6" w:rsidRPr="008959C6" w:rsidRDefault="008959C6" w:rsidP="008959C6">
            <w:pPr>
              <w:spacing w:line="240" w:lineRule="auto"/>
              <w:ind w:firstLine="0"/>
              <w:jc w:val="right"/>
              <w:rPr>
                <w:bCs w:val="0"/>
                <w:sz w:val="20"/>
                <w:szCs w:val="20"/>
              </w:rPr>
            </w:pPr>
          </w:p>
        </w:tc>
      </w:tr>
      <w:tr w:rsidR="008959C6" w:rsidRPr="008959C6" w14:paraId="75583F76"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2B526AD3" w14:textId="77777777" w:rsidR="008959C6" w:rsidRPr="008959C6" w:rsidRDefault="008959C6" w:rsidP="008959C6">
            <w:pPr>
              <w:spacing w:line="240" w:lineRule="auto"/>
              <w:ind w:firstLine="0"/>
              <w:jc w:val="right"/>
              <w:rPr>
                <w:bCs w:val="0"/>
                <w:sz w:val="20"/>
                <w:szCs w:val="20"/>
              </w:rPr>
            </w:pPr>
            <w:r w:rsidRPr="008959C6">
              <w:rPr>
                <w:bCs w:val="0"/>
                <w:sz w:val="20"/>
                <w:szCs w:val="20"/>
              </w:rPr>
              <w:t>49</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D8EF08"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456B93C"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Наличие экспозиций и экскурсий, посвященных промышленной истории города, опыту рабочих и воздействию на окружающую среду </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E0CF689"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отсутствуют – </w:t>
            </w:r>
            <w:proofErr w:type="gramStart"/>
            <w:r w:rsidRPr="008959C6">
              <w:rPr>
                <w:bCs w:val="0"/>
                <w:sz w:val="20"/>
                <w:szCs w:val="20"/>
              </w:rPr>
              <w:t>0 ;</w:t>
            </w:r>
            <w:proofErr w:type="gramEnd"/>
            <w:r w:rsidRPr="008959C6">
              <w:rPr>
                <w:bCs w:val="0"/>
                <w:sz w:val="20"/>
                <w:szCs w:val="20"/>
              </w:rPr>
              <w:t xml:space="preserve"> </w:t>
            </w:r>
            <w:r w:rsidRPr="008959C6">
              <w:rPr>
                <w:bCs w:val="0"/>
                <w:sz w:val="20"/>
                <w:szCs w:val="20"/>
              </w:rPr>
              <w:br/>
              <w:t xml:space="preserve">- есть единичные экспозиции и экскурсии – 1; </w:t>
            </w:r>
            <w:r w:rsidRPr="008959C6">
              <w:rPr>
                <w:bCs w:val="0"/>
                <w:sz w:val="20"/>
                <w:szCs w:val="20"/>
              </w:rPr>
              <w:br/>
              <w:t>- развитая сеть экспозиций и экскурсий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25AA10A"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единичные экспозиции и экскурсии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9E0CA1D"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FB666F9"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единичные экспозиции и экскурсии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39906EB"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0AB4283"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5234699" w14:textId="77777777" w:rsidR="008959C6" w:rsidRPr="008959C6" w:rsidRDefault="008959C6" w:rsidP="008959C6">
            <w:pPr>
              <w:spacing w:line="240" w:lineRule="auto"/>
              <w:ind w:firstLine="0"/>
              <w:jc w:val="right"/>
              <w:rPr>
                <w:bCs w:val="0"/>
                <w:sz w:val="20"/>
                <w:szCs w:val="20"/>
              </w:rPr>
            </w:pPr>
          </w:p>
        </w:tc>
      </w:tr>
      <w:tr w:rsidR="008959C6" w:rsidRPr="008959C6" w14:paraId="5878DEE3"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55877C0A" w14:textId="77777777" w:rsidR="008959C6" w:rsidRPr="008959C6" w:rsidRDefault="008959C6" w:rsidP="008959C6">
            <w:pPr>
              <w:spacing w:line="240" w:lineRule="auto"/>
              <w:ind w:firstLine="0"/>
              <w:jc w:val="right"/>
              <w:rPr>
                <w:bCs w:val="0"/>
                <w:sz w:val="20"/>
                <w:szCs w:val="20"/>
              </w:rPr>
            </w:pPr>
            <w:r w:rsidRPr="008959C6">
              <w:rPr>
                <w:bCs w:val="0"/>
                <w:sz w:val="20"/>
                <w:szCs w:val="20"/>
              </w:rPr>
              <w:t>50</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9AE744F"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4B0CB06"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арт-кластеров, мастерских, галерей, использующих промышленные пространства</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D69743B"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Отсутствуют – 0; </w:t>
            </w:r>
            <w:r w:rsidRPr="008959C6">
              <w:rPr>
                <w:bCs w:val="0"/>
                <w:sz w:val="20"/>
                <w:szCs w:val="20"/>
              </w:rPr>
              <w:br/>
              <w:t xml:space="preserve">есть отдельные объекты – 1; </w:t>
            </w:r>
            <w:r w:rsidRPr="008959C6">
              <w:rPr>
                <w:bCs w:val="0"/>
                <w:sz w:val="20"/>
                <w:szCs w:val="20"/>
              </w:rPr>
              <w:br/>
              <w:t xml:space="preserve">развитая сеть арт-кластеров и творческих пространств – 2 </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19CC71C" w14:textId="77777777" w:rsidR="008959C6" w:rsidRPr="008959C6" w:rsidRDefault="008959C6" w:rsidP="008959C6">
            <w:pPr>
              <w:spacing w:line="240" w:lineRule="auto"/>
              <w:ind w:firstLine="0"/>
              <w:jc w:val="left"/>
              <w:rPr>
                <w:bCs w:val="0"/>
                <w:sz w:val="20"/>
                <w:szCs w:val="20"/>
              </w:rPr>
            </w:pPr>
            <w:r w:rsidRPr="008959C6">
              <w:rPr>
                <w:bCs w:val="0"/>
                <w:sz w:val="20"/>
                <w:szCs w:val="20"/>
              </w:rPr>
              <w:t>отдельные объекты</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568F688B"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56AA8180"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отдельные объекты</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6636DFA4"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22E961B"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3041697E" w14:textId="77777777" w:rsidR="008959C6" w:rsidRPr="008959C6" w:rsidRDefault="008959C6" w:rsidP="008959C6">
            <w:pPr>
              <w:spacing w:line="240" w:lineRule="auto"/>
              <w:ind w:firstLine="0"/>
              <w:jc w:val="right"/>
              <w:rPr>
                <w:bCs w:val="0"/>
                <w:sz w:val="20"/>
                <w:szCs w:val="20"/>
              </w:rPr>
            </w:pPr>
          </w:p>
        </w:tc>
      </w:tr>
      <w:tr w:rsidR="008959C6" w:rsidRPr="008959C6" w14:paraId="5F3D55A7" w14:textId="77777777" w:rsidTr="007903FA">
        <w:trPr>
          <w:trHeight w:val="315"/>
        </w:trPr>
        <w:tc>
          <w:tcPr>
            <w:tcW w:w="710"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300B9BAF" w14:textId="77777777" w:rsidR="008959C6" w:rsidRPr="008959C6" w:rsidRDefault="008959C6" w:rsidP="008959C6">
            <w:pPr>
              <w:spacing w:line="240" w:lineRule="auto"/>
              <w:ind w:firstLine="0"/>
              <w:jc w:val="right"/>
              <w:rPr>
                <w:bCs w:val="0"/>
                <w:sz w:val="20"/>
                <w:szCs w:val="20"/>
              </w:rPr>
            </w:pPr>
            <w:r w:rsidRPr="008959C6">
              <w:rPr>
                <w:bCs w:val="0"/>
                <w:sz w:val="20"/>
                <w:szCs w:val="20"/>
              </w:rPr>
              <w:t>51</w:t>
            </w:r>
          </w:p>
        </w:tc>
        <w:tc>
          <w:tcPr>
            <w:tcW w:w="2042" w:type="dxa"/>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48604DA8"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31901201"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образовательных программ и семинаров для школ и широкой общественности</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F0F8062"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Отсутствуют – 0; </w:t>
            </w:r>
            <w:r w:rsidRPr="008959C6">
              <w:rPr>
                <w:bCs w:val="0"/>
                <w:sz w:val="20"/>
                <w:szCs w:val="20"/>
              </w:rPr>
              <w:br/>
              <w:t xml:space="preserve">есть отдельные </w:t>
            </w:r>
            <w:proofErr w:type="spellStart"/>
            <w:r w:rsidRPr="008959C6">
              <w:rPr>
                <w:bCs w:val="0"/>
                <w:sz w:val="20"/>
                <w:szCs w:val="20"/>
              </w:rPr>
              <w:t>пррграммы</w:t>
            </w:r>
            <w:proofErr w:type="spellEnd"/>
            <w:r w:rsidRPr="008959C6">
              <w:rPr>
                <w:bCs w:val="0"/>
                <w:sz w:val="20"/>
                <w:szCs w:val="20"/>
              </w:rPr>
              <w:t xml:space="preserve"> и семинары– 1; </w:t>
            </w:r>
            <w:r w:rsidRPr="008959C6">
              <w:rPr>
                <w:bCs w:val="0"/>
                <w:sz w:val="20"/>
                <w:szCs w:val="20"/>
              </w:rPr>
              <w:br/>
              <w:t>широкий спектр образовательных программ и семинаров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10BD2F82" w14:textId="77777777" w:rsidR="008959C6" w:rsidRPr="008959C6" w:rsidRDefault="008959C6" w:rsidP="008959C6">
            <w:pPr>
              <w:spacing w:line="240" w:lineRule="auto"/>
              <w:ind w:firstLine="0"/>
              <w:jc w:val="left"/>
              <w:rPr>
                <w:bCs w:val="0"/>
                <w:sz w:val="20"/>
                <w:szCs w:val="20"/>
              </w:rPr>
            </w:pPr>
            <w:r w:rsidRPr="008959C6">
              <w:rPr>
                <w:bCs w:val="0"/>
                <w:sz w:val="20"/>
                <w:szCs w:val="20"/>
              </w:rPr>
              <w:t>Есть отдельные программы и семинары</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44D4441A"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E4563ED" w14:textId="77777777" w:rsidR="008959C6" w:rsidRPr="008959C6" w:rsidRDefault="008959C6" w:rsidP="008959C6">
            <w:pPr>
              <w:spacing w:line="240" w:lineRule="auto"/>
              <w:ind w:firstLine="0"/>
              <w:jc w:val="left"/>
              <w:rPr>
                <w:bCs w:val="0"/>
                <w:sz w:val="20"/>
                <w:szCs w:val="20"/>
              </w:rPr>
            </w:pPr>
            <w:r w:rsidRPr="008959C6">
              <w:rPr>
                <w:bCs w:val="0"/>
                <w:sz w:val="20"/>
                <w:szCs w:val="20"/>
              </w:rPr>
              <w:t>широкий спектр</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671743B3"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28D2A9C"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7CA84A75" w14:textId="77777777" w:rsidR="008959C6" w:rsidRPr="008959C6" w:rsidRDefault="008959C6" w:rsidP="008959C6">
            <w:pPr>
              <w:spacing w:line="240" w:lineRule="auto"/>
              <w:ind w:firstLine="0"/>
              <w:jc w:val="right"/>
              <w:rPr>
                <w:bCs w:val="0"/>
                <w:sz w:val="20"/>
                <w:szCs w:val="20"/>
              </w:rPr>
            </w:pPr>
          </w:p>
        </w:tc>
      </w:tr>
    </w:tbl>
    <w:p w14:paraId="4A23D536" w14:textId="440E3D38" w:rsidR="00204B19" w:rsidRDefault="00204B19"/>
    <w:p w14:paraId="714F5A98" w14:textId="77777777" w:rsidR="00204B19" w:rsidRDefault="00204B19">
      <w:pPr>
        <w:spacing w:line="240" w:lineRule="auto"/>
        <w:ind w:firstLine="0"/>
        <w:jc w:val="left"/>
      </w:pPr>
      <w:r>
        <w:br w:type="page"/>
      </w:r>
    </w:p>
    <w:p w14:paraId="21B551C2" w14:textId="7D0AF301" w:rsidR="00204B19" w:rsidRDefault="00204B19" w:rsidP="00204B19">
      <w:pPr>
        <w:jc w:val="right"/>
      </w:pPr>
      <w:r>
        <w:lastRenderedPageBreak/>
        <w:t>Продолжение т</w:t>
      </w:r>
      <w:r w:rsidRPr="000F12CF">
        <w:t>аблиц</w:t>
      </w:r>
      <w:r>
        <w:t>ы 4</w:t>
      </w:r>
    </w:p>
    <w:tbl>
      <w:tblPr>
        <w:tblW w:w="9356" w:type="dxa"/>
        <w:tblCellMar>
          <w:left w:w="0" w:type="dxa"/>
          <w:right w:w="0" w:type="dxa"/>
        </w:tblCellMar>
        <w:tblLook w:val="04A0" w:firstRow="1" w:lastRow="0" w:firstColumn="1" w:lastColumn="0" w:noHBand="0" w:noVBand="1"/>
      </w:tblPr>
      <w:tblGrid>
        <w:gridCol w:w="291"/>
        <w:gridCol w:w="2081"/>
        <w:gridCol w:w="1682"/>
        <w:gridCol w:w="1784"/>
        <w:gridCol w:w="1326"/>
        <w:gridCol w:w="290"/>
        <w:gridCol w:w="1326"/>
        <w:gridCol w:w="290"/>
        <w:gridCol w:w="190"/>
        <w:gridCol w:w="96"/>
      </w:tblGrid>
      <w:tr w:rsidR="008959C6" w:rsidRPr="008959C6" w14:paraId="4E6E3528" w14:textId="77777777" w:rsidTr="007903FA">
        <w:trPr>
          <w:trHeight w:val="315"/>
        </w:trPr>
        <w:tc>
          <w:tcPr>
            <w:tcW w:w="29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4F0BCED8" w14:textId="77777777" w:rsidR="008959C6" w:rsidRPr="008959C6" w:rsidRDefault="008959C6" w:rsidP="008959C6">
            <w:pPr>
              <w:spacing w:line="240" w:lineRule="auto"/>
              <w:ind w:firstLine="0"/>
              <w:jc w:val="right"/>
              <w:rPr>
                <w:bCs w:val="0"/>
                <w:sz w:val="20"/>
                <w:szCs w:val="20"/>
              </w:rPr>
            </w:pPr>
            <w:r w:rsidRPr="008959C6">
              <w:rPr>
                <w:bCs w:val="0"/>
                <w:sz w:val="20"/>
                <w:szCs w:val="20"/>
              </w:rPr>
              <w:t>52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30B12E2" w14:textId="77777777" w:rsidR="008959C6" w:rsidRPr="008959C6" w:rsidRDefault="008959C6" w:rsidP="008959C6">
            <w:pPr>
              <w:spacing w:line="240" w:lineRule="auto"/>
              <w:ind w:firstLine="0"/>
              <w:jc w:val="righ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AE0167C" w14:textId="77777777" w:rsidR="008959C6" w:rsidRPr="008959C6" w:rsidRDefault="008959C6" w:rsidP="008959C6">
            <w:pPr>
              <w:spacing w:line="240" w:lineRule="auto"/>
              <w:ind w:firstLine="0"/>
              <w:jc w:val="left"/>
              <w:rPr>
                <w:bCs w:val="0"/>
                <w:sz w:val="20"/>
                <w:szCs w:val="20"/>
              </w:rPr>
            </w:pPr>
            <w:r w:rsidRPr="008959C6">
              <w:rPr>
                <w:bCs w:val="0"/>
                <w:sz w:val="20"/>
                <w:szCs w:val="20"/>
              </w:rPr>
              <w:t>Наличие тематических мероприятий и фестивалей</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71CB573B" w14:textId="77777777" w:rsidR="008959C6" w:rsidRPr="008959C6" w:rsidRDefault="008959C6" w:rsidP="008959C6">
            <w:pPr>
              <w:spacing w:line="240" w:lineRule="auto"/>
              <w:ind w:firstLine="0"/>
              <w:jc w:val="left"/>
              <w:rPr>
                <w:bCs w:val="0"/>
                <w:sz w:val="20"/>
                <w:szCs w:val="20"/>
              </w:rPr>
            </w:pPr>
            <w:r w:rsidRPr="008959C6">
              <w:rPr>
                <w:bCs w:val="0"/>
                <w:sz w:val="20"/>
                <w:szCs w:val="20"/>
              </w:rPr>
              <w:t xml:space="preserve">Отсутствуют – 0; </w:t>
            </w:r>
            <w:r w:rsidRPr="008959C6">
              <w:rPr>
                <w:bCs w:val="0"/>
                <w:sz w:val="20"/>
                <w:szCs w:val="20"/>
              </w:rPr>
              <w:br/>
              <w:t xml:space="preserve">проводятся отдельные мероприятия– 1; </w:t>
            </w:r>
            <w:r w:rsidRPr="008959C6">
              <w:rPr>
                <w:bCs w:val="0"/>
                <w:sz w:val="20"/>
                <w:szCs w:val="20"/>
              </w:rPr>
              <w:br/>
              <w:t>регулярные и масштабные мероприятия и фестивали – 2</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0DE5784" w14:textId="77777777" w:rsidR="008959C6" w:rsidRPr="008959C6" w:rsidRDefault="008959C6" w:rsidP="008959C6">
            <w:pPr>
              <w:spacing w:line="240" w:lineRule="auto"/>
              <w:ind w:firstLine="0"/>
              <w:jc w:val="left"/>
              <w:rPr>
                <w:bCs w:val="0"/>
                <w:sz w:val="20"/>
                <w:szCs w:val="20"/>
              </w:rPr>
            </w:pPr>
            <w:r w:rsidRPr="008959C6">
              <w:rPr>
                <w:bCs w:val="0"/>
                <w:sz w:val="20"/>
                <w:szCs w:val="20"/>
              </w:rPr>
              <w:t>отдельные мероприятия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0CD017C8"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62D094F" w14:textId="77777777" w:rsidR="008959C6" w:rsidRPr="008959C6" w:rsidRDefault="008959C6" w:rsidP="008959C6">
            <w:pPr>
              <w:spacing w:line="240" w:lineRule="auto"/>
              <w:ind w:firstLine="0"/>
              <w:jc w:val="left"/>
              <w:rPr>
                <w:bCs w:val="0"/>
                <w:sz w:val="20"/>
                <w:szCs w:val="20"/>
              </w:rPr>
            </w:pPr>
            <w:r w:rsidRPr="008959C6">
              <w:rPr>
                <w:bCs w:val="0"/>
                <w:sz w:val="20"/>
                <w:szCs w:val="20"/>
              </w:rPr>
              <w:t>отдельные мероприятия</w:t>
            </w:r>
          </w:p>
        </w:tc>
        <w:tc>
          <w:tcPr>
            <w:tcW w:w="0" w:type="auto"/>
            <w:tcBorders>
              <w:top w:val="single" w:sz="6" w:space="0" w:color="CCCCCC"/>
              <w:left w:val="single" w:sz="6" w:space="0" w:color="CCCCCC"/>
              <w:bottom w:val="single" w:sz="6" w:space="0" w:color="666666"/>
              <w:right w:val="single" w:sz="6" w:space="0" w:color="666666"/>
            </w:tcBorders>
            <w:shd w:val="clear" w:color="auto" w:fill="E6B8AF"/>
            <w:tcMar>
              <w:top w:w="30" w:type="dxa"/>
              <w:left w:w="45" w:type="dxa"/>
              <w:bottom w:w="30" w:type="dxa"/>
              <w:right w:w="45" w:type="dxa"/>
            </w:tcMar>
            <w:vAlign w:val="bottom"/>
            <w:hideMark/>
          </w:tcPr>
          <w:p w14:paraId="28CAD146" w14:textId="77777777" w:rsidR="008959C6" w:rsidRPr="008959C6" w:rsidRDefault="008959C6" w:rsidP="008959C6">
            <w:pPr>
              <w:spacing w:line="240" w:lineRule="auto"/>
              <w:ind w:firstLine="0"/>
              <w:jc w:val="right"/>
              <w:rPr>
                <w:bCs w:val="0"/>
                <w:sz w:val="20"/>
                <w:szCs w:val="20"/>
              </w:rPr>
            </w:pPr>
            <w:r w:rsidRPr="008959C6">
              <w:rPr>
                <w:bCs w:val="0"/>
                <w:sz w:val="20"/>
                <w:szCs w:val="20"/>
              </w:rPr>
              <w:t>1</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07CB3F67" w14:textId="77777777" w:rsidR="008959C6" w:rsidRPr="008959C6" w:rsidRDefault="008959C6" w:rsidP="008959C6">
            <w:pPr>
              <w:spacing w:line="240" w:lineRule="auto"/>
              <w:ind w:firstLine="0"/>
              <w:jc w:val="right"/>
              <w:rPr>
                <w:bCs w:val="0"/>
                <w:sz w:val="20"/>
                <w:szCs w:val="20"/>
              </w:rPr>
            </w:pPr>
            <w:r w:rsidRPr="008959C6">
              <w:rPr>
                <w:bCs w:val="0"/>
                <w:sz w:val="20"/>
                <w:szCs w:val="20"/>
              </w:rPr>
              <w:t>2</w:t>
            </w:r>
          </w:p>
        </w:tc>
        <w:tc>
          <w:tcPr>
            <w:tcW w:w="0" w:type="auto"/>
            <w:tcBorders>
              <w:top w:val="single" w:sz="6" w:space="0" w:color="CCCCCC"/>
              <w:left w:val="single" w:sz="6" w:space="0" w:color="CCCCCC"/>
              <w:bottom w:val="single" w:sz="6" w:space="0" w:color="666666"/>
              <w:right w:val="single" w:sz="6" w:space="0" w:color="666666"/>
            </w:tcBorders>
            <w:tcMar>
              <w:top w:w="30" w:type="dxa"/>
              <w:left w:w="45" w:type="dxa"/>
              <w:bottom w:w="30" w:type="dxa"/>
              <w:right w:w="45" w:type="dxa"/>
            </w:tcMar>
            <w:vAlign w:val="bottom"/>
            <w:hideMark/>
          </w:tcPr>
          <w:p w14:paraId="1B4C0526" w14:textId="77777777" w:rsidR="008959C6" w:rsidRPr="008959C6" w:rsidRDefault="008959C6" w:rsidP="008959C6">
            <w:pPr>
              <w:spacing w:line="240" w:lineRule="auto"/>
              <w:ind w:firstLine="0"/>
              <w:jc w:val="right"/>
              <w:rPr>
                <w:bCs w:val="0"/>
                <w:sz w:val="20"/>
                <w:szCs w:val="20"/>
              </w:rPr>
            </w:pPr>
          </w:p>
        </w:tc>
      </w:tr>
      <w:tr w:rsidR="008959C6" w:rsidRPr="008959C6" w14:paraId="4DDCAB77" w14:textId="77777777" w:rsidTr="007903FA">
        <w:trPr>
          <w:trHeight w:val="315"/>
        </w:trPr>
        <w:tc>
          <w:tcPr>
            <w:tcW w:w="291" w:type="dxa"/>
            <w:tcBorders>
              <w:top w:val="single" w:sz="6" w:space="0" w:color="CCCCCC"/>
              <w:left w:val="single" w:sz="6" w:space="0" w:color="666666"/>
              <w:bottom w:val="single" w:sz="6" w:space="0" w:color="666666"/>
              <w:right w:val="single" w:sz="6" w:space="0" w:color="666666"/>
            </w:tcBorders>
            <w:tcMar>
              <w:top w:w="30" w:type="dxa"/>
              <w:left w:w="45" w:type="dxa"/>
              <w:bottom w:w="30" w:type="dxa"/>
              <w:right w:w="45" w:type="dxa"/>
            </w:tcMar>
            <w:vAlign w:val="bottom"/>
            <w:hideMark/>
          </w:tcPr>
          <w:p w14:paraId="74FA1BC4" w14:textId="77777777" w:rsidR="008959C6" w:rsidRPr="008959C6" w:rsidRDefault="008959C6" w:rsidP="008959C6">
            <w:pPr>
              <w:spacing w:line="240" w:lineRule="auto"/>
              <w:ind w:firstLine="0"/>
              <w:jc w:val="right"/>
              <w:rPr>
                <w:bCs w:val="0"/>
                <w:sz w:val="20"/>
                <w:szCs w:val="20"/>
              </w:rPr>
            </w:pPr>
            <w:r w:rsidRPr="008959C6">
              <w:rPr>
                <w:bCs w:val="0"/>
                <w:sz w:val="20"/>
                <w:szCs w:val="20"/>
              </w:rPr>
              <w:t>53</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A081F0C" w14:textId="77777777" w:rsidR="008959C6" w:rsidRPr="008959C6" w:rsidRDefault="008959C6" w:rsidP="008959C6">
            <w:pPr>
              <w:spacing w:line="240" w:lineRule="auto"/>
              <w:ind w:firstLine="0"/>
              <w:jc w:val="left"/>
              <w:rPr>
                <w:b/>
                <w:sz w:val="20"/>
                <w:szCs w:val="20"/>
              </w:rPr>
            </w:pPr>
            <w:r w:rsidRPr="008959C6">
              <w:rPr>
                <w:b/>
                <w:sz w:val="20"/>
                <w:szCs w:val="20"/>
              </w:rPr>
              <w:t>ИТОГО по категории "Промышленные города"</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649BD81D" w14:textId="77777777" w:rsidR="008959C6" w:rsidRPr="008959C6" w:rsidRDefault="008959C6" w:rsidP="008959C6">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9BEB8AF"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34BFFDD9"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447A335E" w14:textId="77777777" w:rsidR="008959C6" w:rsidRPr="008959C6" w:rsidRDefault="008959C6" w:rsidP="008959C6">
            <w:pPr>
              <w:spacing w:line="240" w:lineRule="auto"/>
              <w:ind w:firstLine="0"/>
              <w:jc w:val="right"/>
              <w:rPr>
                <w:b/>
                <w:sz w:val="20"/>
                <w:szCs w:val="20"/>
              </w:rPr>
            </w:pPr>
            <w:r w:rsidRPr="008959C6">
              <w:rPr>
                <w:b/>
                <w:sz w:val="20"/>
                <w:szCs w:val="20"/>
              </w:rPr>
              <w:t>7</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1F116635"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798AB68C" w14:textId="77777777" w:rsidR="008959C6" w:rsidRPr="008959C6" w:rsidRDefault="008959C6" w:rsidP="008959C6">
            <w:pPr>
              <w:spacing w:line="240" w:lineRule="auto"/>
              <w:ind w:firstLine="0"/>
              <w:jc w:val="right"/>
              <w:rPr>
                <w:b/>
                <w:sz w:val="20"/>
                <w:szCs w:val="20"/>
              </w:rPr>
            </w:pPr>
            <w:r w:rsidRPr="008959C6">
              <w:rPr>
                <w:b/>
                <w:sz w:val="20"/>
                <w:szCs w:val="20"/>
              </w:rPr>
              <w:t>10</w:t>
            </w: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598A1B02"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D9EAD3"/>
            <w:tcMar>
              <w:top w:w="30" w:type="dxa"/>
              <w:left w:w="45" w:type="dxa"/>
              <w:bottom w:w="30" w:type="dxa"/>
              <w:right w:w="45" w:type="dxa"/>
            </w:tcMar>
            <w:vAlign w:val="bottom"/>
            <w:hideMark/>
          </w:tcPr>
          <w:p w14:paraId="223B0933" w14:textId="77777777" w:rsidR="008959C6" w:rsidRPr="008959C6" w:rsidRDefault="008959C6" w:rsidP="008959C6">
            <w:pPr>
              <w:spacing w:line="240" w:lineRule="auto"/>
              <w:ind w:firstLine="0"/>
              <w:jc w:val="left"/>
              <w:rPr>
                <w:bCs w:val="0"/>
                <w:sz w:val="20"/>
                <w:szCs w:val="20"/>
              </w:rPr>
            </w:pPr>
          </w:p>
        </w:tc>
      </w:tr>
      <w:tr w:rsidR="008959C6" w:rsidRPr="008959C6" w14:paraId="5E75440D" w14:textId="77777777" w:rsidTr="007903FA">
        <w:trPr>
          <w:trHeight w:val="315"/>
        </w:trPr>
        <w:tc>
          <w:tcPr>
            <w:tcW w:w="291" w:type="dxa"/>
            <w:tcBorders>
              <w:top w:val="single" w:sz="6" w:space="0" w:color="CCCCCC"/>
              <w:left w:val="single" w:sz="6" w:space="0" w:color="666666"/>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5AAC814" w14:textId="77777777" w:rsidR="008959C6" w:rsidRPr="008959C6" w:rsidRDefault="008959C6" w:rsidP="008959C6">
            <w:pPr>
              <w:spacing w:line="240" w:lineRule="auto"/>
              <w:ind w:firstLine="0"/>
              <w:jc w:val="right"/>
              <w:rPr>
                <w:bCs w:val="0"/>
                <w:sz w:val="20"/>
                <w:szCs w:val="20"/>
              </w:rPr>
            </w:pPr>
            <w:r w:rsidRPr="008959C6">
              <w:rPr>
                <w:bCs w:val="0"/>
                <w:sz w:val="20"/>
                <w:szCs w:val="20"/>
              </w:rPr>
              <w:t>54</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3CA648F" w14:textId="77777777" w:rsidR="008959C6" w:rsidRPr="008959C6" w:rsidRDefault="008959C6" w:rsidP="008959C6">
            <w:pPr>
              <w:spacing w:line="240" w:lineRule="auto"/>
              <w:ind w:firstLine="0"/>
              <w:jc w:val="left"/>
              <w:rPr>
                <w:b/>
                <w:sz w:val="20"/>
                <w:szCs w:val="20"/>
              </w:rPr>
            </w:pPr>
            <w:r w:rsidRPr="008959C6">
              <w:rPr>
                <w:b/>
                <w:sz w:val="20"/>
                <w:szCs w:val="20"/>
              </w:rPr>
              <w:t>ИТОГО за 6 категорий</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6808BC1" w14:textId="77777777" w:rsidR="008959C6" w:rsidRPr="008959C6" w:rsidRDefault="008959C6" w:rsidP="008959C6">
            <w:pPr>
              <w:spacing w:line="240" w:lineRule="auto"/>
              <w:ind w:firstLine="0"/>
              <w:jc w:val="lef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C7E41BB"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02AC7BE1" w14:textId="77777777" w:rsidR="008959C6" w:rsidRPr="008959C6" w:rsidRDefault="008959C6" w:rsidP="008959C6">
            <w:pPr>
              <w:spacing w:line="240" w:lineRule="auto"/>
              <w:ind w:firstLine="0"/>
              <w:jc w:val="left"/>
              <w:rPr>
                <w:bCs w:val="0"/>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2E190B28" w14:textId="77777777" w:rsidR="008959C6" w:rsidRPr="008959C6" w:rsidRDefault="008959C6" w:rsidP="008959C6">
            <w:pPr>
              <w:spacing w:line="240" w:lineRule="auto"/>
              <w:ind w:firstLine="0"/>
              <w:jc w:val="right"/>
              <w:rPr>
                <w:b/>
                <w:sz w:val="20"/>
                <w:szCs w:val="20"/>
              </w:rPr>
            </w:pPr>
            <w:r w:rsidRPr="008959C6">
              <w:rPr>
                <w:b/>
                <w:sz w:val="20"/>
                <w:szCs w:val="20"/>
              </w:rPr>
              <w:t>55</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11CDBBA7"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1CA4B00A" w14:textId="77777777" w:rsidR="008959C6" w:rsidRPr="008959C6" w:rsidRDefault="008959C6" w:rsidP="008959C6">
            <w:pPr>
              <w:spacing w:line="240" w:lineRule="auto"/>
              <w:ind w:firstLine="0"/>
              <w:jc w:val="right"/>
              <w:rPr>
                <w:b/>
                <w:sz w:val="20"/>
                <w:szCs w:val="20"/>
              </w:rPr>
            </w:pPr>
            <w:r w:rsidRPr="008959C6">
              <w:rPr>
                <w:b/>
                <w:sz w:val="20"/>
                <w:szCs w:val="20"/>
              </w:rPr>
              <w:t>79</w:t>
            </w: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75023636" w14:textId="77777777" w:rsidR="008959C6" w:rsidRPr="008959C6" w:rsidRDefault="008959C6" w:rsidP="008959C6">
            <w:pPr>
              <w:spacing w:line="240" w:lineRule="auto"/>
              <w:ind w:firstLine="0"/>
              <w:jc w:val="right"/>
              <w:rPr>
                <w:b/>
                <w:sz w:val="20"/>
                <w:szCs w:val="20"/>
              </w:rPr>
            </w:pPr>
          </w:p>
        </w:tc>
        <w:tc>
          <w:tcPr>
            <w:tcW w:w="0" w:type="auto"/>
            <w:tcBorders>
              <w:top w:val="single" w:sz="6" w:space="0" w:color="CCCCCC"/>
              <w:left w:val="single" w:sz="6" w:space="0" w:color="CCCCCC"/>
              <w:bottom w:val="single" w:sz="6" w:space="0" w:color="666666"/>
              <w:right w:val="single" w:sz="6" w:space="0" w:color="666666"/>
            </w:tcBorders>
            <w:shd w:val="clear" w:color="auto" w:fill="B6D7A8"/>
            <w:tcMar>
              <w:top w:w="30" w:type="dxa"/>
              <w:left w:w="45" w:type="dxa"/>
              <w:bottom w:w="30" w:type="dxa"/>
              <w:right w:w="45" w:type="dxa"/>
            </w:tcMar>
            <w:vAlign w:val="bottom"/>
            <w:hideMark/>
          </w:tcPr>
          <w:p w14:paraId="70E6B9DD" w14:textId="77777777" w:rsidR="008959C6" w:rsidRPr="008959C6" w:rsidRDefault="008959C6" w:rsidP="008959C6">
            <w:pPr>
              <w:spacing w:line="240" w:lineRule="auto"/>
              <w:ind w:firstLine="0"/>
              <w:jc w:val="left"/>
              <w:rPr>
                <w:bCs w:val="0"/>
                <w:sz w:val="20"/>
                <w:szCs w:val="20"/>
              </w:rPr>
            </w:pPr>
          </w:p>
        </w:tc>
      </w:tr>
    </w:tbl>
    <w:p w14:paraId="6ED6E4FC" w14:textId="77777777" w:rsidR="001C6A70" w:rsidRDefault="001C6A70" w:rsidP="008E2234">
      <w:pPr>
        <w:ind w:firstLine="0"/>
      </w:pPr>
    </w:p>
    <w:p w14:paraId="451B9C2C" w14:textId="5137F7C8" w:rsidR="001C6A70" w:rsidRDefault="007965CA" w:rsidP="00AF6B82">
      <w:pPr>
        <w:pStyle w:val="2"/>
        <w:numPr>
          <w:ilvl w:val="1"/>
          <w:numId w:val="20"/>
        </w:numPr>
        <w:spacing w:before="0" w:after="0"/>
        <w:ind w:left="426" w:firstLine="283"/>
        <w:jc w:val="left"/>
      </w:pPr>
      <w:bookmarkStart w:id="69" w:name="_Toc220016122"/>
      <w:r>
        <w:t xml:space="preserve"> </w:t>
      </w:r>
      <w:bookmarkStart w:id="70" w:name="_Toc228887950"/>
      <w:r w:rsidR="001C6A70" w:rsidRPr="009E0567">
        <w:t>Анализ результатов сценарного моделирования и границы применимости алгоритма</w:t>
      </w:r>
      <w:bookmarkEnd w:id="69"/>
      <w:bookmarkEnd w:id="70"/>
    </w:p>
    <w:p w14:paraId="4F430AF1" w14:textId="77777777" w:rsidR="001C6A70" w:rsidRDefault="001C6A70" w:rsidP="001C6A70">
      <w:r>
        <w:t>Проведенное исследование применения разработанного алгоритма в различных сценариях позволило подтвердить устойчивость и адаптивность предложенного подхода.</w:t>
      </w:r>
    </w:p>
    <w:p w14:paraId="5A0799EA" w14:textId="4362952C" w:rsidR="001C6A70" w:rsidRDefault="001C6A70" w:rsidP="001C6A70">
      <w:r>
        <w:t>Экспериментальным путем в ходе апробации была подтверждена математическая стабильность алгоритма при существенных колебаниях используемых, в том числе преобразованных</w:t>
      </w:r>
      <w:r w:rsidR="00EE3707">
        <w:t>,</w:t>
      </w:r>
      <w:r>
        <w:t xml:space="preserve"> данных. Логические связи между критериями корректно отображают динамику изменения туристического потенциала: позитивные </w:t>
      </w:r>
      <w:r w:rsidR="009A000D">
        <w:t>изменения</w:t>
      </w:r>
      <w:r>
        <w:t xml:space="preserve"> в стратегическом планировании ведут к плавному росту баллов, а моделирование рисков </w:t>
      </w:r>
      <w:r w:rsidR="00BD211C">
        <w:t>-</w:t>
      </w:r>
      <w:r>
        <w:t xml:space="preserve"> к их закономерному снижению. Тот факт, что итоговые результаты изменялись пропорционально и логично во всех сценариях, свидетельствует о корректности выбранных весовых коэффициентов и расчетных формул, что подтверждает надежность предложенной модели.</w:t>
      </w:r>
    </w:p>
    <w:p w14:paraId="70A88218" w14:textId="0B109E31" w:rsidR="001C6A70" w:rsidRPr="00DE5265" w:rsidRDefault="001C6A70" w:rsidP="001C6A70">
      <w:r>
        <w:t xml:space="preserve">Апробация позволила выявить ключевую системную проблему развития туристических </w:t>
      </w:r>
      <w:r w:rsidR="00834382">
        <w:t>городов</w:t>
      </w:r>
      <w:r>
        <w:t xml:space="preserve"> </w:t>
      </w:r>
      <w:r w:rsidR="00834382">
        <w:t>-</w:t>
      </w:r>
      <w:r>
        <w:t xml:space="preserve"> критическую зависимость культурно-исторического потенциала от представленных сервисов в рассматриваемом городе</w:t>
      </w:r>
      <w:r w:rsidR="00421516">
        <w:t xml:space="preserve">. </w:t>
      </w:r>
      <w:r>
        <w:t xml:space="preserve">Опыт моделирования г. Казань в негативном сценарии наглядно продемонстрировал, что высокая концентрация объектов культурного наследия, включая объекты мирового значения (ЮНЕСКО), не является гарантией устойчивости туристического потенциала. Проблема заключается в том, что при деградации транспортной доступности или информационной среды культурная ценность города становится недоступной для потребителя, что фактически обесценивает исторический ресурс. </w:t>
      </w:r>
    </w:p>
    <w:p w14:paraId="0B93B5A1" w14:textId="77777777" w:rsidR="001C6A70" w:rsidRPr="0048597C" w:rsidRDefault="001C6A70" w:rsidP="001C6A70">
      <w:r>
        <w:t xml:space="preserve">Таким образом, выявлена следующая уязвимость: туристический потенциал не является простой суммой объектов культурного наследия, а представляет собой связную </w:t>
      </w:r>
      <w:r w:rsidRPr="0048597C">
        <w:lastRenderedPageBreak/>
        <w:t>работу всех систем города, где инфраструктурные сбои могут привести к потере статуса туристического центра.</w:t>
      </w:r>
    </w:p>
    <w:p w14:paraId="3CAB8BF9" w14:textId="77777777" w:rsidR="001C6A70" w:rsidRPr="0048597C" w:rsidRDefault="001C6A70" w:rsidP="001C6A70">
      <w:r w:rsidRPr="0048597C">
        <w:t xml:space="preserve">Разработанный инструмент признан применимым для практического использования в условиях ожидаемых социально-экономических изменений как эффективный механизм поддержки принятия управленческих решений. </w:t>
      </w:r>
    </w:p>
    <w:p w14:paraId="4A1EFC92" w14:textId="77777777" w:rsidR="0048597C" w:rsidRPr="0048597C" w:rsidRDefault="00217847" w:rsidP="0048597C">
      <w:r w:rsidRPr="0048597C">
        <w:t>Алгоритм может быть рекомендован для применения следующим пользователям:</w:t>
      </w:r>
    </w:p>
    <w:p w14:paraId="10E11B4D" w14:textId="26E1190A" w:rsidR="0048597C" w:rsidRPr="0048597C" w:rsidRDefault="0048597C" w:rsidP="00AF6B82">
      <w:pPr>
        <w:pStyle w:val="a0"/>
        <w:numPr>
          <w:ilvl w:val="0"/>
          <w:numId w:val="62"/>
        </w:numPr>
        <w:ind w:hanging="11"/>
      </w:pPr>
      <w:r w:rsidRPr="0048597C">
        <w:t>р</w:t>
      </w:r>
      <w:r w:rsidR="00217847" w:rsidRPr="0048597C">
        <w:t>азработчики стратегий и мастер-планов</w:t>
      </w:r>
      <w:r w:rsidRPr="0048597C">
        <w:t>: д</w:t>
      </w:r>
      <w:r w:rsidR="00217847" w:rsidRPr="0048597C">
        <w:t>ля определения векторов развития и долгосрочного планирования</w:t>
      </w:r>
      <w:r w:rsidRPr="0048597C">
        <w:t>,</w:t>
      </w:r>
    </w:p>
    <w:p w14:paraId="5635219B" w14:textId="77777777" w:rsidR="0048597C" w:rsidRDefault="0048597C" w:rsidP="00AF6B82">
      <w:pPr>
        <w:pStyle w:val="a0"/>
        <w:numPr>
          <w:ilvl w:val="0"/>
          <w:numId w:val="62"/>
        </w:numPr>
        <w:ind w:hanging="11"/>
      </w:pPr>
      <w:r w:rsidRPr="0048597C">
        <w:t>м</w:t>
      </w:r>
      <w:r w:rsidR="00217847" w:rsidRPr="0048597C">
        <w:t>униципальные власти.</w:t>
      </w:r>
      <w:r w:rsidRPr="0048597C">
        <w:t xml:space="preserve">: в </w:t>
      </w:r>
      <w:r w:rsidR="00217847" w:rsidRPr="0048597C">
        <w:t>качестве базы для мониторинга того, насколько успешно реализуются текущие проекты развития</w:t>
      </w:r>
      <w:r w:rsidRPr="0048597C">
        <w:t>,</w:t>
      </w:r>
    </w:p>
    <w:p w14:paraId="1229EE59" w14:textId="3ACFEFF3" w:rsidR="0083615B" w:rsidRPr="0048597C" w:rsidRDefault="0048597C" w:rsidP="00AF6B82">
      <w:pPr>
        <w:pStyle w:val="a0"/>
        <w:numPr>
          <w:ilvl w:val="0"/>
          <w:numId w:val="62"/>
        </w:numPr>
        <w:ind w:hanging="11"/>
      </w:pPr>
      <w:r w:rsidRPr="0048597C">
        <w:t>д</w:t>
      </w:r>
      <w:r w:rsidR="00217847" w:rsidRPr="0048597C">
        <w:t>евелоперы и частные инвесторы</w:t>
      </w:r>
      <w:r w:rsidRPr="0048597C">
        <w:t>: д</w:t>
      </w:r>
      <w:r w:rsidR="00217847" w:rsidRPr="0048597C">
        <w:t>ля оценки рисков.</w:t>
      </w:r>
      <w:r w:rsidR="0083615B">
        <w:br w:type="page"/>
      </w:r>
    </w:p>
    <w:p w14:paraId="5E416CF5" w14:textId="67A70BFA" w:rsidR="0022012E" w:rsidRPr="005C4F04" w:rsidRDefault="00EE5286" w:rsidP="00C013BC">
      <w:pPr>
        <w:pStyle w:val="2"/>
        <w:numPr>
          <w:ilvl w:val="0"/>
          <w:numId w:val="0"/>
        </w:numPr>
        <w:spacing w:before="0" w:after="0"/>
        <w:ind w:firstLine="709"/>
      </w:pPr>
      <w:bookmarkStart w:id="71" w:name="_Toc226837855"/>
      <w:bookmarkStart w:id="72" w:name="_Toc228887951"/>
      <w:r>
        <w:lastRenderedPageBreak/>
        <w:t xml:space="preserve">4.  </w:t>
      </w:r>
      <w:r w:rsidR="0022012E" w:rsidRPr="005C4F04">
        <w:t>Рекомендации к внедрению алгоритма оценки туристического потенциала города</w:t>
      </w:r>
      <w:bookmarkEnd w:id="71"/>
      <w:bookmarkEnd w:id="72"/>
    </w:p>
    <w:p w14:paraId="0EFDEC77" w14:textId="41BA3F12" w:rsidR="0022012E" w:rsidRPr="008C3DA1" w:rsidRDefault="00EE5286" w:rsidP="00221E35">
      <w:pPr>
        <w:pStyle w:val="2"/>
        <w:numPr>
          <w:ilvl w:val="1"/>
          <w:numId w:val="6"/>
        </w:numPr>
        <w:tabs>
          <w:tab w:val="clear" w:pos="1134"/>
          <w:tab w:val="left" w:pos="426"/>
        </w:tabs>
        <w:spacing w:before="0" w:after="0"/>
        <w:ind w:left="0" w:firstLine="709"/>
      </w:pPr>
      <w:bookmarkStart w:id="73" w:name="_Toc226837856"/>
      <w:r>
        <w:t xml:space="preserve"> </w:t>
      </w:r>
      <w:bookmarkStart w:id="74" w:name="_Toc228887952"/>
      <w:r w:rsidR="0022012E" w:rsidRPr="008C3DA1">
        <w:t>Описание изменений базового процесса планирования</w:t>
      </w:r>
      <w:bookmarkEnd w:id="73"/>
      <w:bookmarkEnd w:id="74"/>
    </w:p>
    <w:p w14:paraId="3E655591" w14:textId="7B34CFFD" w:rsidR="0022012E" w:rsidRPr="005C4F04" w:rsidRDefault="0022012E" w:rsidP="00C013BC">
      <w:r w:rsidRPr="008C3DA1">
        <w:t xml:space="preserve">Внедрение разработанного алгоритма в практику стратегического и территориального планирования позволит перейти от субъективных экспертных оценок к математически обоснованной модели управления развитием </w:t>
      </w:r>
      <w:r w:rsidR="00FE582E" w:rsidRPr="008C3DA1">
        <w:t>городов</w:t>
      </w:r>
      <w:r w:rsidRPr="008C3DA1">
        <w:t>. Это обеспечивает прозрачность принятия решений и обоснованность инвестиций в туристическую</w:t>
      </w:r>
      <w:r w:rsidRPr="005C4F04">
        <w:t xml:space="preserve"> инфраструктуру. </w:t>
      </w:r>
    </w:p>
    <w:p w14:paraId="50906854" w14:textId="1495D632" w:rsidR="0022012E" w:rsidRPr="005C4F04" w:rsidRDefault="0022012E" w:rsidP="00C013BC">
      <w:r w:rsidRPr="00994F60">
        <w:t>Предлагаемый алгоритм интегрируется в текущий (базовый) процесс мастер-планирования и разработки стратегий (рис. 1</w:t>
      </w:r>
      <w:r w:rsidR="00994F60" w:rsidRPr="00994F60">
        <w:t>4</w:t>
      </w:r>
      <w:r w:rsidRPr="00994F60">
        <w:t>), трансформируя</w:t>
      </w:r>
      <w:r w:rsidRPr="005C4F04">
        <w:t xml:space="preserve"> этап «Анализ данных». Предлаг</w:t>
      </w:r>
      <w:r w:rsidRPr="00994F60">
        <w:t xml:space="preserve">аемый процесс, то есть процесс с использованием разработанного алгоритма, представлен на рисунке </w:t>
      </w:r>
      <w:r w:rsidR="00994F60" w:rsidRPr="00994F60">
        <w:t>15</w:t>
      </w:r>
      <w:r w:rsidRPr="00994F60">
        <w:t>.</w:t>
      </w:r>
    </w:p>
    <w:p w14:paraId="4EFF3163" w14:textId="77777777" w:rsidR="0022012E" w:rsidRPr="005C4F04" w:rsidRDefault="0022012E" w:rsidP="007903FA">
      <w:pPr>
        <w:ind w:hanging="851"/>
        <w:jc w:val="right"/>
      </w:pPr>
      <w:r w:rsidRPr="005C4F04">
        <w:rPr>
          <w:noProof/>
        </w:rPr>
        <w:drawing>
          <wp:inline distT="0" distB="0" distL="0" distR="0" wp14:anchorId="1BD75131" wp14:editId="7C0304D4">
            <wp:extent cx="6024780" cy="166148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18" cstate="print">
                      <a:extLst>
                        <a:ext uri="{28A0092B-C50C-407E-A947-70E740481C1C}">
                          <a14:useLocalDpi xmlns:a14="http://schemas.microsoft.com/office/drawing/2010/main" val="0"/>
                        </a:ext>
                      </a:extLst>
                    </a:blip>
                    <a:srcRect l="1321" r="1321"/>
                    <a:stretch>
                      <a:fillRect/>
                    </a:stretch>
                  </pic:blipFill>
                  <pic:spPr bwMode="auto">
                    <a:xfrm>
                      <a:off x="0" y="0"/>
                      <a:ext cx="6171225" cy="1701870"/>
                    </a:xfrm>
                    <a:prstGeom prst="rect">
                      <a:avLst/>
                    </a:prstGeom>
                    <a:ln>
                      <a:noFill/>
                    </a:ln>
                    <a:extLst>
                      <a:ext uri="{53640926-AAD7-44D8-BBD7-CCE9431645EC}">
                        <a14:shadowObscured xmlns:a14="http://schemas.microsoft.com/office/drawing/2010/main"/>
                      </a:ext>
                    </a:extLst>
                  </pic:spPr>
                </pic:pic>
              </a:graphicData>
            </a:graphic>
          </wp:inline>
        </w:drawing>
      </w:r>
    </w:p>
    <w:p w14:paraId="2F1678C2" w14:textId="7C80F9D1" w:rsidR="0022012E" w:rsidRPr="005C4F04" w:rsidRDefault="0022012E" w:rsidP="0022012E">
      <w:r w:rsidRPr="00994F60">
        <w:t>Рисунок 1</w:t>
      </w:r>
      <w:r w:rsidR="00994F60" w:rsidRPr="00994F60">
        <w:t>4</w:t>
      </w:r>
      <w:r w:rsidRPr="00994F60">
        <w:t xml:space="preserve"> – Схема базового процесса, предложенная автором</w:t>
      </w:r>
    </w:p>
    <w:p w14:paraId="0C23837F" w14:textId="77777777" w:rsidR="0022012E" w:rsidRPr="005C4F04" w:rsidRDefault="0022012E" w:rsidP="007903FA">
      <w:pPr>
        <w:ind w:hanging="851"/>
        <w:jc w:val="right"/>
      </w:pPr>
      <w:r w:rsidRPr="005C4F04">
        <w:rPr>
          <w:noProof/>
        </w:rPr>
        <w:drawing>
          <wp:inline distT="0" distB="0" distL="0" distR="0" wp14:anchorId="2D2D89D8" wp14:editId="10D28265">
            <wp:extent cx="6111875" cy="2296721"/>
            <wp:effectExtent l="0" t="0" r="3175"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0040" cy="2314820"/>
                    </a:xfrm>
                    <a:prstGeom prst="rect">
                      <a:avLst/>
                    </a:prstGeom>
                  </pic:spPr>
                </pic:pic>
              </a:graphicData>
            </a:graphic>
          </wp:inline>
        </w:drawing>
      </w:r>
    </w:p>
    <w:p w14:paraId="49784A85" w14:textId="28164E37" w:rsidR="0022012E" w:rsidRPr="00994F60" w:rsidRDefault="0022012E" w:rsidP="00C013BC">
      <w:pPr>
        <w:jc w:val="center"/>
      </w:pPr>
      <w:r w:rsidRPr="00994F60">
        <w:t xml:space="preserve">Рисунок </w:t>
      </w:r>
      <w:r w:rsidR="00994F60" w:rsidRPr="00994F60">
        <w:t>15</w:t>
      </w:r>
      <w:r w:rsidRPr="00994F60">
        <w:t xml:space="preserve"> – Схема предлагаемого процесса, разработанная автором</w:t>
      </w:r>
    </w:p>
    <w:p w14:paraId="147027C3" w14:textId="77777777" w:rsidR="00A90A2B" w:rsidRPr="00A90A2B" w:rsidRDefault="0022012E" w:rsidP="00A90A2B">
      <w:r w:rsidRPr="00A90A2B">
        <w:t>Ключевые изменения в этапах процесса:</w:t>
      </w:r>
    </w:p>
    <w:p w14:paraId="08B9A6F5" w14:textId="4ABA00D7" w:rsidR="0022012E" w:rsidRPr="00A90A2B" w:rsidRDefault="0022012E" w:rsidP="00221E35">
      <w:pPr>
        <w:pStyle w:val="a0"/>
        <w:numPr>
          <w:ilvl w:val="0"/>
          <w:numId w:val="63"/>
        </w:numPr>
        <w:ind w:left="0" w:firstLine="709"/>
      </w:pPr>
      <w:r w:rsidRPr="00A90A2B">
        <w:t>Этап «Анализ данных»</w:t>
      </w:r>
      <w:r w:rsidR="009B1091">
        <w:t>.</w:t>
      </w:r>
    </w:p>
    <w:p w14:paraId="47509221" w14:textId="77777777" w:rsidR="00A90A2B" w:rsidRPr="00A90A2B" w:rsidRDefault="0022012E" w:rsidP="00A90A2B">
      <w:r w:rsidRPr="00A90A2B">
        <w:t xml:space="preserve">Вместо общего сбора информации вводится также регламентированная процедура оценки по 6 блокам критериев (общие характеристики, культурная ценность, перемещение, качество среды, досуг, индустриальный потенциал). Внедряется этап математического </w:t>
      </w:r>
      <w:r w:rsidRPr="00A90A2B">
        <w:lastRenderedPageBreak/>
        <w:t>моделирования сценариев: расчет текущего балла и прогнозного (после реализации проектных решений). Алгоритм используется как инструмент первичного фильтра для выделения приоритетных городов для развития.</w:t>
      </w:r>
    </w:p>
    <w:p w14:paraId="13121006" w14:textId="5CBF1AC9" w:rsidR="0022012E" w:rsidRPr="00A90A2B" w:rsidRDefault="0022012E" w:rsidP="00221E35">
      <w:pPr>
        <w:pStyle w:val="a0"/>
        <w:numPr>
          <w:ilvl w:val="0"/>
          <w:numId w:val="63"/>
        </w:numPr>
        <w:ind w:left="0" w:firstLine="709"/>
      </w:pPr>
      <w:r w:rsidRPr="00A90A2B">
        <w:t>Этап «Мастер-планирование»</w:t>
      </w:r>
      <w:r w:rsidR="009B1091">
        <w:t>.</w:t>
      </w:r>
    </w:p>
    <w:p w14:paraId="75A91BA5" w14:textId="77777777" w:rsidR="00A90A2B" w:rsidRPr="00A90A2B" w:rsidRDefault="0022012E" w:rsidP="00A90A2B">
      <w:r w:rsidRPr="00A90A2B">
        <w:t>Стратегия развития теперь базируется на выявленных «узких местах» алгоритма. Например, если блок «Перемещение внутри города» набрал низкий балл, приоритет в мастер-плане отдается транспортной связности, а не строительству новых объектов досуга.</w:t>
      </w:r>
    </w:p>
    <w:p w14:paraId="368298E6" w14:textId="2A737354" w:rsidR="0022012E" w:rsidRPr="00A90A2B" w:rsidRDefault="0022012E" w:rsidP="00221E35">
      <w:pPr>
        <w:pStyle w:val="a0"/>
        <w:numPr>
          <w:ilvl w:val="0"/>
          <w:numId w:val="63"/>
        </w:numPr>
        <w:ind w:left="0" w:firstLine="709"/>
      </w:pPr>
      <w:r w:rsidRPr="00A90A2B">
        <w:t>Этап «Программирование территории»</w:t>
      </w:r>
      <w:r w:rsidR="009B1091">
        <w:t>.</w:t>
      </w:r>
    </w:p>
    <w:p w14:paraId="49A4ECBA" w14:textId="77777777" w:rsidR="00A90A2B" w:rsidRPr="00A90A2B" w:rsidRDefault="0022012E" w:rsidP="00A90A2B">
      <w:r w:rsidRPr="00A90A2B">
        <w:t>На этом этапе формируется операционная модель и ведется поиск финансирования. Итоговый балл туристического потенциала становится главным аргументом для получения федеральных субсидий (например, в рамках нацпроектов) и привлечения частных партнеров. Алгоритм доказывает инвестору цифрами, почему этот проект будет успешным.</w:t>
      </w:r>
    </w:p>
    <w:p w14:paraId="1CCF3F00" w14:textId="0F0C2102" w:rsidR="0022012E" w:rsidRPr="00A90A2B" w:rsidRDefault="0022012E" w:rsidP="00221E35">
      <w:pPr>
        <w:pStyle w:val="a0"/>
        <w:numPr>
          <w:ilvl w:val="0"/>
          <w:numId w:val="63"/>
        </w:numPr>
        <w:ind w:left="0" w:firstLine="709"/>
      </w:pPr>
      <w:r w:rsidRPr="00A90A2B">
        <w:t>Этап «Проектирование территории»</w:t>
      </w:r>
      <w:r w:rsidR="009B1091">
        <w:t>.</w:t>
      </w:r>
    </w:p>
    <w:p w14:paraId="55B09FFE" w14:textId="77777777" w:rsidR="0022012E" w:rsidRPr="00334B52" w:rsidRDefault="0022012E" w:rsidP="00A90A2B">
      <w:r w:rsidRPr="00A90A2B">
        <w:t>Разработка проектных решений (архитектурных, ландшафтных) привязывается к конкретным показателям алгоритма. Каждое проектное решение должно работать на улучшение конкретного критерия (например, увеличение коэффициента озеленения или доступности объектов). Проектирование становится инструментом достижения целевого балла, заданного на этапе анализа.</w:t>
      </w:r>
    </w:p>
    <w:p w14:paraId="58874CC7" w14:textId="51D945EC" w:rsidR="0022012E" w:rsidRPr="00334B52" w:rsidRDefault="0022012E" w:rsidP="00C013BC">
      <w:r w:rsidRPr="00334B52">
        <w:t xml:space="preserve">Также, в рамках данной </w:t>
      </w:r>
      <w:r w:rsidR="0005545D" w:rsidRPr="00334B52">
        <w:t>ВКР</w:t>
      </w:r>
      <w:r w:rsidRPr="00334B52">
        <w:t xml:space="preserve">, было проведено сравнение базового процесса (текущего) и предлагаемого процесса (с использованием разработанного алгоритма) в таблице </w:t>
      </w:r>
      <w:r w:rsidR="00864399" w:rsidRPr="00334B52">
        <w:t>5</w:t>
      </w:r>
      <w:r w:rsidRPr="00334B52">
        <w:t>.</w:t>
      </w:r>
    </w:p>
    <w:p w14:paraId="599945BC" w14:textId="1397B2BB" w:rsidR="0022012E" w:rsidRPr="005C4F04" w:rsidRDefault="0022012E" w:rsidP="0022012E">
      <w:pPr>
        <w:ind w:firstLine="0"/>
      </w:pPr>
      <w:r w:rsidRPr="00334B52">
        <w:t xml:space="preserve">Таблица </w:t>
      </w:r>
      <w:r w:rsidR="00864399" w:rsidRPr="00334B52">
        <w:t>5</w:t>
      </w:r>
      <w:r w:rsidRPr="00334B52">
        <w:t xml:space="preserve"> – Сравнение базового и предлагаемого процессов оценки</w:t>
      </w:r>
    </w:p>
    <w:tbl>
      <w:tblPr>
        <w:tblStyle w:val="a7"/>
        <w:tblW w:w="0" w:type="auto"/>
        <w:tblLook w:val="04A0" w:firstRow="1" w:lastRow="0" w:firstColumn="1" w:lastColumn="0" w:noHBand="0" w:noVBand="1"/>
      </w:tblPr>
      <w:tblGrid>
        <w:gridCol w:w="3115"/>
        <w:gridCol w:w="3115"/>
        <w:gridCol w:w="3115"/>
      </w:tblGrid>
      <w:tr w:rsidR="0022012E" w:rsidRPr="00DF0B14" w14:paraId="7D90578C" w14:textId="77777777" w:rsidTr="00435470">
        <w:tc>
          <w:tcPr>
            <w:tcW w:w="3115" w:type="dxa"/>
          </w:tcPr>
          <w:p w14:paraId="68151629" w14:textId="77777777" w:rsidR="0022012E" w:rsidRPr="00DF0B14" w:rsidRDefault="0022012E" w:rsidP="00435470">
            <w:pPr>
              <w:spacing w:line="240" w:lineRule="auto"/>
              <w:ind w:firstLine="0"/>
              <w:jc w:val="center"/>
            </w:pPr>
            <w:r w:rsidRPr="00DF0B14">
              <w:t>Параметр сравнения</w:t>
            </w:r>
          </w:p>
        </w:tc>
        <w:tc>
          <w:tcPr>
            <w:tcW w:w="3115" w:type="dxa"/>
          </w:tcPr>
          <w:p w14:paraId="0C000D12" w14:textId="77777777" w:rsidR="0022012E" w:rsidRPr="00DF0B14" w:rsidRDefault="0022012E" w:rsidP="00435470">
            <w:pPr>
              <w:spacing w:line="240" w:lineRule="auto"/>
              <w:ind w:firstLine="0"/>
              <w:jc w:val="center"/>
            </w:pPr>
            <w:r w:rsidRPr="00DF0B14">
              <w:t>Базовый процесс (текущий)</w:t>
            </w:r>
          </w:p>
        </w:tc>
        <w:tc>
          <w:tcPr>
            <w:tcW w:w="3115" w:type="dxa"/>
          </w:tcPr>
          <w:p w14:paraId="79022DC6" w14:textId="77777777" w:rsidR="0022012E" w:rsidRPr="00DF0B14" w:rsidRDefault="0022012E" w:rsidP="00435470">
            <w:pPr>
              <w:spacing w:line="240" w:lineRule="auto"/>
              <w:ind w:firstLine="0"/>
              <w:jc w:val="center"/>
            </w:pPr>
            <w:r w:rsidRPr="00DF0B14">
              <w:t>Предлагаемый процесс</w:t>
            </w:r>
          </w:p>
          <w:p w14:paraId="63A2F4A5" w14:textId="77777777" w:rsidR="0022012E" w:rsidRPr="00DF0B14" w:rsidRDefault="0022012E" w:rsidP="00435470">
            <w:pPr>
              <w:spacing w:line="240" w:lineRule="auto"/>
              <w:ind w:firstLine="0"/>
              <w:jc w:val="center"/>
            </w:pPr>
            <w:r w:rsidRPr="00DF0B14">
              <w:t>(с использованием алгоритма)</w:t>
            </w:r>
          </w:p>
        </w:tc>
      </w:tr>
      <w:tr w:rsidR="0022012E" w:rsidRPr="00DF0B14" w14:paraId="1D74D938" w14:textId="77777777" w:rsidTr="00435470">
        <w:tc>
          <w:tcPr>
            <w:tcW w:w="3115" w:type="dxa"/>
          </w:tcPr>
          <w:p w14:paraId="257B8E7F" w14:textId="77777777" w:rsidR="0022012E" w:rsidRPr="00DF0B14" w:rsidRDefault="0022012E" w:rsidP="00435470">
            <w:pPr>
              <w:spacing w:line="240" w:lineRule="auto"/>
              <w:ind w:firstLine="0"/>
              <w:jc w:val="center"/>
            </w:pPr>
            <w:r w:rsidRPr="00DF0B14">
              <w:t>Объективность оценки</w:t>
            </w:r>
          </w:p>
        </w:tc>
        <w:tc>
          <w:tcPr>
            <w:tcW w:w="3115" w:type="dxa"/>
          </w:tcPr>
          <w:p w14:paraId="101662B3" w14:textId="77777777" w:rsidR="0022012E" w:rsidRPr="00DF0B14" w:rsidRDefault="0022012E" w:rsidP="00435470">
            <w:pPr>
              <w:spacing w:line="240" w:lineRule="auto"/>
              <w:ind w:firstLine="0"/>
              <w:jc w:val="left"/>
            </w:pPr>
            <w:r w:rsidRPr="00DF0B14">
              <w:t>Субъективный, основанный на экспертном мнении или разрозненных показателях</w:t>
            </w:r>
          </w:p>
        </w:tc>
        <w:tc>
          <w:tcPr>
            <w:tcW w:w="3115" w:type="dxa"/>
          </w:tcPr>
          <w:p w14:paraId="45D52838" w14:textId="77777777" w:rsidR="0022012E" w:rsidRPr="00DF0B14" w:rsidRDefault="0022012E" w:rsidP="00435470">
            <w:pPr>
              <w:spacing w:line="240" w:lineRule="auto"/>
              <w:ind w:firstLine="0"/>
              <w:jc w:val="left"/>
            </w:pPr>
            <w:r w:rsidRPr="00DF0B14">
              <w:t>Объективный, основанный на многофакторном анализе и весовых коэффициентах</w:t>
            </w:r>
          </w:p>
        </w:tc>
      </w:tr>
      <w:tr w:rsidR="0022012E" w:rsidRPr="00DF0B14" w14:paraId="015CB3CC" w14:textId="77777777" w:rsidTr="00435470">
        <w:tc>
          <w:tcPr>
            <w:tcW w:w="3115" w:type="dxa"/>
          </w:tcPr>
          <w:p w14:paraId="26BDE9E6" w14:textId="77777777" w:rsidR="0022012E" w:rsidRPr="00DF0B14" w:rsidRDefault="0022012E" w:rsidP="00435470">
            <w:pPr>
              <w:spacing w:line="240" w:lineRule="auto"/>
              <w:ind w:firstLine="0"/>
              <w:jc w:val="center"/>
            </w:pPr>
            <w:r w:rsidRPr="00DF0B14">
              <w:t>Учет рисков</w:t>
            </w:r>
          </w:p>
        </w:tc>
        <w:tc>
          <w:tcPr>
            <w:tcW w:w="3115" w:type="dxa"/>
          </w:tcPr>
          <w:p w14:paraId="5EC2EB01" w14:textId="77777777" w:rsidR="0022012E" w:rsidRPr="00DF0B14" w:rsidRDefault="0022012E" w:rsidP="00435470">
            <w:pPr>
              <w:spacing w:line="240" w:lineRule="auto"/>
              <w:ind w:firstLine="0"/>
              <w:jc w:val="left"/>
            </w:pPr>
            <w:r w:rsidRPr="00DF0B14">
              <w:t>Моделирование рисков носит описательный характер</w:t>
            </w:r>
          </w:p>
        </w:tc>
        <w:tc>
          <w:tcPr>
            <w:tcW w:w="3115" w:type="dxa"/>
          </w:tcPr>
          <w:p w14:paraId="76BE6605" w14:textId="77777777" w:rsidR="0022012E" w:rsidRPr="00DF0B14" w:rsidRDefault="0022012E" w:rsidP="00435470">
            <w:pPr>
              <w:spacing w:line="240" w:lineRule="auto"/>
              <w:ind w:firstLine="0"/>
              <w:jc w:val="left"/>
            </w:pPr>
            <w:r w:rsidRPr="00DF0B14">
              <w:t>Риски математически снижают итоговый балл оценки туристического потенциала, позволяя прогнозировать проблемные точки потенциала</w:t>
            </w:r>
          </w:p>
        </w:tc>
      </w:tr>
    </w:tbl>
    <w:p w14:paraId="3E04DE3E" w14:textId="380B7987" w:rsidR="00DF0B14" w:rsidRDefault="00DF0B14"/>
    <w:p w14:paraId="2B41FD72" w14:textId="77777777" w:rsidR="00DF0B14" w:rsidRDefault="00DF0B14">
      <w:pPr>
        <w:spacing w:line="240" w:lineRule="auto"/>
        <w:ind w:firstLine="0"/>
        <w:jc w:val="left"/>
      </w:pPr>
      <w:r>
        <w:br w:type="page"/>
      </w:r>
    </w:p>
    <w:p w14:paraId="24E31E3B" w14:textId="6FB8366A" w:rsidR="00DF0B14" w:rsidRDefault="00DF0B14" w:rsidP="00DF0B14">
      <w:pPr>
        <w:jc w:val="right"/>
      </w:pPr>
      <w:r>
        <w:lastRenderedPageBreak/>
        <w:t>Продолжение таблицы 5</w:t>
      </w:r>
    </w:p>
    <w:tbl>
      <w:tblPr>
        <w:tblStyle w:val="a7"/>
        <w:tblW w:w="0" w:type="auto"/>
        <w:tblLook w:val="04A0" w:firstRow="1" w:lastRow="0" w:firstColumn="1" w:lastColumn="0" w:noHBand="0" w:noVBand="1"/>
      </w:tblPr>
      <w:tblGrid>
        <w:gridCol w:w="3115"/>
        <w:gridCol w:w="3115"/>
        <w:gridCol w:w="3115"/>
      </w:tblGrid>
      <w:tr w:rsidR="0022012E" w:rsidRPr="00DF0B14" w14:paraId="443A2D0C" w14:textId="77777777" w:rsidTr="00435470">
        <w:tc>
          <w:tcPr>
            <w:tcW w:w="3115" w:type="dxa"/>
          </w:tcPr>
          <w:p w14:paraId="5C6A54D3" w14:textId="77777777" w:rsidR="0022012E" w:rsidRPr="00DF0B14" w:rsidRDefault="0022012E" w:rsidP="00435470">
            <w:pPr>
              <w:spacing w:line="240" w:lineRule="auto"/>
              <w:ind w:firstLine="0"/>
              <w:jc w:val="center"/>
            </w:pPr>
            <w:r w:rsidRPr="00DF0B14">
              <w:t>Связь критериев</w:t>
            </w:r>
          </w:p>
        </w:tc>
        <w:tc>
          <w:tcPr>
            <w:tcW w:w="3115" w:type="dxa"/>
          </w:tcPr>
          <w:p w14:paraId="764519F0" w14:textId="77777777" w:rsidR="0022012E" w:rsidRPr="00DF0B14" w:rsidRDefault="0022012E" w:rsidP="00435470">
            <w:pPr>
              <w:spacing w:line="240" w:lineRule="auto"/>
              <w:ind w:firstLine="0"/>
              <w:jc w:val="left"/>
            </w:pPr>
            <w:r w:rsidRPr="00DF0B14">
              <w:t xml:space="preserve">Фрагментарная (существуют лишь отдельные методики для разных факторов (качество дорожного покрытия отдельно, процент </w:t>
            </w:r>
            <w:proofErr w:type="spellStart"/>
            <w:r w:rsidRPr="00DF0B14">
              <w:t>озелененности</w:t>
            </w:r>
            <w:proofErr w:type="spellEnd"/>
            <w:r w:rsidRPr="00DF0B14">
              <w:t xml:space="preserve"> территории города отдельно и так далее). Единая шкала измерения отсутствует, данные невозможно сопоставить между собой</w:t>
            </w:r>
          </w:p>
        </w:tc>
        <w:tc>
          <w:tcPr>
            <w:tcW w:w="3115" w:type="dxa"/>
          </w:tcPr>
          <w:p w14:paraId="5400F815" w14:textId="77777777" w:rsidR="0022012E" w:rsidRPr="00DF0B14" w:rsidRDefault="0022012E" w:rsidP="00435470">
            <w:pPr>
              <w:spacing w:line="240" w:lineRule="auto"/>
              <w:ind w:firstLine="0"/>
              <w:jc w:val="left"/>
            </w:pPr>
            <w:r w:rsidRPr="00DF0B14">
              <w:t>Комплексная модель, то есть все факторы объединяются в единый алгоритм. Итоговый потенциал территории определяется суммированием баллов по всем критериям, что дает наглядную количественную оценку</w:t>
            </w:r>
          </w:p>
        </w:tc>
      </w:tr>
      <w:tr w:rsidR="0022012E" w:rsidRPr="00DF0B14" w14:paraId="132509F1" w14:textId="77777777" w:rsidTr="00435470">
        <w:tc>
          <w:tcPr>
            <w:tcW w:w="3115" w:type="dxa"/>
          </w:tcPr>
          <w:p w14:paraId="06DF0306" w14:textId="77777777" w:rsidR="0022012E" w:rsidRPr="00DF0B14" w:rsidRDefault="0022012E" w:rsidP="00435470">
            <w:pPr>
              <w:spacing w:line="240" w:lineRule="auto"/>
              <w:ind w:firstLine="0"/>
              <w:jc w:val="center"/>
            </w:pPr>
            <w:r w:rsidRPr="00DF0B14">
              <w:t>Характер оценки</w:t>
            </w:r>
          </w:p>
        </w:tc>
        <w:tc>
          <w:tcPr>
            <w:tcW w:w="3115" w:type="dxa"/>
          </w:tcPr>
          <w:p w14:paraId="3483B29B" w14:textId="77777777" w:rsidR="0022012E" w:rsidRPr="00DF0B14" w:rsidRDefault="0022012E" w:rsidP="00435470">
            <w:pPr>
              <w:spacing w:line="240" w:lineRule="auto"/>
              <w:ind w:firstLine="0"/>
              <w:jc w:val="left"/>
            </w:pPr>
            <w:r w:rsidRPr="00DF0B14">
              <w:t>Избирательный (анализ только части аспектов, влияющих на оценку туристического потенциала)</w:t>
            </w:r>
          </w:p>
        </w:tc>
        <w:tc>
          <w:tcPr>
            <w:tcW w:w="3115" w:type="dxa"/>
          </w:tcPr>
          <w:p w14:paraId="3B67AB57" w14:textId="77777777" w:rsidR="0022012E" w:rsidRPr="00DF0B14" w:rsidRDefault="0022012E" w:rsidP="00435470">
            <w:pPr>
              <w:spacing w:line="240" w:lineRule="auto"/>
              <w:ind w:firstLine="0"/>
              <w:jc w:val="left"/>
            </w:pPr>
            <w:r w:rsidRPr="00DF0B14">
              <w:t>Всесторонний (учет полного набора факторов через балльную систему)</w:t>
            </w:r>
          </w:p>
        </w:tc>
      </w:tr>
      <w:tr w:rsidR="0022012E" w:rsidRPr="00DF0B14" w14:paraId="739B4CAA" w14:textId="77777777" w:rsidTr="00435470">
        <w:tc>
          <w:tcPr>
            <w:tcW w:w="3115" w:type="dxa"/>
          </w:tcPr>
          <w:p w14:paraId="0EFB1428" w14:textId="77777777" w:rsidR="0022012E" w:rsidRPr="00DF0B14" w:rsidRDefault="0022012E" w:rsidP="00435470">
            <w:pPr>
              <w:spacing w:line="240" w:lineRule="auto"/>
              <w:ind w:firstLine="0"/>
              <w:jc w:val="center"/>
            </w:pPr>
            <w:r w:rsidRPr="00DF0B14">
              <w:t>Результат</w:t>
            </w:r>
          </w:p>
        </w:tc>
        <w:tc>
          <w:tcPr>
            <w:tcW w:w="3115" w:type="dxa"/>
          </w:tcPr>
          <w:p w14:paraId="5140FF72" w14:textId="77777777" w:rsidR="0022012E" w:rsidRPr="00DF0B14" w:rsidRDefault="0022012E" w:rsidP="00435470">
            <w:pPr>
              <w:spacing w:line="240" w:lineRule="auto"/>
              <w:ind w:firstLine="0"/>
              <w:jc w:val="left"/>
            </w:pPr>
            <w:r w:rsidRPr="00DF0B14">
              <w:t>Текстовый отчет с общими выводами по некоторым аспектам, входящим в оценку туристического потенциала</w:t>
            </w:r>
          </w:p>
        </w:tc>
        <w:tc>
          <w:tcPr>
            <w:tcW w:w="3115" w:type="dxa"/>
          </w:tcPr>
          <w:p w14:paraId="4594AC1A" w14:textId="77777777" w:rsidR="0022012E" w:rsidRPr="00DF0B14" w:rsidRDefault="0022012E" w:rsidP="00435470">
            <w:pPr>
              <w:spacing w:line="240" w:lineRule="auto"/>
              <w:ind w:firstLine="0"/>
              <w:jc w:val="left"/>
            </w:pPr>
            <w:r w:rsidRPr="00DF0B14">
              <w:t>Цифровая оценка туристического потенциала территории с возможностью сценарного моделирования</w:t>
            </w:r>
          </w:p>
        </w:tc>
      </w:tr>
    </w:tbl>
    <w:p w14:paraId="27D91331" w14:textId="77777777" w:rsidR="0022012E" w:rsidRPr="005C4F04" w:rsidRDefault="0022012E" w:rsidP="0022012E"/>
    <w:p w14:paraId="4DC1F4F9" w14:textId="36F2FA75" w:rsidR="0022012E" w:rsidRPr="005C4F04" w:rsidRDefault="00674AB9" w:rsidP="009B1091">
      <w:pPr>
        <w:pStyle w:val="2"/>
        <w:numPr>
          <w:ilvl w:val="1"/>
          <w:numId w:val="6"/>
        </w:numPr>
        <w:tabs>
          <w:tab w:val="clear" w:pos="1134"/>
          <w:tab w:val="left" w:pos="426"/>
        </w:tabs>
        <w:spacing w:before="0" w:after="0"/>
      </w:pPr>
      <w:bookmarkStart w:id="75" w:name="_Toc226837857"/>
      <w:r>
        <w:t xml:space="preserve"> </w:t>
      </w:r>
      <w:bookmarkStart w:id="76" w:name="_Toc228887953"/>
      <w:r w:rsidR="0022012E" w:rsidRPr="005C4F04">
        <w:t>Изменения нормативной базы и регламентов</w:t>
      </w:r>
      <w:bookmarkEnd w:id="75"/>
      <w:bookmarkEnd w:id="76"/>
    </w:p>
    <w:p w14:paraId="24DFDAD0" w14:textId="25831B5B" w:rsidR="0022012E" w:rsidRPr="0024337D" w:rsidRDefault="0022012E" w:rsidP="009B1091">
      <w:r w:rsidRPr="005C4F04">
        <w:t xml:space="preserve">Для легитимизации </w:t>
      </w:r>
      <w:r w:rsidRPr="0024337D">
        <w:t>алгоритма необходимо закрепить его использование в ряде документов</w:t>
      </w:r>
      <w:r w:rsidR="00674AB9" w:rsidRPr="0024337D">
        <w:t xml:space="preserve"> (табл</w:t>
      </w:r>
      <w:r w:rsidR="00864399" w:rsidRPr="0024337D">
        <w:t>.</w:t>
      </w:r>
      <w:r w:rsidR="00674AB9" w:rsidRPr="0024337D">
        <w:t xml:space="preserve"> </w:t>
      </w:r>
      <w:r w:rsidR="00864399" w:rsidRPr="0024337D">
        <w:t>6</w:t>
      </w:r>
      <w:r w:rsidR="00674AB9" w:rsidRPr="0024337D">
        <w:t>)</w:t>
      </w:r>
      <w:r w:rsidRPr="0024337D">
        <w:t>, определяющих порядок градостроительного проектирования и стратегического планирования.</w:t>
      </w:r>
    </w:p>
    <w:p w14:paraId="3ADA15AF" w14:textId="46FB5042" w:rsidR="0022012E" w:rsidRPr="005C4F04" w:rsidRDefault="0022012E" w:rsidP="0022012E">
      <w:pPr>
        <w:ind w:firstLine="0"/>
      </w:pPr>
      <w:r w:rsidRPr="0024337D">
        <w:t xml:space="preserve">Таблица </w:t>
      </w:r>
      <w:r w:rsidR="00864399" w:rsidRPr="0024337D">
        <w:t>6</w:t>
      </w:r>
      <w:r w:rsidRPr="0024337D">
        <w:t xml:space="preserve"> – Рекомендуемые изменения в нормативно-правовой базе</w:t>
      </w:r>
    </w:p>
    <w:tbl>
      <w:tblPr>
        <w:tblStyle w:val="a7"/>
        <w:tblW w:w="0" w:type="auto"/>
        <w:tblLook w:val="04A0" w:firstRow="1" w:lastRow="0" w:firstColumn="1" w:lastColumn="0" w:noHBand="0" w:noVBand="1"/>
      </w:tblPr>
      <w:tblGrid>
        <w:gridCol w:w="2587"/>
        <w:gridCol w:w="3584"/>
        <w:gridCol w:w="3174"/>
      </w:tblGrid>
      <w:tr w:rsidR="0022012E" w:rsidRPr="005C4F04" w14:paraId="1A6B66BE" w14:textId="77777777" w:rsidTr="00435470">
        <w:tc>
          <w:tcPr>
            <w:tcW w:w="2587" w:type="dxa"/>
          </w:tcPr>
          <w:p w14:paraId="5B7EB649" w14:textId="77777777" w:rsidR="0022012E" w:rsidRPr="005C4F04" w:rsidRDefault="0022012E" w:rsidP="00435470">
            <w:pPr>
              <w:spacing w:line="240" w:lineRule="auto"/>
              <w:ind w:firstLine="0"/>
              <w:jc w:val="center"/>
            </w:pPr>
            <w:r w:rsidRPr="005C4F04">
              <w:t>Вид документации</w:t>
            </w:r>
          </w:p>
        </w:tc>
        <w:tc>
          <w:tcPr>
            <w:tcW w:w="3584" w:type="dxa"/>
          </w:tcPr>
          <w:p w14:paraId="2723F4F3" w14:textId="77777777" w:rsidR="0022012E" w:rsidRPr="005C4F04" w:rsidRDefault="0022012E" w:rsidP="00435470">
            <w:pPr>
              <w:spacing w:line="240" w:lineRule="auto"/>
              <w:ind w:firstLine="0"/>
              <w:jc w:val="center"/>
            </w:pPr>
            <w:r w:rsidRPr="005C4F04">
              <w:t>Рекомендуемые изменения</w:t>
            </w:r>
          </w:p>
        </w:tc>
        <w:tc>
          <w:tcPr>
            <w:tcW w:w="3174" w:type="dxa"/>
          </w:tcPr>
          <w:p w14:paraId="2978CD5E" w14:textId="77777777" w:rsidR="0022012E" w:rsidRPr="005C4F04" w:rsidRDefault="0022012E" w:rsidP="00435470">
            <w:pPr>
              <w:spacing w:line="240" w:lineRule="auto"/>
              <w:ind w:firstLine="0"/>
              <w:jc w:val="center"/>
            </w:pPr>
            <w:r w:rsidRPr="005C4F04">
              <w:t>Прогнозируемый эффект</w:t>
            </w:r>
          </w:p>
        </w:tc>
      </w:tr>
      <w:tr w:rsidR="0022012E" w:rsidRPr="005C4F04" w14:paraId="7889932D" w14:textId="77777777" w:rsidTr="00435470">
        <w:tc>
          <w:tcPr>
            <w:tcW w:w="2587" w:type="dxa"/>
          </w:tcPr>
          <w:p w14:paraId="25514777" w14:textId="77777777" w:rsidR="0022012E" w:rsidRPr="005C4F04" w:rsidRDefault="0022012E" w:rsidP="00435470">
            <w:pPr>
              <w:spacing w:line="240" w:lineRule="auto"/>
              <w:ind w:firstLine="0"/>
              <w:jc w:val="center"/>
            </w:pPr>
            <w:r w:rsidRPr="005C4F04">
              <w:t>Методические рекомендации федеральных ведомств (Минэкономразвития РФ, Минстрой РФ)</w:t>
            </w:r>
          </w:p>
        </w:tc>
        <w:tc>
          <w:tcPr>
            <w:tcW w:w="3584" w:type="dxa"/>
          </w:tcPr>
          <w:p w14:paraId="3A2F5BCD" w14:textId="77777777" w:rsidR="0022012E" w:rsidRPr="005C4F04" w:rsidRDefault="0022012E" w:rsidP="00435470">
            <w:pPr>
              <w:spacing w:line="240" w:lineRule="auto"/>
              <w:ind w:firstLine="0"/>
              <w:jc w:val="left"/>
            </w:pPr>
            <w:r w:rsidRPr="005C4F04">
              <w:t>Утверждение алгоритма и его 6 блоков критериев в качестве стандартного инструмента оценки эффективности потенциальных туристических городов и разработки мастер-планов</w:t>
            </w:r>
          </w:p>
        </w:tc>
        <w:tc>
          <w:tcPr>
            <w:tcW w:w="3174" w:type="dxa"/>
          </w:tcPr>
          <w:p w14:paraId="45E18A75" w14:textId="77777777" w:rsidR="0022012E" w:rsidRPr="005C4F04" w:rsidRDefault="0022012E" w:rsidP="00435470">
            <w:pPr>
              <w:spacing w:line="240" w:lineRule="auto"/>
              <w:ind w:firstLine="0"/>
              <w:jc w:val="left"/>
            </w:pPr>
            <w:r w:rsidRPr="005C4F04">
              <w:t>Создание единого прозрачного стандарта оценки регионов, исключающего субъективность при распределении федеральных грантов и субсидий</w:t>
            </w:r>
          </w:p>
        </w:tc>
      </w:tr>
      <w:tr w:rsidR="0022012E" w:rsidRPr="005C4F04" w14:paraId="743F559A" w14:textId="77777777" w:rsidTr="00435470">
        <w:tc>
          <w:tcPr>
            <w:tcW w:w="2587" w:type="dxa"/>
          </w:tcPr>
          <w:p w14:paraId="50E01C09" w14:textId="77777777" w:rsidR="0022012E" w:rsidRPr="005C4F04" w:rsidRDefault="0022012E" w:rsidP="00435470">
            <w:pPr>
              <w:spacing w:line="240" w:lineRule="auto"/>
              <w:ind w:firstLine="0"/>
              <w:jc w:val="center"/>
            </w:pPr>
            <w:r w:rsidRPr="005C4F04">
              <w:t>Региональные и муниципальные программы развития туризма</w:t>
            </w:r>
          </w:p>
        </w:tc>
        <w:tc>
          <w:tcPr>
            <w:tcW w:w="3584" w:type="dxa"/>
          </w:tcPr>
          <w:p w14:paraId="40A05452" w14:textId="77777777" w:rsidR="0022012E" w:rsidRPr="005C4F04" w:rsidRDefault="0022012E" w:rsidP="00435470">
            <w:pPr>
              <w:spacing w:line="240" w:lineRule="auto"/>
              <w:ind w:firstLine="0"/>
              <w:jc w:val="left"/>
            </w:pPr>
            <w:r w:rsidRPr="005C4F04">
              <w:t>Закрепление обязанности проводить ежегодную оценку туристического потенциала населенных пунктов на основе предложенного алгоритма</w:t>
            </w:r>
          </w:p>
        </w:tc>
        <w:tc>
          <w:tcPr>
            <w:tcW w:w="3174" w:type="dxa"/>
          </w:tcPr>
          <w:p w14:paraId="61CF9977" w14:textId="77777777" w:rsidR="0022012E" w:rsidRPr="005C4F04" w:rsidRDefault="0022012E" w:rsidP="00435470">
            <w:pPr>
              <w:spacing w:line="240" w:lineRule="auto"/>
              <w:ind w:firstLine="0"/>
              <w:jc w:val="left"/>
            </w:pPr>
            <w:r w:rsidRPr="005C4F04">
              <w:t>Постоянный мониторинг динамики развития, выявление «точек роста» в режиме реального времени и прозрачность оценки ключевых показателей эффективности профильных органов власти</w:t>
            </w:r>
          </w:p>
        </w:tc>
      </w:tr>
    </w:tbl>
    <w:p w14:paraId="090C6417" w14:textId="6862AB96" w:rsidR="00DF0B14" w:rsidRDefault="00DF0B14"/>
    <w:p w14:paraId="2C5D8E88" w14:textId="77777777" w:rsidR="00DF0B14" w:rsidRDefault="00DF0B14">
      <w:pPr>
        <w:spacing w:line="240" w:lineRule="auto"/>
        <w:ind w:firstLine="0"/>
        <w:jc w:val="left"/>
      </w:pPr>
      <w:r>
        <w:br w:type="page"/>
      </w:r>
    </w:p>
    <w:p w14:paraId="3466D769" w14:textId="0D003D03" w:rsidR="00DF0B14" w:rsidRDefault="00DF0B14" w:rsidP="00DF0B14">
      <w:pPr>
        <w:jc w:val="right"/>
      </w:pPr>
      <w:r>
        <w:lastRenderedPageBreak/>
        <w:t>Продолжение таблицы 6</w:t>
      </w:r>
    </w:p>
    <w:tbl>
      <w:tblPr>
        <w:tblStyle w:val="a7"/>
        <w:tblW w:w="0" w:type="auto"/>
        <w:tblLook w:val="04A0" w:firstRow="1" w:lastRow="0" w:firstColumn="1" w:lastColumn="0" w:noHBand="0" w:noVBand="1"/>
      </w:tblPr>
      <w:tblGrid>
        <w:gridCol w:w="2587"/>
        <w:gridCol w:w="3584"/>
        <w:gridCol w:w="3174"/>
      </w:tblGrid>
      <w:tr w:rsidR="0022012E" w:rsidRPr="0065258E" w14:paraId="46A2FBBD" w14:textId="77777777" w:rsidTr="00435470">
        <w:tc>
          <w:tcPr>
            <w:tcW w:w="2587" w:type="dxa"/>
          </w:tcPr>
          <w:p w14:paraId="3CC3D9F3" w14:textId="77777777" w:rsidR="0022012E" w:rsidRPr="0065258E" w:rsidRDefault="0022012E" w:rsidP="00435470">
            <w:pPr>
              <w:spacing w:line="240" w:lineRule="auto"/>
              <w:ind w:firstLine="0"/>
              <w:jc w:val="center"/>
            </w:pPr>
            <w:r w:rsidRPr="0065258E">
              <w:t>Регламенты межведомственного взаимодействия</w:t>
            </w:r>
          </w:p>
        </w:tc>
        <w:tc>
          <w:tcPr>
            <w:tcW w:w="3584" w:type="dxa"/>
          </w:tcPr>
          <w:p w14:paraId="408D136C" w14:textId="224451A0" w:rsidR="0022012E" w:rsidRPr="0065258E" w:rsidRDefault="0022012E" w:rsidP="00435470">
            <w:pPr>
              <w:spacing w:line="240" w:lineRule="auto"/>
              <w:ind w:firstLine="0"/>
              <w:jc w:val="left"/>
            </w:pPr>
            <w:r w:rsidRPr="0065258E">
              <w:t>Создание протоколов автоматизированной передачи данных между организациями (например, Росстатом [</w:t>
            </w:r>
            <w:r w:rsidR="00B4614D" w:rsidRPr="0065258E">
              <w:t>16</w:t>
            </w:r>
            <w:r w:rsidRPr="0065258E">
              <w:t>], МВД [</w:t>
            </w:r>
            <w:r w:rsidR="00B4614D" w:rsidRPr="0065258E">
              <w:t>23</w:t>
            </w:r>
            <w:r w:rsidRPr="0065258E">
              <w:t>], Министерством культуры РФ [</w:t>
            </w:r>
            <w:r w:rsidR="00B4614D" w:rsidRPr="0065258E">
              <w:t>21</w:t>
            </w:r>
            <w:r w:rsidRPr="0065258E">
              <w:t>], транспортными департаментами и так далее) для оперативного наполнения алгоритма</w:t>
            </w:r>
          </w:p>
        </w:tc>
        <w:tc>
          <w:tcPr>
            <w:tcW w:w="3174" w:type="dxa"/>
          </w:tcPr>
          <w:p w14:paraId="7F2EEF65" w14:textId="77777777" w:rsidR="0022012E" w:rsidRPr="0065258E" w:rsidRDefault="0022012E" w:rsidP="00435470">
            <w:pPr>
              <w:spacing w:line="240" w:lineRule="auto"/>
              <w:ind w:firstLine="0"/>
              <w:jc w:val="left"/>
            </w:pPr>
            <w:r w:rsidRPr="0065258E">
              <w:t>Существенное снижение временных затрат на сбор исходных данных, повышение их достоверности и возможность оперативной актуализации оценки</w:t>
            </w:r>
          </w:p>
        </w:tc>
      </w:tr>
    </w:tbl>
    <w:p w14:paraId="75A059D9" w14:textId="77777777" w:rsidR="0022012E" w:rsidRPr="0065258E" w:rsidRDefault="0022012E" w:rsidP="0022012E">
      <w:pPr>
        <w:ind w:firstLine="360"/>
      </w:pPr>
    </w:p>
    <w:p w14:paraId="1C392B04" w14:textId="77777777" w:rsidR="0065258E" w:rsidRPr="0065258E" w:rsidRDefault="0022012E" w:rsidP="0065258E">
      <w:r w:rsidRPr="0065258E">
        <w:t>Прогнозируемые эффекты от изменений:</w:t>
      </w:r>
    </w:p>
    <w:p w14:paraId="54D1D117" w14:textId="77777777" w:rsidR="0065258E" w:rsidRPr="0065258E" w:rsidRDefault="0065258E" w:rsidP="009B1091">
      <w:pPr>
        <w:pStyle w:val="a0"/>
        <w:numPr>
          <w:ilvl w:val="0"/>
          <w:numId w:val="13"/>
        </w:numPr>
        <w:ind w:hanging="11"/>
      </w:pPr>
      <w:r w:rsidRPr="0065258E">
        <w:t>э</w:t>
      </w:r>
      <w:r w:rsidR="0022012E" w:rsidRPr="0065258E">
        <w:t>кономический эффект</w:t>
      </w:r>
      <w:r w:rsidRPr="0065258E">
        <w:t>: с</w:t>
      </w:r>
      <w:r w:rsidR="0022012E" w:rsidRPr="0065258E">
        <w:t>нижение риска неэффективных вложений в территории с низким базовым потенциалом</w:t>
      </w:r>
      <w:r w:rsidRPr="0065258E">
        <w:t>,</w:t>
      </w:r>
    </w:p>
    <w:p w14:paraId="4B3D0014" w14:textId="1DB825BD" w:rsidR="0022012E" w:rsidRPr="0065258E" w:rsidRDefault="0065258E" w:rsidP="009B1091">
      <w:pPr>
        <w:pStyle w:val="a0"/>
        <w:numPr>
          <w:ilvl w:val="0"/>
          <w:numId w:val="13"/>
        </w:numPr>
        <w:ind w:hanging="11"/>
      </w:pPr>
      <w:r w:rsidRPr="0065258E">
        <w:t>у</w:t>
      </w:r>
      <w:r w:rsidR="0022012E" w:rsidRPr="0065258E">
        <w:t>правленческий эффект</w:t>
      </w:r>
      <w:r w:rsidRPr="0065258E">
        <w:t>: в</w:t>
      </w:r>
      <w:r w:rsidR="0022012E" w:rsidRPr="0065258E">
        <w:t>озможность оперативного пересчета потенциала при изменении внешних факторов.</w:t>
      </w:r>
    </w:p>
    <w:p w14:paraId="7E38EA8F" w14:textId="731359A3" w:rsidR="0022012E" w:rsidRPr="0065258E" w:rsidRDefault="00674AB9" w:rsidP="00221E35">
      <w:pPr>
        <w:pStyle w:val="2"/>
        <w:numPr>
          <w:ilvl w:val="1"/>
          <w:numId w:val="6"/>
        </w:numPr>
        <w:spacing w:before="0" w:after="0"/>
        <w:ind w:left="0" w:firstLine="709"/>
      </w:pPr>
      <w:bookmarkStart w:id="77" w:name="_Toc226837858"/>
      <w:r w:rsidRPr="0065258E">
        <w:t xml:space="preserve"> </w:t>
      </w:r>
      <w:bookmarkStart w:id="78" w:name="_Toc228887954"/>
      <w:r w:rsidR="0022012E" w:rsidRPr="0065258E">
        <w:t>Организационные и структурные изменения</w:t>
      </w:r>
      <w:bookmarkEnd w:id="77"/>
      <w:bookmarkEnd w:id="78"/>
    </w:p>
    <w:p w14:paraId="688B7458" w14:textId="77777777" w:rsidR="0022012E" w:rsidRPr="005C4F04" w:rsidRDefault="0022012E" w:rsidP="00C013BC">
      <w:r w:rsidRPr="0065258E">
        <w:t>Внедрение алгоритма требует адаптации кадрового состава и внутренних процедур в проектных институтах и администрациях.</w:t>
      </w:r>
    </w:p>
    <w:p w14:paraId="48FB52AC" w14:textId="77777777" w:rsidR="0022012E" w:rsidRPr="005C4F04" w:rsidRDefault="0022012E" w:rsidP="00221E35">
      <w:pPr>
        <w:pStyle w:val="a0"/>
        <w:numPr>
          <w:ilvl w:val="0"/>
          <w:numId w:val="14"/>
        </w:numPr>
        <w:ind w:left="0" w:firstLine="709"/>
      </w:pPr>
      <w:r w:rsidRPr="005C4F04">
        <w:t>Создание аналитических центров или аналитических отделов.</w:t>
      </w:r>
    </w:p>
    <w:p w14:paraId="6C9F703E" w14:textId="77777777" w:rsidR="0022012E" w:rsidRPr="005C4F04" w:rsidRDefault="0022012E" w:rsidP="00C013BC">
      <w:r w:rsidRPr="005C4F04">
        <w:t>На базе муниципальных или региональных Институтов развития городов или же в структуре регионального Комитета по туризму необходимо закрепить роль ГИС-аналитика и специалиста по анализу данных, ответственных за наполнение алгоритма актуальной информацией.</w:t>
      </w:r>
    </w:p>
    <w:p w14:paraId="3BA1D99C" w14:textId="77777777" w:rsidR="0022012E" w:rsidRPr="005C4F04" w:rsidRDefault="0022012E" w:rsidP="00221E35">
      <w:pPr>
        <w:pStyle w:val="a0"/>
        <w:numPr>
          <w:ilvl w:val="0"/>
          <w:numId w:val="14"/>
        </w:numPr>
        <w:ind w:left="0" w:firstLine="709"/>
      </w:pPr>
      <w:r w:rsidRPr="005C4F04">
        <w:t xml:space="preserve">Трансформация системы межведомственного взаимодействия. </w:t>
      </w:r>
    </w:p>
    <w:p w14:paraId="4B25FC7B" w14:textId="77777777" w:rsidR="0022012E" w:rsidRPr="005C4F04" w:rsidRDefault="0022012E" w:rsidP="00C013BC">
      <w:r w:rsidRPr="005C4F04">
        <w:t>Регламентация обмена данными между департаментами транспорта, культуры, статистики и градостроительства для оперативного обновления расчетной таблицы.</w:t>
      </w:r>
    </w:p>
    <w:p w14:paraId="0B53C71D" w14:textId="77777777" w:rsidR="0022012E" w:rsidRPr="005C4F04" w:rsidRDefault="0022012E" w:rsidP="00221E35">
      <w:pPr>
        <w:pStyle w:val="a0"/>
        <w:numPr>
          <w:ilvl w:val="0"/>
          <w:numId w:val="14"/>
        </w:numPr>
        <w:ind w:left="0" w:firstLine="709"/>
      </w:pPr>
      <w:r w:rsidRPr="005C4F04">
        <w:t>Цифровизация мониторинга.</w:t>
      </w:r>
    </w:p>
    <w:p w14:paraId="280A6181" w14:textId="77777777" w:rsidR="0022012E" w:rsidRPr="005C4F04" w:rsidRDefault="0022012E" w:rsidP="00C013BC">
      <w:r w:rsidRPr="005C4F04">
        <w:t>Разработка единой цифровой панели, куда автоматически или в полуавтоматическом режиме подгружаются данные для расчета потенциала на основе алгоритма.</w:t>
      </w:r>
    </w:p>
    <w:p w14:paraId="314B4DA8" w14:textId="77777777" w:rsidR="0022012E" w:rsidRPr="005C4F04" w:rsidRDefault="0022012E" w:rsidP="00221E35">
      <w:pPr>
        <w:pStyle w:val="a0"/>
        <w:numPr>
          <w:ilvl w:val="0"/>
          <w:numId w:val="14"/>
        </w:numPr>
        <w:ind w:left="0" w:firstLine="709"/>
      </w:pPr>
      <w:r w:rsidRPr="005C4F04">
        <w:t>Обучение и сертификация.</w:t>
      </w:r>
    </w:p>
    <w:p w14:paraId="5B90230B" w14:textId="0089D1EE" w:rsidR="0022012E" w:rsidRPr="005C4F04" w:rsidRDefault="0022012E" w:rsidP="00C013BC">
      <w:r w:rsidRPr="005C4F04">
        <w:t>Разработка программ повышения квалификации для сотрудников муниципальных администраций по работе с цифровыми методами оценки территорий.</w:t>
      </w:r>
    </w:p>
    <w:p w14:paraId="439D54CE" w14:textId="42474578" w:rsidR="0022012E" w:rsidRPr="005C4F04" w:rsidRDefault="000E298A" w:rsidP="00221E35">
      <w:pPr>
        <w:pStyle w:val="2"/>
        <w:numPr>
          <w:ilvl w:val="1"/>
          <w:numId w:val="6"/>
        </w:numPr>
        <w:spacing w:before="0" w:after="0"/>
        <w:ind w:left="0" w:firstLine="709"/>
      </w:pPr>
      <w:bookmarkStart w:id="79" w:name="_Toc226837859"/>
      <w:r>
        <w:t xml:space="preserve"> </w:t>
      </w:r>
      <w:r w:rsidR="00674AB9">
        <w:t xml:space="preserve"> </w:t>
      </w:r>
      <w:bookmarkStart w:id="80" w:name="_Toc228887955"/>
      <w:r w:rsidR="0022012E" w:rsidRPr="005C4F04">
        <w:t>Пути совершенствования и адаптации алгоритма</w:t>
      </w:r>
      <w:bookmarkEnd w:id="79"/>
      <w:bookmarkEnd w:id="80"/>
    </w:p>
    <w:p w14:paraId="05CB4DB0" w14:textId="77777777" w:rsidR="0022012E" w:rsidRPr="005C4F04" w:rsidRDefault="0022012E" w:rsidP="006F2940">
      <w:r w:rsidRPr="005C4F04">
        <w:t>Несмотря на подтвержденную математическую стабильность, алгоритм требует гибкости при применении в специфических условиях.</w:t>
      </w:r>
    </w:p>
    <w:p w14:paraId="63700D29" w14:textId="5AE4D3B2" w:rsidR="0022012E" w:rsidRPr="005C4F04" w:rsidRDefault="0022012E" w:rsidP="00221E35">
      <w:pPr>
        <w:pStyle w:val="a0"/>
        <w:numPr>
          <w:ilvl w:val="0"/>
          <w:numId w:val="64"/>
        </w:numPr>
        <w:ind w:left="0" w:firstLine="709"/>
      </w:pPr>
      <w:r w:rsidRPr="005C4F04">
        <w:t>Проблема актуальности данных</w:t>
      </w:r>
      <w:r w:rsidR="009B1091">
        <w:t>.</w:t>
      </w:r>
    </w:p>
    <w:p w14:paraId="5CB5CEE3" w14:textId="3FA63869" w:rsidR="0022012E" w:rsidRPr="005C4F04" w:rsidRDefault="0022012E" w:rsidP="006F2940">
      <w:r w:rsidRPr="005C4F04">
        <w:lastRenderedPageBreak/>
        <w:t xml:space="preserve">Рекомендация. В периоды кризисных изменений дополнять официальную статистику (обновляемую раз в год) данными из </w:t>
      </w:r>
      <w:r w:rsidRPr="00B4614D">
        <w:t>альтернативных источников (информация сотовых операторов, данные поисковых запросов [</w:t>
      </w:r>
      <w:r w:rsidR="00B4614D" w:rsidRPr="00B4614D">
        <w:t>22</w:t>
      </w:r>
      <w:r w:rsidRPr="00B4614D">
        <w:t>]). Это позволит проводить оперативную оценку в моменте и сгладить лаг в условиях кризисных</w:t>
      </w:r>
      <w:r w:rsidRPr="005C4F04">
        <w:t xml:space="preserve"> изменений. Также необходимо учесть, что официальная статистика (Росстат) может обновляться с задержкой.</w:t>
      </w:r>
    </w:p>
    <w:p w14:paraId="45CEB102" w14:textId="179A2BB5" w:rsidR="0022012E" w:rsidRPr="005C4F04" w:rsidRDefault="0022012E" w:rsidP="00221E35">
      <w:pPr>
        <w:pStyle w:val="a0"/>
        <w:numPr>
          <w:ilvl w:val="0"/>
          <w:numId w:val="64"/>
        </w:numPr>
        <w:ind w:left="0" w:firstLine="709"/>
      </w:pPr>
      <w:r w:rsidRPr="005C4F04">
        <w:t>Адаптация для сверхмалых населенных пунктов</w:t>
      </w:r>
      <w:r w:rsidR="009B1091">
        <w:t>.</w:t>
      </w:r>
    </w:p>
    <w:p w14:paraId="25696BB3" w14:textId="279A6A1B" w:rsidR="0022012E" w:rsidRPr="005C4F04" w:rsidRDefault="0022012E" w:rsidP="006F2940">
      <w:r w:rsidRPr="005C4F04">
        <w:t>Рекомендация. Для сел, деревень и станиц внедрить «понижающий коэффициент значимости» или изменить веса для блока «Транспортная инфраструктура». В таких локациях упор должен быть сделан на блок «Культурно-историческая и природная ценность»</w:t>
      </w:r>
      <w:r w:rsidR="003E065B">
        <w:t xml:space="preserve">, </w:t>
      </w:r>
      <w:r w:rsidR="003E065B" w:rsidRPr="003E065B">
        <w:t>в то время как требования к транспортной доступности должны быть адаптированы под существующие объективные возможности (например, замена критерия «близость аэропорта» на «состояние подъездных путей для автотуризма»).</w:t>
      </w:r>
    </w:p>
    <w:p w14:paraId="585580ED" w14:textId="108B82A4" w:rsidR="0022012E" w:rsidRPr="005C4F04" w:rsidRDefault="003E065B" w:rsidP="00221E35">
      <w:pPr>
        <w:pStyle w:val="a0"/>
        <w:numPr>
          <w:ilvl w:val="0"/>
          <w:numId w:val="64"/>
        </w:numPr>
        <w:ind w:left="0" w:firstLine="709"/>
      </w:pPr>
      <w:r>
        <w:t>Возможность изменения</w:t>
      </w:r>
      <w:r w:rsidR="0022012E" w:rsidRPr="005C4F04">
        <w:t xml:space="preserve"> весовых коэффициентов</w:t>
      </w:r>
      <w:r w:rsidR="009B1091">
        <w:t>.</w:t>
      </w:r>
    </w:p>
    <w:p w14:paraId="633FE833" w14:textId="546E6974" w:rsidR="0022012E" w:rsidRPr="005C4F04" w:rsidRDefault="0022012E" w:rsidP="006F2940">
      <w:r w:rsidRPr="005C4F04">
        <w:t>Рекомендация. Предусмотреть возможность ручной корректировки весов блоков в зависимости от специализации города (например, для ист</w:t>
      </w:r>
      <w:r w:rsidR="003E065B">
        <w:t>о</w:t>
      </w:r>
      <w:r w:rsidRPr="005C4F04">
        <w:t>рических городов повысить вес критериев, отвечающих за культурную составляющую).</w:t>
      </w:r>
    </w:p>
    <w:p w14:paraId="25BBE025" w14:textId="531F96C8" w:rsidR="0022012E" w:rsidRPr="005C4F04" w:rsidRDefault="0022012E" w:rsidP="00221E35">
      <w:pPr>
        <w:pStyle w:val="a0"/>
        <w:numPr>
          <w:ilvl w:val="0"/>
          <w:numId w:val="64"/>
        </w:numPr>
        <w:ind w:left="0" w:firstLine="709"/>
      </w:pPr>
      <w:r w:rsidRPr="005C4F04">
        <w:t>Мониторинг рисков</w:t>
      </w:r>
      <w:r w:rsidR="009B1091">
        <w:t>.</w:t>
      </w:r>
    </w:p>
    <w:p w14:paraId="3392A955" w14:textId="670D1147" w:rsidR="0022012E" w:rsidRPr="005C4F04" w:rsidRDefault="0022012E" w:rsidP="006F2940">
      <w:r w:rsidRPr="005C4F04">
        <w:t>Рекомендация. Включить в алгоритм блок «Экологическая устойчивость и антропогенная нагрузка», чтобы рост туристического потенциала не приводил к деградации природной среды</w:t>
      </w:r>
      <w:r w:rsidR="00CC42E5">
        <w:t>.</w:t>
      </w:r>
    </w:p>
    <w:p w14:paraId="1C76FD12" w14:textId="6CB358F0" w:rsidR="0022012E" w:rsidRPr="005C4F04" w:rsidRDefault="0022012E" w:rsidP="006F2940">
      <w:r w:rsidRPr="005C4F04">
        <w:t>Таким образом, комплексная реализация данных рекомендаций позволит превратить алгоритм из теоретической модели в рабочий инструмент управления территорией</w:t>
      </w:r>
      <w:r w:rsidR="00392E69">
        <w:t>, ч</w:t>
      </w:r>
      <w:r w:rsidRPr="005C4F04">
        <w:t>то обеспечит переход к научно обоснованному мастер-планированию</w:t>
      </w:r>
      <w:r w:rsidR="00392E69">
        <w:t>.</w:t>
      </w:r>
      <w:r w:rsidRPr="005C4F04">
        <w:t xml:space="preserve"> </w:t>
      </w:r>
      <w:r w:rsidR="00392E69">
        <w:t xml:space="preserve">В таком случае </w:t>
      </w:r>
      <w:r w:rsidRPr="005C4F04">
        <w:t xml:space="preserve">каждое градостроительное решение </w:t>
      </w:r>
      <w:r w:rsidR="00392E69">
        <w:t xml:space="preserve">сможет быть </w:t>
      </w:r>
      <w:r w:rsidRPr="005C4F04">
        <w:t>подтверждено математически рассчитанным приростом туристической привлекательности города.</w:t>
      </w:r>
    </w:p>
    <w:p w14:paraId="5E557ECA" w14:textId="173DBCEC" w:rsidR="00AA1509" w:rsidRDefault="00AA1509" w:rsidP="0083615B">
      <w:pPr>
        <w:ind w:firstLine="0"/>
      </w:pPr>
    </w:p>
    <w:p w14:paraId="7012E2ED" w14:textId="77777777" w:rsidR="00AA1509" w:rsidRPr="000F12CF" w:rsidRDefault="00AA1509" w:rsidP="00AA1509"/>
    <w:p w14:paraId="1F989263" w14:textId="77777777" w:rsidR="00AA1509" w:rsidRPr="000F12CF" w:rsidRDefault="00AA1509" w:rsidP="00AA1509"/>
    <w:p w14:paraId="3B34B635" w14:textId="77777777" w:rsidR="00AA1509" w:rsidRPr="000F12CF" w:rsidRDefault="00AA1509" w:rsidP="00AA1509"/>
    <w:p w14:paraId="3054C176" w14:textId="77777777" w:rsidR="00AA1509" w:rsidRDefault="00AA1509">
      <w:pPr>
        <w:spacing w:line="240" w:lineRule="auto"/>
        <w:ind w:firstLine="0"/>
        <w:jc w:val="left"/>
      </w:pPr>
    </w:p>
    <w:p w14:paraId="4BB2590F" w14:textId="77777777" w:rsidR="001A709A" w:rsidRPr="000F12CF" w:rsidRDefault="001A709A" w:rsidP="0022012E">
      <w:pPr>
        <w:ind w:firstLine="0"/>
      </w:pPr>
    </w:p>
    <w:p w14:paraId="4894B791" w14:textId="10C38F9C" w:rsidR="00962580" w:rsidRPr="0086642C" w:rsidRDefault="00921F21" w:rsidP="00C01269">
      <w:pPr>
        <w:pStyle w:val="13"/>
      </w:pPr>
      <w:bookmarkStart w:id="81" w:name="_Toc489292496"/>
      <w:bookmarkStart w:id="82" w:name="_Toc489301318"/>
      <w:bookmarkStart w:id="83" w:name="_Toc489301987"/>
      <w:bookmarkStart w:id="84" w:name="_Toc489303273"/>
      <w:bookmarkStart w:id="85" w:name="_Toc489304920"/>
      <w:bookmarkStart w:id="86" w:name="_Toc489305333"/>
      <w:bookmarkStart w:id="87" w:name="_Toc499663323"/>
      <w:bookmarkStart w:id="88" w:name="_Toc228887956"/>
      <w:bookmarkEnd w:id="26"/>
      <w:bookmarkEnd w:id="27"/>
      <w:r w:rsidRPr="0086642C">
        <w:lastRenderedPageBreak/>
        <w:t>ЗАКЛЮЧЕНИЕ</w:t>
      </w:r>
      <w:bookmarkEnd w:id="81"/>
      <w:bookmarkEnd w:id="82"/>
      <w:bookmarkEnd w:id="83"/>
      <w:bookmarkEnd w:id="84"/>
      <w:bookmarkEnd w:id="85"/>
      <w:bookmarkEnd w:id="86"/>
      <w:bookmarkEnd w:id="87"/>
      <w:bookmarkEnd w:id="88"/>
    </w:p>
    <w:p w14:paraId="2670F198" w14:textId="570E2B28" w:rsidR="006F2940" w:rsidRPr="006F2940" w:rsidRDefault="00CE399E" w:rsidP="006F2940">
      <w:r w:rsidRPr="006F2940">
        <w:t>В рамках данной выпускной квалификационной работы был разработан и апробирован комплексный алгоритм оценки туристического потенциала городов</w:t>
      </w:r>
      <w:r w:rsidR="00C97C4F" w:rsidRPr="006F2940">
        <w:t xml:space="preserve"> в условиях различной степени индустриализации</w:t>
      </w:r>
      <w:r w:rsidRPr="006F2940">
        <w:t>. Проведенное исследование позволило сформулировать следующие ключевые выводы</w:t>
      </w:r>
      <w:r w:rsidR="009B1091">
        <w:t>.</w:t>
      </w:r>
    </w:p>
    <w:p w14:paraId="3AB8A486" w14:textId="6C27BF38" w:rsidR="00CE399E" w:rsidRPr="006F2940" w:rsidRDefault="006F2940" w:rsidP="006F2940">
      <w:r w:rsidRPr="006F2940">
        <w:t xml:space="preserve">1) </w:t>
      </w:r>
      <w:r w:rsidR="00CE399E" w:rsidRPr="006F2940">
        <w:t xml:space="preserve">Разработан универсальный алгоритм оценки, </w:t>
      </w:r>
      <w:r w:rsidR="002B6171" w:rsidRPr="006F2940">
        <w:t>который базируется</w:t>
      </w:r>
      <w:r w:rsidR="00CE399E" w:rsidRPr="006F2940">
        <w:t xml:space="preserve"> на </w:t>
      </w:r>
      <w:r w:rsidR="00C97C4F" w:rsidRPr="006F2940">
        <w:t>совокупности</w:t>
      </w:r>
      <w:r w:rsidR="00CE399E" w:rsidRPr="006F2940">
        <w:t xml:space="preserve"> шести блоков критериев. В отличие от существующих методик, предложенный инструмент </w:t>
      </w:r>
      <w:r w:rsidR="00715FFF" w:rsidRPr="006F2940">
        <w:t>является комплексным, то есть включает необходимые блоки критериев для оценки туристического потенциала города</w:t>
      </w:r>
      <w:r w:rsidR="00C97C4F" w:rsidRPr="006F2940">
        <w:t xml:space="preserve">. </w:t>
      </w:r>
      <w:r w:rsidR="00466B19" w:rsidRPr="006F2940">
        <w:t>Данный</w:t>
      </w:r>
      <w:r w:rsidR="00C97C4F" w:rsidRPr="006F2940">
        <w:t xml:space="preserve"> алгоритм использует систему весовых коэффициентов для более глубокого анализа. Важным дополнением стал блок «Индустриально-постиндустриальный потенциал». Он позволяет выявить ресурсы городов, которые не являются классическими историческими центрами, но обладают значимым промышленным наследием.</w:t>
      </w:r>
    </w:p>
    <w:p w14:paraId="1EB1F9EF" w14:textId="4B788D6A" w:rsidR="00CE399E" w:rsidRPr="006F2940" w:rsidRDefault="006F2940" w:rsidP="006F2940">
      <w:r w:rsidRPr="006F2940">
        <w:t xml:space="preserve">2) </w:t>
      </w:r>
      <w:r w:rsidR="00CE399E" w:rsidRPr="006F2940">
        <w:t>Доказана математическая устойчивость и чувствительность модели. Апробация алгоритма на данных городов Казань, Череповец и Губкин подтвердила его способность корректно ранжировать города различных масштабов. Моделирование сценариев (базового, позитивного и негативного) показало, что туристический потенциал является управляемой величиной, напрямую зависящей от качества сервисной и транспортной инфраструктуры. В частности, позитивный сценарий продемонстрировал возможность индустриальных центров (Череповец, Губкин) значительно сокращать разрыв с лидерами рейтинга за счет интенсивного развития комфортной среды.</w:t>
      </w:r>
    </w:p>
    <w:p w14:paraId="77E14E1D" w14:textId="5980359E" w:rsidR="00CE399E" w:rsidRPr="006F2940" w:rsidRDefault="006F2940" w:rsidP="006F2940">
      <w:r w:rsidRPr="006F2940">
        <w:t xml:space="preserve">3) </w:t>
      </w:r>
      <w:r w:rsidR="00CE399E" w:rsidRPr="006F2940">
        <w:t>Интеграция алгоритма на ранних этапах позволяет использовать итоговый балл потенциала как инструмент</w:t>
      </w:r>
      <w:r w:rsidR="006E58D3" w:rsidRPr="006F2940">
        <w:t xml:space="preserve"> ранжирования</w:t>
      </w:r>
      <w:r w:rsidR="00CE399E" w:rsidRPr="006F2940">
        <w:t xml:space="preserve"> для выделения приоритетных </w:t>
      </w:r>
      <w:r w:rsidR="00AC0AD0" w:rsidRPr="006F2940">
        <w:t>городов, областей</w:t>
      </w:r>
      <w:r w:rsidR="00CE399E" w:rsidRPr="006F2940">
        <w:t xml:space="preserve"> и обоснования получения федеральных субсидий (например, в рамках нацпроекта «Туризм и индустрия гостеприимства»).</w:t>
      </w:r>
    </w:p>
    <w:p w14:paraId="1D1E1550" w14:textId="22246F14" w:rsidR="00CE399E" w:rsidRPr="006F2940" w:rsidRDefault="006F2940" w:rsidP="006F2940">
      <w:r w:rsidRPr="006F2940">
        <w:t xml:space="preserve">4) </w:t>
      </w:r>
      <w:r w:rsidR="00CE399E" w:rsidRPr="006F2940">
        <w:t>Для легитимизации предложенного подхода необходимы изменения в нормативно-правовой базе на федеральном (Минэкономразвития, Минстрой РФ)</w:t>
      </w:r>
      <w:r w:rsidR="00D81F40" w:rsidRPr="006F2940">
        <w:t>, на муниципальном уровне предложено создание аналитических центров и внедрение программ цифрового мониторинга данных, что</w:t>
      </w:r>
      <w:r w:rsidR="00CE399E" w:rsidRPr="006F2940">
        <w:t xml:space="preserve"> позволит перейти к динамическому мониторингу туристической привлекательности территорий в режиме реального времени.</w:t>
      </w:r>
    </w:p>
    <w:p w14:paraId="244238CD" w14:textId="0D7C1897" w:rsidR="001C6A70" w:rsidRPr="00921F21" w:rsidRDefault="006E58D3" w:rsidP="006F2940">
      <w:r w:rsidRPr="006F2940">
        <w:t>Таким образом, цель работы достигнута, задачи выполнены в полном объеме, а предложенный алгоритм может быть рекомендован к масштабированию</w:t>
      </w:r>
      <w:r w:rsidRPr="006E58D3">
        <w:t xml:space="preserve"> в рамках </w:t>
      </w:r>
      <w:r w:rsidR="00D81F40" w:rsidRPr="00D81F40">
        <w:t>стратегического планирования развития территорий</w:t>
      </w:r>
      <w:r w:rsidR="00D81F40">
        <w:t xml:space="preserve">, </w:t>
      </w:r>
      <w:r w:rsidRPr="006E58D3">
        <w:t xml:space="preserve">реализации национальных проектов в сфере туризма, градостроительства и городской среды. Выполненное исследование и </w:t>
      </w:r>
      <w:r w:rsidRPr="006E58D3">
        <w:lastRenderedPageBreak/>
        <w:t>полученные результаты соответствуют направлению подготовки 07.04.04 Градостроительство.</w:t>
      </w:r>
    </w:p>
    <w:p w14:paraId="77882E98" w14:textId="77777777" w:rsidR="00962580" w:rsidRPr="00921F21" w:rsidRDefault="00F27DC5" w:rsidP="00C01269">
      <w:pPr>
        <w:pStyle w:val="13"/>
      </w:pPr>
      <w:bookmarkStart w:id="89" w:name="_Toc489295972"/>
      <w:bookmarkStart w:id="90" w:name="_Toc489301988"/>
      <w:bookmarkStart w:id="91" w:name="_Toc489303274"/>
      <w:bookmarkStart w:id="92" w:name="_Toc489304921"/>
      <w:bookmarkStart w:id="93" w:name="_Toc489305334"/>
      <w:bookmarkStart w:id="94" w:name="_Toc499663324"/>
      <w:bookmarkStart w:id="95" w:name="_Toc228887957"/>
      <w:r w:rsidRPr="00921F21">
        <w:lastRenderedPageBreak/>
        <w:t>СПИСОК ИСПОЛЬЗОВАННЫХ ИСТОЧНИКОВ</w:t>
      </w:r>
      <w:bookmarkEnd w:id="89"/>
      <w:bookmarkEnd w:id="90"/>
      <w:bookmarkEnd w:id="91"/>
      <w:bookmarkEnd w:id="92"/>
      <w:bookmarkEnd w:id="93"/>
      <w:bookmarkEnd w:id="94"/>
      <w:bookmarkEnd w:id="95"/>
    </w:p>
    <w:p w14:paraId="11883AE5" w14:textId="1C1AE960" w:rsidR="00A7716D" w:rsidRDefault="00A7716D" w:rsidP="00221E35">
      <w:pPr>
        <w:pStyle w:val="a0"/>
        <w:numPr>
          <w:ilvl w:val="0"/>
          <w:numId w:val="21"/>
        </w:numPr>
        <w:ind w:left="357" w:hanging="357"/>
      </w:pPr>
      <w:proofErr w:type="spellStart"/>
      <w:r>
        <w:t>Гилинский</w:t>
      </w:r>
      <w:proofErr w:type="spellEnd"/>
      <w:r>
        <w:t xml:space="preserve">, Я. И. </w:t>
      </w:r>
      <w:proofErr w:type="spellStart"/>
      <w:r>
        <w:t>Девиантность</w:t>
      </w:r>
      <w:proofErr w:type="spellEnd"/>
      <w:r>
        <w:t xml:space="preserve"> как социальный феномен / Я. И. </w:t>
      </w:r>
      <w:proofErr w:type="spellStart"/>
      <w:r>
        <w:t>Гилинский</w:t>
      </w:r>
      <w:proofErr w:type="spellEnd"/>
      <w:r>
        <w:t xml:space="preserve"> // Социология. – 2018. – № 3. – С. 127–134.</w:t>
      </w:r>
    </w:p>
    <w:p w14:paraId="1E172141" w14:textId="06AD6FA5" w:rsidR="007328EC" w:rsidRDefault="007328EC" w:rsidP="00221E35">
      <w:pPr>
        <w:pStyle w:val="a0"/>
        <w:numPr>
          <w:ilvl w:val="0"/>
          <w:numId w:val="21"/>
        </w:numPr>
        <w:ind w:left="357" w:hanging="357"/>
      </w:pPr>
      <w:proofErr w:type="spellStart"/>
      <w:r>
        <w:t>Гельбман</w:t>
      </w:r>
      <w:proofErr w:type="spellEnd"/>
      <w:r>
        <w:t xml:space="preserve">, А. Туризм в индустрии в постиндустриальном городе / А. </w:t>
      </w:r>
      <w:proofErr w:type="spellStart"/>
      <w:r>
        <w:t>Гельбман</w:t>
      </w:r>
      <w:proofErr w:type="spellEnd"/>
      <w:r>
        <w:t xml:space="preserve"> // Les </w:t>
      </w:r>
      <w:proofErr w:type="spellStart"/>
      <w:r>
        <w:t>Mondes</w:t>
      </w:r>
      <w:proofErr w:type="spellEnd"/>
      <w:r>
        <w:t xml:space="preserve"> </w:t>
      </w:r>
      <w:proofErr w:type="spellStart"/>
      <w:r>
        <w:t>Urbains</w:t>
      </w:r>
      <w:proofErr w:type="spellEnd"/>
      <w:r>
        <w:t xml:space="preserve"> </w:t>
      </w:r>
      <w:proofErr w:type="spellStart"/>
      <w:r>
        <w:t>du</w:t>
      </w:r>
      <w:proofErr w:type="spellEnd"/>
      <w:r>
        <w:t xml:space="preserve"> </w:t>
      </w:r>
      <w:proofErr w:type="spellStart"/>
      <w:r>
        <w:t>Tourisme</w:t>
      </w:r>
      <w:proofErr w:type="spellEnd"/>
      <w:r>
        <w:t xml:space="preserve"> = Urban </w:t>
      </w:r>
      <w:proofErr w:type="spellStart"/>
      <w:r>
        <w:t>Worlds</w:t>
      </w:r>
      <w:proofErr w:type="spellEnd"/>
      <w:r>
        <w:t xml:space="preserve"> </w:t>
      </w:r>
      <w:proofErr w:type="spellStart"/>
      <w:r>
        <w:t>of</w:t>
      </w:r>
      <w:proofErr w:type="spellEnd"/>
      <w:r>
        <w:t xml:space="preserve"> </w:t>
      </w:r>
      <w:proofErr w:type="spellStart"/>
      <w:r>
        <w:t>Tourism</w:t>
      </w:r>
      <w:proofErr w:type="spellEnd"/>
      <w:r>
        <w:t xml:space="preserve"> / под ред. Ф. Дюамеля, Р. </w:t>
      </w:r>
      <w:proofErr w:type="spellStart"/>
      <w:r>
        <w:t>Кнафу</w:t>
      </w:r>
      <w:proofErr w:type="spellEnd"/>
      <w:r>
        <w:t xml:space="preserve">. – Paris: </w:t>
      </w:r>
      <w:proofErr w:type="spellStart"/>
      <w:r>
        <w:t>Belin</w:t>
      </w:r>
      <w:proofErr w:type="spellEnd"/>
      <w:r>
        <w:t>, 2007. – С. 151–162.</w:t>
      </w:r>
    </w:p>
    <w:p w14:paraId="324815D8" w14:textId="26BDB187" w:rsidR="00A7716D" w:rsidRDefault="00A7716D" w:rsidP="00221E35">
      <w:pPr>
        <w:pStyle w:val="a0"/>
        <w:numPr>
          <w:ilvl w:val="0"/>
          <w:numId w:val="21"/>
        </w:numPr>
        <w:ind w:left="357" w:hanging="357"/>
      </w:pPr>
      <w:proofErr w:type="spellStart"/>
      <w:r>
        <w:t>Жанбосов</w:t>
      </w:r>
      <w:proofErr w:type="spellEnd"/>
      <w:r>
        <w:t xml:space="preserve">, А. Т. Постиндустриальный город России и постсоветского пространства / А. Т. </w:t>
      </w:r>
      <w:proofErr w:type="spellStart"/>
      <w:r>
        <w:t>Жанбосов</w:t>
      </w:r>
      <w:proofErr w:type="spellEnd"/>
      <w:r>
        <w:t xml:space="preserve">, Н. В. </w:t>
      </w:r>
      <w:proofErr w:type="spellStart"/>
      <w:r>
        <w:t>Цхададзе</w:t>
      </w:r>
      <w:proofErr w:type="spellEnd"/>
      <w:r>
        <w:t xml:space="preserve"> // Жилищные стратегии. – 2022. – Т. 9, № 3. – С. 217–242. – DOI 10.18334/zhs.9.3.116366.</w:t>
      </w:r>
    </w:p>
    <w:p w14:paraId="127AD138" w14:textId="1F57F455" w:rsidR="00A7716D" w:rsidRDefault="00A7716D" w:rsidP="00221E35">
      <w:pPr>
        <w:pStyle w:val="a0"/>
        <w:numPr>
          <w:ilvl w:val="0"/>
          <w:numId w:val="21"/>
        </w:numPr>
        <w:ind w:left="357" w:hanging="357"/>
      </w:pPr>
      <w:proofErr w:type="spellStart"/>
      <w:r>
        <w:t>Потаев</w:t>
      </w:r>
      <w:proofErr w:type="spellEnd"/>
      <w:r>
        <w:t xml:space="preserve">, Г. А. Постиндустриальные города: реновация и развитие / Г. А. </w:t>
      </w:r>
      <w:proofErr w:type="spellStart"/>
      <w:r>
        <w:t>Потаев</w:t>
      </w:r>
      <w:proofErr w:type="spellEnd"/>
      <w:r>
        <w:t>. – Минск: БНТУ, 2019. – 232 с. – ISBN 978-985-583-402-2.</w:t>
      </w:r>
    </w:p>
    <w:p w14:paraId="18445C3F" w14:textId="3C372699" w:rsidR="00A7716D" w:rsidRDefault="00A7716D" w:rsidP="00221E35">
      <w:pPr>
        <w:pStyle w:val="a0"/>
        <w:numPr>
          <w:ilvl w:val="0"/>
          <w:numId w:val="21"/>
        </w:numPr>
        <w:ind w:left="357" w:hanging="357"/>
      </w:pPr>
      <w:r>
        <w:t>Зорин, И. В. Туризм: толковый словарь / И. В. Зорин, В. А. Квартальнов. – Москва: Советский спорт, 2008. – 320 с.</w:t>
      </w:r>
    </w:p>
    <w:p w14:paraId="1193A558" w14:textId="1008DFFB" w:rsidR="00A7716D" w:rsidRDefault="00A7716D" w:rsidP="00221E35">
      <w:pPr>
        <w:pStyle w:val="a0"/>
        <w:numPr>
          <w:ilvl w:val="0"/>
          <w:numId w:val="21"/>
        </w:numPr>
        <w:ind w:left="357" w:hanging="357"/>
      </w:pPr>
      <w:proofErr w:type="spellStart"/>
      <w:r>
        <w:t>Вуйцик</w:t>
      </w:r>
      <w:proofErr w:type="spellEnd"/>
      <w:r>
        <w:t xml:space="preserve">, М., </w:t>
      </w:r>
      <w:proofErr w:type="spellStart"/>
      <w:r>
        <w:t>Тобиаш</w:t>
      </w:r>
      <w:proofErr w:type="spellEnd"/>
      <w:r>
        <w:t xml:space="preserve">-Лис, П., &amp; </w:t>
      </w:r>
      <w:proofErr w:type="spellStart"/>
      <w:r>
        <w:t>Дмоховска-Дудек</w:t>
      </w:r>
      <w:proofErr w:type="spellEnd"/>
      <w:r>
        <w:t xml:space="preserve">, К. Проблемы развития постиндустриального города. Напряженность между структурой и имиджем Лодзи (Польша) [Рабочий документ] / М. </w:t>
      </w:r>
      <w:proofErr w:type="spellStart"/>
      <w:r>
        <w:t>Вуйцик</w:t>
      </w:r>
      <w:proofErr w:type="spellEnd"/>
      <w:r>
        <w:t xml:space="preserve">, П. </w:t>
      </w:r>
      <w:proofErr w:type="spellStart"/>
      <w:r>
        <w:t>Тобиаш</w:t>
      </w:r>
      <w:proofErr w:type="spellEnd"/>
      <w:r>
        <w:t xml:space="preserve">-Лис, К. </w:t>
      </w:r>
      <w:proofErr w:type="spellStart"/>
      <w:r>
        <w:t>Дмоховска-Дудек</w:t>
      </w:r>
      <w:proofErr w:type="spellEnd"/>
      <w:r>
        <w:t>; RELOCAL. – Сентябрь 2017. – URL: www.relocal.eu (дата обращения: 29.12.2024).</w:t>
      </w:r>
    </w:p>
    <w:p w14:paraId="683AED3E" w14:textId="455AC58C" w:rsidR="00A7716D" w:rsidRPr="00176A3E" w:rsidRDefault="00A7716D" w:rsidP="00221E35">
      <w:pPr>
        <w:pStyle w:val="a0"/>
        <w:numPr>
          <w:ilvl w:val="0"/>
          <w:numId w:val="21"/>
        </w:numPr>
        <w:ind w:left="357" w:hanging="357"/>
        <w:rPr>
          <w:lang w:val="en-US"/>
        </w:rPr>
      </w:pPr>
      <w:proofErr w:type="spellStart"/>
      <w:r w:rsidRPr="00176A3E">
        <w:rPr>
          <w:lang w:val="en-US"/>
        </w:rPr>
        <w:t>Scharer</w:t>
      </w:r>
      <w:proofErr w:type="spellEnd"/>
      <w:r w:rsidRPr="00176A3E">
        <w:rPr>
          <w:lang w:val="en-US"/>
        </w:rPr>
        <w:t xml:space="preserve">, M. V. P. The Hamburg transformation: From industrial city to global service hub, and the relevance for urban regeneration of brownfield areas / M. V. P. </w:t>
      </w:r>
      <w:proofErr w:type="spellStart"/>
      <w:r w:rsidRPr="00176A3E">
        <w:rPr>
          <w:lang w:val="en-US"/>
        </w:rPr>
        <w:t>Scharer</w:t>
      </w:r>
      <w:proofErr w:type="spellEnd"/>
      <w:r w:rsidRPr="00176A3E">
        <w:rPr>
          <w:lang w:val="en-US"/>
        </w:rPr>
        <w:t xml:space="preserve">, F. L. A. </w:t>
      </w:r>
      <w:proofErr w:type="spellStart"/>
      <w:r w:rsidRPr="00176A3E">
        <w:rPr>
          <w:lang w:val="en-US"/>
        </w:rPr>
        <w:t>Weder</w:t>
      </w:r>
      <w:proofErr w:type="spellEnd"/>
      <w:r w:rsidRPr="00176A3E">
        <w:rPr>
          <w:lang w:val="en-US"/>
        </w:rPr>
        <w:t>, J. K. H. D. Fischer // Journal of Place Management and Development. – 2021. – Vol. 14, № 3. – P. 318–335. – DOI: 10.1108/JPMD-09-2020-0090.</w:t>
      </w:r>
    </w:p>
    <w:p w14:paraId="37AC6048" w14:textId="1746BBCA" w:rsidR="00A7716D" w:rsidRDefault="00A7716D" w:rsidP="00221E35">
      <w:pPr>
        <w:pStyle w:val="a0"/>
        <w:numPr>
          <w:ilvl w:val="0"/>
          <w:numId w:val="21"/>
        </w:numPr>
        <w:ind w:left="357" w:hanging="357"/>
      </w:pPr>
      <w:r>
        <w:t>Соловьева, Е. А. Оценка туристско-рекреационного потенциала г. Иваново (методологический аспект) / Е. А. Соловьева // Вестник Ивановского государственного университета. Серия: Естественные, общественные науки. – 2016. – № 1(29). – С. 81–90.</w:t>
      </w:r>
    </w:p>
    <w:p w14:paraId="6AF66E30" w14:textId="62D16572" w:rsidR="00A7716D" w:rsidRDefault="00A7716D" w:rsidP="00221E35">
      <w:pPr>
        <w:pStyle w:val="a0"/>
        <w:numPr>
          <w:ilvl w:val="0"/>
          <w:numId w:val="21"/>
        </w:numPr>
        <w:ind w:left="357" w:hanging="357"/>
      </w:pPr>
      <w:proofErr w:type="spellStart"/>
      <w:r>
        <w:t>Тимиргалеева</w:t>
      </w:r>
      <w:proofErr w:type="spellEnd"/>
      <w:r>
        <w:t xml:space="preserve">, Р. Р. Оценка использования и развития туристического потенциала региона / Р. Р. </w:t>
      </w:r>
      <w:proofErr w:type="spellStart"/>
      <w:r>
        <w:t>Тимиргалеева</w:t>
      </w:r>
      <w:proofErr w:type="spellEnd"/>
      <w:r>
        <w:t xml:space="preserve">, М. А. </w:t>
      </w:r>
      <w:proofErr w:type="spellStart"/>
      <w:r>
        <w:t>Рындач</w:t>
      </w:r>
      <w:proofErr w:type="spellEnd"/>
      <w:r>
        <w:t>, Е. А. Сергеева // Современная научная мысль. – 2021. – № 6. – С. 172–177. – DOI: 10.24412/2308-264X-2021-6-172-177.</w:t>
      </w:r>
    </w:p>
    <w:p w14:paraId="0AEE24F2" w14:textId="75AD006D" w:rsidR="00A7716D" w:rsidRDefault="00A7716D" w:rsidP="00221E35">
      <w:pPr>
        <w:pStyle w:val="a0"/>
        <w:numPr>
          <w:ilvl w:val="0"/>
          <w:numId w:val="21"/>
        </w:numPr>
        <w:ind w:left="357" w:hanging="357"/>
      </w:pPr>
      <w:r>
        <w:t xml:space="preserve">Карпычева, О. В. Сравнительный анализ методов оценки туристского потенциала / О. В. Карпычева, А. Н. Русина, Е. А. Якимова // </w:t>
      </w:r>
      <w:proofErr w:type="spellStart"/>
      <w:r>
        <w:t>Advances</w:t>
      </w:r>
      <w:proofErr w:type="spellEnd"/>
      <w:r>
        <w:t xml:space="preserve"> </w:t>
      </w:r>
      <w:proofErr w:type="spellStart"/>
      <w:r>
        <w:t>in</w:t>
      </w:r>
      <w:proofErr w:type="spellEnd"/>
      <w:r>
        <w:t xml:space="preserve"> Economics, Business </w:t>
      </w:r>
      <w:proofErr w:type="spellStart"/>
      <w:r>
        <w:t>and</w:t>
      </w:r>
      <w:proofErr w:type="spellEnd"/>
      <w:r>
        <w:t xml:space="preserve"> Management Research. – 2022. – DOI: 10.2991/aebmr.k.220208.029. – URL: https://doi.org/10.2991/aebmr.k.220208.029 (дата обращения: 04.01.2025).</w:t>
      </w:r>
    </w:p>
    <w:p w14:paraId="6D0C14FA" w14:textId="108F6AC6" w:rsidR="00A7716D" w:rsidRDefault="00A7716D" w:rsidP="00221E35">
      <w:pPr>
        <w:pStyle w:val="a0"/>
        <w:numPr>
          <w:ilvl w:val="0"/>
          <w:numId w:val="21"/>
        </w:numPr>
        <w:ind w:left="357" w:hanging="357"/>
      </w:pPr>
      <w:proofErr w:type="spellStart"/>
      <w:r>
        <w:t>Смиренникова</w:t>
      </w:r>
      <w:proofErr w:type="spellEnd"/>
      <w:r>
        <w:t xml:space="preserve">, Е. В. Комплексный подход к оценке туристического потенциала с применением экспертных методов и геоинформационного моделирования / Е. В. </w:t>
      </w:r>
      <w:proofErr w:type="spellStart"/>
      <w:r>
        <w:t>Смиренникова</w:t>
      </w:r>
      <w:proofErr w:type="spellEnd"/>
      <w:r>
        <w:t xml:space="preserve"> // Экологические программы и проекты. – 2011. – № 6. – С. 250–253.</w:t>
      </w:r>
    </w:p>
    <w:p w14:paraId="038DBC73" w14:textId="0E156AB9" w:rsidR="00A7716D" w:rsidRPr="00176A3E" w:rsidRDefault="00A7716D" w:rsidP="00221E35">
      <w:pPr>
        <w:pStyle w:val="a0"/>
        <w:numPr>
          <w:ilvl w:val="0"/>
          <w:numId w:val="21"/>
        </w:numPr>
        <w:ind w:left="357" w:hanging="357"/>
      </w:pPr>
      <w:r>
        <w:lastRenderedPageBreak/>
        <w:t xml:space="preserve">Коновалова, Н. В. Оценка туристического потенциала территории с применением геоинформационных методов / Н. В. Коновалова, Е. В. </w:t>
      </w:r>
      <w:proofErr w:type="spellStart"/>
      <w:r>
        <w:t>Смиренникова</w:t>
      </w:r>
      <w:proofErr w:type="spellEnd"/>
      <w:r>
        <w:t xml:space="preserve"> // Науки о земле. – 2011. – № 1. – </w:t>
      </w:r>
      <w:r w:rsidRPr="00176A3E">
        <w:t>С. 13–17.</w:t>
      </w:r>
    </w:p>
    <w:p w14:paraId="6F83448B" w14:textId="6EEE558F" w:rsidR="00A7716D" w:rsidRPr="00176A3E" w:rsidRDefault="00A7716D" w:rsidP="00221E35">
      <w:pPr>
        <w:pStyle w:val="a0"/>
        <w:numPr>
          <w:ilvl w:val="0"/>
          <w:numId w:val="21"/>
        </w:numPr>
        <w:ind w:left="357" w:hanging="357"/>
        <w:rPr>
          <w:lang w:val="en-US"/>
        </w:rPr>
      </w:pPr>
      <w:proofErr w:type="spellStart"/>
      <w:r w:rsidRPr="00176A3E">
        <w:rPr>
          <w:lang w:val="en-US"/>
        </w:rPr>
        <w:t>Ślesak</w:t>
      </w:r>
      <w:proofErr w:type="spellEnd"/>
      <w:r w:rsidRPr="00176A3E">
        <w:rPr>
          <w:lang w:val="en-US"/>
        </w:rPr>
        <w:t>, B. Potential of tourism and recreational postindustrial city (</w:t>
      </w:r>
      <w:proofErr w:type="spellStart"/>
      <w:r w:rsidRPr="00176A3E">
        <w:rPr>
          <w:lang w:val="en-US"/>
        </w:rPr>
        <w:t>Radzionków</w:t>
      </w:r>
      <w:proofErr w:type="spellEnd"/>
      <w:r w:rsidRPr="00176A3E">
        <w:rPr>
          <w:lang w:val="en-US"/>
        </w:rPr>
        <w:t xml:space="preserve"> GIS-based case study) / B. </w:t>
      </w:r>
      <w:proofErr w:type="spellStart"/>
      <w:r w:rsidRPr="00176A3E">
        <w:rPr>
          <w:lang w:val="en-US"/>
        </w:rPr>
        <w:t>Ślesak</w:t>
      </w:r>
      <w:proofErr w:type="spellEnd"/>
      <w:r w:rsidRPr="00176A3E">
        <w:rPr>
          <w:lang w:val="en-US"/>
        </w:rPr>
        <w:t xml:space="preserve">, D. </w:t>
      </w:r>
      <w:proofErr w:type="spellStart"/>
      <w:r w:rsidRPr="00176A3E">
        <w:rPr>
          <w:lang w:val="en-US"/>
        </w:rPr>
        <w:t>Absalon</w:t>
      </w:r>
      <w:proofErr w:type="spellEnd"/>
      <w:r w:rsidRPr="00176A3E">
        <w:rPr>
          <w:lang w:val="en-US"/>
        </w:rPr>
        <w:t xml:space="preserve">, S. </w:t>
      </w:r>
      <w:proofErr w:type="spellStart"/>
      <w:r w:rsidRPr="00176A3E">
        <w:rPr>
          <w:lang w:val="en-US"/>
        </w:rPr>
        <w:t>Pytel</w:t>
      </w:r>
      <w:proofErr w:type="spellEnd"/>
      <w:r w:rsidRPr="00176A3E">
        <w:rPr>
          <w:lang w:val="en-US"/>
        </w:rPr>
        <w:t xml:space="preserve"> // AIP Conference Proceedings. – 2014. – Vol. 1618. – P. 289–296. – DOI: 10.1063/1.4897730.</w:t>
      </w:r>
    </w:p>
    <w:p w14:paraId="19E96E40" w14:textId="101C3AF9" w:rsidR="00A7716D" w:rsidRPr="00176A3E" w:rsidRDefault="00A7716D" w:rsidP="00221E35">
      <w:pPr>
        <w:pStyle w:val="a0"/>
        <w:numPr>
          <w:ilvl w:val="0"/>
          <w:numId w:val="21"/>
        </w:numPr>
        <w:ind w:left="357" w:hanging="357"/>
      </w:pPr>
      <w:r w:rsidRPr="00176A3E">
        <w:t xml:space="preserve">Ян, Л. Математическая модель для оценки туристского потенциала / Л. Ян, Б. В. </w:t>
      </w:r>
      <w:proofErr w:type="spellStart"/>
      <w:r w:rsidRPr="00176A3E">
        <w:t>Гао</w:t>
      </w:r>
      <w:proofErr w:type="spellEnd"/>
      <w:r w:rsidRPr="00176A3E">
        <w:t xml:space="preserve">, М. </w:t>
      </w:r>
      <w:proofErr w:type="spellStart"/>
      <w:r w:rsidRPr="00176A3E">
        <w:t>Чжан</w:t>
      </w:r>
      <w:proofErr w:type="spellEnd"/>
      <w:r w:rsidRPr="00176A3E">
        <w:t xml:space="preserve"> // </w:t>
      </w:r>
      <w:proofErr w:type="spellStart"/>
      <w:r w:rsidRPr="00176A3E">
        <w:t>Tourism</w:t>
      </w:r>
      <w:proofErr w:type="spellEnd"/>
      <w:r w:rsidRPr="00176A3E">
        <w:t xml:space="preserve"> Management. – 2017. – </w:t>
      </w:r>
      <w:proofErr w:type="spellStart"/>
      <w:r w:rsidRPr="00176A3E">
        <w:t>Vol</w:t>
      </w:r>
      <w:proofErr w:type="spellEnd"/>
      <w:r w:rsidRPr="00176A3E">
        <w:t>. 63. – P. 355-365.</w:t>
      </w:r>
    </w:p>
    <w:p w14:paraId="2FFC2C85" w14:textId="443BF921" w:rsidR="00AA1509" w:rsidRDefault="00AA1509" w:rsidP="00221E35">
      <w:pPr>
        <w:pStyle w:val="a0"/>
        <w:numPr>
          <w:ilvl w:val="0"/>
          <w:numId w:val="21"/>
        </w:numPr>
        <w:ind w:left="357" w:hanging="357"/>
      </w:pPr>
      <w:r w:rsidRPr="00176A3E">
        <w:t>Индекс комфортной городской среды. URL: https://xn----</w:t>
      </w:r>
      <w:proofErr w:type="spellStart"/>
      <w:r w:rsidRPr="00176A3E">
        <w:t>dtbcccdtsypabxk.xn</w:t>
      </w:r>
      <w:proofErr w:type="spellEnd"/>
      <w:r w:rsidRPr="00176A3E">
        <w:t>--p1ai/#/ (дата обращения: 01.06.2025).</w:t>
      </w:r>
    </w:p>
    <w:p w14:paraId="4BD14579" w14:textId="50F8C1BD" w:rsidR="00176A3E" w:rsidRDefault="00176A3E" w:rsidP="00221E35">
      <w:pPr>
        <w:pStyle w:val="a0"/>
        <w:numPr>
          <w:ilvl w:val="0"/>
          <w:numId w:val="21"/>
        </w:numPr>
        <w:ind w:left="357" w:hanging="357"/>
      </w:pPr>
      <w:r w:rsidRPr="00176A3E">
        <w:t>Данные Федеральной службы государственной статистики (Росстат): // Росстат. - URL: https://rosstat.gov.ru/ (дата обращения: 27.12.2025).</w:t>
      </w:r>
    </w:p>
    <w:p w14:paraId="722D6080" w14:textId="5CED617D" w:rsidR="00176A3E" w:rsidRDefault="00176A3E" w:rsidP="00221E35">
      <w:pPr>
        <w:pStyle w:val="a0"/>
        <w:numPr>
          <w:ilvl w:val="0"/>
          <w:numId w:val="21"/>
        </w:numPr>
        <w:ind w:left="357" w:hanging="357"/>
      </w:pPr>
      <w:r w:rsidRPr="00176A3E">
        <w:t>Данные Федеральной службы государственной статистики (Росстат): // Росстат. - URL: https://rosstat.gov.ru/compendium/document/13282 (дата обращения: 27.12.2025).</w:t>
      </w:r>
    </w:p>
    <w:p w14:paraId="19C1DF24" w14:textId="3EEF92E2" w:rsidR="00176A3E" w:rsidRDefault="00176A3E" w:rsidP="00221E35">
      <w:pPr>
        <w:pStyle w:val="a0"/>
        <w:numPr>
          <w:ilvl w:val="0"/>
          <w:numId w:val="21"/>
        </w:numPr>
        <w:ind w:left="357" w:hanging="357"/>
      </w:pPr>
      <w:r w:rsidRPr="00176A3E">
        <w:t>Губкинский городской округ Белгородской области. Органы местного самоуправления. Стратегическое планирование. [Электронный ресурс]. – URL: https://gubkinadm.gosuslugi.ru/ofitsialno/dokumenty/strategicheskoe-planirovanie/(дата обращения: 29.12.2025).</w:t>
      </w:r>
    </w:p>
    <w:p w14:paraId="07E2CB89" w14:textId="5F1705F0" w:rsidR="00AB3790" w:rsidRDefault="00AB3790" w:rsidP="00221E35">
      <w:pPr>
        <w:pStyle w:val="a0"/>
        <w:numPr>
          <w:ilvl w:val="0"/>
          <w:numId w:val="21"/>
        </w:numPr>
        <w:ind w:left="357" w:hanging="357"/>
      </w:pPr>
      <w:r w:rsidRPr="00AB3790">
        <w:t>Официальный портал органов местного самоуправления города Казани [Электронный ресурс]. – URL: https://kzn.ru/meriya/ispolnitelnyy-komitet/komitet-ekonomicheskogo-razvitiya/dokumenty-strategicheskogo-planirovaniya/ (дата обращения: 28.12.2025).</w:t>
      </w:r>
    </w:p>
    <w:p w14:paraId="114BA4BA" w14:textId="3A4B674C" w:rsidR="00AB3790" w:rsidRDefault="00AB3790" w:rsidP="00221E35">
      <w:pPr>
        <w:pStyle w:val="a0"/>
        <w:numPr>
          <w:ilvl w:val="0"/>
          <w:numId w:val="21"/>
        </w:numPr>
        <w:ind w:left="357" w:hanging="357"/>
      </w:pPr>
      <w:r w:rsidRPr="00AB3790">
        <w:t>Официальный сайт мэрии города Череповца. [Электронный ресурс]. – URL: https://35cherepovets.gosuslugi.ru/deyatelnost/napravleniya-deyatelnosti/strategicheskoe-planirovanie/strategiya-i-plan-meropriyatiy-po-ee-realizatsii/dokumenty-omsu_958.html (дата обращения: 28.12.2025).</w:t>
      </w:r>
    </w:p>
    <w:p w14:paraId="79C68EF8" w14:textId="50931E0D" w:rsidR="008F6EF7" w:rsidRDefault="008F6EF7" w:rsidP="00221E35">
      <w:pPr>
        <w:pStyle w:val="a0"/>
        <w:numPr>
          <w:ilvl w:val="0"/>
          <w:numId w:val="21"/>
        </w:numPr>
        <w:ind w:left="357" w:hanging="357"/>
      </w:pPr>
      <w:r w:rsidRPr="008F6EF7">
        <w:t>Сведения из Единого государственного реестра объектов культурного наследия (памятников истории и культуры) народов Российской Федерации [Электронный ресурс]. – URL: https://opendata.mkrf.ru/opendata/7705851331-egrkn/ (дата обращения: 27.12.2025).</w:t>
      </w:r>
    </w:p>
    <w:p w14:paraId="36F4B81B" w14:textId="729D1671" w:rsidR="008F6EF7" w:rsidRDefault="008F6EF7" w:rsidP="00221E35">
      <w:pPr>
        <w:pStyle w:val="a0"/>
        <w:numPr>
          <w:ilvl w:val="0"/>
          <w:numId w:val="21"/>
        </w:numPr>
        <w:ind w:left="357" w:hanging="357"/>
      </w:pPr>
      <w:r w:rsidRPr="008F6EF7">
        <w:t xml:space="preserve">Яндекс </w:t>
      </w:r>
      <w:proofErr w:type="spellStart"/>
      <w:r w:rsidRPr="008F6EF7">
        <w:t>Вордстат</w:t>
      </w:r>
      <w:proofErr w:type="spellEnd"/>
      <w:r w:rsidRPr="008F6EF7">
        <w:t xml:space="preserve"> [Электронный ресурс]. –. URL: https://wordstat.yandex.ru/ (дата обращения: 27.12.2025).</w:t>
      </w:r>
    </w:p>
    <w:p w14:paraId="0F72D953" w14:textId="20E27AB3" w:rsidR="008F6EF7" w:rsidRDefault="008F6EF7" w:rsidP="00221E35">
      <w:pPr>
        <w:pStyle w:val="a0"/>
        <w:numPr>
          <w:ilvl w:val="0"/>
          <w:numId w:val="21"/>
        </w:numPr>
        <w:ind w:left="357" w:hanging="357"/>
      </w:pPr>
      <w:r w:rsidRPr="008F6EF7">
        <w:t>Официальный сайт Министерства внутренних дел Российской Федерации [Электронный ресурс]. – URL: http://stat.gibdd.ru/ (дата обращения: 27.12.2025).</w:t>
      </w:r>
    </w:p>
    <w:p w14:paraId="69405768" w14:textId="4278713E" w:rsidR="00FB5337" w:rsidRDefault="008F6EF7" w:rsidP="00221E35">
      <w:pPr>
        <w:pStyle w:val="a0"/>
        <w:numPr>
          <w:ilvl w:val="0"/>
          <w:numId w:val="21"/>
        </w:numPr>
        <w:ind w:left="357" w:hanging="357"/>
      </w:pPr>
      <w:r w:rsidRPr="008F6EF7">
        <w:lastRenderedPageBreak/>
        <w:t>Официальный сайт Министерства внутренних дел Российской Федерации [Электронный ресурс]. – URL: https://xn--b1aew.xn--p1ai/</w:t>
      </w:r>
      <w:proofErr w:type="spellStart"/>
      <w:r w:rsidRPr="008F6EF7">
        <w:t>reports</w:t>
      </w:r>
      <w:proofErr w:type="spellEnd"/>
      <w:r w:rsidRPr="008F6EF7">
        <w:t>/2/ (дата обращения: 27.12.2025).</w:t>
      </w:r>
      <w:r w:rsidR="00FB5337" w:rsidRPr="00B4614D">
        <w:rPr>
          <w:vanish/>
          <w:highlight w:val="cyan"/>
        </w:rPr>
        <w:t>/Скрытые формулы расчёта количества иллюстраций и таблиц</w:t>
      </w:r>
    </w:p>
    <w:p w14:paraId="7D730D8F" w14:textId="6781396B" w:rsidR="00C77E04" w:rsidRDefault="00C77E04" w:rsidP="00221E35">
      <w:pPr>
        <w:pStyle w:val="a0"/>
        <w:numPr>
          <w:ilvl w:val="0"/>
          <w:numId w:val="21"/>
        </w:numPr>
        <w:ind w:left="357" w:hanging="357"/>
      </w:pPr>
      <w:r>
        <w:rPr>
          <w:lang w:val="en-US"/>
        </w:rPr>
        <w:t>Google</w:t>
      </w:r>
      <w:r w:rsidRPr="00C77E04">
        <w:t xml:space="preserve"> </w:t>
      </w:r>
      <w:r>
        <w:t>таблица, составленная автором для расчета результатов по представленному алгоритму оценки туристического потенциала городов</w:t>
      </w:r>
      <w:r w:rsidR="005624FD">
        <w:t xml:space="preserve"> </w:t>
      </w:r>
      <w:r w:rsidR="005624FD" w:rsidRPr="008F6EF7">
        <w:t>[Электронный ресурс]</w:t>
      </w:r>
      <w:r>
        <w:t xml:space="preserve"> </w:t>
      </w:r>
      <w:r w:rsidRPr="008F6EF7">
        <w:t>– URL:</w:t>
      </w:r>
      <w:r>
        <w:t xml:space="preserve"> </w:t>
      </w:r>
      <w:r w:rsidRPr="0010695B">
        <w:t>https://docs.google.com/spreadsheets/d/1yD4Fo24MUz4yUg-lSiLOFpMJR8whVwUq8eBqLYkftE4/edit?usp=sharing</w:t>
      </w:r>
      <w:r w:rsidRPr="00B96F44">
        <w:t>.</w:t>
      </w:r>
    </w:p>
    <w:p w14:paraId="223F415E" w14:textId="5FDC501A" w:rsidR="00C77E04" w:rsidRPr="00B4614D" w:rsidRDefault="00951351" w:rsidP="00221E35">
      <w:pPr>
        <w:pStyle w:val="a0"/>
        <w:numPr>
          <w:ilvl w:val="0"/>
          <w:numId w:val="21"/>
        </w:numPr>
        <w:ind w:left="357" w:hanging="357"/>
      </w:pPr>
      <w:r>
        <w:t xml:space="preserve">Репозиторий </w:t>
      </w:r>
      <w:r>
        <w:rPr>
          <w:lang w:val="en-US"/>
        </w:rPr>
        <w:t>GitHub</w:t>
      </w:r>
      <w:r>
        <w:t xml:space="preserve">, созданный автором </w:t>
      </w:r>
      <w:r w:rsidRPr="008F6EF7">
        <w:t>[Электронный ресурс]</w:t>
      </w:r>
      <w:r>
        <w:t xml:space="preserve"> </w:t>
      </w:r>
      <w:r w:rsidRPr="008F6EF7">
        <w:t>– URL:</w:t>
      </w:r>
      <w:r>
        <w:t xml:space="preserve"> </w:t>
      </w:r>
      <w:r w:rsidRPr="00951351">
        <w:t>https://github.com/tatianashtanko/DEVELOPMENT-AND-APPROBATION-OF-AN-ALGORITHM-FOR-ASSESSING-THE-TOURISM-POTENTIAL-OF-CITIES</w:t>
      </w:r>
    </w:p>
    <w:p w14:paraId="646615DC" w14:textId="77777777" w:rsidR="00FB5337" w:rsidRPr="001C6A70" w:rsidRDefault="00FB5337" w:rsidP="00321A58">
      <w:pPr>
        <w:rPr>
          <w:vanish/>
          <w:highlight w:val="cyan"/>
        </w:rPr>
      </w:pPr>
      <w:r w:rsidRPr="001C6A70">
        <w:rPr>
          <w:vanish/>
          <w:highlight w:val="cyan"/>
        </w:rPr>
        <w:fldChar w:fldCharType="begin"/>
      </w:r>
      <w:r w:rsidRPr="001C6A70">
        <w:rPr>
          <w:vanish/>
          <w:highlight w:val="cyan"/>
          <w:lang w:val="en-US"/>
        </w:rPr>
        <w:instrText>SET</w:instrText>
      </w:r>
      <w:r w:rsidRPr="001C6A70">
        <w:rPr>
          <w:vanish/>
          <w:highlight w:val="cyan"/>
        </w:rPr>
        <w:instrText xml:space="preserve"> </w:instrText>
      </w:r>
      <w:r w:rsidRPr="001C6A70">
        <w:rPr>
          <w:vanish/>
          <w:highlight w:val="cyan"/>
          <w:lang w:val="en-US"/>
        </w:rPr>
        <w:instrText>ImagesCount</w:instrText>
      </w:r>
      <w:r w:rsidRPr="001C6A70">
        <w:rPr>
          <w:vanish/>
          <w:highlight w:val="cyan"/>
        </w:rPr>
        <w:instrText xml:space="preserve"> </w:instrText>
      </w:r>
      <w:r w:rsidRPr="001C6A70">
        <w:rPr>
          <w:vanish/>
          <w:highlight w:val="cyan"/>
          <w:lang w:val="en-US"/>
        </w:rPr>
        <w:fldChar w:fldCharType="begin"/>
      </w:r>
      <w:r w:rsidRPr="001C6A70">
        <w:rPr>
          <w:vanish/>
          <w:highlight w:val="cyan"/>
        </w:rPr>
        <w:instrText xml:space="preserve"> = </w:instrText>
      </w:r>
      <w:r w:rsidRPr="001C6A70">
        <w:rPr>
          <w:vanish/>
          <w:highlight w:val="cyan"/>
          <w:lang w:val="en-US"/>
        </w:rPr>
        <w:fldChar w:fldCharType="begin"/>
      </w:r>
      <w:r w:rsidRPr="001C6A70">
        <w:rPr>
          <w:vanish/>
          <w:highlight w:val="cyan"/>
        </w:rPr>
        <w:instrText xml:space="preserve"> </w:instrText>
      </w:r>
      <w:r w:rsidRPr="001C6A70">
        <w:rPr>
          <w:vanish/>
          <w:highlight w:val="cyan"/>
          <w:lang w:val="en-US"/>
        </w:rPr>
        <w:instrText>SEQ</w:instrText>
      </w:r>
      <w:r w:rsidRPr="001C6A70">
        <w:rPr>
          <w:vanish/>
          <w:highlight w:val="cyan"/>
        </w:rPr>
        <w:instrText xml:space="preserve"> Рисунок </w:instrText>
      </w:r>
      <w:r w:rsidRPr="001C6A70">
        <w:rPr>
          <w:vanish/>
          <w:highlight w:val="cyan"/>
          <w:lang w:val="en-US"/>
        </w:rPr>
        <w:fldChar w:fldCharType="separate"/>
      </w:r>
      <w:r w:rsidR="005F27C1" w:rsidRPr="001C6A70">
        <w:rPr>
          <w:noProof/>
          <w:vanish/>
          <w:highlight w:val="cyan"/>
        </w:rPr>
        <w:instrText>3</w:instrText>
      </w:r>
      <w:r w:rsidRPr="001C6A70">
        <w:rPr>
          <w:vanish/>
          <w:highlight w:val="cyan"/>
          <w:lang w:val="en-US"/>
        </w:rPr>
        <w:fldChar w:fldCharType="end"/>
      </w:r>
      <w:r w:rsidRPr="001C6A70">
        <w:rPr>
          <w:vanish/>
          <w:highlight w:val="cyan"/>
        </w:rPr>
        <w:instrText xml:space="preserve"> - 1 </w:instrText>
      </w:r>
      <w:r w:rsidRPr="001C6A70">
        <w:rPr>
          <w:vanish/>
          <w:highlight w:val="cyan"/>
          <w:lang w:val="en-US"/>
        </w:rPr>
        <w:fldChar w:fldCharType="separate"/>
      </w:r>
      <w:r w:rsidR="005F27C1" w:rsidRPr="001C6A70">
        <w:rPr>
          <w:noProof/>
          <w:vanish/>
          <w:highlight w:val="cyan"/>
        </w:rPr>
        <w:instrText>2</w:instrText>
      </w:r>
      <w:r w:rsidRPr="001C6A70">
        <w:rPr>
          <w:vanish/>
          <w:highlight w:val="cyan"/>
          <w:lang w:val="en-US"/>
        </w:rPr>
        <w:fldChar w:fldCharType="end"/>
      </w:r>
      <w:r w:rsidRPr="001C6A70">
        <w:rPr>
          <w:vanish/>
          <w:highlight w:val="cyan"/>
        </w:rPr>
        <w:fldChar w:fldCharType="separate"/>
      </w:r>
      <w:bookmarkStart w:id="96" w:name="ImagesCount"/>
      <w:r w:rsidR="005F27C1" w:rsidRPr="001C6A70">
        <w:rPr>
          <w:noProof/>
          <w:vanish/>
          <w:highlight w:val="cyan"/>
        </w:rPr>
        <w:t>2</w:t>
      </w:r>
      <w:bookmarkEnd w:id="96"/>
      <w:r w:rsidRPr="001C6A70">
        <w:rPr>
          <w:vanish/>
          <w:highlight w:val="cyan"/>
        </w:rPr>
        <w:fldChar w:fldCharType="end"/>
      </w:r>
    </w:p>
    <w:p w14:paraId="3B617409" w14:textId="77777777" w:rsidR="00025C56" w:rsidRPr="001C6A70" w:rsidRDefault="00025C56" w:rsidP="00321A58">
      <w:pPr>
        <w:rPr>
          <w:vanish/>
          <w:highlight w:val="cyan"/>
        </w:rPr>
      </w:pPr>
      <w:r w:rsidRPr="001C6A70">
        <w:rPr>
          <w:vanish/>
          <w:highlight w:val="cyan"/>
        </w:rPr>
        <w:fldChar w:fldCharType="begin"/>
      </w:r>
      <w:r w:rsidRPr="001C6A70">
        <w:rPr>
          <w:vanish/>
          <w:highlight w:val="cyan"/>
          <w:lang w:val="en-US"/>
        </w:rPr>
        <w:instrText>SET</w:instrText>
      </w:r>
      <w:r w:rsidRPr="001C6A70">
        <w:rPr>
          <w:vanish/>
          <w:highlight w:val="cyan"/>
        </w:rPr>
        <w:instrText xml:space="preserve"> </w:instrText>
      </w:r>
      <w:r w:rsidRPr="001C6A70">
        <w:rPr>
          <w:vanish/>
          <w:highlight w:val="cyan"/>
          <w:lang w:val="en-US"/>
        </w:rPr>
        <w:instrText>TablesCount</w:instrText>
      </w:r>
      <w:r w:rsidRPr="001C6A70">
        <w:rPr>
          <w:vanish/>
          <w:highlight w:val="cyan"/>
        </w:rPr>
        <w:instrText xml:space="preserve"> </w:instrText>
      </w:r>
      <w:r w:rsidRPr="001C6A70">
        <w:rPr>
          <w:vanish/>
          <w:highlight w:val="cyan"/>
          <w:lang w:val="en-US"/>
        </w:rPr>
        <w:fldChar w:fldCharType="begin"/>
      </w:r>
      <w:r w:rsidRPr="001C6A70">
        <w:rPr>
          <w:vanish/>
          <w:highlight w:val="cyan"/>
        </w:rPr>
        <w:instrText xml:space="preserve"> = </w:instrText>
      </w:r>
      <w:r w:rsidRPr="001C6A70">
        <w:rPr>
          <w:vanish/>
          <w:highlight w:val="cyan"/>
          <w:lang w:val="en-US"/>
        </w:rPr>
        <w:fldChar w:fldCharType="begin"/>
      </w:r>
      <w:r w:rsidRPr="001C6A70">
        <w:rPr>
          <w:vanish/>
          <w:highlight w:val="cyan"/>
        </w:rPr>
        <w:instrText xml:space="preserve"> </w:instrText>
      </w:r>
      <w:r w:rsidRPr="001C6A70">
        <w:rPr>
          <w:vanish/>
          <w:highlight w:val="cyan"/>
          <w:lang w:val="en-US"/>
        </w:rPr>
        <w:instrText>SEQ</w:instrText>
      </w:r>
      <w:r w:rsidRPr="001C6A70">
        <w:rPr>
          <w:vanish/>
          <w:highlight w:val="cyan"/>
        </w:rPr>
        <w:instrText xml:space="preserve"> Таблица </w:instrText>
      </w:r>
      <w:r w:rsidRPr="001C6A70">
        <w:rPr>
          <w:vanish/>
          <w:highlight w:val="cyan"/>
          <w:lang w:val="en-US"/>
        </w:rPr>
        <w:fldChar w:fldCharType="separate"/>
      </w:r>
      <w:r w:rsidR="005F27C1" w:rsidRPr="001C6A70">
        <w:rPr>
          <w:noProof/>
          <w:vanish/>
          <w:highlight w:val="cyan"/>
        </w:rPr>
        <w:instrText>2</w:instrText>
      </w:r>
      <w:r w:rsidRPr="001C6A70">
        <w:rPr>
          <w:vanish/>
          <w:highlight w:val="cyan"/>
          <w:lang w:val="en-US"/>
        </w:rPr>
        <w:fldChar w:fldCharType="end"/>
      </w:r>
      <w:r w:rsidRPr="001C6A70">
        <w:rPr>
          <w:vanish/>
          <w:highlight w:val="cyan"/>
        </w:rPr>
        <w:instrText xml:space="preserve"> - 1 </w:instrText>
      </w:r>
      <w:r w:rsidRPr="001C6A70">
        <w:rPr>
          <w:vanish/>
          <w:highlight w:val="cyan"/>
          <w:lang w:val="en-US"/>
        </w:rPr>
        <w:fldChar w:fldCharType="separate"/>
      </w:r>
      <w:r w:rsidR="005F27C1" w:rsidRPr="001C6A70">
        <w:rPr>
          <w:noProof/>
          <w:vanish/>
          <w:highlight w:val="cyan"/>
        </w:rPr>
        <w:instrText>1</w:instrText>
      </w:r>
      <w:r w:rsidRPr="001C6A70">
        <w:rPr>
          <w:vanish/>
          <w:highlight w:val="cyan"/>
          <w:lang w:val="en-US"/>
        </w:rPr>
        <w:fldChar w:fldCharType="end"/>
      </w:r>
      <w:r w:rsidRPr="001C6A70">
        <w:rPr>
          <w:vanish/>
          <w:highlight w:val="cyan"/>
        </w:rPr>
        <w:fldChar w:fldCharType="separate"/>
      </w:r>
      <w:bookmarkStart w:id="97" w:name="TablesCount"/>
      <w:r w:rsidR="005F27C1" w:rsidRPr="001C6A70">
        <w:rPr>
          <w:noProof/>
          <w:vanish/>
          <w:highlight w:val="cyan"/>
        </w:rPr>
        <w:t>1</w:t>
      </w:r>
      <w:bookmarkEnd w:id="97"/>
      <w:r w:rsidRPr="001C6A70">
        <w:rPr>
          <w:vanish/>
          <w:highlight w:val="cyan"/>
        </w:rPr>
        <w:fldChar w:fldCharType="end"/>
      </w:r>
    </w:p>
    <w:p w14:paraId="24AD5251" w14:textId="77777777" w:rsidR="00025C56" w:rsidRPr="00D856C0" w:rsidRDefault="00FB5337" w:rsidP="00321A58">
      <w:pPr>
        <w:rPr>
          <w:vanish/>
        </w:rPr>
      </w:pPr>
      <w:r w:rsidRPr="001C6A70">
        <w:rPr>
          <w:vanish/>
          <w:highlight w:val="cyan"/>
        </w:rPr>
        <w:t>/</w:t>
      </w:r>
    </w:p>
    <w:p w14:paraId="283BA71F" w14:textId="77777777" w:rsidR="00025C56" w:rsidRPr="00167647" w:rsidRDefault="00025C56" w:rsidP="00321A58"/>
    <w:p w14:paraId="1164B711" w14:textId="5530E5F2" w:rsidR="004D3218" w:rsidRPr="001E70F4" w:rsidRDefault="004D3218" w:rsidP="0083615B">
      <w:pPr>
        <w:spacing w:line="240" w:lineRule="auto"/>
        <w:ind w:firstLine="0"/>
        <w:jc w:val="left"/>
      </w:pPr>
    </w:p>
    <w:sectPr w:rsidR="004D3218" w:rsidRPr="001E70F4" w:rsidSect="00BA1825">
      <w:footerReference w:type="even" r:id="rId20"/>
      <w:footerReference w:type="default" r:id="rId21"/>
      <w:pgSz w:w="11906" w:h="16838" w:code="9"/>
      <w:pgMar w:top="1134" w:right="850"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68DA5" w14:textId="77777777" w:rsidR="00450775" w:rsidRDefault="00450775" w:rsidP="00D67B79">
      <w:r>
        <w:separator/>
      </w:r>
    </w:p>
  </w:endnote>
  <w:endnote w:type="continuationSeparator" w:id="0">
    <w:p w14:paraId="3E531A0F" w14:textId="77777777" w:rsidR="00450775" w:rsidRDefault="00450775" w:rsidP="00D67B79">
      <w:r>
        <w:continuationSeparator/>
      </w:r>
    </w:p>
  </w:endnote>
  <w:endnote w:type="continuationNotice" w:id="1">
    <w:p w14:paraId="5C81EA24" w14:textId="77777777" w:rsidR="00450775" w:rsidRDefault="00450775" w:rsidP="00D67B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MSTT313ebcef87O04501700">
    <w:altName w:val="Times New Roman"/>
    <w:panose1 w:val="00000000000000000000"/>
    <w:charset w:val="00"/>
    <w:family w:val="auto"/>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20A10" w14:textId="77777777" w:rsidR="00BF2937" w:rsidRDefault="00BF2937" w:rsidP="00D67B79">
    <w:r>
      <w:fldChar w:fldCharType="begin"/>
    </w:r>
    <w:r>
      <w:instrText xml:space="preserve">PAGE  </w:instrText>
    </w:r>
    <w:r>
      <w:fldChar w:fldCharType="end"/>
    </w:r>
  </w:p>
  <w:p w14:paraId="52D8DDD4" w14:textId="77777777" w:rsidR="00BF2937" w:rsidRDefault="00BF2937" w:rsidP="00D67B7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8533513"/>
      <w:docPartObj>
        <w:docPartGallery w:val="Page Numbers (Bottom of Page)"/>
        <w:docPartUnique/>
      </w:docPartObj>
    </w:sdtPr>
    <w:sdtEndPr/>
    <w:sdtContent>
      <w:p w14:paraId="2747EB93" w14:textId="77777777" w:rsidR="00BF2937" w:rsidRPr="006C5667" w:rsidRDefault="00BF2937" w:rsidP="006C5667">
        <w:pPr>
          <w:ind w:firstLine="0"/>
          <w:jc w:val="center"/>
        </w:pPr>
        <w:r w:rsidRPr="006C5667">
          <w:fldChar w:fldCharType="begin"/>
        </w:r>
        <w:r w:rsidRPr="006C5667">
          <w:instrText>PAGE   \* MERGEFORMAT</w:instrText>
        </w:r>
        <w:r w:rsidRPr="006C5667">
          <w:fldChar w:fldCharType="separate"/>
        </w:r>
        <w:r w:rsidR="00206D49">
          <w:rPr>
            <w:noProof/>
          </w:rPr>
          <w:t>27</w:t>
        </w:r>
        <w:r w:rsidRPr="006C566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62C7F" w14:textId="77777777" w:rsidR="00450775" w:rsidRDefault="00450775" w:rsidP="00D67B79">
      <w:r>
        <w:separator/>
      </w:r>
    </w:p>
  </w:footnote>
  <w:footnote w:type="continuationSeparator" w:id="0">
    <w:p w14:paraId="29F3172F" w14:textId="77777777" w:rsidR="00450775" w:rsidRDefault="00450775" w:rsidP="00D67B79">
      <w:r>
        <w:continuationSeparator/>
      </w:r>
    </w:p>
  </w:footnote>
  <w:footnote w:type="continuationNotice" w:id="1">
    <w:p w14:paraId="7476188F" w14:textId="77777777" w:rsidR="00450775" w:rsidRDefault="00450775" w:rsidP="00D67B7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CE2"/>
    <w:multiLevelType w:val="hybridMultilevel"/>
    <w:tmpl w:val="205A8AD4"/>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0D0656"/>
    <w:multiLevelType w:val="hybridMultilevel"/>
    <w:tmpl w:val="E4622CFE"/>
    <w:lvl w:ilvl="0" w:tplc="B6F422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57809DC"/>
    <w:multiLevelType w:val="multilevel"/>
    <w:tmpl w:val="F14A4560"/>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9D185C"/>
    <w:multiLevelType w:val="hybridMultilevel"/>
    <w:tmpl w:val="C5003456"/>
    <w:lvl w:ilvl="0" w:tplc="42F2B1D0">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2019B9"/>
    <w:multiLevelType w:val="hybridMultilevel"/>
    <w:tmpl w:val="F886C10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7877F33"/>
    <w:multiLevelType w:val="multilevel"/>
    <w:tmpl w:val="27EA906E"/>
    <w:lvl w:ilvl="0">
      <w:start w:val="6"/>
      <w:numFmt w:val="decimal"/>
      <w:lvlText w:val="%1."/>
      <w:lvlJc w:val="left"/>
      <w:pPr>
        <w:ind w:left="555" w:hanging="555"/>
      </w:pPr>
      <w:rPr>
        <w:rFonts w:hint="default"/>
      </w:rPr>
    </w:lvl>
    <w:lvl w:ilvl="1">
      <w:start w:val="3"/>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07BE3424"/>
    <w:multiLevelType w:val="hybridMultilevel"/>
    <w:tmpl w:val="0AAE2114"/>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7F45774"/>
    <w:multiLevelType w:val="hybridMultilevel"/>
    <w:tmpl w:val="8EDE425A"/>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83B5FC4"/>
    <w:multiLevelType w:val="multilevel"/>
    <w:tmpl w:val="4E50B3E2"/>
    <w:lvl w:ilvl="0">
      <w:start w:val="2"/>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91E0280"/>
    <w:multiLevelType w:val="hybridMultilevel"/>
    <w:tmpl w:val="14742B3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A6F6EA4"/>
    <w:multiLevelType w:val="multilevel"/>
    <w:tmpl w:val="AC6E8984"/>
    <w:lvl w:ilvl="0">
      <w:start w:val="6"/>
      <w:numFmt w:val="decimal"/>
      <w:lvlText w:val="%1."/>
      <w:lvlJc w:val="left"/>
      <w:pPr>
        <w:ind w:left="1084" w:hanging="375"/>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2847" w:hanging="720"/>
      </w:pPr>
      <w:rPr>
        <w:rFonts w:hint="default"/>
      </w:rPr>
    </w:lvl>
    <w:lvl w:ilvl="3">
      <w:start w:val="1"/>
      <w:numFmt w:val="decimal"/>
      <w:lvlText w:val="%1.%2)%3.%4."/>
      <w:lvlJc w:val="left"/>
      <w:pPr>
        <w:ind w:left="3916" w:hanging="1080"/>
      </w:pPr>
      <w:rPr>
        <w:rFonts w:hint="default"/>
      </w:rPr>
    </w:lvl>
    <w:lvl w:ilvl="4">
      <w:start w:val="1"/>
      <w:numFmt w:val="decimal"/>
      <w:lvlText w:val="%1.%2)%3.%4.%5."/>
      <w:lvlJc w:val="left"/>
      <w:pPr>
        <w:ind w:left="4625" w:hanging="1080"/>
      </w:pPr>
      <w:rPr>
        <w:rFonts w:hint="default"/>
      </w:rPr>
    </w:lvl>
    <w:lvl w:ilvl="5">
      <w:start w:val="1"/>
      <w:numFmt w:val="decimal"/>
      <w:lvlText w:val="%1.%2)%3.%4.%5.%6."/>
      <w:lvlJc w:val="left"/>
      <w:pPr>
        <w:ind w:left="5694" w:hanging="1440"/>
      </w:pPr>
      <w:rPr>
        <w:rFonts w:hint="default"/>
      </w:rPr>
    </w:lvl>
    <w:lvl w:ilvl="6">
      <w:start w:val="1"/>
      <w:numFmt w:val="decimal"/>
      <w:lvlText w:val="%1.%2)%3.%4.%5.%6.%7."/>
      <w:lvlJc w:val="left"/>
      <w:pPr>
        <w:ind w:left="6403" w:hanging="1440"/>
      </w:pPr>
      <w:rPr>
        <w:rFonts w:hint="default"/>
      </w:rPr>
    </w:lvl>
    <w:lvl w:ilvl="7">
      <w:start w:val="1"/>
      <w:numFmt w:val="decimal"/>
      <w:lvlText w:val="%1.%2)%3.%4.%5.%6.%7.%8."/>
      <w:lvlJc w:val="left"/>
      <w:pPr>
        <w:ind w:left="7472" w:hanging="1800"/>
      </w:pPr>
      <w:rPr>
        <w:rFonts w:hint="default"/>
      </w:rPr>
    </w:lvl>
    <w:lvl w:ilvl="8">
      <w:start w:val="1"/>
      <w:numFmt w:val="decimal"/>
      <w:lvlText w:val="%1.%2)%3.%4.%5.%6.%7.%8.%9."/>
      <w:lvlJc w:val="left"/>
      <w:pPr>
        <w:ind w:left="8181" w:hanging="1800"/>
      </w:pPr>
      <w:rPr>
        <w:rFonts w:hint="default"/>
      </w:rPr>
    </w:lvl>
  </w:abstractNum>
  <w:abstractNum w:abstractNumId="11" w15:restartNumberingAfterBreak="0">
    <w:nsid w:val="0C9F6F67"/>
    <w:multiLevelType w:val="hybridMultilevel"/>
    <w:tmpl w:val="0B16B3DA"/>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CA53F55"/>
    <w:multiLevelType w:val="hybridMultilevel"/>
    <w:tmpl w:val="B46E8EFE"/>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D540C9E"/>
    <w:multiLevelType w:val="multilevel"/>
    <w:tmpl w:val="955EB1A2"/>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D727E89"/>
    <w:multiLevelType w:val="hybridMultilevel"/>
    <w:tmpl w:val="8C646188"/>
    <w:lvl w:ilvl="0" w:tplc="590EFB26">
      <w:start w:val="1"/>
      <w:numFmt w:val="bullet"/>
      <w:lvlText w:val=""/>
      <w:lvlJc w:val="left"/>
      <w:pPr>
        <w:ind w:left="720" w:hanging="360"/>
      </w:pPr>
      <w:rPr>
        <w:rFonts w:ascii="Symbol" w:hAnsi="Symbol" w:hint="default"/>
      </w:rPr>
    </w:lvl>
    <w:lvl w:ilvl="1" w:tplc="043E1B20">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F1C4FA1"/>
    <w:multiLevelType w:val="multilevel"/>
    <w:tmpl w:val="10D05C36"/>
    <w:lvl w:ilvl="0">
      <w:start w:val="6"/>
      <w:numFmt w:val="decimal"/>
      <w:lvlText w:val="%1."/>
      <w:lvlJc w:val="left"/>
      <w:pPr>
        <w:ind w:left="555" w:hanging="555"/>
      </w:pPr>
      <w:rPr>
        <w:rFonts w:hint="default"/>
      </w:rPr>
    </w:lvl>
    <w:lvl w:ilvl="1">
      <w:start w:val="2"/>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6" w15:restartNumberingAfterBreak="0">
    <w:nsid w:val="108163F2"/>
    <w:multiLevelType w:val="hybridMultilevel"/>
    <w:tmpl w:val="04EC43AE"/>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127284F"/>
    <w:multiLevelType w:val="multilevel"/>
    <w:tmpl w:val="2F2629AE"/>
    <w:lvl w:ilvl="0">
      <w:start w:val="1"/>
      <w:numFmt w:val="decimal"/>
      <w:lvlText w:val="%1."/>
      <w:lvlJc w:val="left"/>
      <w:pPr>
        <w:ind w:left="375" w:hanging="375"/>
      </w:pPr>
      <w:rPr>
        <w:rFonts w:hint="default"/>
      </w:rPr>
    </w:lvl>
    <w:lvl w:ilvl="1">
      <w:start w:val="6"/>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113A0A2C"/>
    <w:multiLevelType w:val="multilevel"/>
    <w:tmpl w:val="3B127732"/>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9" w15:restartNumberingAfterBreak="0">
    <w:nsid w:val="13F72FB7"/>
    <w:multiLevelType w:val="multilevel"/>
    <w:tmpl w:val="87BEEF4C"/>
    <w:lvl w:ilvl="0">
      <w:start w:val="3"/>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46C1F2C"/>
    <w:multiLevelType w:val="hybridMultilevel"/>
    <w:tmpl w:val="20D28B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5435F62"/>
    <w:multiLevelType w:val="hybridMultilevel"/>
    <w:tmpl w:val="2D48A4F2"/>
    <w:lvl w:ilvl="0" w:tplc="ADE838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1562033C"/>
    <w:multiLevelType w:val="hybridMultilevel"/>
    <w:tmpl w:val="984E9150"/>
    <w:lvl w:ilvl="0" w:tplc="3D6CECAC">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16E87A38"/>
    <w:multiLevelType w:val="hybridMultilevel"/>
    <w:tmpl w:val="00588498"/>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DBC6E02"/>
    <w:multiLevelType w:val="hybridMultilevel"/>
    <w:tmpl w:val="2DF4374A"/>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EE43A73"/>
    <w:multiLevelType w:val="hybridMultilevel"/>
    <w:tmpl w:val="FFF298F4"/>
    <w:lvl w:ilvl="0" w:tplc="525C0FE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0103958"/>
    <w:multiLevelType w:val="hybridMultilevel"/>
    <w:tmpl w:val="3C8AE51A"/>
    <w:styleLink w:val="21"/>
    <w:lvl w:ilvl="0" w:tplc="0D06EFEC">
      <w:start w:val="1"/>
      <w:numFmt w:val="decimal"/>
      <w:lvlText w:val="%1."/>
      <w:lvlJc w:val="left"/>
      <w:pPr>
        <w:ind w:left="927" w:hanging="360"/>
      </w:pPr>
      <w:rPr>
        <w:rFonts w:hint="default"/>
      </w:rPr>
    </w:lvl>
    <w:lvl w:ilvl="1" w:tplc="04090001">
      <w:start w:val="1"/>
      <w:numFmt w:val="bullet"/>
      <w:lvlText w:val=""/>
      <w:lvlJc w:val="left"/>
      <w:pPr>
        <w:ind w:left="1647" w:hanging="360"/>
      </w:pPr>
      <w:rPr>
        <w:rFonts w:ascii="Symbol" w:hAnsi="Symbol"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20F47590"/>
    <w:multiLevelType w:val="hybridMultilevel"/>
    <w:tmpl w:val="DEC827D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1B97FC7"/>
    <w:multiLevelType w:val="hybridMultilevel"/>
    <w:tmpl w:val="A6CC56DC"/>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2392EC2"/>
    <w:multiLevelType w:val="hybridMultilevel"/>
    <w:tmpl w:val="066E10E4"/>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48A69B9"/>
    <w:multiLevelType w:val="hybridMultilevel"/>
    <w:tmpl w:val="9A3C66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24A517D5"/>
    <w:multiLevelType w:val="hybridMultilevel"/>
    <w:tmpl w:val="12B4E1A8"/>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4F04C0B"/>
    <w:multiLevelType w:val="multilevel"/>
    <w:tmpl w:val="1A6CE8D4"/>
    <w:lvl w:ilvl="0">
      <w:start w:val="2"/>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518334F"/>
    <w:multiLevelType w:val="hybridMultilevel"/>
    <w:tmpl w:val="2E946D0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26653BF4"/>
    <w:multiLevelType w:val="hybridMultilevel"/>
    <w:tmpl w:val="72CC91E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27494FA4"/>
    <w:multiLevelType w:val="multilevel"/>
    <w:tmpl w:val="3BB4D55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27952DFE"/>
    <w:multiLevelType w:val="hybridMultilevel"/>
    <w:tmpl w:val="6A24770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7E77F91"/>
    <w:multiLevelType w:val="multilevel"/>
    <w:tmpl w:val="6B2AC760"/>
    <w:lvl w:ilvl="0">
      <w:start w:val="2"/>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9C11ABE"/>
    <w:multiLevelType w:val="hybridMultilevel"/>
    <w:tmpl w:val="1C345BA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A4261AC"/>
    <w:multiLevelType w:val="hybridMultilevel"/>
    <w:tmpl w:val="AF34CFA2"/>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2AE83EDF"/>
    <w:multiLevelType w:val="hybridMultilevel"/>
    <w:tmpl w:val="83B423C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C17221A"/>
    <w:multiLevelType w:val="hybridMultilevel"/>
    <w:tmpl w:val="FF120E5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2C7F325A"/>
    <w:multiLevelType w:val="hybridMultilevel"/>
    <w:tmpl w:val="DEEA3F70"/>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C87017A"/>
    <w:multiLevelType w:val="hybridMultilevel"/>
    <w:tmpl w:val="97228282"/>
    <w:lvl w:ilvl="0" w:tplc="590EFB2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2F1C02C0"/>
    <w:multiLevelType w:val="hybridMultilevel"/>
    <w:tmpl w:val="6B5C28F8"/>
    <w:lvl w:ilvl="0" w:tplc="2B5CC9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03B13A1"/>
    <w:multiLevelType w:val="multilevel"/>
    <w:tmpl w:val="91CCD63E"/>
    <w:lvl w:ilvl="0">
      <w:start w:val="3"/>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20E6E7D"/>
    <w:multiLevelType w:val="hybridMultilevel"/>
    <w:tmpl w:val="EEB078C0"/>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323B4B8F"/>
    <w:multiLevelType w:val="hybridMultilevel"/>
    <w:tmpl w:val="EF34473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33505220"/>
    <w:multiLevelType w:val="hybridMultilevel"/>
    <w:tmpl w:val="D34812D2"/>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34086051"/>
    <w:multiLevelType w:val="hybridMultilevel"/>
    <w:tmpl w:val="AB7EA168"/>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4D0446F"/>
    <w:multiLevelType w:val="hybridMultilevel"/>
    <w:tmpl w:val="49CEED96"/>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7451A2C"/>
    <w:multiLevelType w:val="multilevel"/>
    <w:tmpl w:val="9130750C"/>
    <w:lvl w:ilvl="0">
      <w:start w:val="6"/>
      <w:numFmt w:val="decimal"/>
      <w:lvlText w:val="%1."/>
      <w:lvlJc w:val="left"/>
      <w:pPr>
        <w:ind w:left="555" w:hanging="555"/>
      </w:pPr>
      <w:rPr>
        <w:rFonts w:hint="default"/>
      </w:rPr>
    </w:lvl>
    <w:lvl w:ilvl="1">
      <w:start w:val="4"/>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52" w15:restartNumberingAfterBreak="0">
    <w:nsid w:val="38D637F0"/>
    <w:multiLevelType w:val="multilevel"/>
    <w:tmpl w:val="D06C5BA2"/>
    <w:lvl w:ilvl="0">
      <w:start w:val="1"/>
      <w:numFmt w:val="russianLower"/>
      <w:pStyle w:val="a"/>
      <w:lvlText w:val="%1)"/>
      <w:lvlJc w:val="left"/>
      <w:pPr>
        <w:ind w:left="1134" w:hanging="425"/>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
      <w:lvlJc w:val="left"/>
      <w:pPr>
        <w:ind w:left="1985" w:hanging="851"/>
      </w:pPr>
      <w:rPr>
        <w:rFonts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53" w15:restartNumberingAfterBreak="0">
    <w:nsid w:val="3AF87DE8"/>
    <w:multiLevelType w:val="hybridMultilevel"/>
    <w:tmpl w:val="F91C4D68"/>
    <w:lvl w:ilvl="0" w:tplc="590EFB2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4" w15:restartNumberingAfterBreak="0">
    <w:nsid w:val="3B555E75"/>
    <w:multiLevelType w:val="hybridMultilevel"/>
    <w:tmpl w:val="E60259F4"/>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BDD4298"/>
    <w:multiLevelType w:val="hybridMultilevel"/>
    <w:tmpl w:val="013E24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3C357497"/>
    <w:multiLevelType w:val="hybridMultilevel"/>
    <w:tmpl w:val="13F280B4"/>
    <w:lvl w:ilvl="0" w:tplc="590EFB2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7" w15:restartNumberingAfterBreak="0">
    <w:nsid w:val="3C425ECD"/>
    <w:multiLevelType w:val="hybridMultilevel"/>
    <w:tmpl w:val="56069F2A"/>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3D0A752F"/>
    <w:multiLevelType w:val="multilevel"/>
    <w:tmpl w:val="A5E4ADAA"/>
    <w:lvl w:ilvl="0">
      <w:start w:val="1"/>
      <w:numFmt w:val="decimal"/>
      <w:pStyle w:val="1"/>
      <w:lvlText w:val="%1."/>
      <w:lvlJc w:val="left"/>
      <w:pPr>
        <w:ind w:left="1068" w:hanging="360"/>
      </w:pPr>
      <w:rPr>
        <w:rFonts w:ascii="Times New Roman" w:eastAsia="Times New Roman" w:hAnsi="Times New Roman" w:cs="Times New Roman"/>
      </w:rPr>
    </w:lvl>
    <w:lvl w:ilvl="1">
      <w:start w:val="1"/>
      <w:numFmt w:val="decimal"/>
      <w:pStyle w:val="2"/>
      <w:lvlText w:val="%1.%2"/>
      <w:lvlJc w:val="left"/>
      <w:pPr>
        <w:ind w:left="1500" w:hanging="432"/>
      </w:pPr>
      <w:rPr>
        <w:rFonts w:hint="default"/>
      </w:rPr>
    </w:lvl>
    <w:lvl w:ilvl="2">
      <w:start w:val="1"/>
      <w:numFmt w:val="decimal"/>
      <w:pStyle w:val="3"/>
      <w:lvlText w:val="%1.%2.%3"/>
      <w:lvlJc w:val="left"/>
      <w:pPr>
        <w:ind w:left="1932" w:hanging="504"/>
      </w:pPr>
      <w:rPr>
        <w:rFonts w:hint="default"/>
      </w:rPr>
    </w:lvl>
    <w:lvl w:ilvl="3">
      <w:start w:val="1"/>
      <w:numFmt w:val="decimal"/>
      <w:pStyle w:val="4"/>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9" w15:restartNumberingAfterBreak="0">
    <w:nsid w:val="3D3550C0"/>
    <w:multiLevelType w:val="hybridMultilevel"/>
    <w:tmpl w:val="26F0186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3D3A1A28"/>
    <w:multiLevelType w:val="multilevel"/>
    <w:tmpl w:val="48FC615C"/>
    <w:lvl w:ilvl="0">
      <w:start w:val="4"/>
      <w:numFmt w:val="decimal"/>
      <w:lvlText w:val="%1."/>
      <w:lvlJc w:val="left"/>
      <w:pPr>
        <w:ind w:left="1084"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789" w:hanging="1080"/>
      </w:pPr>
      <w:rPr>
        <w:rFonts w:hint="default"/>
      </w:rPr>
    </w:lvl>
    <w:lvl w:ilvl="4">
      <w:start w:val="1"/>
      <w:numFmt w:val="decimal"/>
      <w:lvlText w:val="%1.%2)%3.%4.%5."/>
      <w:lvlJc w:val="left"/>
      <w:pPr>
        <w:ind w:left="1789" w:hanging="1080"/>
      </w:pPr>
      <w:rPr>
        <w:rFonts w:hint="default"/>
      </w:rPr>
    </w:lvl>
    <w:lvl w:ilvl="5">
      <w:start w:val="1"/>
      <w:numFmt w:val="decimal"/>
      <w:lvlText w:val="%1.%2)%3.%4.%5.%6."/>
      <w:lvlJc w:val="left"/>
      <w:pPr>
        <w:ind w:left="2149" w:hanging="1440"/>
      </w:pPr>
      <w:rPr>
        <w:rFonts w:hint="default"/>
      </w:rPr>
    </w:lvl>
    <w:lvl w:ilvl="6">
      <w:start w:val="1"/>
      <w:numFmt w:val="decimal"/>
      <w:lvlText w:val="%1.%2)%3.%4.%5.%6.%7."/>
      <w:lvlJc w:val="left"/>
      <w:pPr>
        <w:ind w:left="2149" w:hanging="1440"/>
      </w:pPr>
      <w:rPr>
        <w:rFonts w:hint="default"/>
      </w:rPr>
    </w:lvl>
    <w:lvl w:ilvl="7">
      <w:start w:val="1"/>
      <w:numFmt w:val="decimal"/>
      <w:lvlText w:val="%1.%2)%3.%4.%5.%6.%7.%8."/>
      <w:lvlJc w:val="left"/>
      <w:pPr>
        <w:ind w:left="2509" w:hanging="1800"/>
      </w:pPr>
      <w:rPr>
        <w:rFonts w:hint="default"/>
      </w:rPr>
    </w:lvl>
    <w:lvl w:ilvl="8">
      <w:start w:val="1"/>
      <w:numFmt w:val="decimal"/>
      <w:lvlText w:val="%1.%2)%3.%4.%5.%6.%7.%8.%9."/>
      <w:lvlJc w:val="left"/>
      <w:pPr>
        <w:ind w:left="2509" w:hanging="1800"/>
      </w:pPr>
      <w:rPr>
        <w:rFonts w:hint="default"/>
      </w:rPr>
    </w:lvl>
  </w:abstractNum>
  <w:abstractNum w:abstractNumId="61" w15:restartNumberingAfterBreak="0">
    <w:nsid w:val="3DBA38AA"/>
    <w:multiLevelType w:val="hybridMultilevel"/>
    <w:tmpl w:val="30D014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EBB49C1"/>
    <w:multiLevelType w:val="multilevel"/>
    <w:tmpl w:val="7578170E"/>
    <w:lvl w:ilvl="0">
      <w:start w:val="4"/>
      <w:numFmt w:val="decimal"/>
      <w:lvlText w:val="%1."/>
      <w:lvlJc w:val="left"/>
      <w:pPr>
        <w:ind w:left="555" w:hanging="555"/>
      </w:pPr>
      <w:rPr>
        <w:rFonts w:hint="default"/>
      </w:rPr>
    </w:lvl>
    <w:lvl w:ilvl="1">
      <w:start w:val="4"/>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18C6613"/>
    <w:multiLevelType w:val="multilevel"/>
    <w:tmpl w:val="4DD09CEA"/>
    <w:lvl w:ilvl="0">
      <w:start w:val="2"/>
      <w:numFmt w:val="decimal"/>
      <w:lvlText w:val="%1."/>
      <w:lvlJc w:val="left"/>
      <w:pPr>
        <w:ind w:left="375" w:hanging="375"/>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4" w15:restartNumberingAfterBreak="0">
    <w:nsid w:val="42EE5ED3"/>
    <w:multiLevelType w:val="hybridMultilevel"/>
    <w:tmpl w:val="1D246B32"/>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44AD638D"/>
    <w:multiLevelType w:val="hybridMultilevel"/>
    <w:tmpl w:val="D64CA5F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47710357"/>
    <w:multiLevelType w:val="hybridMultilevel"/>
    <w:tmpl w:val="C3EA63C6"/>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493425D5"/>
    <w:multiLevelType w:val="hybridMultilevel"/>
    <w:tmpl w:val="4768DF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4A974EB5"/>
    <w:multiLevelType w:val="hybridMultilevel"/>
    <w:tmpl w:val="9D3CB76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4BD746E6"/>
    <w:multiLevelType w:val="hybridMultilevel"/>
    <w:tmpl w:val="3F96C8FA"/>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4C31444D"/>
    <w:multiLevelType w:val="hybridMultilevel"/>
    <w:tmpl w:val="FDB0FFA6"/>
    <w:lvl w:ilvl="0" w:tplc="68BC735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1" w15:restartNumberingAfterBreak="0">
    <w:nsid w:val="4D1C5EE4"/>
    <w:multiLevelType w:val="hybridMultilevel"/>
    <w:tmpl w:val="4A46B266"/>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4D5B5686"/>
    <w:multiLevelType w:val="hybridMultilevel"/>
    <w:tmpl w:val="48E83B0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4F23281E"/>
    <w:multiLevelType w:val="hybridMultilevel"/>
    <w:tmpl w:val="38AA5C0E"/>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4F320281"/>
    <w:multiLevelType w:val="hybridMultilevel"/>
    <w:tmpl w:val="049C31B0"/>
    <w:lvl w:ilvl="0" w:tplc="BE540C46">
      <w:start w:val="1"/>
      <w:numFmt w:val="decimal"/>
      <w:lvlText w:val="%1)"/>
      <w:lvlJc w:val="left"/>
      <w:pPr>
        <w:ind w:left="1429" w:hanging="360"/>
      </w:pPr>
      <w:rPr>
        <w:rFonts w:ascii="Times New Roman" w:eastAsia="Calibri" w:hAnsi="Times New Roman" w:cs="Times New Roman"/>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4F773F9C"/>
    <w:multiLevelType w:val="hybridMultilevel"/>
    <w:tmpl w:val="A6B84DF6"/>
    <w:lvl w:ilvl="0" w:tplc="9C501E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6" w15:restartNumberingAfterBreak="0">
    <w:nsid w:val="500647FD"/>
    <w:multiLevelType w:val="hybridMultilevel"/>
    <w:tmpl w:val="FC249D02"/>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52F53E19"/>
    <w:multiLevelType w:val="hybridMultilevel"/>
    <w:tmpl w:val="2DAA2D80"/>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53D420D2"/>
    <w:multiLevelType w:val="hybridMultilevel"/>
    <w:tmpl w:val="B95EF582"/>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53DA2349"/>
    <w:multiLevelType w:val="hybridMultilevel"/>
    <w:tmpl w:val="B9CC649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53FE0935"/>
    <w:multiLevelType w:val="multilevel"/>
    <w:tmpl w:val="CE901E38"/>
    <w:lvl w:ilvl="0">
      <w:start w:val="6"/>
      <w:numFmt w:val="decimal"/>
      <w:lvlText w:val="%1."/>
      <w:lvlJc w:val="left"/>
      <w:pPr>
        <w:ind w:left="555" w:hanging="555"/>
      </w:pPr>
      <w:rPr>
        <w:rFonts w:hint="default"/>
      </w:rPr>
    </w:lvl>
    <w:lvl w:ilvl="1">
      <w:start w:val="5"/>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81" w15:restartNumberingAfterBreak="0">
    <w:nsid w:val="57786748"/>
    <w:multiLevelType w:val="hybridMultilevel"/>
    <w:tmpl w:val="E4E242C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58266A0A"/>
    <w:multiLevelType w:val="hybridMultilevel"/>
    <w:tmpl w:val="194614F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58283740"/>
    <w:multiLevelType w:val="hybridMultilevel"/>
    <w:tmpl w:val="B3729CA6"/>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5B256D7A"/>
    <w:multiLevelType w:val="hybridMultilevel"/>
    <w:tmpl w:val="4992D232"/>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5" w15:restartNumberingAfterBreak="0">
    <w:nsid w:val="5BE70316"/>
    <w:multiLevelType w:val="hybridMultilevel"/>
    <w:tmpl w:val="303A8556"/>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5EE23ED5"/>
    <w:multiLevelType w:val="hybridMultilevel"/>
    <w:tmpl w:val="45B2395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F1C7CE3"/>
    <w:multiLevelType w:val="multilevel"/>
    <w:tmpl w:val="A98E5D80"/>
    <w:lvl w:ilvl="0">
      <w:start w:val="5"/>
      <w:numFmt w:val="decimal"/>
      <w:lvlText w:val="%1."/>
      <w:lvlJc w:val="left"/>
      <w:pPr>
        <w:ind w:left="555" w:hanging="555"/>
      </w:pPr>
      <w:rPr>
        <w:rFonts w:hint="default"/>
      </w:rPr>
    </w:lvl>
    <w:lvl w:ilvl="1">
      <w:start w:val="4"/>
      <w:numFmt w:val="decimal"/>
      <w:lvlText w:val="%1.%2."/>
      <w:lvlJc w:val="left"/>
      <w:pPr>
        <w:ind w:left="1089" w:hanging="555"/>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072" w:hanging="1800"/>
      </w:pPr>
      <w:rPr>
        <w:rFonts w:hint="default"/>
      </w:rPr>
    </w:lvl>
  </w:abstractNum>
  <w:abstractNum w:abstractNumId="88" w15:restartNumberingAfterBreak="0">
    <w:nsid w:val="5F6C7C11"/>
    <w:multiLevelType w:val="hybridMultilevel"/>
    <w:tmpl w:val="750CCAF4"/>
    <w:lvl w:ilvl="0" w:tplc="8176FE1A">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F9B15A8"/>
    <w:multiLevelType w:val="hybridMultilevel"/>
    <w:tmpl w:val="088E6B1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600C09A3"/>
    <w:multiLevelType w:val="hybridMultilevel"/>
    <w:tmpl w:val="C7B63FCE"/>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60670D7B"/>
    <w:multiLevelType w:val="hybridMultilevel"/>
    <w:tmpl w:val="A428FE7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60BB434C"/>
    <w:multiLevelType w:val="hybridMultilevel"/>
    <w:tmpl w:val="E45050C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61972B17"/>
    <w:multiLevelType w:val="multilevel"/>
    <w:tmpl w:val="882094D0"/>
    <w:lvl w:ilvl="0">
      <w:start w:val="3"/>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64880F7B"/>
    <w:multiLevelType w:val="hybridMultilevel"/>
    <w:tmpl w:val="04E4E03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64C65978"/>
    <w:multiLevelType w:val="hybridMultilevel"/>
    <w:tmpl w:val="1FB4BE3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6770111E"/>
    <w:multiLevelType w:val="hybridMultilevel"/>
    <w:tmpl w:val="B06EE500"/>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68820D0D"/>
    <w:multiLevelType w:val="hybridMultilevel"/>
    <w:tmpl w:val="B248F48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69792238"/>
    <w:multiLevelType w:val="hybridMultilevel"/>
    <w:tmpl w:val="0C707C2A"/>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6B0C6BA0"/>
    <w:multiLevelType w:val="multilevel"/>
    <w:tmpl w:val="490CD49E"/>
    <w:lvl w:ilvl="0">
      <w:start w:val="5"/>
      <w:numFmt w:val="decimal"/>
      <w:lvlText w:val="%1."/>
      <w:lvlJc w:val="left"/>
      <w:pPr>
        <w:ind w:left="375" w:hanging="375"/>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0" w15:restartNumberingAfterBreak="0">
    <w:nsid w:val="6CDF65E4"/>
    <w:multiLevelType w:val="hybridMultilevel"/>
    <w:tmpl w:val="667C2B1A"/>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6CE97A03"/>
    <w:multiLevelType w:val="hybridMultilevel"/>
    <w:tmpl w:val="66EAB30A"/>
    <w:lvl w:ilvl="0" w:tplc="9DECEE3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2" w15:restartNumberingAfterBreak="0">
    <w:nsid w:val="6D3E30DD"/>
    <w:multiLevelType w:val="multilevel"/>
    <w:tmpl w:val="A3A44032"/>
    <w:lvl w:ilvl="0">
      <w:start w:val="5"/>
      <w:numFmt w:val="decimal"/>
      <w:lvlText w:val="%1."/>
      <w:lvlJc w:val="left"/>
      <w:pPr>
        <w:ind w:left="1084" w:hanging="375"/>
      </w:pPr>
      <w:rPr>
        <w:rFonts w:hint="default"/>
      </w:rPr>
    </w:lvl>
    <w:lvl w:ilvl="1">
      <w:start w:val="1"/>
      <w:numFmt w:val="decimal"/>
      <w:lvlText w:val="%1.%2)"/>
      <w:lvlJc w:val="left"/>
      <w:pPr>
        <w:ind w:left="2498" w:hanging="720"/>
      </w:pPr>
      <w:rPr>
        <w:rFonts w:hint="default"/>
      </w:rPr>
    </w:lvl>
    <w:lvl w:ilvl="2">
      <w:start w:val="1"/>
      <w:numFmt w:val="decimal"/>
      <w:lvlText w:val="%1.%2)%3."/>
      <w:lvlJc w:val="left"/>
      <w:pPr>
        <w:ind w:left="3567" w:hanging="720"/>
      </w:pPr>
      <w:rPr>
        <w:rFonts w:hint="default"/>
      </w:rPr>
    </w:lvl>
    <w:lvl w:ilvl="3">
      <w:start w:val="1"/>
      <w:numFmt w:val="decimal"/>
      <w:lvlText w:val="%1.%2)%3.%4."/>
      <w:lvlJc w:val="left"/>
      <w:pPr>
        <w:ind w:left="4996" w:hanging="1080"/>
      </w:pPr>
      <w:rPr>
        <w:rFonts w:hint="default"/>
      </w:rPr>
    </w:lvl>
    <w:lvl w:ilvl="4">
      <w:start w:val="1"/>
      <w:numFmt w:val="decimal"/>
      <w:lvlText w:val="%1.%2)%3.%4.%5."/>
      <w:lvlJc w:val="left"/>
      <w:pPr>
        <w:ind w:left="6065" w:hanging="1080"/>
      </w:pPr>
      <w:rPr>
        <w:rFonts w:hint="default"/>
      </w:rPr>
    </w:lvl>
    <w:lvl w:ilvl="5">
      <w:start w:val="1"/>
      <w:numFmt w:val="decimal"/>
      <w:lvlText w:val="%1.%2)%3.%4.%5.%6."/>
      <w:lvlJc w:val="left"/>
      <w:pPr>
        <w:ind w:left="7494" w:hanging="1440"/>
      </w:pPr>
      <w:rPr>
        <w:rFonts w:hint="default"/>
      </w:rPr>
    </w:lvl>
    <w:lvl w:ilvl="6">
      <w:start w:val="1"/>
      <w:numFmt w:val="decimal"/>
      <w:lvlText w:val="%1.%2)%3.%4.%5.%6.%7."/>
      <w:lvlJc w:val="left"/>
      <w:pPr>
        <w:ind w:left="8563" w:hanging="1440"/>
      </w:pPr>
      <w:rPr>
        <w:rFonts w:hint="default"/>
      </w:rPr>
    </w:lvl>
    <w:lvl w:ilvl="7">
      <w:start w:val="1"/>
      <w:numFmt w:val="decimal"/>
      <w:lvlText w:val="%1.%2)%3.%4.%5.%6.%7.%8."/>
      <w:lvlJc w:val="left"/>
      <w:pPr>
        <w:ind w:left="9992" w:hanging="1800"/>
      </w:pPr>
      <w:rPr>
        <w:rFonts w:hint="default"/>
      </w:rPr>
    </w:lvl>
    <w:lvl w:ilvl="8">
      <w:start w:val="1"/>
      <w:numFmt w:val="decimal"/>
      <w:lvlText w:val="%1.%2)%3.%4.%5.%6.%7.%8.%9."/>
      <w:lvlJc w:val="left"/>
      <w:pPr>
        <w:ind w:left="11061" w:hanging="1800"/>
      </w:pPr>
      <w:rPr>
        <w:rFonts w:hint="default"/>
      </w:rPr>
    </w:lvl>
  </w:abstractNum>
  <w:abstractNum w:abstractNumId="103" w15:restartNumberingAfterBreak="0">
    <w:nsid w:val="6E0E57D1"/>
    <w:multiLevelType w:val="hybridMultilevel"/>
    <w:tmpl w:val="703C1886"/>
    <w:lvl w:ilvl="0" w:tplc="F55A44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4" w15:restartNumberingAfterBreak="0">
    <w:nsid w:val="6E2F61EA"/>
    <w:multiLevelType w:val="multilevel"/>
    <w:tmpl w:val="152A635A"/>
    <w:lvl w:ilvl="0">
      <w:start w:val="2"/>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6FCD6D76"/>
    <w:multiLevelType w:val="multilevel"/>
    <w:tmpl w:val="53E62876"/>
    <w:lvl w:ilvl="0">
      <w:start w:val="3"/>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70971B01"/>
    <w:multiLevelType w:val="hybridMultilevel"/>
    <w:tmpl w:val="3D4013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71940A07"/>
    <w:multiLevelType w:val="hybridMultilevel"/>
    <w:tmpl w:val="3692DD1E"/>
    <w:lvl w:ilvl="0" w:tplc="53CC16B4">
      <w:start w:val="1"/>
      <w:numFmt w:val="bullet"/>
      <w:pStyle w:val="a0"/>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725923DE"/>
    <w:multiLevelType w:val="multilevel"/>
    <w:tmpl w:val="69C04BE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9" w15:restartNumberingAfterBreak="0">
    <w:nsid w:val="745815BD"/>
    <w:multiLevelType w:val="hybridMultilevel"/>
    <w:tmpl w:val="673CC634"/>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0" w15:restartNumberingAfterBreak="0">
    <w:nsid w:val="74E07B5F"/>
    <w:multiLevelType w:val="hybridMultilevel"/>
    <w:tmpl w:val="58E49B7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7598248F"/>
    <w:multiLevelType w:val="multilevel"/>
    <w:tmpl w:val="92EE505A"/>
    <w:lvl w:ilvl="0">
      <w:start w:val="1"/>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2" w15:restartNumberingAfterBreak="0">
    <w:nsid w:val="75AB7423"/>
    <w:multiLevelType w:val="multilevel"/>
    <w:tmpl w:val="858E1F16"/>
    <w:lvl w:ilvl="0">
      <w:start w:val="5"/>
      <w:numFmt w:val="decimal"/>
      <w:lvlText w:val="%1."/>
      <w:lvlJc w:val="left"/>
      <w:pPr>
        <w:ind w:left="555" w:hanging="555"/>
      </w:pPr>
      <w:rPr>
        <w:rFonts w:hint="default"/>
      </w:rPr>
    </w:lvl>
    <w:lvl w:ilvl="1">
      <w:start w:val="6"/>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13" w15:restartNumberingAfterBreak="0">
    <w:nsid w:val="75DB2C6D"/>
    <w:multiLevelType w:val="hybridMultilevel"/>
    <w:tmpl w:val="40623DC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4" w15:restartNumberingAfterBreak="0">
    <w:nsid w:val="766A004A"/>
    <w:multiLevelType w:val="hybridMultilevel"/>
    <w:tmpl w:val="9E76ABB4"/>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5" w15:restartNumberingAfterBreak="0">
    <w:nsid w:val="766A24AE"/>
    <w:multiLevelType w:val="multilevel"/>
    <w:tmpl w:val="A4944D18"/>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76D6541F"/>
    <w:multiLevelType w:val="hybridMultilevel"/>
    <w:tmpl w:val="DDB4DD6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7" w15:restartNumberingAfterBreak="0">
    <w:nsid w:val="7771051F"/>
    <w:multiLevelType w:val="hybridMultilevel"/>
    <w:tmpl w:val="38D814EE"/>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787D2EC1"/>
    <w:multiLevelType w:val="hybridMultilevel"/>
    <w:tmpl w:val="BF0E26B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9" w15:restartNumberingAfterBreak="0">
    <w:nsid w:val="78DE2A1B"/>
    <w:multiLevelType w:val="hybridMultilevel"/>
    <w:tmpl w:val="72D277FE"/>
    <w:lvl w:ilvl="0" w:tplc="C2188E08">
      <w:start w:val="1"/>
      <w:numFmt w:val="decimal"/>
      <w:lvlText w:val="%1)"/>
      <w:lvlJc w:val="left"/>
      <w:pPr>
        <w:ind w:left="720" w:hanging="360"/>
      </w:pPr>
      <w:rPr>
        <w:rFonts w:ascii="Times New Roman" w:eastAsia="Times New Roman" w:hAnsi="Times New Roman" w:cs="Times New Roman"/>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15:restartNumberingAfterBreak="0">
    <w:nsid w:val="7A8D5484"/>
    <w:multiLevelType w:val="multilevel"/>
    <w:tmpl w:val="1D640694"/>
    <w:lvl w:ilvl="0">
      <w:start w:val="1"/>
      <w:numFmt w:val="decimal"/>
      <w:lvlText w:val="%1."/>
      <w:lvlJc w:val="left"/>
      <w:pPr>
        <w:ind w:left="555" w:hanging="555"/>
      </w:pPr>
      <w:rPr>
        <w:rFonts w:hint="default"/>
      </w:rPr>
    </w:lvl>
    <w:lvl w:ilvl="1">
      <w:start w:val="5"/>
      <w:numFmt w:val="decimal"/>
      <w:lvlText w:val="%1.%2."/>
      <w:lvlJc w:val="left"/>
      <w:pPr>
        <w:ind w:left="909" w:hanging="55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121" w15:restartNumberingAfterBreak="0">
    <w:nsid w:val="7BDE4D25"/>
    <w:multiLevelType w:val="hybridMultilevel"/>
    <w:tmpl w:val="95A68FD0"/>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2" w15:restartNumberingAfterBreak="0">
    <w:nsid w:val="7C075A4D"/>
    <w:multiLevelType w:val="hybridMultilevel"/>
    <w:tmpl w:val="1F1CD5F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7C284F9F"/>
    <w:multiLevelType w:val="hybridMultilevel"/>
    <w:tmpl w:val="BEF2CA9C"/>
    <w:lvl w:ilvl="0" w:tplc="590EFB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C5A523A"/>
    <w:multiLevelType w:val="multilevel"/>
    <w:tmpl w:val="9B548E60"/>
    <w:lvl w:ilvl="0">
      <w:start w:val="2"/>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25" w15:restartNumberingAfterBreak="0">
    <w:nsid w:val="7E3C1B8C"/>
    <w:multiLevelType w:val="hybridMultilevel"/>
    <w:tmpl w:val="26CE2866"/>
    <w:lvl w:ilvl="0" w:tplc="590EFB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07"/>
  </w:num>
  <w:num w:numId="2">
    <w:abstractNumId w:val="58"/>
  </w:num>
  <w:num w:numId="3">
    <w:abstractNumId w:val="26"/>
  </w:num>
  <w:num w:numId="4">
    <w:abstractNumId w:val="52"/>
    <w:lvlOverride w:ilvl="0">
      <w:lvl w:ilvl="0">
        <w:start w:val="1"/>
        <w:numFmt w:val="russianLower"/>
        <w:pStyle w:val="a"/>
        <w:lvlText w:val="%1)"/>
        <w:lvlJc w:val="left"/>
        <w:pPr>
          <w:ind w:left="0" w:firstLine="709"/>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2)"/>
        <w:lvlJc w:val="left"/>
        <w:pPr>
          <w:ind w:left="709" w:firstLine="425"/>
        </w:pPr>
        <w:rPr>
          <w:rFonts w:hint="default"/>
        </w:rPr>
      </w:lvl>
    </w:lvlOverride>
    <w:lvlOverride w:ilvl="2">
      <w:lvl w:ilvl="2">
        <w:start w:val="1"/>
        <w:numFmt w:val="bullet"/>
        <w:lvlText w:val=""/>
        <w:lvlJc w:val="left"/>
        <w:pPr>
          <w:ind w:left="2585" w:hanging="360"/>
        </w:pPr>
        <w:rPr>
          <w:rFonts w:ascii="Wingdings" w:hAnsi="Wingdings" w:hint="default"/>
        </w:rPr>
      </w:lvl>
    </w:lvlOverride>
    <w:lvlOverride w:ilvl="3">
      <w:lvl w:ilvl="3">
        <w:start w:val="1"/>
        <w:numFmt w:val="bullet"/>
        <w:lvlText w:val=""/>
        <w:lvlJc w:val="left"/>
        <w:pPr>
          <w:ind w:left="3305" w:hanging="360"/>
        </w:pPr>
        <w:rPr>
          <w:rFonts w:ascii="Symbol" w:hAnsi="Symbol" w:hint="default"/>
        </w:rPr>
      </w:lvl>
    </w:lvlOverride>
    <w:lvlOverride w:ilvl="4">
      <w:lvl w:ilvl="4">
        <w:start w:val="1"/>
        <w:numFmt w:val="bullet"/>
        <w:lvlText w:val="o"/>
        <w:lvlJc w:val="left"/>
        <w:pPr>
          <w:ind w:left="4025" w:hanging="360"/>
        </w:pPr>
        <w:rPr>
          <w:rFonts w:ascii="Courier New" w:hAnsi="Courier New" w:cs="Courier New" w:hint="default"/>
        </w:rPr>
      </w:lvl>
    </w:lvlOverride>
    <w:lvlOverride w:ilvl="5">
      <w:lvl w:ilvl="5">
        <w:start w:val="1"/>
        <w:numFmt w:val="bullet"/>
        <w:lvlText w:val=""/>
        <w:lvlJc w:val="left"/>
        <w:pPr>
          <w:ind w:left="4745" w:hanging="360"/>
        </w:pPr>
        <w:rPr>
          <w:rFonts w:ascii="Wingdings" w:hAnsi="Wingdings" w:hint="default"/>
        </w:rPr>
      </w:lvl>
    </w:lvlOverride>
    <w:lvlOverride w:ilvl="6">
      <w:lvl w:ilvl="6">
        <w:start w:val="1"/>
        <w:numFmt w:val="bullet"/>
        <w:lvlText w:val=""/>
        <w:lvlJc w:val="left"/>
        <w:pPr>
          <w:ind w:left="5465" w:hanging="360"/>
        </w:pPr>
        <w:rPr>
          <w:rFonts w:ascii="Symbol" w:hAnsi="Symbol" w:hint="default"/>
        </w:rPr>
      </w:lvl>
    </w:lvlOverride>
    <w:lvlOverride w:ilvl="7">
      <w:lvl w:ilvl="7">
        <w:start w:val="1"/>
        <w:numFmt w:val="bullet"/>
        <w:lvlText w:val="o"/>
        <w:lvlJc w:val="left"/>
        <w:pPr>
          <w:ind w:left="6185" w:hanging="360"/>
        </w:pPr>
        <w:rPr>
          <w:rFonts w:ascii="Courier New" w:hAnsi="Courier New" w:cs="Courier New" w:hint="default"/>
        </w:rPr>
      </w:lvl>
    </w:lvlOverride>
    <w:lvlOverride w:ilvl="8">
      <w:lvl w:ilvl="8">
        <w:start w:val="1"/>
        <w:numFmt w:val="bullet"/>
        <w:lvlText w:val=""/>
        <w:lvlJc w:val="left"/>
        <w:pPr>
          <w:ind w:left="6905" w:hanging="360"/>
        </w:pPr>
        <w:rPr>
          <w:rFonts w:ascii="Wingdings" w:hAnsi="Wingdings" w:hint="default"/>
        </w:rPr>
      </w:lvl>
    </w:lvlOverride>
  </w:num>
  <w:num w:numId="5">
    <w:abstractNumId w:val="31"/>
  </w:num>
  <w:num w:numId="6">
    <w:abstractNumId w:val="18"/>
  </w:num>
  <w:num w:numId="7">
    <w:abstractNumId w:val="14"/>
  </w:num>
  <w:num w:numId="8">
    <w:abstractNumId w:val="98"/>
  </w:num>
  <w:num w:numId="9">
    <w:abstractNumId w:val="7"/>
  </w:num>
  <w:num w:numId="10">
    <w:abstractNumId w:val="79"/>
  </w:num>
  <w:num w:numId="11">
    <w:abstractNumId w:val="118"/>
  </w:num>
  <w:num w:numId="12">
    <w:abstractNumId w:val="16"/>
  </w:num>
  <w:num w:numId="13">
    <w:abstractNumId w:val="25"/>
  </w:num>
  <w:num w:numId="14">
    <w:abstractNumId w:val="21"/>
  </w:num>
  <w:num w:numId="15">
    <w:abstractNumId w:val="74"/>
  </w:num>
  <w:num w:numId="16">
    <w:abstractNumId w:val="54"/>
  </w:num>
  <w:num w:numId="17">
    <w:abstractNumId w:val="35"/>
  </w:num>
  <w:num w:numId="18">
    <w:abstractNumId w:val="119"/>
  </w:num>
  <w:num w:numId="19">
    <w:abstractNumId w:val="88"/>
  </w:num>
  <w:num w:numId="20">
    <w:abstractNumId w:val="124"/>
  </w:num>
  <w:num w:numId="21">
    <w:abstractNumId w:val="75"/>
  </w:num>
  <w:num w:numId="22">
    <w:abstractNumId w:val="3"/>
  </w:num>
  <w:num w:numId="23">
    <w:abstractNumId w:val="22"/>
  </w:num>
  <w:num w:numId="24">
    <w:abstractNumId w:val="44"/>
  </w:num>
  <w:num w:numId="25">
    <w:abstractNumId w:val="73"/>
  </w:num>
  <w:num w:numId="26">
    <w:abstractNumId w:val="1"/>
  </w:num>
  <w:num w:numId="27">
    <w:abstractNumId w:val="55"/>
  </w:num>
  <w:num w:numId="28">
    <w:abstractNumId w:val="110"/>
  </w:num>
  <w:num w:numId="29">
    <w:abstractNumId w:val="61"/>
  </w:num>
  <w:num w:numId="30">
    <w:abstractNumId w:val="20"/>
  </w:num>
  <w:num w:numId="31">
    <w:abstractNumId w:val="89"/>
  </w:num>
  <w:num w:numId="32">
    <w:abstractNumId w:val="111"/>
  </w:num>
  <w:num w:numId="33">
    <w:abstractNumId w:val="120"/>
  </w:num>
  <w:num w:numId="34">
    <w:abstractNumId w:val="17"/>
  </w:num>
  <w:num w:numId="35">
    <w:abstractNumId w:val="8"/>
  </w:num>
  <w:num w:numId="36">
    <w:abstractNumId w:val="115"/>
  </w:num>
  <w:num w:numId="37">
    <w:abstractNumId w:val="37"/>
  </w:num>
  <w:num w:numId="38">
    <w:abstractNumId w:val="63"/>
  </w:num>
  <w:num w:numId="39">
    <w:abstractNumId w:val="104"/>
  </w:num>
  <w:num w:numId="40">
    <w:abstractNumId w:val="32"/>
  </w:num>
  <w:num w:numId="41">
    <w:abstractNumId w:val="108"/>
  </w:num>
  <w:num w:numId="42">
    <w:abstractNumId w:val="13"/>
  </w:num>
  <w:num w:numId="43">
    <w:abstractNumId w:val="93"/>
  </w:num>
  <w:num w:numId="44">
    <w:abstractNumId w:val="45"/>
  </w:num>
  <w:num w:numId="45">
    <w:abstractNumId w:val="19"/>
  </w:num>
  <w:num w:numId="46">
    <w:abstractNumId w:val="105"/>
  </w:num>
  <w:num w:numId="47">
    <w:abstractNumId w:val="60"/>
  </w:num>
  <w:num w:numId="48">
    <w:abstractNumId w:val="62"/>
  </w:num>
  <w:num w:numId="49">
    <w:abstractNumId w:val="102"/>
  </w:num>
  <w:num w:numId="50">
    <w:abstractNumId w:val="87"/>
  </w:num>
  <w:num w:numId="51">
    <w:abstractNumId w:val="99"/>
  </w:num>
  <w:num w:numId="52">
    <w:abstractNumId w:val="112"/>
  </w:num>
  <w:num w:numId="53">
    <w:abstractNumId w:val="10"/>
  </w:num>
  <w:num w:numId="54">
    <w:abstractNumId w:val="15"/>
  </w:num>
  <w:num w:numId="55">
    <w:abstractNumId w:val="5"/>
  </w:num>
  <w:num w:numId="56">
    <w:abstractNumId w:val="51"/>
  </w:num>
  <w:num w:numId="57">
    <w:abstractNumId w:val="80"/>
  </w:num>
  <w:num w:numId="58">
    <w:abstractNumId w:val="82"/>
  </w:num>
  <w:num w:numId="59">
    <w:abstractNumId w:val="70"/>
  </w:num>
  <w:num w:numId="60">
    <w:abstractNumId w:val="101"/>
  </w:num>
  <w:num w:numId="61">
    <w:abstractNumId w:val="103"/>
  </w:num>
  <w:num w:numId="62">
    <w:abstractNumId w:val="30"/>
  </w:num>
  <w:num w:numId="63">
    <w:abstractNumId w:val="67"/>
  </w:num>
  <w:num w:numId="64">
    <w:abstractNumId w:val="106"/>
  </w:num>
  <w:num w:numId="65">
    <w:abstractNumId w:val="2"/>
  </w:num>
  <w:num w:numId="66">
    <w:abstractNumId w:val="65"/>
  </w:num>
  <w:num w:numId="67">
    <w:abstractNumId w:val="96"/>
  </w:num>
  <w:num w:numId="68">
    <w:abstractNumId w:val="64"/>
  </w:num>
  <w:num w:numId="69">
    <w:abstractNumId w:val="76"/>
  </w:num>
  <w:num w:numId="70">
    <w:abstractNumId w:val="29"/>
  </w:num>
  <w:num w:numId="71">
    <w:abstractNumId w:val="117"/>
  </w:num>
  <w:num w:numId="72">
    <w:abstractNumId w:val="24"/>
  </w:num>
  <w:num w:numId="73">
    <w:abstractNumId w:val="77"/>
  </w:num>
  <w:num w:numId="74">
    <w:abstractNumId w:val="42"/>
  </w:num>
  <w:num w:numId="75">
    <w:abstractNumId w:val="48"/>
  </w:num>
  <w:num w:numId="76">
    <w:abstractNumId w:val="68"/>
  </w:num>
  <w:num w:numId="77">
    <w:abstractNumId w:val="71"/>
  </w:num>
  <w:num w:numId="78">
    <w:abstractNumId w:val="53"/>
  </w:num>
  <w:num w:numId="79">
    <w:abstractNumId w:val="43"/>
  </w:num>
  <w:num w:numId="80">
    <w:abstractNumId w:val="69"/>
  </w:num>
  <w:num w:numId="81">
    <w:abstractNumId w:val="12"/>
  </w:num>
  <w:num w:numId="82">
    <w:abstractNumId w:val="95"/>
  </w:num>
  <w:num w:numId="83">
    <w:abstractNumId w:val="50"/>
  </w:num>
  <w:num w:numId="84">
    <w:abstractNumId w:val="28"/>
  </w:num>
  <w:num w:numId="85">
    <w:abstractNumId w:val="56"/>
  </w:num>
  <w:num w:numId="86">
    <w:abstractNumId w:val="59"/>
  </w:num>
  <w:num w:numId="87">
    <w:abstractNumId w:val="78"/>
  </w:num>
  <w:num w:numId="88">
    <w:abstractNumId w:val="100"/>
  </w:num>
  <w:num w:numId="89">
    <w:abstractNumId w:val="38"/>
  </w:num>
  <w:num w:numId="90">
    <w:abstractNumId w:val="0"/>
  </w:num>
  <w:num w:numId="91">
    <w:abstractNumId w:val="33"/>
  </w:num>
  <w:num w:numId="92">
    <w:abstractNumId w:val="81"/>
  </w:num>
  <w:num w:numId="93">
    <w:abstractNumId w:val="49"/>
  </w:num>
  <w:num w:numId="94">
    <w:abstractNumId w:val="36"/>
  </w:num>
  <w:num w:numId="95">
    <w:abstractNumId w:val="125"/>
  </w:num>
  <w:num w:numId="96">
    <w:abstractNumId w:val="91"/>
  </w:num>
  <w:num w:numId="97">
    <w:abstractNumId w:val="39"/>
  </w:num>
  <w:num w:numId="98">
    <w:abstractNumId w:val="122"/>
  </w:num>
  <w:num w:numId="99">
    <w:abstractNumId w:val="85"/>
  </w:num>
  <w:num w:numId="100">
    <w:abstractNumId w:val="41"/>
  </w:num>
  <w:num w:numId="101">
    <w:abstractNumId w:val="72"/>
  </w:num>
  <w:num w:numId="102">
    <w:abstractNumId w:val="114"/>
  </w:num>
  <w:num w:numId="103">
    <w:abstractNumId w:val="11"/>
  </w:num>
  <w:num w:numId="104">
    <w:abstractNumId w:val="97"/>
  </w:num>
  <w:num w:numId="105">
    <w:abstractNumId w:val="121"/>
  </w:num>
  <w:num w:numId="106">
    <w:abstractNumId w:val="40"/>
  </w:num>
  <w:num w:numId="107">
    <w:abstractNumId w:val="46"/>
  </w:num>
  <w:num w:numId="108">
    <w:abstractNumId w:val="4"/>
  </w:num>
  <w:num w:numId="109">
    <w:abstractNumId w:val="90"/>
  </w:num>
  <w:num w:numId="110">
    <w:abstractNumId w:val="57"/>
  </w:num>
  <w:num w:numId="111">
    <w:abstractNumId w:val="123"/>
  </w:num>
  <w:num w:numId="112">
    <w:abstractNumId w:val="9"/>
  </w:num>
  <w:num w:numId="113">
    <w:abstractNumId w:val="109"/>
  </w:num>
  <w:num w:numId="114">
    <w:abstractNumId w:val="86"/>
  </w:num>
  <w:num w:numId="115">
    <w:abstractNumId w:val="66"/>
  </w:num>
  <w:num w:numId="116">
    <w:abstractNumId w:val="27"/>
  </w:num>
  <w:num w:numId="117">
    <w:abstractNumId w:val="34"/>
  </w:num>
  <w:num w:numId="118">
    <w:abstractNumId w:val="92"/>
  </w:num>
  <w:num w:numId="119">
    <w:abstractNumId w:val="94"/>
  </w:num>
  <w:num w:numId="120">
    <w:abstractNumId w:val="83"/>
  </w:num>
  <w:num w:numId="121">
    <w:abstractNumId w:val="47"/>
  </w:num>
  <w:num w:numId="122">
    <w:abstractNumId w:val="6"/>
  </w:num>
  <w:num w:numId="123">
    <w:abstractNumId w:val="116"/>
  </w:num>
  <w:num w:numId="124">
    <w:abstractNumId w:val="113"/>
  </w:num>
  <w:num w:numId="125">
    <w:abstractNumId w:val="84"/>
  </w:num>
  <w:num w:numId="126">
    <w:abstractNumId w:val="23"/>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142"/>
  <w:doNotHyphenateCaps/>
  <w:drawingGridHorizontalSpacing w:val="12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7C1"/>
    <w:rsid w:val="000008CD"/>
    <w:rsid w:val="00000EA4"/>
    <w:rsid w:val="00001223"/>
    <w:rsid w:val="000014A6"/>
    <w:rsid w:val="0000153B"/>
    <w:rsid w:val="0000171F"/>
    <w:rsid w:val="0000176A"/>
    <w:rsid w:val="000025DE"/>
    <w:rsid w:val="00002763"/>
    <w:rsid w:val="000039E4"/>
    <w:rsid w:val="00003FAD"/>
    <w:rsid w:val="0000430D"/>
    <w:rsid w:val="0000482E"/>
    <w:rsid w:val="000049E2"/>
    <w:rsid w:val="00004D74"/>
    <w:rsid w:val="000053ED"/>
    <w:rsid w:val="00006748"/>
    <w:rsid w:val="00006B6D"/>
    <w:rsid w:val="000070EB"/>
    <w:rsid w:val="00007365"/>
    <w:rsid w:val="00007EDA"/>
    <w:rsid w:val="00007F56"/>
    <w:rsid w:val="00010DED"/>
    <w:rsid w:val="0001163E"/>
    <w:rsid w:val="00011B26"/>
    <w:rsid w:val="000133B5"/>
    <w:rsid w:val="00013F37"/>
    <w:rsid w:val="000140AF"/>
    <w:rsid w:val="00014C0B"/>
    <w:rsid w:val="000154C5"/>
    <w:rsid w:val="00017F3F"/>
    <w:rsid w:val="00020692"/>
    <w:rsid w:val="00020B81"/>
    <w:rsid w:val="00020C05"/>
    <w:rsid w:val="000237C5"/>
    <w:rsid w:val="00025644"/>
    <w:rsid w:val="00025C56"/>
    <w:rsid w:val="000268EB"/>
    <w:rsid w:val="000269CC"/>
    <w:rsid w:val="00027094"/>
    <w:rsid w:val="0003141F"/>
    <w:rsid w:val="000335CB"/>
    <w:rsid w:val="000342DF"/>
    <w:rsid w:val="000344E4"/>
    <w:rsid w:val="0003527C"/>
    <w:rsid w:val="0003586E"/>
    <w:rsid w:val="00035D74"/>
    <w:rsid w:val="00037FFE"/>
    <w:rsid w:val="000429E2"/>
    <w:rsid w:val="0004326D"/>
    <w:rsid w:val="00043EEA"/>
    <w:rsid w:val="00045489"/>
    <w:rsid w:val="00047C67"/>
    <w:rsid w:val="0005192B"/>
    <w:rsid w:val="00052351"/>
    <w:rsid w:val="0005390A"/>
    <w:rsid w:val="00053B38"/>
    <w:rsid w:val="00053E4E"/>
    <w:rsid w:val="000547A8"/>
    <w:rsid w:val="000549DA"/>
    <w:rsid w:val="0005545D"/>
    <w:rsid w:val="00055C96"/>
    <w:rsid w:val="000561BA"/>
    <w:rsid w:val="00056D02"/>
    <w:rsid w:val="00057131"/>
    <w:rsid w:val="000601FE"/>
    <w:rsid w:val="000611B7"/>
    <w:rsid w:val="000611E6"/>
    <w:rsid w:val="0006191E"/>
    <w:rsid w:val="0006287B"/>
    <w:rsid w:val="000628E6"/>
    <w:rsid w:val="00063345"/>
    <w:rsid w:val="0006363F"/>
    <w:rsid w:val="00064ECB"/>
    <w:rsid w:val="00065050"/>
    <w:rsid w:val="000655BF"/>
    <w:rsid w:val="000655F0"/>
    <w:rsid w:val="00065F20"/>
    <w:rsid w:val="00066C85"/>
    <w:rsid w:val="0006782E"/>
    <w:rsid w:val="0007026B"/>
    <w:rsid w:val="00070C29"/>
    <w:rsid w:val="00071069"/>
    <w:rsid w:val="00071403"/>
    <w:rsid w:val="0007246A"/>
    <w:rsid w:val="000736D6"/>
    <w:rsid w:val="0007430D"/>
    <w:rsid w:val="0007433F"/>
    <w:rsid w:val="0007538D"/>
    <w:rsid w:val="00075CEC"/>
    <w:rsid w:val="000768CF"/>
    <w:rsid w:val="00077119"/>
    <w:rsid w:val="00077430"/>
    <w:rsid w:val="0007744E"/>
    <w:rsid w:val="00077704"/>
    <w:rsid w:val="00077E40"/>
    <w:rsid w:val="00080347"/>
    <w:rsid w:val="00080485"/>
    <w:rsid w:val="000804D7"/>
    <w:rsid w:val="0008348D"/>
    <w:rsid w:val="00083762"/>
    <w:rsid w:val="0008439D"/>
    <w:rsid w:val="0008496E"/>
    <w:rsid w:val="00085419"/>
    <w:rsid w:val="00085D68"/>
    <w:rsid w:val="000861B9"/>
    <w:rsid w:val="000873D1"/>
    <w:rsid w:val="00087B5A"/>
    <w:rsid w:val="00090426"/>
    <w:rsid w:val="00090B52"/>
    <w:rsid w:val="00092724"/>
    <w:rsid w:val="0009297E"/>
    <w:rsid w:val="000936C1"/>
    <w:rsid w:val="00093BA0"/>
    <w:rsid w:val="000943EE"/>
    <w:rsid w:val="00094432"/>
    <w:rsid w:val="000957B8"/>
    <w:rsid w:val="00096EE7"/>
    <w:rsid w:val="0009727F"/>
    <w:rsid w:val="00097915"/>
    <w:rsid w:val="0009795A"/>
    <w:rsid w:val="0009799F"/>
    <w:rsid w:val="000A065C"/>
    <w:rsid w:val="000A14DC"/>
    <w:rsid w:val="000A23CA"/>
    <w:rsid w:val="000A304A"/>
    <w:rsid w:val="000A55E3"/>
    <w:rsid w:val="000A63FA"/>
    <w:rsid w:val="000A6E7B"/>
    <w:rsid w:val="000A72E0"/>
    <w:rsid w:val="000A745B"/>
    <w:rsid w:val="000B1E83"/>
    <w:rsid w:val="000B3613"/>
    <w:rsid w:val="000B5DD4"/>
    <w:rsid w:val="000B6348"/>
    <w:rsid w:val="000B660E"/>
    <w:rsid w:val="000B7B41"/>
    <w:rsid w:val="000C01DB"/>
    <w:rsid w:val="000C036D"/>
    <w:rsid w:val="000C1DC9"/>
    <w:rsid w:val="000C300B"/>
    <w:rsid w:val="000C3545"/>
    <w:rsid w:val="000C4854"/>
    <w:rsid w:val="000C4A10"/>
    <w:rsid w:val="000C6A71"/>
    <w:rsid w:val="000C6B77"/>
    <w:rsid w:val="000C7DEB"/>
    <w:rsid w:val="000D0BFE"/>
    <w:rsid w:val="000D0FCA"/>
    <w:rsid w:val="000D40A1"/>
    <w:rsid w:val="000D67FD"/>
    <w:rsid w:val="000D6BC3"/>
    <w:rsid w:val="000D7293"/>
    <w:rsid w:val="000D78BD"/>
    <w:rsid w:val="000E0055"/>
    <w:rsid w:val="000E04A1"/>
    <w:rsid w:val="000E215D"/>
    <w:rsid w:val="000E281F"/>
    <w:rsid w:val="000E298A"/>
    <w:rsid w:val="000E3F6B"/>
    <w:rsid w:val="000E4425"/>
    <w:rsid w:val="000E5E4C"/>
    <w:rsid w:val="000E64F4"/>
    <w:rsid w:val="000E6E55"/>
    <w:rsid w:val="000E7488"/>
    <w:rsid w:val="000F049E"/>
    <w:rsid w:val="000F0798"/>
    <w:rsid w:val="000F12CF"/>
    <w:rsid w:val="000F1962"/>
    <w:rsid w:val="000F1F9E"/>
    <w:rsid w:val="000F20D0"/>
    <w:rsid w:val="000F2165"/>
    <w:rsid w:val="000F21BB"/>
    <w:rsid w:val="000F4293"/>
    <w:rsid w:val="000F4E2F"/>
    <w:rsid w:val="000F4F4B"/>
    <w:rsid w:val="000F53CD"/>
    <w:rsid w:val="000F5E44"/>
    <w:rsid w:val="000F676D"/>
    <w:rsid w:val="000F6D3E"/>
    <w:rsid w:val="000F7122"/>
    <w:rsid w:val="0010153C"/>
    <w:rsid w:val="00101E28"/>
    <w:rsid w:val="001045C9"/>
    <w:rsid w:val="00104786"/>
    <w:rsid w:val="00104966"/>
    <w:rsid w:val="0010584A"/>
    <w:rsid w:val="00106D9B"/>
    <w:rsid w:val="00107D5C"/>
    <w:rsid w:val="00110206"/>
    <w:rsid w:val="0011206C"/>
    <w:rsid w:val="00112A24"/>
    <w:rsid w:val="001131BE"/>
    <w:rsid w:val="00113504"/>
    <w:rsid w:val="001142C5"/>
    <w:rsid w:val="00114423"/>
    <w:rsid w:val="00114E54"/>
    <w:rsid w:val="0011606A"/>
    <w:rsid w:val="0012075F"/>
    <w:rsid w:val="001209CD"/>
    <w:rsid w:val="00120A04"/>
    <w:rsid w:val="00120AF5"/>
    <w:rsid w:val="00121A28"/>
    <w:rsid w:val="00121A2C"/>
    <w:rsid w:val="00121CF2"/>
    <w:rsid w:val="0012303E"/>
    <w:rsid w:val="001233CD"/>
    <w:rsid w:val="00123AAF"/>
    <w:rsid w:val="00123BC3"/>
    <w:rsid w:val="00124107"/>
    <w:rsid w:val="0012470E"/>
    <w:rsid w:val="00124E2B"/>
    <w:rsid w:val="001267C5"/>
    <w:rsid w:val="00126BC8"/>
    <w:rsid w:val="0013012F"/>
    <w:rsid w:val="001308A4"/>
    <w:rsid w:val="00130EDB"/>
    <w:rsid w:val="00131B9F"/>
    <w:rsid w:val="00131DC3"/>
    <w:rsid w:val="00132F86"/>
    <w:rsid w:val="00133025"/>
    <w:rsid w:val="001341ED"/>
    <w:rsid w:val="00135723"/>
    <w:rsid w:val="001368D9"/>
    <w:rsid w:val="001368FF"/>
    <w:rsid w:val="00136F03"/>
    <w:rsid w:val="001370D2"/>
    <w:rsid w:val="00137AB7"/>
    <w:rsid w:val="00137B97"/>
    <w:rsid w:val="00137C67"/>
    <w:rsid w:val="001404D0"/>
    <w:rsid w:val="00140F35"/>
    <w:rsid w:val="00141F63"/>
    <w:rsid w:val="00141FD6"/>
    <w:rsid w:val="00142745"/>
    <w:rsid w:val="00143F26"/>
    <w:rsid w:val="00144DA6"/>
    <w:rsid w:val="00145451"/>
    <w:rsid w:val="00145A30"/>
    <w:rsid w:val="00145F42"/>
    <w:rsid w:val="00146E14"/>
    <w:rsid w:val="0014702D"/>
    <w:rsid w:val="001500F4"/>
    <w:rsid w:val="00150322"/>
    <w:rsid w:val="00150333"/>
    <w:rsid w:val="00150C4C"/>
    <w:rsid w:val="00150F0A"/>
    <w:rsid w:val="00151378"/>
    <w:rsid w:val="00152B03"/>
    <w:rsid w:val="00153F11"/>
    <w:rsid w:val="00155094"/>
    <w:rsid w:val="00155C22"/>
    <w:rsid w:val="001560DC"/>
    <w:rsid w:val="00156302"/>
    <w:rsid w:val="0016089C"/>
    <w:rsid w:val="00160AD7"/>
    <w:rsid w:val="00160F61"/>
    <w:rsid w:val="0016168D"/>
    <w:rsid w:val="00161E33"/>
    <w:rsid w:val="001627B7"/>
    <w:rsid w:val="001647FC"/>
    <w:rsid w:val="00164A9A"/>
    <w:rsid w:val="00165A71"/>
    <w:rsid w:val="00166567"/>
    <w:rsid w:val="00166B0D"/>
    <w:rsid w:val="00167529"/>
    <w:rsid w:val="00167647"/>
    <w:rsid w:val="001703BE"/>
    <w:rsid w:val="00171720"/>
    <w:rsid w:val="00171C5B"/>
    <w:rsid w:val="00171FC1"/>
    <w:rsid w:val="001724C5"/>
    <w:rsid w:val="0017312E"/>
    <w:rsid w:val="00173434"/>
    <w:rsid w:val="00173708"/>
    <w:rsid w:val="00173A88"/>
    <w:rsid w:val="001744E0"/>
    <w:rsid w:val="00175235"/>
    <w:rsid w:val="00175A0D"/>
    <w:rsid w:val="00176127"/>
    <w:rsid w:val="00176A3E"/>
    <w:rsid w:val="00176AE5"/>
    <w:rsid w:val="00180540"/>
    <w:rsid w:val="00180A63"/>
    <w:rsid w:val="00183893"/>
    <w:rsid w:val="00183E2A"/>
    <w:rsid w:val="00184E10"/>
    <w:rsid w:val="001851BC"/>
    <w:rsid w:val="001866F0"/>
    <w:rsid w:val="00187508"/>
    <w:rsid w:val="0018792A"/>
    <w:rsid w:val="00190F3C"/>
    <w:rsid w:val="001924FC"/>
    <w:rsid w:val="001927CE"/>
    <w:rsid w:val="00192A1E"/>
    <w:rsid w:val="00192F2B"/>
    <w:rsid w:val="00193EE9"/>
    <w:rsid w:val="00194AFE"/>
    <w:rsid w:val="00195425"/>
    <w:rsid w:val="00195D3A"/>
    <w:rsid w:val="001966CD"/>
    <w:rsid w:val="00196F0E"/>
    <w:rsid w:val="00197AC8"/>
    <w:rsid w:val="00197D55"/>
    <w:rsid w:val="001A071F"/>
    <w:rsid w:val="001A10F0"/>
    <w:rsid w:val="001A17A1"/>
    <w:rsid w:val="001A20F6"/>
    <w:rsid w:val="001A4D0E"/>
    <w:rsid w:val="001A5B7D"/>
    <w:rsid w:val="001A709A"/>
    <w:rsid w:val="001A71E4"/>
    <w:rsid w:val="001A75A0"/>
    <w:rsid w:val="001A784A"/>
    <w:rsid w:val="001A79AF"/>
    <w:rsid w:val="001B00A7"/>
    <w:rsid w:val="001B0DBF"/>
    <w:rsid w:val="001B1137"/>
    <w:rsid w:val="001B1816"/>
    <w:rsid w:val="001B19B7"/>
    <w:rsid w:val="001B1B69"/>
    <w:rsid w:val="001B2464"/>
    <w:rsid w:val="001B2EE6"/>
    <w:rsid w:val="001B3ABE"/>
    <w:rsid w:val="001B4461"/>
    <w:rsid w:val="001B4625"/>
    <w:rsid w:val="001B62BD"/>
    <w:rsid w:val="001B6E34"/>
    <w:rsid w:val="001B72B9"/>
    <w:rsid w:val="001B7A8C"/>
    <w:rsid w:val="001B7B2F"/>
    <w:rsid w:val="001C08B4"/>
    <w:rsid w:val="001C4550"/>
    <w:rsid w:val="001C476D"/>
    <w:rsid w:val="001C484A"/>
    <w:rsid w:val="001C54B6"/>
    <w:rsid w:val="001C59E4"/>
    <w:rsid w:val="001C6230"/>
    <w:rsid w:val="001C6475"/>
    <w:rsid w:val="001C6740"/>
    <w:rsid w:val="001C6928"/>
    <w:rsid w:val="001C6A70"/>
    <w:rsid w:val="001C6F4E"/>
    <w:rsid w:val="001C739E"/>
    <w:rsid w:val="001C73FA"/>
    <w:rsid w:val="001C765A"/>
    <w:rsid w:val="001D0610"/>
    <w:rsid w:val="001D08EF"/>
    <w:rsid w:val="001D205B"/>
    <w:rsid w:val="001D2651"/>
    <w:rsid w:val="001D352A"/>
    <w:rsid w:val="001D4BD9"/>
    <w:rsid w:val="001D5285"/>
    <w:rsid w:val="001D5488"/>
    <w:rsid w:val="001D6B4E"/>
    <w:rsid w:val="001D78D4"/>
    <w:rsid w:val="001E0189"/>
    <w:rsid w:val="001E25B0"/>
    <w:rsid w:val="001E276D"/>
    <w:rsid w:val="001E29F6"/>
    <w:rsid w:val="001E416E"/>
    <w:rsid w:val="001E500B"/>
    <w:rsid w:val="001E6B10"/>
    <w:rsid w:val="001E70F4"/>
    <w:rsid w:val="001E78CC"/>
    <w:rsid w:val="001F110A"/>
    <w:rsid w:val="001F18BB"/>
    <w:rsid w:val="001F22C9"/>
    <w:rsid w:val="001F3039"/>
    <w:rsid w:val="001F4FAE"/>
    <w:rsid w:val="001F503E"/>
    <w:rsid w:val="001F55ED"/>
    <w:rsid w:val="001F5718"/>
    <w:rsid w:val="001F62E3"/>
    <w:rsid w:val="001F7362"/>
    <w:rsid w:val="00200529"/>
    <w:rsid w:val="00201C1A"/>
    <w:rsid w:val="00203ED4"/>
    <w:rsid w:val="00204B19"/>
    <w:rsid w:val="00205CB5"/>
    <w:rsid w:val="00206D49"/>
    <w:rsid w:val="0020750C"/>
    <w:rsid w:val="002077B9"/>
    <w:rsid w:val="0021053D"/>
    <w:rsid w:val="0021393B"/>
    <w:rsid w:val="00214FDD"/>
    <w:rsid w:val="002155EE"/>
    <w:rsid w:val="00216DFA"/>
    <w:rsid w:val="00217847"/>
    <w:rsid w:val="0022012E"/>
    <w:rsid w:val="00220A98"/>
    <w:rsid w:val="00221CE8"/>
    <w:rsid w:val="00221D5C"/>
    <w:rsid w:val="00221D62"/>
    <w:rsid w:val="00221E35"/>
    <w:rsid w:val="0022395C"/>
    <w:rsid w:val="00223DD3"/>
    <w:rsid w:val="002249FE"/>
    <w:rsid w:val="00225032"/>
    <w:rsid w:val="00226B64"/>
    <w:rsid w:val="00231CFA"/>
    <w:rsid w:val="00232A0B"/>
    <w:rsid w:val="00232D47"/>
    <w:rsid w:val="00233C2C"/>
    <w:rsid w:val="002340B0"/>
    <w:rsid w:val="0023441A"/>
    <w:rsid w:val="002350F1"/>
    <w:rsid w:val="00235468"/>
    <w:rsid w:val="002358E9"/>
    <w:rsid w:val="00236864"/>
    <w:rsid w:val="00236DAF"/>
    <w:rsid w:val="0023771A"/>
    <w:rsid w:val="00240940"/>
    <w:rsid w:val="00241647"/>
    <w:rsid w:val="002416D3"/>
    <w:rsid w:val="00241E05"/>
    <w:rsid w:val="002426C3"/>
    <w:rsid w:val="00243226"/>
    <w:rsid w:val="002432F6"/>
    <w:rsid w:val="0024337D"/>
    <w:rsid w:val="00245FA5"/>
    <w:rsid w:val="002467B5"/>
    <w:rsid w:val="00246E7A"/>
    <w:rsid w:val="002500B5"/>
    <w:rsid w:val="002501D0"/>
    <w:rsid w:val="002501EC"/>
    <w:rsid w:val="00254ACF"/>
    <w:rsid w:val="00254F5F"/>
    <w:rsid w:val="002554F4"/>
    <w:rsid w:val="002558B3"/>
    <w:rsid w:val="002566D4"/>
    <w:rsid w:val="00256EB2"/>
    <w:rsid w:val="0026218D"/>
    <w:rsid w:val="0026225A"/>
    <w:rsid w:val="00262370"/>
    <w:rsid w:val="002627F5"/>
    <w:rsid w:val="00262EA4"/>
    <w:rsid w:val="00263707"/>
    <w:rsid w:val="00263EB7"/>
    <w:rsid w:val="002649F3"/>
    <w:rsid w:val="002659DE"/>
    <w:rsid w:val="002669F1"/>
    <w:rsid w:val="00270EE6"/>
    <w:rsid w:val="00271A06"/>
    <w:rsid w:val="00272827"/>
    <w:rsid w:val="002728CD"/>
    <w:rsid w:val="00272C21"/>
    <w:rsid w:val="00272F6A"/>
    <w:rsid w:val="002732B0"/>
    <w:rsid w:val="00273D15"/>
    <w:rsid w:val="00274D54"/>
    <w:rsid w:val="0027525F"/>
    <w:rsid w:val="00276D8F"/>
    <w:rsid w:val="002770CA"/>
    <w:rsid w:val="00277667"/>
    <w:rsid w:val="002803A5"/>
    <w:rsid w:val="002818E7"/>
    <w:rsid w:val="00282C01"/>
    <w:rsid w:val="0028336F"/>
    <w:rsid w:val="00283394"/>
    <w:rsid w:val="002833C7"/>
    <w:rsid w:val="00283861"/>
    <w:rsid w:val="00284679"/>
    <w:rsid w:val="00284DEB"/>
    <w:rsid w:val="00285B9B"/>
    <w:rsid w:val="00286362"/>
    <w:rsid w:val="002864A7"/>
    <w:rsid w:val="002869E5"/>
    <w:rsid w:val="0029020E"/>
    <w:rsid w:val="00291CCA"/>
    <w:rsid w:val="00291E4F"/>
    <w:rsid w:val="00292036"/>
    <w:rsid w:val="00292E82"/>
    <w:rsid w:val="00294098"/>
    <w:rsid w:val="00294A2B"/>
    <w:rsid w:val="00295023"/>
    <w:rsid w:val="0029504C"/>
    <w:rsid w:val="002954B9"/>
    <w:rsid w:val="00295CD3"/>
    <w:rsid w:val="00296447"/>
    <w:rsid w:val="00296502"/>
    <w:rsid w:val="002A0E23"/>
    <w:rsid w:val="002A1E40"/>
    <w:rsid w:val="002A31C4"/>
    <w:rsid w:val="002A3751"/>
    <w:rsid w:val="002A3F50"/>
    <w:rsid w:val="002A415D"/>
    <w:rsid w:val="002A505C"/>
    <w:rsid w:val="002A6231"/>
    <w:rsid w:val="002B2504"/>
    <w:rsid w:val="002B2C0E"/>
    <w:rsid w:val="002B39CC"/>
    <w:rsid w:val="002B3E28"/>
    <w:rsid w:val="002B46EE"/>
    <w:rsid w:val="002B5D74"/>
    <w:rsid w:val="002B6171"/>
    <w:rsid w:val="002B6E9F"/>
    <w:rsid w:val="002B7F31"/>
    <w:rsid w:val="002C0695"/>
    <w:rsid w:val="002C0F6E"/>
    <w:rsid w:val="002C29D7"/>
    <w:rsid w:val="002C2E5B"/>
    <w:rsid w:val="002C36A8"/>
    <w:rsid w:val="002C3C61"/>
    <w:rsid w:val="002C3E91"/>
    <w:rsid w:val="002C3F91"/>
    <w:rsid w:val="002C5EF5"/>
    <w:rsid w:val="002C5F1B"/>
    <w:rsid w:val="002C5FDD"/>
    <w:rsid w:val="002C7CE6"/>
    <w:rsid w:val="002D0EFF"/>
    <w:rsid w:val="002D13D3"/>
    <w:rsid w:val="002D1591"/>
    <w:rsid w:val="002D2006"/>
    <w:rsid w:val="002D2027"/>
    <w:rsid w:val="002D2CAF"/>
    <w:rsid w:val="002D3200"/>
    <w:rsid w:val="002D3E01"/>
    <w:rsid w:val="002D43C1"/>
    <w:rsid w:val="002D46BD"/>
    <w:rsid w:val="002D4F1B"/>
    <w:rsid w:val="002D5B6A"/>
    <w:rsid w:val="002D5D86"/>
    <w:rsid w:val="002D6C09"/>
    <w:rsid w:val="002D7CF8"/>
    <w:rsid w:val="002E0C42"/>
    <w:rsid w:val="002E1398"/>
    <w:rsid w:val="002E246B"/>
    <w:rsid w:val="002E397B"/>
    <w:rsid w:val="002E4050"/>
    <w:rsid w:val="002E51FF"/>
    <w:rsid w:val="002E62A6"/>
    <w:rsid w:val="002E6CA5"/>
    <w:rsid w:val="002E794D"/>
    <w:rsid w:val="002E7CBE"/>
    <w:rsid w:val="002E7F19"/>
    <w:rsid w:val="002F002A"/>
    <w:rsid w:val="002F00EE"/>
    <w:rsid w:val="002F0197"/>
    <w:rsid w:val="002F035F"/>
    <w:rsid w:val="002F0530"/>
    <w:rsid w:val="002F2391"/>
    <w:rsid w:val="002F251B"/>
    <w:rsid w:val="002F285F"/>
    <w:rsid w:val="002F3323"/>
    <w:rsid w:val="002F35D2"/>
    <w:rsid w:val="002F3B43"/>
    <w:rsid w:val="002F4373"/>
    <w:rsid w:val="002F4979"/>
    <w:rsid w:val="002F5BF1"/>
    <w:rsid w:val="002F742E"/>
    <w:rsid w:val="00300431"/>
    <w:rsid w:val="00301584"/>
    <w:rsid w:val="00301A74"/>
    <w:rsid w:val="00301CBD"/>
    <w:rsid w:val="00302EC6"/>
    <w:rsid w:val="00304BA5"/>
    <w:rsid w:val="003052FC"/>
    <w:rsid w:val="00306076"/>
    <w:rsid w:val="00313698"/>
    <w:rsid w:val="003143EB"/>
    <w:rsid w:val="00314E13"/>
    <w:rsid w:val="0031558E"/>
    <w:rsid w:val="00315DAD"/>
    <w:rsid w:val="00315FB5"/>
    <w:rsid w:val="0031610E"/>
    <w:rsid w:val="0031629C"/>
    <w:rsid w:val="00317B62"/>
    <w:rsid w:val="00321803"/>
    <w:rsid w:val="00321A58"/>
    <w:rsid w:val="0032214D"/>
    <w:rsid w:val="0032231C"/>
    <w:rsid w:val="00324454"/>
    <w:rsid w:val="00324C03"/>
    <w:rsid w:val="00325948"/>
    <w:rsid w:val="00326008"/>
    <w:rsid w:val="003266E1"/>
    <w:rsid w:val="00326C2F"/>
    <w:rsid w:val="0032782F"/>
    <w:rsid w:val="00327A31"/>
    <w:rsid w:val="00327FE4"/>
    <w:rsid w:val="003305C9"/>
    <w:rsid w:val="00330FE8"/>
    <w:rsid w:val="00331542"/>
    <w:rsid w:val="003315F6"/>
    <w:rsid w:val="003327B3"/>
    <w:rsid w:val="00333939"/>
    <w:rsid w:val="00334B52"/>
    <w:rsid w:val="00334E0E"/>
    <w:rsid w:val="00335A4F"/>
    <w:rsid w:val="00335C49"/>
    <w:rsid w:val="003371FE"/>
    <w:rsid w:val="0033765F"/>
    <w:rsid w:val="0033766D"/>
    <w:rsid w:val="00337DC5"/>
    <w:rsid w:val="00340495"/>
    <w:rsid w:val="0034184E"/>
    <w:rsid w:val="003418BF"/>
    <w:rsid w:val="0034327B"/>
    <w:rsid w:val="00343B48"/>
    <w:rsid w:val="003450C1"/>
    <w:rsid w:val="003462D1"/>
    <w:rsid w:val="00350E56"/>
    <w:rsid w:val="00351297"/>
    <w:rsid w:val="00351A2F"/>
    <w:rsid w:val="003531CB"/>
    <w:rsid w:val="00353587"/>
    <w:rsid w:val="003569BC"/>
    <w:rsid w:val="00356AAC"/>
    <w:rsid w:val="00356D8F"/>
    <w:rsid w:val="00356DE5"/>
    <w:rsid w:val="0035753C"/>
    <w:rsid w:val="00357A9B"/>
    <w:rsid w:val="003603C5"/>
    <w:rsid w:val="003614C8"/>
    <w:rsid w:val="00361ADF"/>
    <w:rsid w:val="00362C15"/>
    <w:rsid w:val="003648AD"/>
    <w:rsid w:val="00365023"/>
    <w:rsid w:val="0036527C"/>
    <w:rsid w:val="00365AE8"/>
    <w:rsid w:val="0036695D"/>
    <w:rsid w:val="00366C56"/>
    <w:rsid w:val="003677C4"/>
    <w:rsid w:val="0037031B"/>
    <w:rsid w:val="00373494"/>
    <w:rsid w:val="00373A8D"/>
    <w:rsid w:val="003749F1"/>
    <w:rsid w:val="0037526D"/>
    <w:rsid w:val="00376973"/>
    <w:rsid w:val="00376D03"/>
    <w:rsid w:val="00376F90"/>
    <w:rsid w:val="0037744E"/>
    <w:rsid w:val="003775B1"/>
    <w:rsid w:val="00377913"/>
    <w:rsid w:val="0038001C"/>
    <w:rsid w:val="00381D7B"/>
    <w:rsid w:val="003824BA"/>
    <w:rsid w:val="003836FB"/>
    <w:rsid w:val="00383AEF"/>
    <w:rsid w:val="0038412C"/>
    <w:rsid w:val="0038518D"/>
    <w:rsid w:val="0038570C"/>
    <w:rsid w:val="00385ADA"/>
    <w:rsid w:val="00385E81"/>
    <w:rsid w:val="003873BD"/>
    <w:rsid w:val="0038768F"/>
    <w:rsid w:val="003911FC"/>
    <w:rsid w:val="00391726"/>
    <w:rsid w:val="0039248E"/>
    <w:rsid w:val="00392E69"/>
    <w:rsid w:val="0039464C"/>
    <w:rsid w:val="0039484F"/>
    <w:rsid w:val="00396DFE"/>
    <w:rsid w:val="003975D4"/>
    <w:rsid w:val="003A0727"/>
    <w:rsid w:val="003A0E66"/>
    <w:rsid w:val="003A1E56"/>
    <w:rsid w:val="003A2AAF"/>
    <w:rsid w:val="003A2CA8"/>
    <w:rsid w:val="003A3426"/>
    <w:rsid w:val="003A35AC"/>
    <w:rsid w:val="003A415D"/>
    <w:rsid w:val="003A4B80"/>
    <w:rsid w:val="003A5B3B"/>
    <w:rsid w:val="003A61C2"/>
    <w:rsid w:val="003A66A3"/>
    <w:rsid w:val="003A68D1"/>
    <w:rsid w:val="003A6910"/>
    <w:rsid w:val="003A6BB7"/>
    <w:rsid w:val="003A75F3"/>
    <w:rsid w:val="003B08B0"/>
    <w:rsid w:val="003B43B5"/>
    <w:rsid w:val="003B4B13"/>
    <w:rsid w:val="003B6550"/>
    <w:rsid w:val="003B7F20"/>
    <w:rsid w:val="003C088B"/>
    <w:rsid w:val="003C0DC1"/>
    <w:rsid w:val="003C0F88"/>
    <w:rsid w:val="003C1A1A"/>
    <w:rsid w:val="003C1B80"/>
    <w:rsid w:val="003C1FE9"/>
    <w:rsid w:val="003C241D"/>
    <w:rsid w:val="003C3469"/>
    <w:rsid w:val="003C36B8"/>
    <w:rsid w:val="003C535D"/>
    <w:rsid w:val="003C56BE"/>
    <w:rsid w:val="003D086F"/>
    <w:rsid w:val="003D0AC7"/>
    <w:rsid w:val="003D0B1F"/>
    <w:rsid w:val="003D1E53"/>
    <w:rsid w:val="003D20EC"/>
    <w:rsid w:val="003D240E"/>
    <w:rsid w:val="003D3C8D"/>
    <w:rsid w:val="003D41F5"/>
    <w:rsid w:val="003D4CB2"/>
    <w:rsid w:val="003D5973"/>
    <w:rsid w:val="003D6E25"/>
    <w:rsid w:val="003E065B"/>
    <w:rsid w:val="003E10A7"/>
    <w:rsid w:val="003E1313"/>
    <w:rsid w:val="003E1D4B"/>
    <w:rsid w:val="003E1E32"/>
    <w:rsid w:val="003E22EF"/>
    <w:rsid w:val="003E2356"/>
    <w:rsid w:val="003E2BBD"/>
    <w:rsid w:val="003E2FBB"/>
    <w:rsid w:val="003E34A6"/>
    <w:rsid w:val="003E638E"/>
    <w:rsid w:val="003E6868"/>
    <w:rsid w:val="003E6BC2"/>
    <w:rsid w:val="003E6C98"/>
    <w:rsid w:val="003E7183"/>
    <w:rsid w:val="003E7212"/>
    <w:rsid w:val="003F1053"/>
    <w:rsid w:val="003F1510"/>
    <w:rsid w:val="003F1E18"/>
    <w:rsid w:val="003F2BCF"/>
    <w:rsid w:val="003F3C55"/>
    <w:rsid w:val="003F4BF0"/>
    <w:rsid w:val="003F4E4B"/>
    <w:rsid w:val="003F604A"/>
    <w:rsid w:val="003F6AA9"/>
    <w:rsid w:val="003F6AFC"/>
    <w:rsid w:val="003F6CC4"/>
    <w:rsid w:val="003F6CCC"/>
    <w:rsid w:val="003F6F50"/>
    <w:rsid w:val="003F7375"/>
    <w:rsid w:val="003F7996"/>
    <w:rsid w:val="003F7BD5"/>
    <w:rsid w:val="004020B3"/>
    <w:rsid w:val="00402780"/>
    <w:rsid w:val="00402EE5"/>
    <w:rsid w:val="00402F85"/>
    <w:rsid w:val="004031E5"/>
    <w:rsid w:val="00403BB1"/>
    <w:rsid w:val="00404A14"/>
    <w:rsid w:val="00404B48"/>
    <w:rsid w:val="00406923"/>
    <w:rsid w:val="00406ADA"/>
    <w:rsid w:val="00407BF2"/>
    <w:rsid w:val="00410F81"/>
    <w:rsid w:val="00412784"/>
    <w:rsid w:val="00412945"/>
    <w:rsid w:val="004133D0"/>
    <w:rsid w:val="004146C7"/>
    <w:rsid w:val="00414A42"/>
    <w:rsid w:val="00414CA7"/>
    <w:rsid w:val="004150C4"/>
    <w:rsid w:val="004152C4"/>
    <w:rsid w:val="0041738B"/>
    <w:rsid w:val="00417A54"/>
    <w:rsid w:val="00417B67"/>
    <w:rsid w:val="00417EFD"/>
    <w:rsid w:val="004204BB"/>
    <w:rsid w:val="00421516"/>
    <w:rsid w:val="00421C1F"/>
    <w:rsid w:val="004220D7"/>
    <w:rsid w:val="004223D1"/>
    <w:rsid w:val="0042251C"/>
    <w:rsid w:val="00422F29"/>
    <w:rsid w:val="0042340B"/>
    <w:rsid w:val="00423717"/>
    <w:rsid w:val="0042489B"/>
    <w:rsid w:val="00426F3A"/>
    <w:rsid w:val="00427CD3"/>
    <w:rsid w:val="00430179"/>
    <w:rsid w:val="004305E3"/>
    <w:rsid w:val="00430EE4"/>
    <w:rsid w:val="00430FF1"/>
    <w:rsid w:val="00431126"/>
    <w:rsid w:val="00431720"/>
    <w:rsid w:val="00431868"/>
    <w:rsid w:val="00431A5D"/>
    <w:rsid w:val="0043207E"/>
    <w:rsid w:val="00434E97"/>
    <w:rsid w:val="004352CB"/>
    <w:rsid w:val="0043535A"/>
    <w:rsid w:val="004358AB"/>
    <w:rsid w:val="004358F5"/>
    <w:rsid w:val="00436130"/>
    <w:rsid w:val="00436AF3"/>
    <w:rsid w:val="00437D50"/>
    <w:rsid w:val="00437EEF"/>
    <w:rsid w:val="00441E1E"/>
    <w:rsid w:val="00442341"/>
    <w:rsid w:val="004431E0"/>
    <w:rsid w:val="00443617"/>
    <w:rsid w:val="004439CD"/>
    <w:rsid w:val="004441CB"/>
    <w:rsid w:val="004450E7"/>
    <w:rsid w:val="004456A8"/>
    <w:rsid w:val="00446A43"/>
    <w:rsid w:val="00447247"/>
    <w:rsid w:val="00447D38"/>
    <w:rsid w:val="0045038F"/>
    <w:rsid w:val="00450775"/>
    <w:rsid w:val="00450B9A"/>
    <w:rsid w:val="00450D0C"/>
    <w:rsid w:val="00452311"/>
    <w:rsid w:val="004530DA"/>
    <w:rsid w:val="0045315C"/>
    <w:rsid w:val="00453F2E"/>
    <w:rsid w:val="004542AA"/>
    <w:rsid w:val="0045542C"/>
    <w:rsid w:val="00455532"/>
    <w:rsid w:val="0045598A"/>
    <w:rsid w:val="00456314"/>
    <w:rsid w:val="00456701"/>
    <w:rsid w:val="00457BBA"/>
    <w:rsid w:val="00457E97"/>
    <w:rsid w:val="00461750"/>
    <w:rsid w:val="00461A7D"/>
    <w:rsid w:val="00461FF9"/>
    <w:rsid w:val="0046218A"/>
    <w:rsid w:val="004637EB"/>
    <w:rsid w:val="00463FC3"/>
    <w:rsid w:val="00464433"/>
    <w:rsid w:val="00465C07"/>
    <w:rsid w:val="00466B19"/>
    <w:rsid w:val="004671DD"/>
    <w:rsid w:val="004675AE"/>
    <w:rsid w:val="004704D5"/>
    <w:rsid w:val="004708B8"/>
    <w:rsid w:val="004714A5"/>
    <w:rsid w:val="00472F31"/>
    <w:rsid w:val="004739BD"/>
    <w:rsid w:val="0047516E"/>
    <w:rsid w:val="004755C2"/>
    <w:rsid w:val="0047658E"/>
    <w:rsid w:val="00476679"/>
    <w:rsid w:val="0047794C"/>
    <w:rsid w:val="004811B5"/>
    <w:rsid w:val="004819AF"/>
    <w:rsid w:val="00481D15"/>
    <w:rsid w:val="004821B0"/>
    <w:rsid w:val="00482FA9"/>
    <w:rsid w:val="00483485"/>
    <w:rsid w:val="00485467"/>
    <w:rsid w:val="0048597C"/>
    <w:rsid w:val="00486B90"/>
    <w:rsid w:val="00490339"/>
    <w:rsid w:val="0049086D"/>
    <w:rsid w:val="00490A70"/>
    <w:rsid w:val="00490D87"/>
    <w:rsid w:val="00490D8C"/>
    <w:rsid w:val="0049375F"/>
    <w:rsid w:val="00493DC7"/>
    <w:rsid w:val="0049423B"/>
    <w:rsid w:val="004959A4"/>
    <w:rsid w:val="00495AFD"/>
    <w:rsid w:val="00496368"/>
    <w:rsid w:val="0049650D"/>
    <w:rsid w:val="0049690A"/>
    <w:rsid w:val="00497117"/>
    <w:rsid w:val="004971EE"/>
    <w:rsid w:val="004974C1"/>
    <w:rsid w:val="004975AB"/>
    <w:rsid w:val="004A0690"/>
    <w:rsid w:val="004A25C2"/>
    <w:rsid w:val="004A285B"/>
    <w:rsid w:val="004A5932"/>
    <w:rsid w:val="004A5F43"/>
    <w:rsid w:val="004B23BF"/>
    <w:rsid w:val="004B2532"/>
    <w:rsid w:val="004B3926"/>
    <w:rsid w:val="004B460B"/>
    <w:rsid w:val="004B4A9D"/>
    <w:rsid w:val="004B4D9D"/>
    <w:rsid w:val="004B534D"/>
    <w:rsid w:val="004B58F5"/>
    <w:rsid w:val="004B6BA1"/>
    <w:rsid w:val="004B6E12"/>
    <w:rsid w:val="004B6FC6"/>
    <w:rsid w:val="004B7556"/>
    <w:rsid w:val="004B761A"/>
    <w:rsid w:val="004B7B92"/>
    <w:rsid w:val="004C1C9A"/>
    <w:rsid w:val="004C205C"/>
    <w:rsid w:val="004C31F2"/>
    <w:rsid w:val="004C40A0"/>
    <w:rsid w:val="004C4906"/>
    <w:rsid w:val="004C4C36"/>
    <w:rsid w:val="004C57DC"/>
    <w:rsid w:val="004C58DD"/>
    <w:rsid w:val="004C6E5C"/>
    <w:rsid w:val="004C7156"/>
    <w:rsid w:val="004C7AE3"/>
    <w:rsid w:val="004D0BF2"/>
    <w:rsid w:val="004D12FA"/>
    <w:rsid w:val="004D1DF7"/>
    <w:rsid w:val="004D1EFF"/>
    <w:rsid w:val="004D2189"/>
    <w:rsid w:val="004D3218"/>
    <w:rsid w:val="004D3DB8"/>
    <w:rsid w:val="004D42AE"/>
    <w:rsid w:val="004D7AE6"/>
    <w:rsid w:val="004D7CFE"/>
    <w:rsid w:val="004D7E15"/>
    <w:rsid w:val="004E0696"/>
    <w:rsid w:val="004E0C68"/>
    <w:rsid w:val="004E0D75"/>
    <w:rsid w:val="004E10EE"/>
    <w:rsid w:val="004E183D"/>
    <w:rsid w:val="004E1E1E"/>
    <w:rsid w:val="004E35C0"/>
    <w:rsid w:val="004E36C0"/>
    <w:rsid w:val="004E3BE1"/>
    <w:rsid w:val="004E3E84"/>
    <w:rsid w:val="004E58BC"/>
    <w:rsid w:val="004E5AA5"/>
    <w:rsid w:val="004E6A86"/>
    <w:rsid w:val="004E6C54"/>
    <w:rsid w:val="004E7731"/>
    <w:rsid w:val="004E7B6D"/>
    <w:rsid w:val="004F1722"/>
    <w:rsid w:val="004F1B27"/>
    <w:rsid w:val="004F222F"/>
    <w:rsid w:val="004F2EE6"/>
    <w:rsid w:val="004F3057"/>
    <w:rsid w:val="004F3BC6"/>
    <w:rsid w:val="004F3FF7"/>
    <w:rsid w:val="004F6469"/>
    <w:rsid w:val="004F6663"/>
    <w:rsid w:val="004F6773"/>
    <w:rsid w:val="0050039C"/>
    <w:rsid w:val="00501050"/>
    <w:rsid w:val="005010D0"/>
    <w:rsid w:val="0050110B"/>
    <w:rsid w:val="0050133E"/>
    <w:rsid w:val="00501CB8"/>
    <w:rsid w:val="00502533"/>
    <w:rsid w:val="005026AA"/>
    <w:rsid w:val="0050496C"/>
    <w:rsid w:val="005067A6"/>
    <w:rsid w:val="005069B3"/>
    <w:rsid w:val="00507ACF"/>
    <w:rsid w:val="00507F0B"/>
    <w:rsid w:val="0051024C"/>
    <w:rsid w:val="0051061B"/>
    <w:rsid w:val="005108E5"/>
    <w:rsid w:val="005118EE"/>
    <w:rsid w:val="0051270B"/>
    <w:rsid w:val="00513416"/>
    <w:rsid w:val="005139EA"/>
    <w:rsid w:val="00513C3A"/>
    <w:rsid w:val="00513D8B"/>
    <w:rsid w:val="005143FF"/>
    <w:rsid w:val="00514574"/>
    <w:rsid w:val="0051537F"/>
    <w:rsid w:val="00515514"/>
    <w:rsid w:val="00515E74"/>
    <w:rsid w:val="0051616B"/>
    <w:rsid w:val="005172DD"/>
    <w:rsid w:val="00517E9E"/>
    <w:rsid w:val="00521043"/>
    <w:rsid w:val="0052172E"/>
    <w:rsid w:val="0052184B"/>
    <w:rsid w:val="00521E21"/>
    <w:rsid w:val="00523CD1"/>
    <w:rsid w:val="0052416A"/>
    <w:rsid w:val="00524AB4"/>
    <w:rsid w:val="00525E2C"/>
    <w:rsid w:val="0052639E"/>
    <w:rsid w:val="005263FF"/>
    <w:rsid w:val="00526CBA"/>
    <w:rsid w:val="00527193"/>
    <w:rsid w:val="0052720F"/>
    <w:rsid w:val="00531229"/>
    <w:rsid w:val="00532109"/>
    <w:rsid w:val="00532265"/>
    <w:rsid w:val="0053259F"/>
    <w:rsid w:val="00532A92"/>
    <w:rsid w:val="005333B7"/>
    <w:rsid w:val="00533E2A"/>
    <w:rsid w:val="00535287"/>
    <w:rsid w:val="005354DC"/>
    <w:rsid w:val="00536BBF"/>
    <w:rsid w:val="00536C96"/>
    <w:rsid w:val="00536D6E"/>
    <w:rsid w:val="00536FCA"/>
    <w:rsid w:val="00537A7F"/>
    <w:rsid w:val="00540F77"/>
    <w:rsid w:val="0054116C"/>
    <w:rsid w:val="00544855"/>
    <w:rsid w:val="00544F84"/>
    <w:rsid w:val="00545335"/>
    <w:rsid w:val="00545C12"/>
    <w:rsid w:val="00545D87"/>
    <w:rsid w:val="0054609C"/>
    <w:rsid w:val="00546851"/>
    <w:rsid w:val="005473BD"/>
    <w:rsid w:val="00547F1A"/>
    <w:rsid w:val="00547FE5"/>
    <w:rsid w:val="00552024"/>
    <w:rsid w:val="00552F06"/>
    <w:rsid w:val="00553E80"/>
    <w:rsid w:val="005563CE"/>
    <w:rsid w:val="0055642E"/>
    <w:rsid w:val="00556533"/>
    <w:rsid w:val="0055693D"/>
    <w:rsid w:val="00556A37"/>
    <w:rsid w:val="00556F32"/>
    <w:rsid w:val="005578C9"/>
    <w:rsid w:val="005600F9"/>
    <w:rsid w:val="0056082B"/>
    <w:rsid w:val="00561161"/>
    <w:rsid w:val="00561261"/>
    <w:rsid w:val="005615E6"/>
    <w:rsid w:val="00562241"/>
    <w:rsid w:val="005624FD"/>
    <w:rsid w:val="00562A1B"/>
    <w:rsid w:val="00562AE8"/>
    <w:rsid w:val="00562F44"/>
    <w:rsid w:val="00562F72"/>
    <w:rsid w:val="00563296"/>
    <w:rsid w:val="005635EC"/>
    <w:rsid w:val="00563A8D"/>
    <w:rsid w:val="00563CED"/>
    <w:rsid w:val="0056461E"/>
    <w:rsid w:val="00565FD4"/>
    <w:rsid w:val="005663F1"/>
    <w:rsid w:val="0056748D"/>
    <w:rsid w:val="00567673"/>
    <w:rsid w:val="00567CFC"/>
    <w:rsid w:val="00567ECA"/>
    <w:rsid w:val="00570075"/>
    <w:rsid w:val="0057065A"/>
    <w:rsid w:val="005712BE"/>
    <w:rsid w:val="00571D0C"/>
    <w:rsid w:val="00572080"/>
    <w:rsid w:val="0057235C"/>
    <w:rsid w:val="0057266A"/>
    <w:rsid w:val="00572809"/>
    <w:rsid w:val="0057280F"/>
    <w:rsid w:val="0057430B"/>
    <w:rsid w:val="00574312"/>
    <w:rsid w:val="0057471D"/>
    <w:rsid w:val="00574777"/>
    <w:rsid w:val="0057546C"/>
    <w:rsid w:val="00575FC9"/>
    <w:rsid w:val="005763AF"/>
    <w:rsid w:val="00580005"/>
    <w:rsid w:val="00580257"/>
    <w:rsid w:val="0058184C"/>
    <w:rsid w:val="00582B20"/>
    <w:rsid w:val="00584A9A"/>
    <w:rsid w:val="00584FFF"/>
    <w:rsid w:val="00586393"/>
    <w:rsid w:val="00590E1D"/>
    <w:rsid w:val="00591348"/>
    <w:rsid w:val="0059141F"/>
    <w:rsid w:val="0059171F"/>
    <w:rsid w:val="00592C72"/>
    <w:rsid w:val="005954A8"/>
    <w:rsid w:val="0059703A"/>
    <w:rsid w:val="005A0203"/>
    <w:rsid w:val="005A08D1"/>
    <w:rsid w:val="005A0D24"/>
    <w:rsid w:val="005A1029"/>
    <w:rsid w:val="005A12C0"/>
    <w:rsid w:val="005A249B"/>
    <w:rsid w:val="005A380A"/>
    <w:rsid w:val="005A416E"/>
    <w:rsid w:val="005A4B6A"/>
    <w:rsid w:val="005A633C"/>
    <w:rsid w:val="005A684B"/>
    <w:rsid w:val="005B0E3B"/>
    <w:rsid w:val="005B2926"/>
    <w:rsid w:val="005B2A1C"/>
    <w:rsid w:val="005B32EE"/>
    <w:rsid w:val="005B3700"/>
    <w:rsid w:val="005B3872"/>
    <w:rsid w:val="005B3FCC"/>
    <w:rsid w:val="005B6525"/>
    <w:rsid w:val="005B7671"/>
    <w:rsid w:val="005B77FE"/>
    <w:rsid w:val="005C032D"/>
    <w:rsid w:val="005C0B30"/>
    <w:rsid w:val="005C0C73"/>
    <w:rsid w:val="005C1DEF"/>
    <w:rsid w:val="005C26DA"/>
    <w:rsid w:val="005C349C"/>
    <w:rsid w:val="005C34D3"/>
    <w:rsid w:val="005C483B"/>
    <w:rsid w:val="005C57A1"/>
    <w:rsid w:val="005D01AE"/>
    <w:rsid w:val="005D128A"/>
    <w:rsid w:val="005D2CA0"/>
    <w:rsid w:val="005D3550"/>
    <w:rsid w:val="005D3D4D"/>
    <w:rsid w:val="005D3E7C"/>
    <w:rsid w:val="005D481D"/>
    <w:rsid w:val="005D4BD3"/>
    <w:rsid w:val="005D582C"/>
    <w:rsid w:val="005D5993"/>
    <w:rsid w:val="005D69E3"/>
    <w:rsid w:val="005D6E07"/>
    <w:rsid w:val="005D76B4"/>
    <w:rsid w:val="005E0439"/>
    <w:rsid w:val="005E142B"/>
    <w:rsid w:val="005E1B5A"/>
    <w:rsid w:val="005E284F"/>
    <w:rsid w:val="005E28B8"/>
    <w:rsid w:val="005E34DF"/>
    <w:rsid w:val="005E4A20"/>
    <w:rsid w:val="005E4D92"/>
    <w:rsid w:val="005E5F23"/>
    <w:rsid w:val="005E6FA5"/>
    <w:rsid w:val="005E7A94"/>
    <w:rsid w:val="005E7CC4"/>
    <w:rsid w:val="005F01CC"/>
    <w:rsid w:val="005F0DD6"/>
    <w:rsid w:val="005F1A0C"/>
    <w:rsid w:val="005F27C1"/>
    <w:rsid w:val="005F363F"/>
    <w:rsid w:val="005F42CA"/>
    <w:rsid w:val="005F448A"/>
    <w:rsid w:val="005F478F"/>
    <w:rsid w:val="005F4D6E"/>
    <w:rsid w:val="005F535B"/>
    <w:rsid w:val="005F599E"/>
    <w:rsid w:val="005F5B6B"/>
    <w:rsid w:val="005F60D5"/>
    <w:rsid w:val="005F704E"/>
    <w:rsid w:val="006004D6"/>
    <w:rsid w:val="00601841"/>
    <w:rsid w:val="00602E22"/>
    <w:rsid w:val="00603577"/>
    <w:rsid w:val="006039D9"/>
    <w:rsid w:val="00603AE9"/>
    <w:rsid w:val="00603FAC"/>
    <w:rsid w:val="006048D7"/>
    <w:rsid w:val="00605879"/>
    <w:rsid w:val="006058EA"/>
    <w:rsid w:val="00605960"/>
    <w:rsid w:val="00605B8A"/>
    <w:rsid w:val="00605EA0"/>
    <w:rsid w:val="006060A5"/>
    <w:rsid w:val="006060CF"/>
    <w:rsid w:val="00607F78"/>
    <w:rsid w:val="00610A88"/>
    <w:rsid w:val="006113D6"/>
    <w:rsid w:val="006120FB"/>
    <w:rsid w:val="00612A11"/>
    <w:rsid w:val="00612A81"/>
    <w:rsid w:val="00613977"/>
    <w:rsid w:val="0061399D"/>
    <w:rsid w:val="00617E5B"/>
    <w:rsid w:val="00620E91"/>
    <w:rsid w:val="0062282E"/>
    <w:rsid w:val="00623658"/>
    <w:rsid w:val="00623A96"/>
    <w:rsid w:val="00625C48"/>
    <w:rsid w:val="006265D1"/>
    <w:rsid w:val="00626623"/>
    <w:rsid w:val="006316C1"/>
    <w:rsid w:val="00632467"/>
    <w:rsid w:val="00633F2F"/>
    <w:rsid w:val="00634EAF"/>
    <w:rsid w:val="00636BF7"/>
    <w:rsid w:val="00637742"/>
    <w:rsid w:val="00637A29"/>
    <w:rsid w:val="006405C8"/>
    <w:rsid w:val="006407CC"/>
    <w:rsid w:val="00641005"/>
    <w:rsid w:val="006420B7"/>
    <w:rsid w:val="00643647"/>
    <w:rsid w:val="00643A3F"/>
    <w:rsid w:val="0064433C"/>
    <w:rsid w:val="0064515C"/>
    <w:rsid w:val="00647740"/>
    <w:rsid w:val="006506AE"/>
    <w:rsid w:val="006515AB"/>
    <w:rsid w:val="00652116"/>
    <w:rsid w:val="0065258E"/>
    <w:rsid w:val="006525A1"/>
    <w:rsid w:val="00653EA5"/>
    <w:rsid w:val="0065553F"/>
    <w:rsid w:val="00655DAA"/>
    <w:rsid w:val="00657179"/>
    <w:rsid w:val="006578CF"/>
    <w:rsid w:val="00657F71"/>
    <w:rsid w:val="006600EA"/>
    <w:rsid w:val="00660EB5"/>
    <w:rsid w:val="00661BB7"/>
    <w:rsid w:val="00662CF6"/>
    <w:rsid w:val="0066435E"/>
    <w:rsid w:val="0066443F"/>
    <w:rsid w:val="0066552E"/>
    <w:rsid w:val="00665830"/>
    <w:rsid w:val="0066596F"/>
    <w:rsid w:val="006676AE"/>
    <w:rsid w:val="006714DA"/>
    <w:rsid w:val="00672116"/>
    <w:rsid w:val="0067298D"/>
    <w:rsid w:val="00673C71"/>
    <w:rsid w:val="006741AE"/>
    <w:rsid w:val="00674338"/>
    <w:rsid w:val="00674AB9"/>
    <w:rsid w:val="0067647A"/>
    <w:rsid w:val="006770E5"/>
    <w:rsid w:val="006773F6"/>
    <w:rsid w:val="00677545"/>
    <w:rsid w:val="00677690"/>
    <w:rsid w:val="006816E7"/>
    <w:rsid w:val="00683056"/>
    <w:rsid w:val="00683309"/>
    <w:rsid w:val="00683F85"/>
    <w:rsid w:val="0068414B"/>
    <w:rsid w:val="006842C4"/>
    <w:rsid w:val="0068438B"/>
    <w:rsid w:val="0068499E"/>
    <w:rsid w:val="00686107"/>
    <w:rsid w:val="00686DA5"/>
    <w:rsid w:val="006903EE"/>
    <w:rsid w:val="006913DF"/>
    <w:rsid w:val="00692A7D"/>
    <w:rsid w:val="00692B01"/>
    <w:rsid w:val="00692CD5"/>
    <w:rsid w:val="00693059"/>
    <w:rsid w:val="00694313"/>
    <w:rsid w:val="00694BCC"/>
    <w:rsid w:val="00694FF9"/>
    <w:rsid w:val="006960DA"/>
    <w:rsid w:val="00696946"/>
    <w:rsid w:val="00697775"/>
    <w:rsid w:val="0069790A"/>
    <w:rsid w:val="006A0778"/>
    <w:rsid w:val="006A10A4"/>
    <w:rsid w:val="006A31FD"/>
    <w:rsid w:val="006A3E2C"/>
    <w:rsid w:val="006A4F40"/>
    <w:rsid w:val="006A5985"/>
    <w:rsid w:val="006A5A12"/>
    <w:rsid w:val="006A6226"/>
    <w:rsid w:val="006A67FD"/>
    <w:rsid w:val="006A6C5D"/>
    <w:rsid w:val="006B0CBF"/>
    <w:rsid w:val="006B1F2F"/>
    <w:rsid w:val="006B2146"/>
    <w:rsid w:val="006B2341"/>
    <w:rsid w:val="006B2D35"/>
    <w:rsid w:val="006B3054"/>
    <w:rsid w:val="006B3A5A"/>
    <w:rsid w:val="006B452F"/>
    <w:rsid w:val="006B4DD1"/>
    <w:rsid w:val="006B4FD0"/>
    <w:rsid w:val="006B5639"/>
    <w:rsid w:val="006B5BEF"/>
    <w:rsid w:val="006B60F1"/>
    <w:rsid w:val="006B6B58"/>
    <w:rsid w:val="006B6EC9"/>
    <w:rsid w:val="006B7DC5"/>
    <w:rsid w:val="006C0F7E"/>
    <w:rsid w:val="006C2E86"/>
    <w:rsid w:val="006C3A19"/>
    <w:rsid w:val="006C3ADE"/>
    <w:rsid w:val="006C3CFE"/>
    <w:rsid w:val="006C3E50"/>
    <w:rsid w:val="006C5667"/>
    <w:rsid w:val="006C6368"/>
    <w:rsid w:val="006D03E5"/>
    <w:rsid w:val="006D0DB3"/>
    <w:rsid w:val="006D1274"/>
    <w:rsid w:val="006D28D8"/>
    <w:rsid w:val="006D3BEB"/>
    <w:rsid w:val="006D43A4"/>
    <w:rsid w:val="006D4BAF"/>
    <w:rsid w:val="006D4F01"/>
    <w:rsid w:val="006D4F14"/>
    <w:rsid w:val="006D5D40"/>
    <w:rsid w:val="006D625A"/>
    <w:rsid w:val="006D62F3"/>
    <w:rsid w:val="006D7204"/>
    <w:rsid w:val="006D75BE"/>
    <w:rsid w:val="006D768C"/>
    <w:rsid w:val="006D7747"/>
    <w:rsid w:val="006E007A"/>
    <w:rsid w:val="006E09AB"/>
    <w:rsid w:val="006E0DA5"/>
    <w:rsid w:val="006E2604"/>
    <w:rsid w:val="006E2B03"/>
    <w:rsid w:val="006E2E24"/>
    <w:rsid w:val="006E353E"/>
    <w:rsid w:val="006E3D5A"/>
    <w:rsid w:val="006E58D3"/>
    <w:rsid w:val="006E60FF"/>
    <w:rsid w:val="006E663C"/>
    <w:rsid w:val="006E7D39"/>
    <w:rsid w:val="006E7E53"/>
    <w:rsid w:val="006F0293"/>
    <w:rsid w:val="006F1151"/>
    <w:rsid w:val="006F148E"/>
    <w:rsid w:val="006F2940"/>
    <w:rsid w:val="006F340F"/>
    <w:rsid w:val="006F4819"/>
    <w:rsid w:val="006F4CA2"/>
    <w:rsid w:val="006F4E3D"/>
    <w:rsid w:val="006F5660"/>
    <w:rsid w:val="006F621A"/>
    <w:rsid w:val="006F686C"/>
    <w:rsid w:val="006F6CE1"/>
    <w:rsid w:val="006F7499"/>
    <w:rsid w:val="006F7AC4"/>
    <w:rsid w:val="006F7EE3"/>
    <w:rsid w:val="007008D9"/>
    <w:rsid w:val="00701ED2"/>
    <w:rsid w:val="00702ADC"/>
    <w:rsid w:val="0070340D"/>
    <w:rsid w:val="00703DBA"/>
    <w:rsid w:val="007042EA"/>
    <w:rsid w:val="00704635"/>
    <w:rsid w:val="007053F7"/>
    <w:rsid w:val="007057E8"/>
    <w:rsid w:val="00705D4D"/>
    <w:rsid w:val="00706604"/>
    <w:rsid w:val="007067F8"/>
    <w:rsid w:val="007068A8"/>
    <w:rsid w:val="00706A1F"/>
    <w:rsid w:val="00706C11"/>
    <w:rsid w:val="00706D8C"/>
    <w:rsid w:val="00706EAE"/>
    <w:rsid w:val="00710112"/>
    <w:rsid w:val="00710461"/>
    <w:rsid w:val="007104E4"/>
    <w:rsid w:val="00710FF3"/>
    <w:rsid w:val="0071175C"/>
    <w:rsid w:val="00711CB9"/>
    <w:rsid w:val="007125A4"/>
    <w:rsid w:val="00713877"/>
    <w:rsid w:val="00713991"/>
    <w:rsid w:val="00714984"/>
    <w:rsid w:val="00714FAF"/>
    <w:rsid w:val="0071584C"/>
    <w:rsid w:val="00715E32"/>
    <w:rsid w:val="00715FFF"/>
    <w:rsid w:val="00716FE7"/>
    <w:rsid w:val="00717870"/>
    <w:rsid w:val="0072067B"/>
    <w:rsid w:val="007222E7"/>
    <w:rsid w:val="0072289F"/>
    <w:rsid w:val="00723627"/>
    <w:rsid w:val="007237EC"/>
    <w:rsid w:val="007238E2"/>
    <w:rsid w:val="00723F1D"/>
    <w:rsid w:val="007244FE"/>
    <w:rsid w:val="007248BC"/>
    <w:rsid w:val="00724966"/>
    <w:rsid w:val="00724BCD"/>
    <w:rsid w:val="00725F12"/>
    <w:rsid w:val="00726324"/>
    <w:rsid w:val="00726F5F"/>
    <w:rsid w:val="0072723D"/>
    <w:rsid w:val="007272BE"/>
    <w:rsid w:val="007275F1"/>
    <w:rsid w:val="007303A6"/>
    <w:rsid w:val="0073259E"/>
    <w:rsid w:val="007326E0"/>
    <w:rsid w:val="0073285B"/>
    <w:rsid w:val="007328EC"/>
    <w:rsid w:val="00735C8D"/>
    <w:rsid w:val="0073642C"/>
    <w:rsid w:val="00736E9B"/>
    <w:rsid w:val="00737B44"/>
    <w:rsid w:val="00740FC6"/>
    <w:rsid w:val="007412CF"/>
    <w:rsid w:val="0074146E"/>
    <w:rsid w:val="00741A04"/>
    <w:rsid w:val="007421E7"/>
    <w:rsid w:val="00742554"/>
    <w:rsid w:val="0074483D"/>
    <w:rsid w:val="00744D68"/>
    <w:rsid w:val="007455DA"/>
    <w:rsid w:val="00745B48"/>
    <w:rsid w:val="00746AF7"/>
    <w:rsid w:val="00747093"/>
    <w:rsid w:val="007474A0"/>
    <w:rsid w:val="00750014"/>
    <w:rsid w:val="007509CF"/>
    <w:rsid w:val="00751A58"/>
    <w:rsid w:val="00751CFC"/>
    <w:rsid w:val="0075246E"/>
    <w:rsid w:val="007525F2"/>
    <w:rsid w:val="00752E66"/>
    <w:rsid w:val="00753257"/>
    <w:rsid w:val="00753A19"/>
    <w:rsid w:val="00753E57"/>
    <w:rsid w:val="00754878"/>
    <w:rsid w:val="00754D54"/>
    <w:rsid w:val="00755D2A"/>
    <w:rsid w:val="00756274"/>
    <w:rsid w:val="00757D9E"/>
    <w:rsid w:val="00760C8F"/>
    <w:rsid w:val="00760E10"/>
    <w:rsid w:val="00761144"/>
    <w:rsid w:val="00761AB6"/>
    <w:rsid w:val="00762024"/>
    <w:rsid w:val="00763243"/>
    <w:rsid w:val="00763600"/>
    <w:rsid w:val="007647B0"/>
    <w:rsid w:val="007654CC"/>
    <w:rsid w:val="00765EB7"/>
    <w:rsid w:val="007660E5"/>
    <w:rsid w:val="007661B5"/>
    <w:rsid w:val="007664E9"/>
    <w:rsid w:val="007664F1"/>
    <w:rsid w:val="00766A6C"/>
    <w:rsid w:val="00766A88"/>
    <w:rsid w:val="00766F28"/>
    <w:rsid w:val="00767086"/>
    <w:rsid w:val="00767541"/>
    <w:rsid w:val="00770A28"/>
    <w:rsid w:val="00770BFC"/>
    <w:rsid w:val="0077151A"/>
    <w:rsid w:val="0077167F"/>
    <w:rsid w:val="007724A8"/>
    <w:rsid w:val="00772957"/>
    <w:rsid w:val="00774038"/>
    <w:rsid w:val="00774E9A"/>
    <w:rsid w:val="007756D5"/>
    <w:rsid w:val="00776D00"/>
    <w:rsid w:val="00777484"/>
    <w:rsid w:val="00777502"/>
    <w:rsid w:val="00780215"/>
    <w:rsid w:val="007806B9"/>
    <w:rsid w:val="007818E0"/>
    <w:rsid w:val="00781C07"/>
    <w:rsid w:val="00781EBA"/>
    <w:rsid w:val="00783006"/>
    <w:rsid w:val="007830F0"/>
    <w:rsid w:val="007844A7"/>
    <w:rsid w:val="007858E8"/>
    <w:rsid w:val="00786EEA"/>
    <w:rsid w:val="007903FA"/>
    <w:rsid w:val="007914AC"/>
    <w:rsid w:val="00791993"/>
    <w:rsid w:val="007924E5"/>
    <w:rsid w:val="007927BF"/>
    <w:rsid w:val="00792B85"/>
    <w:rsid w:val="007939A6"/>
    <w:rsid w:val="00793CA1"/>
    <w:rsid w:val="0079405B"/>
    <w:rsid w:val="00794DF7"/>
    <w:rsid w:val="0079540B"/>
    <w:rsid w:val="007965CA"/>
    <w:rsid w:val="00796783"/>
    <w:rsid w:val="00796FEF"/>
    <w:rsid w:val="00797BE2"/>
    <w:rsid w:val="007A0312"/>
    <w:rsid w:val="007A1664"/>
    <w:rsid w:val="007A1B11"/>
    <w:rsid w:val="007A22DD"/>
    <w:rsid w:val="007A22F7"/>
    <w:rsid w:val="007A2A12"/>
    <w:rsid w:val="007A38D0"/>
    <w:rsid w:val="007A3974"/>
    <w:rsid w:val="007A3B5A"/>
    <w:rsid w:val="007A459C"/>
    <w:rsid w:val="007A4DFB"/>
    <w:rsid w:val="007A531D"/>
    <w:rsid w:val="007A5A40"/>
    <w:rsid w:val="007A770A"/>
    <w:rsid w:val="007B02E8"/>
    <w:rsid w:val="007B07EA"/>
    <w:rsid w:val="007B1315"/>
    <w:rsid w:val="007B1C93"/>
    <w:rsid w:val="007B2FC0"/>
    <w:rsid w:val="007B4522"/>
    <w:rsid w:val="007B5B13"/>
    <w:rsid w:val="007B6BFE"/>
    <w:rsid w:val="007C0485"/>
    <w:rsid w:val="007C12E9"/>
    <w:rsid w:val="007C1B03"/>
    <w:rsid w:val="007C1E6D"/>
    <w:rsid w:val="007C311A"/>
    <w:rsid w:val="007C4476"/>
    <w:rsid w:val="007C455C"/>
    <w:rsid w:val="007C4DB0"/>
    <w:rsid w:val="007C5937"/>
    <w:rsid w:val="007C67D4"/>
    <w:rsid w:val="007C73C3"/>
    <w:rsid w:val="007C7425"/>
    <w:rsid w:val="007D0CC5"/>
    <w:rsid w:val="007D115F"/>
    <w:rsid w:val="007D11A8"/>
    <w:rsid w:val="007D1DA7"/>
    <w:rsid w:val="007D1FAE"/>
    <w:rsid w:val="007D24C7"/>
    <w:rsid w:val="007D2EDF"/>
    <w:rsid w:val="007D392D"/>
    <w:rsid w:val="007D448E"/>
    <w:rsid w:val="007D4B75"/>
    <w:rsid w:val="007D62DC"/>
    <w:rsid w:val="007D697B"/>
    <w:rsid w:val="007E041E"/>
    <w:rsid w:val="007E3103"/>
    <w:rsid w:val="007E4977"/>
    <w:rsid w:val="007E4C28"/>
    <w:rsid w:val="007E5B26"/>
    <w:rsid w:val="007E6E60"/>
    <w:rsid w:val="007E72B2"/>
    <w:rsid w:val="007F04D6"/>
    <w:rsid w:val="007F08EB"/>
    <w:rsid w:val="007F272B"/>
    <w:rsid w:val="007F3DB6"/>
    <w:rsid w:val="007F472A"/>
    <w:rsid w:val="007F4DB4"/>
    <w:rsid w:val="007F5225"/>
    <w:rsid w:val="007F584B"/>
    <w:rsid w:val="007F7386"/>
    <w:rsid w:val="007F77DC"/>
    <w:rsid w:val="008006A5"/>
    <w:rsid w:val="00801035"/>
    <w:rsid w:val="00801397"/>
    <w:rsid w:val="008019AE"/>
    <w:rsid w:val="008020CB"/>
    <w:rsid w:val="008023E1"/>
    <w:rsid w:val="00803B21"/>
    <w:rsid w:val="00804768"/>
    <w:rsid w:val="00804C2E"/>
    <w:rsid w:val="00805237"/>
    <w:rsid w:val="0080527D"/>
    <w:rsid w:val="00806047"/>
    <w:rsid w:val="0080616F"/>
    <w:rsid w:val="00806AF3"/>
    <w:rsid w:val="00806D5C"/>
    <w:rsid w:val="00806E48"/>
    <w:rsid w:val="00807164"/>
    <w:rsid w:val="00807678"/>
    <w:rsid w:val="00810807"/>
    <w:rsid w:val="008117AE"/>
    <w:rsid w:val="008146F1"/>
    <w:rsid w:val="00815181"/>
    <w:rsid w:val="0081553F"/>
    <w:rsid w:val="00815FBF"/>
    <w:rsid w:val="008165FB"/>
    <w:rsid w:val="0081790A"/>
    <w:rsid w:val="008206D5"/>
    <w:rsid w:val="00820791"/>
    <w:rsid w:val="00820C8C"/>
    <w:rsid w:val="00820D18"/>
    <w:rsid w:val="00821378"/>
    <w:rsid w:val="00821676"/>
    <w:rsid w:val="0082196A"/>
    <w:rsid w:val="00821C34"/>
    <w:rsid w:val="008228B9"/>
    <w:rsid w:val="00822B81"/>
    <w:rsid w:val="00823041"/>
    <w:rsid w:val="00823203"/>
    <w:rsid w:val="00824322"/>
    <w:rsid w:val="008249F4"/>
    <w:rsid w:val="008250BD"/>
    <w:rsid w:val="00825704"/>
    <w:rsid w:val="0082571D"/>
    <w:rsid w:val="008262AD"/>
    <w:rsid w:val="0082683F"/>
    <w:rsid w:val="00826B5E"/>
    <w:rsid w:val="00827614"/>
    <w:rsid w:val="0082779C"/>
    <w:rsid w:val="00827810"/>
    <w:rsid w:val="0083100D"/>
    <w:rsid w:val="00832625"/>
    <w:rsid w:val="0083299E"/>
    <w:rsid w:val="00832A30"/>
    <w:rsid w:val="008335B4"/>
    <w:rsid w:val="008339B6"/>
    <w:rsid w:val="00834382"/>
    <w:rsid w:val="00834E00"/>
    <w:rsid w:val="0083615B"/>
    <w:rsid w:val="008364A2"/>
    <w:rsid w:val="008377FE"/>
    <w:rsid w:val="00840017"/>
    <w:rsid w:val="0084070F"/>
    <w:rsid w:val="00840962"/>
    <w:rsid w:val="0084119F"/>
    <w:rsid w:val="008419E7"/>
    <w:rsid w:val="00841C8F"/>
    <w:rsid w:val="00842430"/>
    <w:rsid w:val="00844428"/>
    <w:rsid w:val="00845A63"/>
    <w:rsid w:val="0084661F"/>
    <w:rsid w:val="008468DE"/>
    <w:rsid w:val="00846A09"/>
    <w:rsid w:val="008508D7"/>
    <w:rsid w:val="00852714"/>
    <w:rsid w:val="00852B22"/>
    <w:rsid w:val="00853427"/>
    <w:rsid w:val="0085510D"/>
    <w:rsid w:val="00855F32"/>
    <w:rsid w:val="00856739"/>
    <w:rsid w:val="00856950"/>
    <w:rsid w:val="00856AD4"/>
    <w:rsid w:val="00856EAE"/>
    <w:rsid w:val="008572F0"/>
    <w:rsid w:val="008579B7"/>
    <w:rsid w:val="008605F1"/>
    <w:rsid w:val="0086067F"/>
    <w:rsid w:val="00860B52"/>
    <w:rsid w:val="00861140"/>
    <w:rsid w:val="00863284"/>
    <w:rsid w:val="00863954"/>
    <w:rsid w:val="00864399"/>
    <w:rsid w:val="0086642C"/>
    <w:rsid w:val="00867FF0"/>
    <w:rsid w:val="008717D6"/>
    <w:rsid w:val="008718AF"/>
    <w:rsid w:val="008739F0"/>
    <w:rsid w:val="00873A16"/>
    <w:rsid w:val="00874075"/>
    <w:rsid w:val="00874707"/>
    <w:rsid w:val="0087515B"/>
    <w:rsid w:val="00875DCA"/>
    <w:rsid w:val="008762EB"/>
    <w:rsid w:val="008763FC"/>
    <w:rsid w:val="00876DEF"/>
    <w:rsid w:val="00880BDA"/>
    <w:rsid w:val="00881652"/>
    <w:rsid w:val="00881B5B"/>
    <w:rsid w:val="008821C2"/>
    <w:rsid w:val="00882480"/>
    <w:rsid w:val="008834CE"/>
    <w:rsid w:val="0088359A"/>
    <w:rsid w:val="00883801"/>
    <w:rsid w:val="008839EA"/>
    <w:rsid w:val="008849F1"/>
    <w:rsid w:val="00884C0A"/>
    <w:rsid w:val="00885083"/>
    <w:rsid w:val="00885471"/>
    <w:rsid w:val="008859C1"/>
    <w:rsid w:val="00885B39"/>
    <w:rsid w:val="00885BD3"/>
    <w:rsid w:val="0088690C"/>
    <w:rsid w:val="00887962"/>
    <w:rsid w:val="00887E2B"/>
    <w:rsid w:val="00891324"/>
    <w:rsid w:val="0089179B"/>
    <w:rsid w:val="0089443C"/>
    <w:rsid w:val="00894545"/>
    <w:rsid w:val="00895462"/>
    <w:rsid w:val="00895563"/>
    <w:rsid w:val="00895970"/>
    <w:rsid w:val="008959C6"/>
    <w:rsid w:val="00896249"/>
    <w:rsid w:val="00896AAA"/>
    <w:rsid w:val="00896FD4"/>
    <w:rsid w:val="0089768C"/>
    <w:rsid w:val="008A1FDD"/>
    <w:rsid w:val="008A359E"/>
    <w:rsid w:val="008A3A12"/>
    <w:rsid w:val="008A3E6F"/>
    <w:rsid w:val="008A40E0"/>
    <w:rsid w:val="008A4603"/>
    <w:rsid w:val="008A5103"/>
    <w:rsid w:val="008A5800"/>
    <w:rsid w:val="008A636B"/>
    <w:rsid w:val="008A6D7B"/>
    <w:rsid w:val="008A7A9B"/>
    <w:rsid w:val="008A7C85"/>
    <w:rsid w:val="008A7F63"/>
    <w:rsid w:val="008B08C8"/>
    <w:rsid w:val="008B110A"/>
    <w:rsid w:val="008B1876"/>
    <w:rsid w:val="008B1930"/>
    <w:rsid w:val="008B194F"/>
    <w:rsid w:val="008B1DA0"/>
    <w:rsid w:val="008B215C"/>
    <w:rsid w:val="008B24B4"/>
    <w:rsid w:val="008B31CC"/>
    <w:rsid w:val="008B372D"/>
    <w:rsid w:val="008B3D24"/>
    <w:rsid w:val="008B4C3C"/>
    <w:rsid w:val="008B52B3"/>
    <w:rsid w:val="008B550C"/>
    <w:rsid w:val="008B613D"/>
    <w:rsid w:val="008B7942"/>
    <w:rsid w:val="008C0272"/>
    <w:rsid w:val="008C16F7"/>
    <w:rsid w:val="008C2773"/>
    <w:rsid w:val="008C2A99"/>
    <w:rsid w:val="008C2DD0"/>
    <w:rsid w:val="008C2F4A"/>
    <w:rsid w:val="008C3DA1"/>
    <w:rsid w:val="008C433D"/>
    <w:rsid w:val="008C5181"/>
    <w:rsid w:val="008C53A4"/>
    <w:rsid w:val="008C69F3"/>
    <w:rsid w:val="008C6FFC"/>
    <w:rsid w:val="008C76FE"/>
    <w:rsid w:val="008C7BE6"/>
    <w:rsid w:val="008C7C3B"/>
    <w:rsid w:val="008D1FE6"/>
    <w:rsid w:val="008D24D9"/>
    <w:rsid w:val="008D269D"/>
    <w:rsid w:val="008D3857"/>
    <w:rsid w:val="008D51C0"/>
    <w:rsid w:val="008D5294"/>
    <w:rsid w:val="008D5BCF"/>
    <w:rsid w:val="008D6772"/>
    <w:rsid w:val="008E0766"/>
    <w:rsid w:val="008E15F5"/>
    <w:rsid w:val="008E2234"/>
    <w:rsid w:val="008E2A40"/>
    <w:rsid w:val="008E2E67"/>
    <w:rsid w:val="008E34C5"/>
    <w:rsid w:val="008E3D3E"/>
    <w:rsid w:val="008E4937"/>
    <w:rsid w:val="008E59F4"/>
    <w:rsid w:val="008E5BBF"/>
    <w:rsid w:val="008E648F"/>
    <w:rsid w:val="008E68D0"/>
    <w:rsid w:val="008E698E"/>
    <w:rsid w:val="008E6CEF"/>
    <w:rsid w:val="008E7386"/>
    <w:rsid w:val="008E7704"/>
    <w:rsid w:val="008E77BB"/>
    <w:rsid w:val="008F0397"/>
    <w:rsid w:val="008F1304"/>
    <w:rsid w:val="008F15D7"/>
    <w:rsid w:val="008F17B7"/>
    <w:rsid w:val="008F1C4A"/>
    <w:rsid w:val="008F2066"/>
    <w:rsid w:val="008F296D"/>
    <w:rsid w:val="008F46D3"/>
    <w:rsid w:val="008F6EF7"/>
    <w:rsid w:val="008F739B"/>
    <w:rsid w:val="00901A35"/>
    <w:rsid w:val="0090205C"/>
    <w:rsid w:val="00902761"/>
    <w:rsid w:val="00903062"/>
    <w:rsid w:val="0090312E"/>
    <w:rsid w:val="00903D33"/>
    <w:rsid w:val="009058F6"/>
    <w:rsid w:val="0090712B"/>
    <w:rsid w:val="0090772C"/>
    <w:rsid w:val="00907EF3"/>
    <w:rsid w:val="009107F2"/>
    <w:rsid w:val="00910EE4"/>
    <w:rsid w:val="009115D7"/>
    <w:rsid w:val="009121D2"/>
    <w:rsid w:val="0091550F"/>
    <w:rsid w:val="00916BF0"/>
    <w:rsid w:val="009170DF"/>
    <w:rsid w:val="0091719B"/>
    <w:rsid w:val="00920C58"/>
    <w:rsid w:val="00921742"/>
    <w:rsid w:val="00921CC7"/>
    <w:rsid w:val="00921F21"/>
    <w:rsid w:val="00923189"/>
    <w:rsid w:val="009262F9"/>
    <w:rsid w:val="00927CF3"/>
    <w:rsid w:val="00930106"/>
    <w:rsid w:val="0093040D"/>
    <w:rsid w:val="0093112A"/>
    <w:rsid w:val="00931938"/>
    <w:rsid w:val="00932381"/>
    <w:rsid w:val="00932CCD"/>
    <w:rsid w:val="00933757"/>
    <w:rsid w:val="00934C29"/>
    <w:rsid w:val="00934C99"/>
    <w:rsid w:val="00934D11"/>
    <w:rsid w:val="009356CC"/>
    <w:rsid w:val="00935829"/>
    <w:rsid w:val="009359EF"/>
    <w:rsid w:val="0094011C"/>
    <w:rsid w:val="00940A9F"/>
    <w:rsid w:val="00941364"/>
    <w:rsid w:val="00941F90"/>
    <w:rsid w:val="00943446"/>
    <w:rsid w:val="0094373C"/>
    <w:rsid w:val="00944414"/>
    <w:rsid w:val="00944569"/>
    <w:rsid w:val="0094491A"/>
    <w:rsid w:val="00945838"/>
    <w:rsid w:val="00945BEC"/>
    <w:rsid w:val="00945DB1"/>
    <w:rsid w:val="009505C8"/>
    <w:rsid w:val="00950B0C"/>
    <w:rsid w:val="00950FEF"/>
    <w:rsid w:val="00951351"/>
    <w:rsid w:val="0095166D"/>
    <w:rsid w:val="009526DD"/>
    <w:rsid w:val="00952D3F"/>
    <w:rsid w:val="00952DA0"/>
    <w:rsid w:val="00954DEE"/>
    <w:rsid w:val="0095519C"/>
    <w:rsid w:val="009559E9"/>
    <w:rsid w:val="00956412"/>
    <w:rsid w:val="00957E28"/>
    <w:rsid w:val="00960A3B"/>
    <w:rsid w:val="00960D09"/>
    <w:rsid w:val="00960E0E"/>
    <w:rsid w:val="00961320"/>
    <w:rsid w:val="0096254F"/>
    <w:rsid w:val="00962578"/>
    <w:rsid w:val="00962580"/>
    <w:rsid w:val="00963361"/>
    <w:rsid w:val="009633AB"/>
    <w:rsid w:val="009634C8"/>
    <w:rsid w:val="00965485"/>
    <w:rsid w:val="009657E9"/>
    <w:rsid w:val="009666E7"/>
    <w:rsid w:val="00967A8C"/>
    <w:rsid w:val="00967BB3"/>
    <w:rsid w:val="00970DF4"/>
    <w:rsid w:val="00970E8C"/>
    <w:rsid w:val="00970F8C"/>
    <w:rsid w:val="00971467"/>
    <w:rsid w:val="00971FB1"/>
    <w:rsid w:val="009727E1"/>
    <w:rsid w:val="00974ED0"/>
    <w:rsid w:val="00975027"/>
    <w:rsid w:val="0097548C"/>
    <w:rsid w:val="00976542"/>
    <w:rsid w:val="00977C31"/>
    <w:rsid w:val="00980979"/>
    <w:rsid w:val="00980D15"/>
    <w:rsid w:val="009813AB"/>
    <w:rsid w:val="009828EE"/>
    <w:rsid w:val="009828F5"/>
    <w:rsid w:val="00982A9E"/>
    <w:rsid w:val="00982F53"/>
    <w:rsid w:val="0098330A"/>
    <w:rsid w:val="00983613"/>
    <w:rsid w:val="0098368C"/>
    <w:rsid w:val="00983B0F"/>
    <w:rsid w:val="00984418"/>
    <w:rsid w:val="00984927"/>
    <w:rsid w:val="0098535A"/>
    <w:rsid w:val="009857A1"/>
    <w:rsid w:val="009859B0"/>
    <w:rsid w:val="009865D2"/>
    <w:rsid w:val="00986D32"/>
    <w:rsid w:val="009902D1"/>
    <w:rsid w:val="0099077D"/>
    <w:rsid w:val="00990BC3"/>
    <w:rsid w:val="00992ADE"/>
    <w:rsid w:val="009936A6"/>
    <w:rsid w:val="00994BA7"/>
    <w:rsid w:val="00994F60"/>
    <w:rsid w:val="0099563F"/>
    <w:rsid w:val="009956F8"/>
    <w:rsid w:val="009968A2"/>
    <w:rsid w:val="0099692E"/>
    <w:rsid w:val="00997143"/>
    <w:rsid w:val="00997C30"/>
    <w:rsid w:val="00997F0A"/>
    <w:rsid w:val="009A000D"/>
    <w:rsid w:val="009A0A41"/>
    <w:rsid w:val="009A0E20"/>
    <w:rsid w:val="009A1736"/>
    <w:rsid w:val="009A1D7B"/>
    <w:rsid w:val="009A29FE"/>
    <w:rsid w:val="009A2E21"/>
    <w:rsid w:val="009A3499"/>
    <w:rsid w:val="009A3CC0"/>
    <w:rsid w:val="009A4482"/>
    <w:rsid w:val="009A4F1B"/>
    <w:rsid w:val="009A6256"/>
    <w:rsid w:val="009A73BB"/>
    <w:rsid w:val="009A7B8A"/>
    <w:rsid w:val="009B0FDA"/>
    <w:rsid w:val="009B1091"/>
    <w:rsid w:val="009B10B7"/>
    <w:rsid w:val="009B1757"/>
    <w:rsid w:val="009B1835"/>
    <w:rsid w:val="009B45EC"/>
    <w:rsid w:val="009B607C"/>
    <w:rsid w:val="009B68E6"/>
    <w:rsid w:val="009C0E0D"/>
    <w:rsid w:val="009C0ECC"/>
    <w:rsid w:val="009C1EF7"/>
    <w:rsid w:val="009C226A"/>
    <w:rsid w:val="009C36AA"/>
    <w:rsid w:val="009C41EA"/>
    <w:rsid w:val="009C42F6"/>
    <w:rsid w:val="009C451D"/>
    <w:rsid w:val="009C5C14"/>
    <w:rsid w:val="009C5CB4"/>
    <w:rsid w:val="009C63A1"/>
    <w:rsid w:val="009C63E4"/>
    <w:rsid w:val="009C6422"/>
    <w:rsid w:val="009C65EF"/>
    <w:rsid w:val="009C7AE1"/>
    <w:rsid w:val="009D0EAC"/>
    <w:rsid w:val="009D14FB"/>
    <w:rsid w:val="009D232B"/>
    <w:rsid w:val="009D2631"/>
    <w:rsid w:val="009D3649"/>
    <w:rsid w:val="009D4B60"/>
    <w:rsid w:val="009D5BBF"/>
    <w:rsid w:val="009D7B0E"/>
    <w:rsid w:val="009E1A2E"/>
    <w:rsid w:val="009E248D"/>
    <w:rsid w:val="009E3442"/>
    <w:rsid w:val="009E4A9A"/>
    <w:rsid w:val="009E5422"/>
    <w:rsid w:val="009E5632"/>
    <w:rsid w:val="009E5864"/>
    <w:rsid w:val="009E5D53"/>
    <w:rsid w:val="009E7348"/>
    <w:rsid w:val="009F1166"/>
    <w:rsid w:val="009F20FD"/>
    <w:rsid w:val="009F2CE8"/>
    <w:rsid w:val="009F376E"/>
    <w:rsid w:val="009F3E81"/>
    <w:rsid w:val="009F4192"/>
    <w:rsid w:val="009F515F"/>
    <w:rsid w:val="009F52DA"/>
    <w:rsid w:val="009F58E6"/>
    <w:rsid w:val="009F61BF"/>
    <w:rsid w:val="009F6328"/>
    <w:rsid w:val="009F6836"/>
    <w:rsid w:val="009F691C"/>
    <w:rsid w:val="009F6A27"/>
    <w:rsid w:val="00A003A9"/>
    <w:rsid w:val="00A00BD1"/>
    <w:rsid w:val="00A00D60"/>
    <w:rsid w:val="00A01402"/>
    <w:rsid w:val="00A01EB8"/>
    <w:rsid w:val="00A029E5"/>
    <w:rsid w:val="00A02A5B"/>
    <w:rsid w:val="00A03119"/>
    <w:rsid w:val="00A04AD0"/>
    <w:rsid w:val="00A0591F"/>
    <w:rsid w:val="00A0632F"/>
    <w:rsid w:val="00A11167"/>
    <w:rsid w:val="00A11AD9"/>
    <w:rsid w:val="00A122E9"/>
    <w:rsid w:val="00A1348C"/>
    <w:rsid w:val="00A15733"/>
    <w:rsid w:val="00A15769"/>
    <w:rsid w:val="00A16146"/>
    <w:rsid w:val="00A16624"/>
    <w:rsid w:val="00A171A8"/>
    <w:rsid w:val="00A20517"/>
    <w:rsid w:val="00A207FB"/>
    <w:rsid w:val="00A226C9"/>
    <w:rsid w:val="00A23D06"/>
    <w:rsid w:val="00A23EAF"/>
    <w:rsid w:val="00A2410C"/>
    <w:rsid w:val="00A24296"/>
    <w:rsid w:val="00A24D09"/>
    <w:rsid w:val="00A25100"/>
    <w:rsid w:val="00A25356"/>
    <w:rsid w:val="00A25379"/>
    <w:rsid w:val="00A25B1A"/>
    <w:rsid w:val="00A26187"/>
    <w:rsid w:val="00A264BA"/>
    <w:rsid w:val="00A2768C"/>
    <w:rsid w:val="00A27940"/>
    <w:rsid w:val="00A279F3"/>
    <w:rsid w:val="00A3173A"/>
    <w:rsid w:val="00A31F1D"/>
    <w:rsid w:val="00A32336"/>
    <w:rsid w:val="00A3367A"/>
    <w:rsid w:val="00A339DD"/>
    <w:rsid w:val="00A33AC3"/>
    <w:rsid w:val="00A343B7"/>
    <w:rsid w:val="00A3472A"/>
    <w:rsid w:val="00A360B5"/>
    <w:rsid w:val="00A36BF2"/>
    <w:rsid w:val="00A370C0"/>
    <w:rsid w:val="00A40CAE"/>
    <w:rsid w:val="00A4199D"/>
    <w:rsid w:val="00A4207B"/>
    <w:rsid w:val="00A424BE"/>
    <w:rsid w:val="00A42C07"/>
    <w:rsid w:val="00A44B29"/>
    <w:rsid w:val="00A4598E"/>
    <w:rsid w:val="00A45A23"/>
    <w:rsid w:val="00A4626E"/>
    <w:rsid w:val="00A46603"/>
    <w:rsid w:val="00A46869"/>
    <w:rsid w:val="00A47C2D"/>
    <w:rsid w:val="00A500CB"/>
    <w:rsid w:val="00A505AF"/>
    <w:rsid w:val="00A50627"/>
    <w:rsid w:val="00A5219A"/>
    <w:rsid w:val="00A523E6"/>
    <w:rsid w:val="00A52583"/>
    <w:rsid w:val="00A53F62"/>
    <w:rsid w:val="00A54238"/>
    <w:rsid w:val="00A547BF"/>
    <w:rsid w:val="00A557D2"/>
    <w:rsid w:val="00A5683E"/>
    <w:rsid w:val="00A56E3F"/>
    <w:rsid w:val="00A575D3"/>
    <w:rsid w:val="00A57F3D"/>
    <w:rsid w:val="00A60850"/>
    <w:rsid w:val="00A60A8F"/>
    <w:rsid w:val="00A61C2E"/>
    <w:rsid w:val="00A63FDF"/>
    <w:rsid w:val="00A642B1"/>
    <w:rsid w:val="00A64DAA"/>
    <w:rsid w:val="00A7001B"/>
    <w:rsid w:val="00A7030D"/>
    <w:rsid w:val="00A70398"/>
    <w:rsid w:val="00A71313"/>
    <w:rsid w:val="00A71977"/>
    <w:rsid w:val="00A71FD7"/>
    <w:rsid w:val="00A7602D"/>
    <w:rsid w:val="00A765B2"/>
    <w:rsid w:val="00A7716D"/>
    <w:rsid w:val="00A8127B"/>
    <w:rsid w:val="00A81CBC"/>
    <w:rsid w:val="00A820EF"/>
    <w:rsid w:val="00A827CA"/>
    <w:rsid w:val="00A83A19"/>
    <w:rsid w:val="00A83F40"/>
    <w:rsid w:val="00A8446B"/>
    <w:rsid w:val="00A84976"/>
    <w:rsid w:val="00A84DCF"/>
    <w:rsid w:val="00A860FD"/>
    <w:rsid w:val="00A86934"/>
    <w:rsid w:val="00A9024F"/>
    <w:rsid w:val="00A9041B"/>
    <w:rsid w:val="00A90A2B"/>
    <w:rsid w:val="00A92321"/>
    <w:rsid w:val="00A925F4"/>
    <w:rsid w:val="00A9276C"/>
    <w:rsid w:val="00A9297A"/>
    <w:rsid w:val="00A929F8"/>
    <w:rsid w:val="00A93247"/>
    <w:rsid w:val="00A93E01"/>
    <w:rsid w:val="00A93FDF"/>
    <w:rsid w:val="00A94426"/>
    <w:rsid w:val="00A945E0"/>
    <w:rsid w:val="00A94CE0"/>
    <w:rsid w:val="00A94F5E"/>
    <w:rsid w:val="00A959E4"/>
    <w:rsid w:val="00A96F2F"/>
    <w:rsid w:val="00A9755F"/>
    <w:rsid w:val="00A97C63"/>
    <w:rsid w:val="00A97FB4"/>
    <w:rsid w:val="00AA103E"/>
    <w:rsid w:val="00AA1509"/>
    <w:rsid w:val="00AA18A5"/>
    <w:rsid w:val="00AA2382"/>
    <w:rsid w:val="00AA2650"/>
    <w:rsid w:val="00AA717C"/>
    <w:rsid w:val="00AB140F"/>
    <w:rsid w:val="00AB1BA0"/>
    <w:rsid w:val="00AB2551"/>
    <w:rsid w:val="00AB2673"/>
    <w:rsid w:val="00AB2BB1"/>
    <w:rsid w:val="00AB2BB2"/>
    <w:rsid w:val="00AB2E6E"/>
    <w:rsid w:val="00AB32FC"/>
    <w:rsid w:val="00AB3790"/>
    <w:rsid w:val="00AB4759"/>
    <w:rsid w:val="00AB4AE7"/>
    <w:rsid w:val="00AB4CEA"/>
    <w:rsid w:val="00AB503D"/>
    <w:rsid w:val="00AB53E0"/>
    <w:rsid w:val="00AB69ED"/>
    <w:rsid w:val="00AB6A3A"/>
    <w:rsid w:val="00AC0658"/>
    <w:rsid w:val="00AC0AD0"/>
    <w:rsid w:val="00AC0F1E"/>
    <w:rsid w:val="00AC1010"/>
    <w:rsid w:val="00AC1185"/>
    <w:rsid w:val="00AC1347"/>
    <w:rsid w:val="00AC2432"/>
    <w:rsid w:val="00AC25BE"/>
    <w:rsid w:val="00AC28EB"/>
    <w:rsid w:val="00AC2AFE"/>
    <w:rsid w:val="00AC2E71"/>
    <w:rsid w:val="00AC36DE"/>
    <w:rsid w:val="00AC37E9"/>
    <w:rsid w:val="00AC3A89"/>
    <w:rsid w:val="00AC3BDF"/>
    <w:rsid w:val="00AC571B"/>
    <w:rsid w:val="00AC5765"/>
    <w:rsid w:val="00AD01BE"/>
    <w:rsid w:val="00AD06A7"/>
    <w:rsid w:val="00AD0DBF"/>
    <w:rsid w:val="00AD0FA1"/>
    <w:rsid w:val="00AD32F9"/>
    <w:rsid w:val="00AD3E7D"/>
    <w:rsid w:val="00AD3F47"/>
    <w:rsid w:val="00AD5DB4"/>
    <w:rsid w:val="00AD6A9B"/>
    <w:rsid w:val="00AD6EB3"/>
    <w:rsid w:val="00AD79A8"/>
    <w:rsid w:val="00AD7BFE"/>
    <w:rsid w:val="00AD7F5B"/>
    <w:rsid w:val="00AE00C7"/>
    <w:rsid w:val="00AE023D"/>
    <w:rsid w:val="00AE0B2A"/>
    <w:rsid w:val="00AE1DAA"/>
    <w:rsid w:val="00AE28CB"/>
    <w:rsid w:val="00AE340D"/>
    <w:rsid w:val="00AE62C3"/>
    <w:rsid w:val="00AE6949"/>
    <w:rsid w:val="00AE74AE"/>
    <w:rsid w:val="00AE7FB6"/>
    <w:rsid w:val="00AF0542"/>
    <w:rsid w:val="00AF0B17"/>
    <w:rsid w:val="00AF0DD8"/>
    <w:rsid w:val="00AF11D3"/>
    <w:rsid w:val="00AF2079"/>
    <w:rsid w:val="00AF293E"/>
    <w:rsid w:val="00AF306F"/>
    <w:rsid w:val="00AF3F85"/>
    <w:rsid w:val="00AF4289"/>
    <w:rsid w:val="00AF5157"/>
    <w:rsid w:val="00AF5295"/>
    <w:rsid w:val="00AF68B5"/>
    <w:rsid w:val="00AF6AB0"/>
    <w:rsid w:val="00AF6B82"/>
    <w:rsid w:val="00AF73FE"/>
    <w:rsid w:val="00AF77FB"/>
    <w:rsid w:val="00B00C4C"/>
    <w:rsid w:val="00B00CE0"/>
    <w:rsid w:val="00B019CD"/>
    <w:rsid w:val="00B020E6"/>
    <w:rsid w:val="00B04922"/>
    <w:rsid w:val="00B05440"/>
    <w:rsid w:val="00B05BFB"/>
    <w:rsid w:val="00B06E4F"/>
    <w:rsid w:val="00B07336"/>
    <w:rsid w:val="00B11441"/>
    <w:rsid w:val="00B12477"/>
    <w:rsid w:val="00B12DFD"/>
    <w:rsid w:val="00B14027"/>
    <w:rsid w:val="00B1419A"/>
    <w:rsid w:val="00B1445A"/>
    <w:rsid w:val="00B144E3"/>
    <w:rsid w:val="00B1632F"/>
    <w:rsid w:val="00B1677C"/>
    <w:rsid w:val="00B178F8"/>
    <w:rsid w:val="00B17CBA"/>
    <w:rsid w:val="00B20623"/>
    <w:rsid w:val="00B20702"/>
    <w:rsid w:val="00B217AF"/>
    <w:rsid w:val="00B21BB2"/>
    <w:rsid w:val="00B21E07"/>
    <w:rsid w:val="00B21F04"/>
    <w:rsid w:val="00B2365F"/>
    <w:rsid w:val="00B23D7F"/>
    <w:rsid w:val="00B2442F"/>
    <w:rsid w:val="00B24FF2"/>
    <w:rsid w:val="00B26050"/>
    <w:rsid w:val="00B26BFE"/>
    <w:rsid w:val="00B26E9B"/>
    <w:rsid w:val="00B274DD"/>
    <w:rsid w:val="00B31301"/>
    <w:rsid w:val="00B32291"/>
    <w:rsid w:val="00B32D2C"/>
    <w:rsid w:val="00B32F76"/>
    <w:rsid w:val="00B33A73"/>
    <w:rsid w:val="00B342D9"/>
    <w:rsid w:val="00B3467D"/>
    <w:rsid w:val="00B3519B"/>
    <w:rsid w:val="00B35A1A"/>
    <w:rsid w:val="00B35D28"/>
    <w:rsid w:val="00B35EED"/>
    <w:rsid w:val="00B361E4"/>
    <w:rsid w:val="00B3675A"/>
    <w:rsid w:val="00B401EE"/>
    <w:rsid w:val="00B40D67"/>
    <w:rsid w:val="00B4166D"/>
    <w:rsid w:val="00B428B9"/>
    <w:rsid w:val="00B429EE"/>
    <w:rsid w:val="00B42D78"/>
    <w:rsid w:val="00B43140"/>
    <w:rsid w:val="00B43A82"/>
    <w:rsid w:val="00B44544"/>
    <w:rsid w:val="00B4499D"/>
    <w:rsid w:val="00B44E4F"/>
    <w:rsid w:val="00B451F0"/>
    <w:rsid w:val="00B45837"/>
    <w:rsid w:val="00B45863"/>
    <w:rsid w:val="00B45BEF"/>
    <w:rsid w:val="00B4614D"/>
    <w:rsid w:val="00B50C3E"/>
    <w:rsid w:val="00B50D69"/>
    <w:rsid w:val="00B5125D"/>
    <w:rsid w:val="00B530D7"/>
    <w:rsid w:val="00B53B17"/>
    <w:rsid w:val="00B545C2"/>
    <w:rsid w:val="00B54AAC"/>
    <w:rsid w:val="00B55921"/>
    <w:rsid w:val="00B565FA"/>
    <w:rsid w:val="00B56CCB"/>
    <w:rsid w:val="00B57AD2"/>
    <w:rsid w:val="00B60166"/>
    <w:rsid w:val="00B606DE"/>
    <w:rsid w:val="00B61743"/>
    <w:rsid w:val="00B62AD1"/>
    <w:rsid w:val="00B62AE1"/>
    <w:rsid w:val="00B638CB"/>
    <w:rsid w:val="00B64978"/>
    <w:rsid w:val="00B65683"/>
    <w:rsid w:val="00B65766"/>
    <w:rsid w:val="00B65ABF"/>
    <w:rsid w:val="00B66AAF"/>
    <w:rsid w:val="00B66F90"/>
    <w:rsid w:val="00B66FDF"/>
    <w:rsid w:val="00B67208"/>
    <w:rsid w:val="00B67DE3"/>
    <w:rsid w:val="00B712C9"/>
    <w:rsid w:val="00B7186D"/>
    <w:rsid w:val="00B72239"/>
    <w:rsid w:val="00B74FB5"/>
    <w:rsid w:val="00B76448"/>
    <w:rsid w:val="00B766DB"/>
    <w:rsid w:val="00B7671B"/>
    <w:rsid w:val="00B769A5"/>
    <w:rsid w:val="00B77249"/>
    <w:rsid w:val="00B81FC4"/>
    <w:rsid w:val="00B82135"/>
    <w:rsid w:val="00B8297E"/>
    <w:rsid w:val="00B82AC7"/>
    <w:rsid w:val="00B83CC7"/>
    <w:rsid w:val="00B853D3"/>
    <w:rsid w:val="00B8609E"/>
    <w:rsid w:val="00B92ED7"/>
    <w:rsid w:val="00B934B1"/>
    <w:rsid w:val="00B93BEE"/>
    <w:rsid w:val="00B947A8"/>
    <w:rsid w:val="00B94994"/>
    <w:rsid w:val="00B961C5"/>
    <w:rsid w:val="00B96321"/>
    <w:rsid w:val="00B96499"/>
    <w:rsid w:val="00B974A3"/>
    <w:rsid w:val="00BA023B"/>
    <w:rsid w:val="00BA0E6E"/>
    <w:rsid w:val="00BA13DA"/>
    <w:rsid w:val="00BA1825"/>
    <w:rsid w:val="00BA191B"/>
    <w:rsid w:val="00BA2151"/>
    <w:rsid w:val="00BA3783"/>
    <w:rsid w:val="00BA52EF"/>
    <w:rsid w:val="00BA56DD"/>
    <w:rsid w:val="00BA6E0B"/>
    <w:rsid w:val="00BA6F6A"/>
    <w:rsid w:val="00BA74E4"/>
    <w:rsid w:val="00BA75BC"/>
    <w:rsid w:val="00BA7C13"/>
    <w:rsid w:val="00BB286E"/>
    <w:rsid w:val="00BB3B6E"/>
    <w:rsid w:val="00BB4203"/>
    <w:rsid w:val="00BB5391"/>
    <w:rsid w:val="00BB5A36"/>
    <w:rsid w:val="00BB62AC"/>
    <w:rsid w:val="00BB657E"/>
    <w:rsid w:val="00BB71F9"/>
    <w:rsid w:val="00BC1800"/>
    <w:rsid w:val="00BC19EE"/>
    <w:rsid w:val="00BC1FF1"/>
    <w:rsid w:val="00BC27D1"/>
    <w:rsid w:val="00BC2920"/>
    <w:rsid w:val="00BC3429"/>
    <w:rsid w:val="00BC3C1E"/>
    <w:rsid w:val="00BC43F9"/>
    <w:rsid w:val="00BC47E4"/>
    <w:rsid w:val="00BC5C9F"/>
    <w:rsid w:val="00BC6911"/>
    <w:rsid w:val="00BC750A"/>
    <w:rsid w:val="00BC7D1B"/>
    <w:rsid w:val="00BD0121"/>
    <w:rsid w:val="00BD14F9"/>
    <w:rsid w:val="00BD211C"/>
    <w:rsid w:val="00BD242F"/>
    <w:rsid w:val="00BD2B2A"/>
    <w:rsid w:val="00BD2C9B"/>
    <w:rsid w:val="00BD3012"/>
    <w:rsid w:val="00BD46DB"/>
    <w:rsid w:val="00BD4C0E"/>
    <w:rsid w:val="00BD4D89"/>
    <w:rsid w:val="00BD57C1"/>
    <w:rsid w:val="00BD58BA"/>
    <w:rsid w:val="00BD5CAD"/>
    <w:rsid w:val="00BD7970"/>
    <w:rsid w:val="00BD7A17"/>
    <w:rsid w:val="00BE0C8F"/>
    <w:rsid w:val="00BE0F1E"/>
    <w:rsid w:val="00BE319F"/>
    <w:rsid w:val="00BE3599"/>
    <w:rsid w:val="00BE3861"/>
    <w:rsid w:val="00BE53C5"/>
    <w:rsid w:val="00BE554B"/>
    <w:rsid w:val="00BE5875"/>
    <w:rsid w:val="00BE6925"/>
    <w:rsid w:val="00BE7203"/>
    <w:rsid w:val="00BF114C"/>
    <w:rsid w:val="00BF17C0"/>
    <w:rsid w:val="00BF1E38"/>
    <w:rsid w:val="00BF27F8"/>
    <w:rsid w:val="00BF2937"/>
    <w:rsid w:val="00BF31C5"/>
    <w:rsid w:val="00BF31D9"/>
    <w:rsid w:val="00BF4936"/>
    <w:rsid w:val="00BF5358"/>
    <w:rsid w:val="00BF55ED"/>
    <w:rsid w:val="00BF56A2"/>
    <w:rsid w:val="00BF6FB3"/>
    <w:rsid w:val="00BF7414"/>
    <w:rsid w:val="00BF7F6B"/>
    <w:rsid w:val="00C0019F"/>
    <w:rsid w:val="00C002F6"/>
    <w:rsid w:val="00C01226"/>
    <w:rsid w:val="00C01269"/>
    <w:rsid w:val="00C01349"/>
    <w:rsid w:val="00C013BC"/>
    <w:rsid w:val="00C018DC"/>
    <w:rsid w:val="00C01D0D"/>
    <w:rsid w:val="00C0258A"/>
    <w:rsid w:val="00C03321"/>
    <w:rsid w:val="00C03473"/>
    <w:rsid w:val="00C03A27"/>
    <w:rsid w:val="00C04110"/>
    <w:rsid w:val="00C05867"/>
    <w:rsid w:val="00C05F5B"/>
    <w:rsid w:val="00C06AC2"/>
    <w:rsid w:val="00C07679"/>
    <w:rsid w:val="00C078C1"/>
    <w:rsid w:val="00C07C74"/>
    <w:rsid w:val="00C07F7B"/>
    <w:rsid w:val="00C101BE"/>
    <w:rsid w:val="00C101DC"/>
    <w:rsid w:val="00C1049A"/>
    <w:rsid w:val="00C104D5"/>
    <w:rsid w:val="00C10655"/>
    <w:rsid w:val="00C10827"/>
    <w:rsid w:val="00C11616"/>
    <w:rsid w:val="00C117EA"/>
    <w:rsid w:val="00C118E9"/>
    <w:rsid w:val="00C127CC"/>
    <w:rsid w:val="00C1313C"/>
    <w:rsid w:val="00C134FE"/>
    <w:rsid w:val="00C14E24"/>
    <w:rsid w:val="00C165B4"/>
    <w:rsid w:val="00C16A28"/>
    <w:rsid w:val="00C16B30"/>
    <w:rsid w:val="00C20C78"/>
    <w:rsid w:val="00C226A3"/>
    <w:rsid w:val="00C23462"/>
    <w:rsid w:val="00C254D8"/>
    <w:rsid w:val="00C268FB"/>
    <w:rsid w:val="00C26B00"/>
    <w:rsid w:val="00C27260"/>
    <w:rsid w:val="00C27B6C"/>
    <w:rsid w:val="00C3012D"/>
    <w:rsid w:val="00C30D26"/>
    <w:rsid w:val="00C30FC4"/>
    <w:rsid w:val="00C31AAE"/>
    <w:rsid w:val="00C32ABE"/>
    <w:rsid w:val="00C33B37"/>
    <w:rsid w:val="00C348BB"/>
    <w:rsid w:val="00C35C9B"/>
    <w:rsid w:val="00C37762"/>
    <w:rsid w:val="00C403AC"/>
    <w:rsid w:val="00C4069B"/>
    <w:rsid w:val="00C407AE"/>
    <w:rsid w:val="00C41368"/>
    <w:rsid w:val="00C41C59"/>
    <w:rsid w:val="00C42713"/>
    <w:rsid w:val="00C43A3A"/>
    <w:rsid w:val="00C453A2"/>
    <w:rsid w:val="00C45AD1"/>
    <w:rsid w:val="00C4602C"/>
    <w:rsid w:val="00C46530"/>
    <w:rsid w:val="00C46A36"/>
    <w:rsid w:val="00C50FA9"/>
    <w:rsid w:val="00C51AB6"/>
    <w:rsid w:val="00C51F97"/>
    <w:rsid w:val="00C523F2"/>
    <w:rsid w:val="00C5385A"/>
    <w:rsid w:val="00C54C0B"/>
    <w:rsid w:val="00C54FC8"/>
    <w:rsid w:val="00C56A53"/>
    <w:rsid w:val="00C5796F"/>
    <w:rsid w:val="00C57A8F"/>
    <w:rsid w:val="00C6016F"/>
    <w:rsid w:val="00C61904"/>
    <w:rsid w:val="00C64886"/>
    <w:rsid w:val="00C66A81"/>
    <w:rsid w:val="00C66FEB"/>
    <w:rsid w:val="00C70132"/>
    <w:rsid w:val="00C70BC0"/>
    <w:rsid w:val="00C71031"/>
    <w:rsid w:val="00C7200C"/>
    <w:rsid w:val="00C72089"/>
    <w:rsid w:val="00C723CF"/>
    <w:rsid w:val="00C7256F"/>
    <w:rsid w:val="00C729E5"/>
    <w:rsid w:val="00C7373F"/>
    <w:rsid w:val="00C7456D"/>
    <w:rsid w:val="00C74D2D"/>
    <w:rsid w:val="00C74E8D"/>
    <w:rsid w:val="00C75578"/>
    <w:rsid w:val="00C75A0F"/>
    <w:rsid w:val="00C760E0"/>
    <w:rsid w:val="00C76629"/>
    <w:rsid w:val="00C77526"/>
    <w:rsid w:val="00C776D8"/>
    <w:rsid w:val="00C77E04"/>
    <w:rsid w:val="00C77E07"/>
    <w:rsid w:val="00C8210B"/>
    <w:rsid w:val="00C83612"/>
    <w:rsid w:val="00C857B3"/>
    <w:rsid w:val="00C85DB4"/>
    <w:rsid w:val="00C86F07"/>
    <w:rsid w:val="00C87FAD"/>
    <w:rsid w:val="00C90AFC"/>
    <w:rsid w:val="00C90FEE"/>
    <w:rsid w:val="00C91565"/>
    <w:rsid w:val="00C91590"/>
    <w:rsid w:val="00C91D3E"/>
    <w:rsid w:val="00C92C8C"/>
    <w:rsid w:val="00C93C8C"/>
    <w:rsid w:val="00C945DE"/>
    <w:rsid w:val="00C94CBD"/>
    <w:rsid w:val="00C95035"/>
    <w:rsid w:val="00C9781E"/>
    <w:rsid w:val="00C97BF0"/>
    <w:rsid w:val="00C97C4F"/>
    <w:rsid w:val="00CA0248"/>
    <w:rsid w:val="00CA308A"/>
    <w:rsid w:val="00CA4858"/>
    <w:rsid w:val="00CA4CB3"/>
    <w:rsid w:val="00CA4E8B"/>
    <w:rsid w:val="00CA5AA9"/>
    <w:rsid w:val="00CA64AE"/>
    <w:rsid w:val="00CA6FE1"/>
    <w:rsid w:val="00CA721A"/>
    <w:rsid w:val="00CA7BD3"/>
    <w:rsid w:val="00CA7FEE"/>
    <w:rsid w:val="00CB034D"/>
    <w:rsid w:val="00CB129C"/>
    <w:rsid w:val="00CB15F4"/>
    <w:rsid w:val="00CB1686"/>
    <w:rsid w:val="00CB1B76"/>
    <w:rsid w:val="00CB2CA4"/>
    <w:rsid w:val="00CB31F1"/>
    <w:rsid w:val="00CB5995"/>
    <w:rsid w:val="00CB602D"/>
    <w:rsid w:val="00CB62DF"/>
    <w:rsid w:val="00CB6601"/>
    <w:rsid w:val="00CB6A2F"/>
    <w:rsid w:val="00CB70C9"/>
    <w:rsid w:val="00CC05B4"/>
    <w:rsid w:val="00CC27F7"/>
    <w:rsid w:val="00CC42E5"/>
    <w:rsid w:val="00CC443C"/>
    <w:rsid w:val="00CC4660"/>
    <w:rsid w:val="00CC491E"/>
    <w:rsid w:val="00CC4DD1"/>
    <w:rsid w:val="00CC5376"/>
    <w:rsid w:val="00CC54EB"/>
    <w:rsid w:val="00CC56BF"/>
    <w:rsid w:val="00CC595E"/>
    <w:rsid w:val="00CD0B80"/>
    <w:rsid w:val="00CD17DA"/>
    <w:rsid w:val="00CD180E"/>
    <w:rsid w:val="00CD1896"/>
    <w:rsid w:val="00CD30D3"/>
    <w:rsid w:val="00CD3500"/>
    <w:rsid w:val="00CD42A6"/>
    <w:rsid w:val="00CD4711"/>
    <w:rsid w:val="00CD4806"/>
    <w:rsid w:val="00CD4901"/>
    <w:rsid w:val="00CD4AB6"/>
    <w:rsid w:val="00CD5213"/>
    <w:rsid w:val="00CD6B8D"/>
    <w:rsid w:val="00CD6E08"/>
    <w:rsid w:val="00CD6ECF"/>
    <w:rsid w:val="00CE2122"/>
    <w:rsid w:val="00CE2BD6"/>
    <w:rsid w:val="00CE399E"/>
    <w:rsid w:val="00CE5B82"/>
    <w:rsid w:val="00CE73EB"/>
    <w:rsid w:val="00CF1957"/>
    <w:rsid w:val="00CF1DDF"/>
    <w:rsid w:val="00CF2BCF"/>
    <w:rsid w:val="00CF3199"/>
    <w:rsid w:val="00CF3638"/>
    <w:rsid w:val="00CF4F07"/>
    <w:rsid w:val="00CF5B1E"/>
    <w:rsid w:val="00CF6533"/>
    <w:rsid w:val="00CF7EEC"/>
    <w:rsid w:val="00D015E7"/>
    <w:rsid w:val="00D018A9"/>
    <w:rsid w:val="00D01DA5"/>
    <w:rsid w:val="00D035C4"/>
    <w:rsid w:val="00D03A08"/>
    <w:rsid w:val="00D0452A"/>
    <w:rsid w:val="00D04FDC"/>
    <w:rsid w:val="00D05059"/>
    <w:rsid w:val="00D0551E"/>
    <w:rsid w:val="00D05C2D"/>
    <w:rsid w:val="00D06354"/>
    <w:rsid w:val="00D06831"/>
    <w:rsid w:val="00D06EBB"/>
    <w:rsid w:val="00D07FD9"/>
    <w:rsid w:val="00D105B5"/>
    <w:rsid w:val="00D11FF9"/>
    <w:rsid w:val="00D1577A"/>
    <w:rsid w:val="00D174BA"/>
    <w:rsid w:val="00D176C0"/>
    <w:rsid w:val="00D178DB"/>
    <w:rsid w:val="00D179A4"/>
    <w:rsid w:val="00D17B1D"/>
    <w:rsid w:val="00D207F8"/>
    <w:rsid w:val="00D21839"/>
    <w:rsid w:val="00D22112"/>
    <w:rsid w:val="00D22C7F"/>
    <w:rsid w:val="00D22CA4"/>
    <w:rsid w:val="00D24627"/>
    <w:rsid w:val="00D26FD2"/>
    <w:rsid w:val="00D311F1"/>
    <w:rsid w:val="00D3236C"/>
    <w:rsid w:val="00D36CD0"/>
    <w:rsid w:val="00D37B4A"/>
    <w:rsid w:val="00D42237"/>
    <w:rsid w:val="00D42296"/>
    <w:rsid w:val="00D43028"/>
    <w:rsid w:val="00D43400"/>
    <w:rsid w:val="00D43E93"/>
    <w:rsid w:val="00D44756"/>
    <w:rsid w:val="00D44A85"/>
    <w:rsid w:val="00D451DA"/>
    <w:rsid w:val="00D4633B"/>
    <w:rsid w:val="00D463C2"/>
    <w:rsid w:val="00D468F8"/>
    <w:rsid w:val="00D470F2"/>
    <w:rsid w:val="00D4765C"/>
    <w:rsid w:val="00D47A3F"/>
    <w:rsid w:val="00D501BB"/>
    <w:rsid w:val="00D50E04"/>
    <w:rsid w:val="00D5140A"/>
    <w:rsid w:val="00D51F41"/>
    <w:rsid w:val="00D5235A"/>
    <w:rsid w:val="00D52BDE"/>
    <w:rsid w:val="00D52E15"/>
    <w:rsid w:val="00D52FBA"/>
    <w:rsid w:val="00D53EBC"/>
    <w:rsid w:val="00D54176"/>
    <w:rsid w:val="00D54479"/>
    <w:rsid w:val="00D559D4"/>
    <w:rsid w:val="00D5720E"/>
    <w:rsid w:val="00D57AB6"/>
    <w:rsid w:val="00D61322"/>
    <w:rsid w:val="00D617CF"/>
    <w:rsid w:val="00D62529"/>
    <w:rsid w:val="00D6451E"/>
    <w:rsid w:val="00D6517C"/>
    <w:rsid w:val="00D65660"/>
    <w:rsid w:val="00D67B79"/>
    <w:rsid w:val="00D70358"/>
    <w:rsid w:val="00D71035"/>
    <w:rsid w:val="00D7120F"/>
    <w:rsid w:val="00D71375"/>
    <w:rsid w:val="00D71698"/>
    <w:rsid w:val="00D72091"/>
    <w:rsid w:val="00D728AB"/>
    <w:rsid w:val="00D73D90"/>
    <w:rsid w:val="00D73EE1"/>
    <w:rsid w:val="00D75099"/>
    <w:rsid w:val="00D75B1C"/>
    <w:rsid w:val="00D77FBF"/>
    <w:rsid w:val="00D809FB"/>
    <w:rsid w:val="00D80C8B"/>
    <w:rsid w:val="00D81F40"/>
    <w:rsid w:val="00D8278F"/>
    <w:rsid w:val="00D83266"/>
    <w:rsid w:val="00D835C6"/>
    <w:rsid w:val="00D83EFF"/>
    <w:rsid w:val="00D841F4"/>
    <w:rsid w:val="00D856C0"/>
    <w:rsid w:val="00D85A26"/>
    <w:rsid w:val="00D86036"/>
    <w:rsid w:val="00D875A1"/>
    <w:rsid w:val="00D906E9"/>
    <w:rsid w:val="00D90D27"/>
    <w:rsid w:val="00D91A4E"/>
    <w:rsid w:val="00D91E32"/>
    <w:rsid w:val="00D92F6C"/>
    <w:rsid w:val="00D93D31"/>
    <w:rsid w:val="00D947E5"/>
    <w:rsid w:val="00D94BF7"/>
    <w:rsid w:val="00D95961"/>
    <w:rsid w:val="00D96331"/>
    <w:rsid w:val="00D96A96"/>
    <w:rsid w:val="00D96AA5"/>
    <w:rsid w:val="00D96FD2"/>
    <w:rsid w:val="00DA005A"/>
    <w:rsid w:val="00DA11AA"/>
    <w:rsid w:val="00DA17EB"/>
    <w:rsid w:val="00DA1C71"/>
    <w:rsid w:val="00DA242B"/>
    <w:rsid w:val="00DA27B7"/>
    <w:rsid w:val="00DA352A"/>
    <w:rsid w:val="00DA3D05"/>
    <w:rsid w:val="00DA4FEA"/>
    <w:rsid w:val="00DA6D1F"/>
    <w:rsid w:val="00DA7596"/>
    <w:rsid w:val="00DB33DC"/>
    <w:rsid w:val="00DB4226"/>
    <w:rsid w:val="00DB462E"/>
    <w:rsid w:val="00DB50E1"/>
    <w:rsid w:val="00DB66B8"/>
    <w:rsid w:val="00DB6E9E"/>
    <w:rsid w:val="00DB77D0"/>
    <w:rsid w:val="00DB7E0E"/>
    <w:rsid w:val="00DC151F"/>
    <w:rsid w:val="00DC189F"/>
    <w:rsid w:val="00DC21EA"/>
    <w:rsid w:val="00DC30B1"/>
    <w:rsid w:val="00DC3787"/>
    <w:rsid w:val="00DC53D3"/>
    <w:rsid w:val="00DC566D"/>
    <w:rsid w:val="00DC6ABC"/>
    <w:rsid w:val="00DC76F7"/>
    <w:rsid w:val="00DC7A11"/>
    <w:rsid w:val="00DC7BB8"/>
    <w:rsid w:val="00DD1088"/>
    <w:rsid w:val="00DD1DBF"/>
    <w:rsid w:val="00DD2DBE"/>
    <w:rsid w:val="00DD35CD"/>
    <w:rsid w:val="00DD380E"/>
    <w:rsid w:val="00DD3B88"/>
    <w:rsid w:val="00DD4CC1"/>
    <w:rsid w:val="00DD530B"/>
    <w:rsid w:val="00DD663C"/>
    <w:rsid w:val="00DD681C"/>
    <w:rsid w:val="00DD6882"/>
    <w:rsid w:val="00DD7545"/>
    <w:rsid w:val="00DE0C82"/>
    <w:rsid w:val="00DE12A0"/>
    <w:rsid w:val="00DE1F9F"/>
    <w:rsid w:val="00DE282C"/>
    <w:rsid w:val="00DE4705"/>
    <w:rsid w:val="00DE4D49"/>
    <w:rsid w:val="00DE50F1"/>
    <w:rsid w:val="00DE514C"/>
    <w:rsid w:val="00DE56E1"/>
    <w:rsid w:val="00DE572F"/>
    <w:rsid w:val="00DE5F86"/>
    <w:rsid w:val="00DE6644"/>
    <w:rsid w:val="00DE7E5C"/>
    <w:rsid w:val="00DE7EF1"/>
    <w:rsid w:val="00DF0600"/>
    <w:rsid w:val="00DF0B14"/>
    <w:rsid w:val="00DF0C40"/>
    <w:rsid w:val="00DF0FAD"/>
    <w:rsid w:val="00DF1DB5"/>
    <w:rsid w:val="00DF2F33"/>
    <w:rsid w:val="00DF3D53"/>
    <w:rsid w:val="00DF453B"/>
    <w:rsid w:val="00DF4542"/>
    <w:rsid w:val="00DF4DCA"/>
    <w:rsid w:val="00DF58BE"/>
    <w:rsid w:val="00DF5B12"/>
    <w:rsid w:val="00DF5FAF"/>
    <w:rsid w:val="00DF67EE"/>
    <w:rsid w:val="00DF68DA"/>
    <w:rsid w:val="00DF716C"/>
    <w:rsid w:val="00DF7D28"/>
    <w:rsid w:val="00E009B6"/>
    <w:rsid w:val="00E00FB3"/>
    <w:rsid w:val="00E01819"/>
    <w:rsid w:val="00E01F41"/>
    <w:rsid w:val="00E01FE1"/>
    <w:rsid w:val="00E04062"/>
    <w:rsid w:val="00E06680"/>
    <w:rsid w:val="00E07DA0"/>
    <w:rsid w:val="00E10AA8"/>
    <w:rsid w:val="00E1440A"/>
    <w:rsid w:val="00E15749"/>
    <w:rsid w:val="00E15B68"/>
    <w:rsid w:val="00E16343"/>
    <w:rsid w:val="00E1737F"/>
    <w:rsid w:val="00E215F8"/>
    <w:rsid w:val="00E23343"/>
    <w:rsid w:val="00E23BFD"/>
    <w:rsid w:val="00E265F5"/>
    <w:rsid w:val="00E2758C"/>
    <w:rsid w:val="00E303AB"/>
    <w:rsid w:val="00E30FDC"/>
    <w:rsid w:val="00E31326"/>
    <w:rsid w:val="00E315AD"/>
    <w:rsid w:val="00E318BC"/>
    <w:rsid w:val="00E32747"/>
    <w:rsid w:val="00E32E3C"/>
    <w:rsid w:val="00E3446C"/>
    <w:rsid w:val="00E35B7A"/>
    <w:rsid w:val="00E37AF2"/>
    <w:rsid w:val="00E40926"/>
    <w:rsid w:val="00E41468"/>
    <w:rsid w:val="00E441B7"/>
    <w:rsid w:val="00E44E75"/>
    <w:rsid w:val="00E466FD"/>
    <w:rsid w:val="00E47614"/>
    <w:rsid w:val="00E479FD"/>
    <w:rsid w:val="00E47A2F"/>
    <w:rsid w:val="00E505A5"/>
    <w:rsid w:val="00E51774"/>
    <w:rsid w:val="00E51C3A"/>
    <w:rsid w:val="00E51E00"/>
    <w:rsid w:val="00E547BF"/>
    <w:rsid w:val="00E549DA"/>
    <w:rsid w:val="00E55254"/>
    <w:rsid w:val="00E55B7A"/>
    <w:rsid w:val="00E55CF4"/>
    <w:rsid w:val="00E55F25"/>
    <w:rsid w:val="00E564B3"/>
    <w:rsid w:val="00E57717"/>
    <w:rsid w:val="00E577DE"/>
    <w:rsid w:val="00E5780B"/>
    <w:rsid w:val="00E57934"/>
    <w:rsid w:val="00E60C77"/>
    <w:rsid w:val="00E61589"/>
    <w:rsid w:val="00E61834"/>
    <w:rsid w:val="00E6573D"/>
    <w:rsid w:val="00E65888"/>
    <w:rsid w:val="00E6607A"/>
    <w:rsid w:val="00E66530"/>
    <w:rsid w:val="00E66CB1"/>
    <w:rsid w:val="00E70E1E"/>
    <w:rsid w:val="00E70E7C"/>
    <w:rsid w:val="00E714C3"/>
    <w:rsid w:val="00E715C1"/>
    <w:rsid w:val="00E72884"/>
    <w:rsid w:val="00E7384A"/>
    <w:rsid w:val="00E73B38"/>
    <w:rsid w:val="00E745BB"/>
    <w:rsid w:val="00E74E6C"/>
    <w:rsid w:val="00E76D21"/>
    <w:rsid w:val="00E76F57"/>
    <w:rsid w:val="00E77D8F"/>
    <w:rsid w:val="00E80519"/>
    <w:rsid w:val="00E80E89"/>
    <w:rsid w:val="00E810E1"/>
    <w:rsid w:val="00E81291"/>
    <w:rsid w:val="00E8216C"/>
    <w:rsid w:val="00E82BC1"/>
    <w:rsid w:val="00E82EA8"/>
    <w:rsid w:val="00E84C6A"/>
    <w:rsid w:val="00E85047"/>
    <w:rsid w:val="00E8536E"/>
    <w:rsid w:val="00E8597D"/>
    <w:rsid w:val="00E87567"/>
    <w:rsid w:val="00E903D9"/>
    <w:rsid w:val="00E90E5C"/>
    <w:rsid w:val="00E91671"/>
    <w:rsid w:val="00E926FB"/>
    <w:rsid w:val="00E93803"/>
    <w:rsid w:val="00E93ACB"/>
    <w:rsid w:val="00E96AAD"/>
    <w:rsid w:val="00EA124B"/>
    <w:rsid w:val="00EA197A"/>
    <w:rsid w:val="00EA43E0"/>
    <w:rsid w:val="00EA4A6A"/>
    <w:rsid w:val="00EA4BC3"/>
    <w:rsid w:val="00EA586F"/>
    <w:rsid w:val="00EA6711"/>
    <w:rsid w:val="00EA6A94"/>
    <w:rsid w:val="00EA6F52"/>
    <w:rsid w:val="00EA7009"/>
    <w:rsid w:val="00EB0845"/>
    <w:rsid w:val="00EB18CC"/>
    <w:rsid w:val="00EB21BB"/>
    <w:rsid w:val="00EB2484"/>
    <w:rsid w:val="00EB3823"/>
    <w:rsid w:val="00EB3A93"/>
    <w:rsid w:val="00EB4463"/>
    <w:rsid w:val="00EB4D4C"/>
    <w:rsid w:val="00EB6452"/>
    <w:rsid w:val="00EB6C19"/>
    <w:rsid w:val="00EB78D2"/>
    <w:rsid w:val="00EC1056"/>
    <w:rsid w:val="00EC1E8D"/>
    <w:rsid w:val="00EC21EF"/>
    <w:rsid w:val="00EC3F9B"/>
    <w:rsid w:val="00EC41A5"/>
    <w:rsid w:val="00EC49FE"/>
    <w:rsid w:val="00EC68D4"/>
    <w:rsid w:val="00EC700D"/>
    <w:rsid w:val="00ED085A"/>
    <w:rsid w:val="00ED0ECF"/>
    <w:rsid w:val="00ED15D6"/>
    <w:rsid w:val="00ED1E66"/>
    <w:rsid w:val="00ED1EF3"/>
    <w:rsid w:val="00ED3917"/>
    <w:rsid w:val="00ED3E3B"/>
    <w:rsid w:val="00ED4323"/>
    <w:rsid w:val="00ED5B0F"/>
    <w:rsid w:val="00ED605B"/>
    <w:rsid w:val="00ED6265"/>
    <w:rsid w:val="00ED6BE6"/>
    <w:rsid w:val="00ED755A"/>
    <w:rsid w:val="00ED7BE0"/>
    <w:rsid w:val="00EE08EC"/>
    <w:rsid w:val="00EE1806"/>
    <w:rsid w:val="00EE1C77"/>
    <w:rsid w:val="00EE201E"/>
    <w:rsid w:val="00EE242C"/>
    <w:rsid w:val="00EE2510"/>
    <w:rsid w:val="00EE2F23"/>
    <w:rsid w:val="00EE3707"/>
    <w:rsid w:val="00EE38F3"/>
    <w:rsid w:val="00EE5286"/>
    <w:rsid w:val="00EE5A4E"/>
    <w:rsid w:val="00EE5AD4"/>
    <w:rsid w:val="00EF022B"/>
    <w:rsid w:val="00EF19BC"/>
    <w:rsid w:val="00EF1A08"/>
    <w:rsid w:val="00EF1DB0"/>
    <w:rsid w:val="00EF21EB"/>
    <w:rsid w:val="00EF3170"/>
    <w:rsid w:val="00EF3E18"/>
    <w:rsid w:val="00EF4E20"/>
    <w:rsid w:val="00EF4E90"/>
    <w:rsid w:val="00EF6B28"/>
    <w:rsid w:val="00F000D6"/>
    <w:rsid w:val="00F015B7"/>
    <w:rsid w:val="00F01A69"/>
    <w:rsid w:val="00F01D66"/>
    <w:rsid w:val="00F02655"/>
    <w:rsid w:val="00F027BF"/>
    <w:rsid w:val="00F02BA8"/>
    <w:rsid w:val="00F02C9A"/>
    <w:rsid w:val="00F042D1"/>
    <w:rsid w:val="00F043E7"/>
    <w:rsid w:val="00F049C9"/>
    <w:rsid w:val="00F04AD7"/>
    <w:rsid w:val="00F05595"/>
    <w:rsid w:val="00F05B87"/>
    <w:rsid w:val="00F0617B"/>
    <w:rsid w:val="00F0786A"/>
    <w:rsid w:val="00F1078D"/>
    <w:rsid w:val="00F107CB"/>
    <w:rsid w:val="00F11C04"/>
    <w:rsid w:val="00F126EC"/>
    <w:rsid w:val="00F136DA"/>
    <w:rsid w:val="00F13A2F"/>
    <w:rsid w:val="00F13B65"/>
    <w:rsid w:val="00F144D5"/>
    <w:rsid w:val="00F1456C"/>
    <w:rsid w:val="00F1477B"/>
    <w:rsid w:val="00F149AD"/>
    <w:rsid w:val="00F15125"/>
    <w:rsid w:val="00F1573A"/>
    <w:rsid w:val="00F15F37"/>
    <w:rsid w:val="00F16054"/>
    <w:rsid w:val="00F17EC0"/>
    <w:rsid w:val="00F17FD8"/>
    <w:rsid w:val="00F205C3"/>
    <w:rsid w:val="00F20909"/>
    <w:rsid w:val="00F211FC"/>
    <w:rsid w:val="00F21440"/>
    <w:rsid w:val="00F21BDA"/>
    <w:rsid w:val="00F22003"/>
    <w:rsid w:val="00F22503"/>
    <w:rsid w:val="00F23108"/>
    <w:rsid w:val="00F2355C"/>
    <w:rsid w:val="00F23A36"/>
    <w:rsid w:val="00F241B7"/>
    <w:rsid w:val="00F24241"/>
    <w:rsid w:val="00F243E8"/>
    <w:rsid w:val="00F24671"/>
    <w:rsid w:val="00F247A2"/>
    <w:rsid w:val="00F24BF0"/>
    <w:rsid w:val="00F25274"/>
    <w:rsid w:val="00F25792"/>
    <w:rsid w:val="00F25B81"/>
    <w:rsid w:val="00F25BA2"/>
    <w:rsid w:val="00F2640D"/>
    <w:rsid w:val="00F26A67"/>
    <w:rsid w:val="00F2748C"/>
    <w:rsid w:val="00F278BB"/>
    <w:rsid w:val="00F27DC5"/>
    <w:rsid w:val="00F30112"/>
    <w:rsid w:val="00F3171D"/>
    <w:rsid w:val="00F317BF"/>
    <w:rsid w:val="00F319C1"/>
    <w:rsid w:val="00F34070"/>
    <w:rsid w:val="00F34830"/>
    <w:rsid w:val="00F3489C"/>
    <w:rsid w:val="00F34D46"/>
    <w:rsid w:val="00F35010"/>
    <w:rsid w:val="00F35024"/>
    <w:rsid w:val="00F35464"/>
    <w:rsid w:val="00F35C99"/>
    <w:rsid w:val="00F363C9"/>
    <w:rsid w:val="00F37272"/>
    <w:rsid w:val="00F375B4"/>
    <w:rsid w:val="00F3797F"/>
    <w:rsid w:val="00F408BF"/>
    <w:rsid w:val="00F412FA"/>
    <w:rsid w:val="00F41886"/>
    <w:rsid w:val="00F41EEF"/>
    <w:rsid w:val="00F41F8C"/>
    <w:rsid w:val="00F421CB"/>
    <w:rsid w:val="00F451DA"/>
    <w:rsid w:val="00F451F9"/>
    <w:rsid w:val="00F4559D"/>
    <w:rsid w:val="00F45D2F"/>
    <w:rsid w:val="00F4654A"/>
    <w:rsid w:val="00F46D99"/>
    <w:rsid w:val="00F50AA1"/>
    <w:rsid w:val="00F51379"/>
    <w:rsid w:val="00F51965"/>
    <w:rsid w:val="00F519D3"/>
    <w:rsid w:val="00F52B22"/>
    <w:rsid w:val="00F5346D"/>
    <w:rsid w:val="00F54057"/>
    <w:rsid w:val="00F55183"/>
    <w:rsid w:val="00F5787B"/>
    <w:rsid w:val="00F57C59"/>
    <w:rsid w:val="00F57EC9"/>
    <w:rsid w:val="00F61921"/>
    <w:rsid w:val="00F62F63"/>
    <w:rsid w:val="00F63011"/>
    <w:rsid w:val="00F641CB"/>
    <w:rsid w:val="00F644DE"/>
    <w:rsid w:val="00F64955"/>
    <w:rsid w:val="00F64A99"/>
    <w:rsid w:val="00F65AD3"/>
    <w:rsid w:val="00F65EFB"/>
    <w:rsid w:val="00F6638C"/>
    <w:rsid w:val="00F67DE1"/>
    <w:rsid w:val="00F67E34"/>
    <w:rsid w:val="00F70241"/>
    <w:rsid w:val="00F71448"/>
    <w:rsid w:val="00F71DD2"/>
    <w:rsid w:val="00F725B6"/>
    <w:rsid w:val="00F72899"/>
    <w:rsid w:val="00F7295C"/>
    <w:rsid w:val="00F73CA7"/>
    <w:rsid w:val="00F73F2E"/>
    <w:rsid w:val="00F7443C"/>
    <w:rsid w:val="00F7532E"/>
    <w:rsid w:val="00F753D2"/>
    <w:rsid w:val="00F7691E"/>
    <w:rsid w:val="00F77CCB"/>
    <w:rsid w:val="00F80756"/>
    <w:rsid w:val="00F81523"/>
    <w:rsid w:val="00F81B78"/>
    <w:rsid w:val="00F82FE5"/>
    <w:rsid w:val="00F83688"/>
    <w:rsid w:val="00F84A65"/>
    <w:rsid w:val="00F854D2"/>
    <w:rsid w:val="00F857EC"/>
    <w:rsid w:val="00F914ED"/>
    <w:rsid w:val="00F919FF"/>
    <w:rsid w:val="00F91EAD"/>
    <w:rsid w:val="00F93856"/>
    <w:rsid w:val="00F938CB"/>
    <w:rsid w:val="00F93940"/>
    <w:rsid w:val="00F93A3C"/>
    <w:rsid w:val="00F93B77"/>
    <w:rsid w:val="00F93C63"/>
    <w:rsid w:val="00F93CDF"/>
    <w:rsid w:val="00F94D5C"/>
    <w:rsid w:val="00F953FD"/>
    <w:rsid w:val="00F95945"/>
    <w:rsid w:val="00F95AEA"/>
    <w:rsid w:val="00F9788C"/>
    <w:rsid w:val="00FA0988"/>
    <w:rsid w:val="00FA261D"/>
    <w:rsid w:val="00FA2942"/>
    <w:rsid w:val="00FA2C46"/>
    <w:rsid w:val="00FA36A2"/>
    <w:rsid w:val="00FA36BD"/>
    <w:rsid w:val="00FA6172"/>
    <w:rsid w:val="00FA63B6"/>
    <w:rsid w:val="00FA6BE5"/>
    <w:rsid w:val="00FA7230"/>
    <w:rsid w:val="00FA725F"/>
    <w:rsid w:val="00FA7ACE"/>
    <w:rsid w:val="00FB0223"/>
    <w:rsid w:val="00FB0766"/>
    <w:rsid w:val="00FB0AC4"/>
    <w:rsid w:val="00FB1890"/>
    <w:rsid w:val="00FB1A2C"/>
    <w:rsid w:val="00FB2043"/>
    <w:rsid w:val="00FB23F3"/>
    <w:rsid w:val="00FB2631"/>
    <w:rsid w:val="00FB2CDF"/>
    <w:rsid w:val="00FB2DBF"/>
    <w:rsid w:val="00FB2EF0"/>
    <w:rsid w:val="00FB3CA4"/>
    <w:rsid w:val="00FB4153"/>
    <w:rsid w:val="00FB4BE2"/>
    <w:rsid w:val="00FB4C61"/>
    <w:rsid w:val="00FB5337"/>
    <w:rsid w:val="00FB6E20"/>
    <w:rsid w:val="00FB72B6"/>
    <w:rsid w:val="00FB764D"/>
    <w:rsid w:val="00FC0607"/>
    <w:rsid w:val="00FC185C"/>
    <w:rsid w:val="00FC1B64"/>
    <w:rsid w:val="00FC2794"/>
    <w:rsid w:val="00FC35BD"/>
    <w:rsid w:val="00FC4096"/>
    <w:rsid w:val="00FC4585"/>
    <w:rsid w:val="00FC4D78"/>
    <w:rsid w:val="00FC5544"/>
    <w:rsid w:val="00FC593F"/>
    <w:rsid w:val="00FC5C23"/>
    <w:rsid w:val="00FD10FE"/>
    <w:rsid w:val="00FD1232"/>
    <w:rsid w:val="00FD13A5"/>
    <w:rsid w:val="00FD15D0"/>
    <w:rsid w:val="00FD451E"/>
    <w:rsid w:val="00FD4D20"/>
    <w:rsid w:val="00FD5183"/>
    <w:rsid w:val="00FD5FEE"/>
    <w:rsid w:val="00FD6118"/>
    <w:rsid w:val="00FE062D"/>
    <w:rsid w:val="00FE0F0B"/>
    <w:rsid w:val="00FE1341"/>
    <w:rsid w:val="00FE1ED7"/>
    <w:rsid w:val="00FE2162"/>
    <w:rsid w:val="00FE3977"/>
    <w:rsid w:val="00FE582E"/>
    <w:rsid w:val="00FE5D24"/>
    <w:rsid w:val="00FE71F2"/>
    <w:rsid w:val="00FE7314"/>
    <w:rsid w:val="00FE7832"/>
    <w:rsid w:val="00FE7B00"/>
    <w:rsid w:val="00FF0C37"/>
    <w:rsid w:val="00FF2613"/>
    <w:rsid w:val="00FF2E30"/>
    <w:rsid w:val="00FF3489"/>
    <w:rsid w:val="00FF3FF7"/>
    <w:rsid w:val="00FF480B"/>
    <w:rsid w:val="00FF4E98"/>
    <w:rsid w:val="00FF52D6"/>
    <w:rsid w:val="00FF560A"/>
    <w:rsid w:val="00FF5980"/>
    <w:rsid w:val="00FF6789"/>
    <w:rsid w:val="00FF67F1"/>
    <w:rsid w:val="00FF7D26"/>
    <w:rsid w:val="043ABF96"/>
    <w:rsid w:val="09440413"/>
    <w:rsid w:val="1332A9F7"/>
    <w:rsid w:val="182E9118"/>
    <w:rsid w:val="1B57262F"/>
    <w:rsid w:val="22C05C5C"/>
    <w:rsid w:val="24730013"/>
    <w:rsid w:val="2766682C"/>
    <w:rsid w:val="2D836D22"/>
    <w:rsid w:val="2F3373FE"/>
    <w:rsid w:val="35C6ECDC"/>
    <w:rsid w:val="4542232B"/>
    <w:rsid w:val="656D621A"/>
    <w:rsid w:val="6ADB9279"/>
    <w:rsid w:val="79000DE5"/>
    <w:rsid w:val="7BA5FF99"/>
    <w:rsid w:val="7F19FAB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F979AD"/>
  <w15:chartTrackingRefBased/>
  <w15:docId w15:val="{9716D327-D551-47F7-BA0F-BA3222D2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7671B"/>
    <w:pPr>
      <w:spacing w:line="360" w:lineRule="auto"/>
      <w:ind w:firstLine="709"/>
      <w:jc w:val="both"/>
    </w:pPr>
    <w:rPr>
      <w:bCs/>
      <w:sz w:val="24"/>
      <w:szCs w:val="24"/>
      <w:lang w:eastAsia="ru-RU"/>
    </w:rPr>
  </w:style>
  <w:style w:type="paragraph" w:styleId="1">
    <w:name w:val="heading 1"/>
    <w:basedOn w:val="a1"/>
    <w:next w:val="a1"/>
    <w:qFormat/>
    <w:rsid w:val="00BC5C9F"/>
    <w:pPr>
      <w:keepNext/>
      <w:pageBreakBefore/>
      <w:numPr>
        <w:numId w:val="2"/>
      </w:numPr>
      <w:tabs>
        <w:tab w:val="left" w:pos="1134"/>
      </w:tabs>
      <w:outlineLvl w:val="0"/>
    </w:pPr>
    <w:rPr>
      <w:b/>
      <w:bCs w:val="0"/>
    </w:rPr>
  </w:style>
  <w:style w:type="paragraph" w:styleId="2">
    <w:name w:val="heading 2"/>
    <w:basedOn w:val="1"/>
    <w:next w:val="a1"/>
    <w:link w:val="20"/>
    <w:qFormat/>
    <w:rsid w:val="00BC5C9F"/>
    <w:pPr>
      <w:pageBreakBefore w:val="0"/>
      <w:numPr>
        <w:ilvl w:val="1"/>
      </w:numPr>
      <w:spacing w:before="120" w:after="120"/>
      <w:ind w:left="0" w:firstLine="709"/>
      <w:outlineLvl w:val="1"/>
    </w:pPr>
  </w:style>
  <w:style w:type="paragraph" w:styleId="3">
    <w:name w:val="heading 3"/>
    <w:basedOn w:val="2"/>
    <w:next w:val="a1"/>
    <w:qFormat/>
    <w:rsid w:val="003E10A7"/>
    <w:pPr>
      <w:numPr>
        <w:ilvl w:val="2"/>
      </w:numPr>
      <w:ind w:left="0" w:firstLine="709"/>
      <w:outlineLvl w:val="2"/>
    </w:pPr>
  </w:style>
  <w:style w:type="paragraph" w:styleId="4">
    <w:name w:val="heading 4"/>
    <w:basedOn w:val="3"/>
    <w:next w:val="a1"/>
    <w:qFormat/>
    <w:rsid w:val="003E10A7"/>
    <w:pPr>
      <w:numPr>
        <w:ilvl w:val="3"/>
      </w:numPr>
      <w:tabs>
        <w:tab w:val="clear" w:pos="1134"/>
        <w:tab w:val="left" w:pos="1560"/>
      </w:tabs>
      <w:ind w:left="0" w:firstLine="709"/>
      <w:outlineLvl w:val="3"/>
    </w:pPr>
  </w:style>
  <w:style w:type="paragraph" w:styleId="5">
    <w:name w:val="heading 5"/>
    <w:basedOn w:val="a1"/>
    <w:next w:val="a1"/>
    <w:rsid w:val="007D115F"/>
    <w:pPr>
      <w:keepNext/>
      <w:jc w:val="center"/>
      <w:outlineLvl w:val="4"/>
    </w:pPr>
    <w:rPr>
      <w:b/>
      <w:bCs w:val="0"/>
      <w:sz w:val="5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link w:val="a6"/>
    <w:uiPriority w:val="99"/>
    <w:semiHidden/>
    <w:unhideWhenUsed/>
    <w:rsid w:val="00173708"/>
    <w:rPr>
      <w:rFonts w:ascii="Tahoma" w:hAnsi="Tahoma"/>
      <w:sz w:val="16"/>
      <w:szCs w:val="16"/>
      <w:lang w:val="x-none" w:eastAsia="x-none"/>
    </w:rPr>
  </w:style>
  <w:style w:type="character" w:customStyle="1" w:styleId="a6">
    <w:name w:val="Текст выноски Знак"/>
    <w:link w:val="a5"/>
    <w:uiPriority w:val="99"/>
    <w:semiHidden/>
    <w:rsid w:val="00173708"/>
    <w:rPr>
      <w:rFonts w:ascii="Tahoma" w:hAnsi="Tahoma" w:cs="Tahoma"/>
      <w:sz w:val="16"/>
      <w:szCs w:val="16"/>
    </w:rPr>
  </w:style>
  <w:style w:type="table" w:styleId="a7">
    <w:name w:val="Table Grid"/>
    <w:basedOn w:val="a3"/>
    <w:uiPriority w:val="39"/>
    <w:rsid w:val="00B974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Body Text Indent"/>
    <w:basedOn w:val="a1"/>
    <w:link w:val="a9"/>
    <w:uiPriority w:val="99"/>
    <w:semiHidden/>
    <w:unhideWhenUsed/>
    <w:rsid w:val="00F20909"/>
    <w:pPr>
      <w:spacing w:after="120"/>
      <w:ind w:left="283"/>
    </w:pPr>
    <w:rPr>
      <w:lang w:val="x-none" w:eastAsia="x-none"/>
    </w:rPr>
  </w:style>
  <w:style w:type="character" w:customStyle="1" w:styleId="a9">
    <w:name w:val="Основной текст с отступом Знак"/>
    <w:link w:val="a8"/>
    <w:uiPriority w:val="99"/>
    <w:semiHidden/>
    <w:rsid w:val="00F20909"/>
    <w:rPr>
      <w:sz w:val="24"/>
      <w:szCs w:val="24"/>
    </w:rPr>
  </w:style>
  <w:style w:type="paragraph" w:styleId="aa">
    <w:name w:val="footnote text"/>
    <w:basedOn w:val="a1"/>
    <w:link w:val="ab"/>
    <w:semiHidden/>
    <w:rsid w:val="00F20909"/>
    <w:pPr>
      <w:widowControl w:val="0"/>
      <w:spacing w:line="280" w:lineRule="auto"/>
      <w:ind w:firstLine="500"/>
    </w:pPr>
    <w:rPr>
      <w:sz w:val="20"/>
      <w:szCs w:val="20"/>
    </w:rPr>
  </w:style>
  <w:style w:type="character" w:customStyle="1" w:styleId="ab">
    <w:name w:val="Текст сноски Знак"/>
    <w:basedOn w:val="a2"/>
    <w:link w:val="aa"/>
    <w:semiHidden/>
    <w:rsid w:val="00F20909"/>
  </w:style>
  <w:style w:type="character" w:styleId="ac">
    <w:name w:val="footnote reference"/>
    <w:semiHidden/>
    <w:rsid w:val="00F20909"/>
    <w:rPr>
      <w:vertAlign w:val="superscript"/>
    </w:rPr>
  </w:style>
  <w:style w:type="paragraph" w:styleId="10">
    <w:name w:val="toc 1"/>
    <w:basedOn w:val="a1"/>
    <w:next w:val="a1"/>
    <w:autoRedefine/>
    <w:uiPriority w:val="39"/>
    <w:rsid w:val="002D7CF8"/>
    <w:pPr>
      <w:tabs>
        <w:tab w:val="left" w:pos="284"/>
        <w:tab w:val="left" w:pos="1276"/>
        <w:tab w:val="right" w:leader="dot" w:pos="9356"/>
      </w:tabs>
      <w:ind w:right="-1" w:firstLine="284"/>
      <w:contextualSpacing/>
    </w:pPr>
    <w:rPr>
      <w:rFonts w:eastAsia="SimSun"/>
      <w:bCs w:val="0"/>
      <w:iCs/>
      <w:noProof/>
      <w:kern w:val="32"/>
      <w:szCs w:val="22"/>
      <w:lang w:eastAsia="zh-CN"/>
    </w:rPr>
  </w:style>
  <w:style w:type="paragraph" w:styleId="22">
    <w:name w:val="toc 2"/>
    <w:basedOn w:val="a1"/>
    <w:next w:val="a1"/>
    <w:autoRedefine/>
    <w:uiPriority w:val="39"/>
    <w:rsid w:val="00ED3917"/>
    <w:pPr>
      <w:tabs>
        <w:tab w:val="left" w:pos="709"/>
        <w:tab w:val="right" w:leader="dot" w:pos="9356"/>
      </w:tabs>
      <w:ind w:left="284" w:right="-1" w:firstLine="0"/>
      <w:contextualSpacing/>
    </w:pPr>
    <w:rPr>
      <w:rFonts w:eastAsia="Calibri"/>
      <w:noProof/>
      <w:szCs w:val="22"/>
      <w:lang w:eastAsia="en-US"/>
    </w:rPr>
  </w:style>
  <w:style w:type="paragraph" w:styleId="ad">
    <w:name w:val="annotation subject"/>
    <w:basedOn w:val="a1"/>
    <w:next w:val="a1"/>
    <w:link w:val="ae"/>
    <w:uiPriority w:val="99"/>
    <w:semiHidden/>
    <w:unhideWhenUsed/>
    <w:rsid w:val="00321A58"/>
    <w:pPr>
      <w:ind w:firstLine="0"/>
      <w:jc w:val="left"/>
    </w:pPr>
    <w:rPr>
      <w:b/>
      <w:bCs w:val="0"/>
      <w:sz w:val="20"/>
      <w:szCs w:val="20"/>
    </w:rPr>
  </w:style>
  <w:style w:type="character" w:customStyle="1" w:styleId="ae">
    <w:name w:val="Тема примечания Знак"/>
    <w:link w:val="ad"/>
    <w:uiPriority w:val="99"/>
    <w:semiHidden/>
    <w:rsid w:val="000547A8"/>
    <w:rPr>
      <w:rFonts w:eastAsia="Calibri"/>
      <w:b/>
      <w:bCs/>
      <w:lang w:val="x-none" w:eastAsia="x-none"/>
    </w:rPr>
  </w:style>
  <w:style w:type="paragraph" w:styleId="af">
    <w:name w:val="caption"/>
    <w:aliases w:val="Наз рис"/>
    <w:basedOn w:val="a1"/>
    <w:next w:val="a1"/>
    <w:uiPriority w:val="35"/>
    <w:unhideWhenUsed/>
    <w:qFormat/>
    <w:rsid w:val="00713877"/>
    <w:pPr>
      <w:suppressAutoHyphens/>
      <w:spacing w:after="120" w:line="240" w:lineRule="auto"/>
      <w:ind w:firstLine="0"/>
      <w:jc w:val="center"/>
      <w:outlineLvl w:val="4"/>
    </w:pPr>
    <w:rPr>
      <w:rFonts w:eastAsia="Calibri"/>
      <w:iCs/>
      <w:szCs w:val="18"/>
      <w:lang w:eastAsia="en-US"/>
    </w:rPr>
  </w:style>
  <w:style w:type="paragraph" w:styleId="a0">
    <w:name w:val="List Paragraph"/>
    <w:basedOn w:val="a1"/>
    <w:link w:val="af0"/>
    <w:uiPriority w:val="34"/>
    <w:qFormat/>
    <w:rsid w:val="00152B03"/>
    <w:pPr>
      <w:numPr>
        <w:numId w:val="1"/>
      </w:numPr>
      <w:tabs>
        <w:tab w:val="left" w:pos="993"/>
      </w:tabs>
      <w:ind w:left="0" w:firstLine="709"/>
      <w:contextualSpacing/>
    </w:pPr>
    <w:rPr>
      <w:rFonts w:eastAsia="Calibri"/>
      <w:szCs w:val="22"/>
      <w:lang w:eastAsia="en-US"/>
    </w:rPr>
  </w:style>
  <w:style w:type="character" w:customStyle="1" w:styleId="af0">
    <w:name w:val="Абзац списка Знак"/>
    <w:link w:val="a0"/>
    <w:uiPriority w:val="34"/>
    <w:rsid w:val="00152B03"/>
    <w:rPr>
      <w:rFonts w:eastAsia="Calibri"/>
      <w:bCs/>
      <w:sz w:val="24"/>
      <w:szCs w:val="22"/>
      <w:lang w:eastAsia="en-US"/>
    </w:rPr>
  </w:style>
  <w:style w:type="table" w:customStyle="1" w:styleId="11">
    <w:name w:val="Сетка таблицы1"/>
    <w:basedOn w:val="a3"/>
    <w:uiPriority w:val="39"/>
    <w:rsid w:val="005026A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1"/>
    <w:next w:val="a1"/>
    <w:autoRedefine/>
    <w:uiPriority w:val="39"/>
    <w:rsid w:val="00ED3917"/>
    <w:pPr>
      <w:tabs>
        <w:tab w:val="left" w:pos="1985"/>
        <w:tab w:val="right" w:leader="dot" w:pos="9345"/>
      </w:tabs>
      <w:ind w:left="1276" w:firstLine="0"/>
    </w:pPr>
    <w:rPr>
      <w:noProof/>
    </w:rPr>
  </w:style>
  <w:style w:type="paragraph" w:customStyle="1" w:styleId="af1">
    <w:name w:val="Рисунок (по центру без отступа)"/>
    <w:basedOn w:val="a1"/>
    <w:qFormat/>
    <w:rsid w:val="00846A09"/>
    <w:pPr>
      <w:keepNext/>
      <w:keepLines/>
      <w:ind w:firstLine="0"/>
      <w:jc w:val="center"/>
    </w:pPr>
    <w:rPr>
      <w:bCs w:val="0"/>
      <w:szCs w:val="20"/>
    </w:rPr>
  </w:style>
  <w:style w:type="character" w:customStyle="1" w:styleId="20">
    <w:name w:val="Заголовок 2 Знак"/>
    <w:link w:val="2"/>
    <w:rsid w:val="00BC5C9F"/>
    <w:rPr>
      <w:b/>
      <w:sz w:val="24"/>
      <w:szCs w:val="24"/>
      <w:lang w:eastAsia="ru-RU"/>
    </w:rPr>
  </w:style>
  <w:style w:type="paragraph" w:styleId="30">
    <w:name w:val="toc 3"/>
    <w:basedOn w:val="a1"/>
    <w:next w:val="a1"/>
    <w:autoRedefine/>
    <w:uiPriority w:val="39"/>
    <w:unhideWhenUsed/>
    <w:rsid w:val="008A7A9B"/>
    <w:pPr>
      <w:tabs>
        <w:tab w:val="left" w:pos="1276"/>
        <w:tab w:val="right" w:leader="dot" w:pos="9356"/>
      </w:tabs>
      <w:ind w:left="284" w:firstLine="0"/>
    </w:pPr>
    <w:rPr>
      <w:noProof/>
    </w:rPr>
  </w:style>
  <w:style w:type="character" w:styleId="af2">
    <w:name w:val="Placeholder Text"/>
    <w:basedOn w:val="a2"/>
    <w:uiPriority w:val="99"/>
    <w:semiHidden/>
    <w:rsid w:val="00C3012D"/>
    <w:rPr>
      <w:color w:val="808080"/>
    </w:rPr>
  </w:style>
  <w:style w:type="character" w:customStyle="1" w:styleId="12">
    <w:name w:val="Упомянуть1"/>
    <w:uiPriority w:val="99"/>
    <w:semiHidden/>
    <w:unhideWhenUsed/>
    <w:rsid w:val="00306076"/>
    <w:rPr>
      <w:color w:val="2B579A"/>
      <w:shd w:val="clear" w:color="auto" w:fill="E6E6E6"/>
    </w:rPr>
  </w:style>
  <w:style w:type="paragraph" w:customStyle="1" w:styleId="13">
    <w:name w:val="Заголовок 1 без номера"/>
    <w:basedOn w:val="1"/>
    <w:next w:val="a1"/>
    <w:qFormat/>
    <w:rsid w:val="00A16624"/>
    <w:pPr>
      <w:numPr>
        <w:numId w:val="0"/>
      </w:numPr>
      <w:jc w:val="center"/>
    </w:pPr>
  </w:style>
  <w:style w:type="paragraph" w:customStyle="1" w:styleId="af3">
    <w:name w:val="Наз таб"/>
    <w:basedOn w:val="af"/>
    <w:qFormat/>
    <w:rsid w:val="004B6BA1"/>
    <w:pPr>
      <w:keepNext/>
      <w:spacing w:before="120"/>
      <w:jc w:val="both"/>
    </w:pPr>
  </w:style>
  <w:style w:type="paragraph" w:customStyle="1" w:styleId="af4">
    <w:name w:val="Табл"/>
    <w:basedOn w:val="af1"/>
    <w:qFormat/>
    <w:rsid w:val="004B7B92"/>
    <w:pPr>
      <w:keepNext w:val="0"/>
      <w:spacing w:after="60" w:line="240" w:lineRule="auto"/>
      <w:jc w:val="left"/>
    </w:pPr>
  </w:style>
  <w:style w:type="character" w:customStyle="1" w:styleId="14">
    <w:name w:val="Неразрешенное упоминание1"/>
    <w:basedOn w:val="a2"/>
    <w:uiPriority w:val="99"/>
    <w:semiHidden/>
    <w:unhideWhenUsed/>
    <w:rsid w:val="00755D2A"/>
    <w:rPr>
      <w:color w:val="808080"/>
      <w:shd w:val="clear" w:color="auto" w:fill="E6E6E6"/>
    </w:rPr>
  </w:style>
  <w:style w:type="paragraph" w:customStyle="1" w:styleId="af5">
    <w:name w:val="Табл без разрыва"/>
    <w:basedOn w:val="af4"/>
    <w:next w:val="a1"/>
    <w:qFormat/>
    <w:rsid w:val="00F519D3"/>
    <w:pPr>
      <w:keepNext/>
    </w:pPr>
    <w:rPr>
      <w:bCs/>
    </w:rPr>
  </w:style>
  <w:style w:type="paragraph" w:customStyle="1" w:styleId="a">
    <w:name w:val="Список многоуровневый"/>
    <w:basedOn w:val="a0"/>
    <w:qFormat/>
    <w:rsid w:val="005563CE"/>
    <w:pPr>
      <w:numPr>
        <w:numId w:val="4"/>
      </w:numPr>
    </w:pPr>
  </w:style>
  <w:style w:type="paragraph" w:customStyle="1" w:styleId="af6">
    <w:name w:val="Код"/>
    <w:basedOn w:val="af4"/>
    <w:qFormat/>
    <w:rsid w:val="006C3CFE"/>
    <w:pPr>
      <w:keepNext/>
      <w:shd w:val="clear" w:color="auto" w:fill="E7E6E6" w:themeFill="background2"/>
    </w:pPr>
    <w:rPr>
      <w:rFonts w:ascii="Courier New" w:hAnsi="Courier New" w:cs="Courier New"/>
      <w:noProof/>
      <w:sz w:val="20"/>
      <w:lang w:val="en-US"/>
    </w:rPr>
  </w:style>
  <w:style w:type="paragraph" w:customStyle="1" w:styleId="-">
    <w:name w:val="- Заголовок без включения в содержание"/>
    <w:basedOn w:val="13"/>
    <w:qFormat/>
    <w:rsid w:val="00A16624"/>
    <w:pPr>
      <w:outlineLvl w:val="4"/>
    </w:pPr>
  </w:style>
  <w:style w:type="paragraph" w:styleId="af7">
    <w:name w:val="Bibliography"/>
    <w:basedOn w:val="a1"/>
    <w:next w:val="a1"/>
    <w:uiPriority w:val="37"/>
    <w:unhideWhenUsed/>
    <w:rsid w:val="00333939"/>
  </w:style>
  <w:style w:type="paragraph" w:styleId="af8">
    <w:name w:val="Revision"/>
    <w:hidden/>
    <w:uiPriority w:val="99"/>
    <w:semiHidden/>
    <w:rsid w:val="007D448E"/>
    <w:rPr>
      <w:bCs/>
      <w:sz w:val="24"/>
      <w:szCs w:val="24"/>
      <w:lang w:eastAsia="ru-RU"/>
    </w:rPr>
  </w:style>
  <w:style w:type="character" w:styleId="af9">
    <w:name w:val="FollowedHyperlink"/>
    <w:basedOn w:val="a2"/>
    <w:uiPriority w:val="99"/>
    <w:semiHidden/>
    <w:unhideWhenUsed/>
    <w:rsid w:val="004739BD"/>
    <w:rPr>
      <w:color w:val="954F72"/>
      <w:u w:val="single"/>
    </w:rPr>
  </w:style>
  <w:style w:type="numbering" w:customStyle="1" w:styleId="21">
    <w:name w:val="Список 21"/>
    <w:rsid w:val="00E70E1E"/>
    <w:pPr>
      <w:numPr>
        <w:numId w:val="3"/>
      </w:numPr>
    </w:pPr>
  </w:style>
  <w:style w:type="character" w:styleId="afa">
    <w:name w:val="Hyperlink"/>
    <w:basedOn w:val="a2"/>
    <w:uiPriority w:val="99"/>
    <w:unhideWhenUsed/>
    <w:rsid w:val="00D856C0"/>
    <w:rPr>
      <w:color w:val="0563C1" w:themeColor="hyperlink"/>
      <w:u w:val="single"/>
    </w:rPr>
  </w:style>
  <w:style w:type="paragraph" w:styleId="afb">
    <w:name w:val="Title"/>
    <w:basedOn w:val="a1"/>
    <w:link w:val="afc"/>
    <w:qFormat/>
    <w:rsid w:val="0056748D"/>
    <w:pPr>
      <w:spacing w:line="240" w:lineRule="auto"/>
      <w:ind w:firstLine="0"/>
      <w:jc w:val="center"/>
    </w:pPr>
    <w:rPr>
      <w:bCs w:val="0"/>
      <w:sz w:val="28"/>
    </w:rPr>
  </w:style>
  <w:style w:type="character" w:customStyle="1" w:styleId="afc">
    <w:name w:val="Заголовок Знак"/>
    <w:basedOn w:val="a2"/>
    <w:link w:val="afb"/>
    <w:rsid w:val="0056748D"/>
    <w:rPr>
      <w:sz w:val="28"/>
      <w:szCs w:val="24"/>
      <w:lang w:eastAsia="ru-RU"/>
    </w:rPr>
  </w:style>
  <w:style w:type="character" w:styleId="afd">
    <w:name w:val="annotation reference"/>
    <w:basedOn w:val="a2"/>
    <w:uiPriority w:val="99"/>
    <w:semiHidden/>
    <w:unhideWhenUsed/>
    <w:rsid w:val="0056748D"/>
    <w:rPr>
      <w:sz w:val="16"/>
      <w:szCs w:val="16"/>
    </w:rPr>
  </w:style>
  <w:style w:type="paragraph" w:styleId="afe">
    <w:name w:val="annotation text"/>
    <w:basedOn w:val="a1"/>
    <w:link w:val="aff"/>
    <w:uiPriority w:val="99"/>
    <w:unhideWhenUsed/>
    <w:rsid w:val="0056748D"/>
    <w:pPr>
      <w:spacing w:line="240" w:lineRule="auto"/>
      <w:ind w:firstLine="0"/>
      <w:jc w:val="left"/>
    </w:pPr>
    <w:rPr>
      <w:bCs w:val="0"/>
      <w:sz w:val="20"/>
      <w:szCs w:val="20"/>
    </w:rPr>
  </w:style>
  <w:style w:type="character" w:customStyle="1" w:styleId="aff">
    <w:name w:val="Текст примечания Знак"/>
    <w:basedOn w:val="a2"/>
    <w:link w:val="afe"/>
    <w:uiPriority w:val="99"/>
    <w:rsid w:val="0056748D"/>
    <w:rPr>
      <w:lang w:eastAsia="ru-RU"/>
    </w:rPr>
  </w:style>
  <w:style w:type="paragraph" w:customStyle="1" w:styleId="aff0">
    <w:name w:val="Без отступа"/>
    <w:basedOn w:val="a1"/>
    <w:rsid w:val="008206D5"/>
    <w:pPr>
      <w:suppressAutoHyphens/>
      <w:ind w:firstLine="0"/>
    </w:pPr>
    <w:rPr>
      <w:bCs w:val="0"/>
      <w:szCs w:val="20"/>
    </w:rPr>
  </w:style>
  <w:style w:type="character" w:customStyle="1" w:styleId="aff1">
    <w:name w:val="Название Знак"/>
    <w:link w:val="15"/>
    <w:locked/>
    <w:rsid w:val="00F938CB"/>
    <w:rPr>
      <w:b/>
      <w:bCs/>
      <w:kern w:val="28"/>
      <w:sz w:val="32"/>
      <w:szCs w:val="32"/>
    </w:rPr>
  </w:style>
  <w:style w:type="paragraph" w:customStyle="1" w:styleId="15">
    <w:name w:val="Название1"/>
    <w:basedOn w:val="a1"/>
    <w:next w:val="a1"/>
    <w:link w:val="aff1"/>
    <w:qFormat/>
    <w:rsid w:val="00F938CB"/>
    <w:pPr>
      <w:spacing w:before="240" w:after="60" w:line="240" w:lineRule="auto"/>
      <w:ind w:firstLine="0"/>
      <w:jc w:val="center"/>
      <w:outlineLvl w:val="0"/>
    </w:pPr>
    <w:rPr>
      <w:b/>
      <w:kern w:val="28"/>
      <w:sz w:val="32"/>
      <w:szCs w:val="32"/>
      <w:lang w:eastAsia="ja-JP"/>
    </w:rPr>
  </w:style>
  <w:style w:type="paragraph" w:styleId="aff2">
    <w:name w:val="header"/>
    <w:basedOn w:val="a1"/>
    <w:link w:val="aff3"/>
    <w:uiPriority w:val="99"/>
    <w:unhideWhenUsed/>
    <w:rsid w:val="005F27C1"/>
    <w:pPr>
      <w:tabs>
        <w:tab w:val="center" w:pos="4677"/>
        <w:tab w:val="right" w:pos="9355"/>
      </w:tabs>
      <w:spacing w:line="240" w:lineRule="auto"/>
    </w:pPr>
  </w:style>
  <w:style w:type="character" w:customStyle="1" w:styleId="aff3">
    <w:name w:val="Верхний колонтитул Знак"/>
    <w:basedOn w:val="a2"/>
    <w:link w:val="aff2"/>
    <w:uiPriority w:val="99"/>
    <w:rsid w:val="005F27C1"/>
    <w:rPr>
      <w:bCs/>
      <w:sz w:val="24"/>
      <w:szCs w:val="24"/>
      <w:lang w:eastAsia="ru-RU"/>
    </w:rPr>
  </w:style>
  <w:style w:type="paragraph" w:styleId="aff4">
    <w:name w:val="footer"/>
    <w:basedOn w:val="a1"/>
    <w:link w:val="aff5"/>
    <w:uiPriority w:val="99"/>
    <w:unhideWhenUsed/>
    <w:rsid w:val="005F27C1"/>
    <w:pPr>
      <w:tabs>
        <w:tab w:val="center" w:pos="4677"/>
        <w:tab w:val="right" w:pos="9355"/>
      </w:tabs>
      <w:spacing w:line="240" w:lineRule="auto"/>
    </w:pPr>
  </w:style>
  <w:style w:type="character" w:customStyle="1" w:styleId="aff5">
    <w:name w:val="Нижний колонтитул Знак"/>
    <w:basedOn w:val="a2"/>
    <w:link w:val="aff4"/>
    <w:uiPriority w:val="99"/>
    <w:rsid w:val="005F27C1"/>
    <w:rPr>
      <w:bCs/>
      <w:sz w:val="24"/>
      <w:szCs w:val="24"/>
      <w:lang w:eastAsia="ru-RU"/>
    </w:rPr>
  </w:style>
  <w:style w:type="character" w:customStyle="1" w:styleId="23">
    <w:name w:val="Неразрешенное упоминание2"/>
    <w:basedOn w:val="a2"/>
    <w:uiPriority w:val="99"/>
    <w:semiHidden/>
    <w:unhideWhenUsed/>
    <w:rsid w:val="007C73C3"/>
    <w:rPr>
      <w:color w:val="605E5C"/>
      <w:shd w:val="clear" w:color="auto" w:fill="E1DFDD"/>
    </w:rPr>
  </w:style>
  <w:style w:type="character" w:styleId="aff6">
    <w:name w:val="Unresolved Mention"/>
    <w:basedOn w:val="a2"/>
    <w:uiPriority w:val="99"/>
    <w:semiHidden/>
    <w:unhideWhenUsed/>
    <w:rsid w:val="00233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738">
      <w:bodyDiv w:val="1"/>
      <w:marLeft w:val="0"/>
      <w:marRight w:val="0"/>
      <w:marTop w:val="0"/>
      <w:marBottom w:val="0"/>
      <w:divBdr>
        <w:top w:val="none" w:sz="0" w:space="0" w:color="auto"/>
        <w:left w:val="none" w:sz="0" w:space="0" w:color="auto"/>
        <w:bottom w:val="none" w:sz="0" w:space="0" w:color="auto"/>
        <w:right w:val="none" w:sz="0" w:space="0" w:color="auto"/>
      </w:divBdr>
    </w:div>
    <w:div w:id="5448933">
      <w:bodyDiv w:val="1"/>
      <w:marLeft w:val="0"/>
      <w:marRight w:val="0"/>
      <w:marTop w:val="0"/>
      <w:marBottom w:val="0"/>
      <w:divBdr>
        <w:top w:val="none" w:sz="0" w:space="0" w:color="auto"/>
        <w:left w:val="none" w:sz="0" w:space="0" w:color="auto"/>
        <w:bottom w:val="none" w:sz="0" w:space="0" w:color="auto"/>
        <w:right w:val="none" w:sz="0" w:space="0" w:color="auto"/>
      </w:divBdr>
    </w:div>
    <w:div w:id="5833643">
      <w:bodyDiv w:val="1"/>
      <w:marLeft w:val="0"/>
      <w:marRight w:val="0"/>
      <w:marTop w:val="0"/>
      <w:marBottom w:val="0"/>
      <w:divBdr>
        <w:top w:val="none" w:sz="0" w:space="0" w:color="auto"/>
        <w:left w:val="none" w:sz="0" w:space="0" w:color="auto"/>
        <w:bottom w:val="none" w:sz="0" w:space="0" w:color="auto"/>
        <w:right w:val="none" w:sz="0" w:space="0" w:color="auto"/>
      </w:divBdr>
    </w:div>
    <w:div w:id="7294212">
      <w:bodyDiv w:val="1"/>
      <w:marLeft w:val="0"/>
      <w:marRight w:val="0"/>
      <w:marTop w:val="0"/>
      <w:marBottom w:val="0"/>
      <w:divBdr>
        <w:top w:val="none" w:sz="0" w:space="0" w:color="auto"/>
        <w:left w:val="none" w:sz="0" w:space="0" w:color="auto"/>
        <w:bottom w:val="none" w:sz="0" w:space="0" w:color="auto"/>
        <w:right w:val="none" w:sz="0" w:space="0" w:color="auto"/>
      </w:divBdr>
    </w:div>
    <w:div w:id="15277773">
      <w:bodyDiv w:val="1"/>
      <w:marLeft w:val="0"/>
      <w:marRight w:val="0"/>
      <w:marTop w:val="0"/>
      <w:marBottom w:val="0"/>
      <w:divBdr>
        <w:top w:val="none" w:sz="0" w:space="0" w:color="auto"/>
        <w:left w:val="none" w:sz="0" w:space="0" w:color="auto"/>
        <w:bottom w:val="none" w:sz="0" w:space="0" w:color="auto"/>
        <w:right w:val="none" w:sz="0" w:space="0" w:color="auto"/>
      </w:divBdr>
    </w:div>
    <w:div w:id="20280546">
      <w:bodyDiv w:val="1"/>
      <w:marLeft w:val="0"/>
      <w:marRight w:val="0"/>
      <w:marTop w:val="0"/>
      <w:marBottom w:val="0"/>
      <w:divBdr>
        <w:top w:val="none" w:sz="0" w:space="0" w:color="auto"/>
        <w:left w:val="none" w:sz="0" w:space="0" w:color="auto"/>
        <w:bottom w:val="none" w:sz="0" w:space="0" w:color="auto"/>
        <w:right w:val="none" w:sz="0" w:space="0" w:color="auto"/>
      </w:divBdr>
    </w:div>
    <w:div w:id="27604759">
      <w:bodyDiv w:val="1"/>
      <w:marLeft w:val="0"/>
      <w:marRight w:val="0"/>
      <w:marTop w:val="0"/>
      <w:marBottom w:val="0"/>
      <w:divBdr>
        <w:top w:val="none" w:sz="0" w:space="0" w:color="auto"/>
        <w:left w:val="none" w:sz="0" w:space="0" w:color="auto"/>
        <w:bottom w:val="none" w:sz="0" w:space="0" w:color="auto"/>
        <w:right w:val="none" w:sz="0" w:space="0" w:color="auto"/>
      </w:divBdr>
    </w:div>
    <w:div w:id="30308351">
      <w:bodyDiv w:val="1"/>
      <w:marLeft w:val="0"/>
      <w:marRight w:val="0"/>
      <w:marTop w:val="0"/>
      <w:marBottom w:val="0"/>
      <w:divBdr>
        <w:top w:val="none" w:sz="0" w:space="0" w:color="auto"/>
        <w:left w:val="none" w:sz="0" w:space="0" w:color="auto"/>
        <w:bottom w:val="none" w:sz="0" w:space="0" w:color="auto"/>
        <w:right w:val="none" w:sz="0" w:space="0" w:color="auto"/>
      </w:divBdr>
    </w:div>
    <w:div w:id="32197990">
      <w:bodyDiv w:val="1"/>
      <w:marLeft w:val="0"/>
      <w:marRight w:val="0"/>
      <w:marTop w:val="0"/>
      <w:marBottom w:val="0"/>
      <w:divBdr>
        <w:top w:val="none" w:sz="0" w:space="0" w:color="auto"/>
        <w:left w:val="none" w:sz="0" w:space="0" w:color="auto"/>
        <w:bottom w:val="none" w:sz="0" w:space="0" w:color="auto"/>
        <w:right w:val="none" w:sz="0" w:space="0" w:color="auto"/>
      </w:divBdr>
    </w:div>
    <w:div w:id="32733574">
      <w:bodyDiv w:val="1"/>
      <w:marLeft w:val="0"/>
      <w:marRight w:val="0"/>
      <w:marTop w:val="0"/>
      <w:marBottom w:val="0"/>
      <w:divBdr>
        <w:top w:val="none" w:sz="0" w:space="0" w:color="auto"/>
        <w:left w:val="none" w:sz="0" w:space="0" w:color="auto"/>
        <w:bottom w:val="none" w:sz="0" w:space="0" w:color="auto"/>
        <w:right w:val="none" w:sz="0" w:space="0" w:color="auto"/>
      </w:divBdr>
    </w:div>
    <w:div w:id="36706375">
      <w:bodyDiv w:val="1"/>
      <w:marLeft w:val="0"/>
      <w:marRight w:val="0"/>
      <w:marTop w:val="0"/>
      <w:marBottom w:val="0"/>
      <w:divBdr>
        <w:top w:val="none" w:sz="0" w:space="0" w:color="auto"/>
        <w:left w:val="none" w:sz="0" w:space="0" w:color="auto"/>
        <w:bottom w:val="none" w:sz="0" w:space="0" w:color="auto"/>
        <w:right w:val="none" w:sz="0" w:space="0" w:color="auto"/>
      </w:divBdr>
    </w:div>
    <w:div w:id="43067560">
      <w:bodyDiv w:val="1"/>
      <w:marLeft w:val="0"/>
      <w:marRight w:val="0"/>
      <w:marTop w:val="0"/>
      <w:marBottom w:val="0"/>
      <w:divBdr>
        <w:top w:val="none" w:sz="0" w:space="0" w:color="auto"/>
        <w:left w:val="none" w:sz="0" w:space="0" w:color="auto"/>
        <w:bottom w:val="none" w:sz="0" w:space="0" w:color="auto"/>
        <w:right w:val="none" w:sz="0" w:space="0" w:color="auto"/>
      </w:divBdr>
    </w:div>
    <w:div w:id="43915280">
      <w:bodyDiv w:val="1"/>
      <w:marLeft w:val="0"/>
      <w:marRight w:val="0"/>
      <w:marTop w:val="0"/>
      <w:marBottom w:val="0"/>
      <w:divBdr>
        <w:top w:val="none" w:sz="0" w:space="0" w:color="auto"/>
        <w:left w:val="none" w:sz="0" w:space="0" w:color="auto"/>
        <w:bottom w:val="none" w:sz="0" w:space="0" w:color="auto"/>
        <w:right w:val="none" w:sz="0" w:space="0" w:color="auto"/>
      </w:divBdr>
    </w:div>
    <w:div w:id="59645097">
      <w:bodyDiv w:val="1"/>
      <w:marLeft w:val="0"/>
      <w:marRight w:val="0"/>
      <w:marTop w:val="0"/>
      <w:marBottom w:val="0"/>
      <w:divBdr>
        <w:top w:val="none" w:sz="0" w:space="0" w:color="auto"/>
        <w:left w:val="none" w:sz="0" w:space="0" w:color="auto"/>
        <w:bottom w:val="none" w:sz="0" w:space="0" w:color="auto"/>
        <w:right w:val="none" w:sz="0" w:space="0" w:color="auto"/>
      </w:divBdr>
    </w:div>
    <w:div w:id="59863522">
      <w:bodyDiv w:val="1"/>
      <w:marLeft w:val="0"/>
      <w:marRight w:val="0"/>
      <w:marTop w:val="0"/>
      <w:marBottom w:val="0"/>
      <w:divBdr>
        <w:top w:val="none" w:sz="0" w:space="0" w:color="auto"/>
        <w:left w:val="none" w:sz="0" w:space="0" w:color="auto"/>
        <w:bottom w:val="none" w:sz="0" w:space="0" w:color="auto"/>
        <w:right w:val="none" w:sz="0" w:space="0" w:color="auto"/>
      </w:divBdr>
    </w:div>
    <w:div w:id="63527855">
      <w:bodyDiv w:val="1"/>
      <w:marLeft w:val="0"/>
      <w:marRight w:val="0"/>
      <w:marTop w:val="0"/>
      <w:marBottom w:val="0"/>
      <w:divBdr>
        <w:top w:val="none" w:sz="0" w:space="0" w:color="auto"/>
        <w:left w:val="none" w:sz="0" w:space="0" w:color="auto"/>
        <w:bottom w:val="none" w:sz="0" w:space="0" w:color="auto"/>
        <w:right w:val="none" w:sz="0" w:space="0" w:color="auto"/>
      </w:divBdr>
    </w:div>
    <w:div w:id="63648267">
      <w:bodyDiv w:val="1"/>
      <w:marLeft w:val="0"/>
      <w:marRight w:val="0"/>
      <w:marTop w:val="0"/>
      <w:marBottom w:val="0"/>
      <w:divBdr>
        <w:top w:val="none" w:sz="0" w:space="0" w:color="auto"/>
        <w:left w:val="none" w:sz="0" w:space="0" w:color="auto"/>
        <w:bottom w:val="none" w:sz="0" w:space="0" w:color="auto"/>
        <w:right w:val="none" w:sz="0" w:space="0" w:color="auto"/>
      </w:divBdr>
    </w:div>
    <w:div w:id="72702999">
      <w:bodyDiv w:val="1"/>
      <w:marLeft w:val="0"/>
      <w:marRight w:val="0"/>
      <w:marTop w:val="0"/>
      <w:marBottom w:val="0"/>
      <w:divBdr>
        <w:top w:val="none" w:sz="0" w:space="0" w:color="auto"/>
        <w:left w:val="none" w:sz="0" w:space="0" w:color="auto"/>
        <w:bottom w:val="none" w:sz="0" w:space="0" w:color="auto"/>
        <w:right w:val="none" w:sz="0" w:space="0" w:color="auto"/>
      </w:divBdr>
    </w:div>
    <w:div w:id="74403516">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80878667">
      <w:bodyDiv w:val="1"/>
      <w:marLeft w:val="0"/>
      <w:marRight w:val="0"/>
      <w:marTop w:val="0"/>
      <w:marBottom w:val="0"/>
      <w:divBdr>
        <w:top w:val="none" w:sz="0" w:space="0" w:color="auto"/>
        <w:left w:val="none" w:sz="0" w:space="0" w:color="auto"/>
        <w:bottom w:val="none" w:sz="0" w:space="0" w:color="auto"/>
        <w:right w:val="none" w:sz="0" w:space="0" w:color="auto"/>
      </w:divBdr>
    </w:div>
    <w:div w:id="82607351">
      <w:bodyDiv w:val="1"/>
      <w:marLeft w:val="0"/>
      <w:marRight w:val="0"/>
      <w:marTop w:val="0"/>
      <w:marBottom w:val="0"/>
      <w:divBdr>
        <w:top w:val="none" w:sz="0" w:space="0" w:color="auto"/>
        <w:left w:val="none" w:sz="0" w:space="0" w:color="auto"/>
        <w:bottom w:val="none" w:sz="0" w:space="0" w:color="auto"/>
        <w:right w:val="none" w:sz="0" w:space="0" w:color="auto"/>
      </w:divBdr>
    </w:div>
    <w:div w:id="84225597">
      <w:bodyDiv w:val="1"/>
      <w:marLeft w:val="0"/>
      <w:marRight w:val="0"/>
      <w:marTop w:val="0"/>
      <w:marBottom w:val="0"/>
      <w:divBdr>
        <w:top w:val="none" w:sz="0" w:space="0" w:color="auto"/>
        <w:left w:val="none" w:sz="0" w:space="0" w:color="auto"/>
        <w:bottom w:val="none" w:sz="0" w:space="0" w:color="auto"/>
        <w:right w:val="none" w:sz="0" w:space="0" w:color="auto"/>
      </w:divBdr>
    </w:div>
    <w:div w:id="97139759">
      <w:bodyDiv w:val="1"/>
      <w:marLeft w:val="0"/>
      <w:marRight w:val="0"/>
      <w:marTop w:val="0"/>
      <w:marBottom w:val="0"/>
      <w:divBdr>
        <w:top w:val="none" w:sz="0" w:space="0" w:color="auto"/>
        <w:left w:val="none" w:sz="0" w:space="0" w:color="auto"/>
        <w:bottom w:val="none" w:sz="0" w:space="0" w:color="auto"/>
        <w:right w:val="none" w:sz="0" w:space="0" w:color="auto"/>
      </w:divBdr>
    </w:div>
    <w:div w:id="99230276">
      <w:bodyDiv w:val="1"/>
      <w:marLeft w:val="0"/>
      <w:marRight w:val="0"/>
      <w:marTop w:val="0"/>
      <w:marBottom w:val="0"/>
      <w:divBdr>
        <w:top w:val="none" w:sz="0" w:space="0" w:color="auto"/>
        <w:left w:val="none" w:sz="0" w:space="0" w:color="auto"/>
        <w:bottom w:val="none" w:sz="0" w:space="0" w:color="auto"/>
        <w:right w:val="none" w:sz="0" w:space="0" w:color="auto"/>
      </w:divBdr>
    </w:div>
    <w:div w:id="100075117">
      <w:bodyDiv w:val="1"/>
      <w:marLeft w:val="0"/>
      <w:marRight w:val="0"/>
      <w:marTop w:val="0"/>
      <w:marBottom w:val="0"/>
      <w:divBdr>
        <w:top w:val="none" w:sz="0" w:space="0" w:color="auto"/>
        <w:left w:val="none" w:sz="0" w:space="0" w:color="auto"/>
        <w:bottom w:val="none" w:sz="0" w:space="0" w:color="auto"/>
        <w:right w:val="none" w:sz="0" w:space="0" w:color="auto"/>
      </w:divBdr>
    </w:div>
    <w:div w:id="109279081">
      <w:bodyDiv w:val="1"/>
      <w:marLeft w:val="0"/>
      <w:marRight w:val="0"/>
      <w:marTop w:val="0"/>
      <w:marBottom w:val="0"/>
      <w:divBdr>
        <w:top w:val="none" w:sz="0" w:space="0" w:color="auto"/>
        <w:left w:val="none" w:sz="0" w:space="0" w:color="auto"/>
        <w:bottom w:val="none" w:sz="0" w:space="0" w:color="auto"/>
        <w:right w:val="none" w:sz="0" w:space="0" w:color="auto"/>
      </w:divBdr>
    </w:div>
    <w:div w:id="111169840">
      <w:bodyDiv w:val="1"/>
      <w:marLeft w:val="0"/>
      <w:marRight w:val="0"/>
      <w:marTop w:val="0"/>
      <w:marBottom w:val="0"/>
      <w:divBdr>
        <w:top w:val="none" w:sz="0" w:space="0" w:color="auto"/>
        <w:left w:val="none" w:sz="0" w:space="0" w:color="auto"/>
        <w:bottom w:val="none" w:sz="0" w:space="0" w:color="auto"/>
        <w:right w:val="none" w:sz="0" w:space="0" w:color="auto"/>
      </w:divBdr>
    </w:div>
    <w:div w:id="112016226">
      <w:bodyDiv w:val="1"/>
      <w:marLeft w:val="0"/>
      <w:marRight w:val="0"/>
      <w:marTop w:val="0"/>
      <w:marBottom w:val="0"/>
      <w:divBdr>
        <w:top w:val="none" w:sz="0" w:space="0" w:color="auto"/>
        <w:left w:val="none" w:sz="0" w:space="0" w:color="auto"/>
        <w:bottom w:val="none" w:sz="0" w:space="0" w:color="auto"/>
        <w:right w:val="none" w:sz="0" w:space="0" w:color="auto"/>
      </w:divBdr>
    </w:div>
    <w:div w:id="112409722">
      <w:bodyDiv w:val="1"/>
      <w:marLeft w:val="0"/>
      <w:marRight w:val="0"/>
      <w:marTop w:val="0"/>
      <w:marBottom w:val="0"/>
      <w:divBdr>
        <w:top w:val="none" w:sz="0" w:space="0" w:color="auto"/>
        <w:left w:val="none" w:sz="0" w:space="0" w:color="auto"/>
        <w:bottom w:val="none" w:sz="0" w:space="0" w:color="auto"/>
        <w:right w:val="none" w:sz="0" w:space="0" w:color="auto"/>
      </w:divBdr>
    </w:div>
    <w:div w:id="117453297">
      <w:bodyDiv w:val="1"/>
      <w:marLeft w:val="0"/>
      <w:marRight w:val="0"/>
      <w:marTop w:val="0"/>
      <w:marBottom w:val="0"/>
      <w:divBdr>
        <w:top w:val="none" w:sz="0" w:space="0" w:color="auto"/>
        <w:left w:val="none" w:sz="0" w:space="0" w:color="auto"/>
        <w:bottom w:val="none" w:sz="0" w:space="0" w:color="auto"/>
        <w:right w:val="none" w:sz="0" w:space="0" w:color="auto"/>
      </w:divBdr>
    </w:div>
    <w:div w:id="134834603">
      <w:bodyDiv w:val="1"/>
      <w:marLeft w:val="0"/>
      <w:marRight w:val="0"/>
      <w:marTop w:val="0"/>
      <w:marBottom w:val="0"/>
      <w:divBdr>
        <w:top w:val="none" w:sz="0" w:space="0" w:color="auto"/>
        <w:left w:val="none" w:sz="0" w:space="0" w:color="auto"/>
        <w:bottom w:val="none" w:sz="0" w:space="0" w:color="auto"/>
        <w:right w:val="none" w:sz="0" w:space="0" w:color="auto"/>
      </w:divBdr>
    </w:div>
    <w:div w:id="154995571">
      <w:bodyDiv w:val="1"/>
      <w:marLeft w:val="0"/>
      <w:marRight w:val="0"/>
      <w:marTop w:val="0"/>
      <w:marBottom w:val="0"/>
      <w:divBdr>
        <w:top w:val="none" w:sz="0" w:space="0" w:color="auto"/>
        <w:left w:val="none" w:sz="0" w:space="0" w:color="auto"/>
        <w:bottom w:val="none" w:sz="0" w:space="0" w:color="auto"/>
        <w:right w:val="none" w:sz="0" w:space="0" w:color="auto"/>
      </w:divBdr>
    </w:div>
    <w:div w:id="158080237">
      <w:bodyDiv w:val="1"/>
      <w:marLeft w:val="0"/>
      <w:marRight w:val="0"/>
      <w:marTop w:val="0"/>
      <w:marBottom w:val="0"/>
      <w:divBdr>
        <w:top w:val="none" w:sz="0" w:space="0" w:color="auto"/>
        <w:left w:val="none" w:sz="0" w:space="0" w:color="auto"/>
        <w:bottom w:val="none" w:sz="0" w:space="0" w:color="auto"/>
        <w:right w:val="none" w:sz="0" w:space="0" w:color="auto"/>
      </w:divBdr>
    </w:div>
    <w:div w:id="158664721">
      <w:bodyDiv w:val="1"/>
      <w:marLeft w:val="0"/>
      <w:marRight w:val="0"/>
      <w:marTop w:val="0"/>
      <w:marBottom w:val="0"/>
      <w:divBdr>
        <w:top w:val="none" w:sz="0" w:space="0" w:color="auto"/>
        <w:left w:val="none" w:sz="0" w:space="0" w:color="auto"/>
        <w:bottom w:val="none" w:sz="0" w:space="0" w:color="auto"/>
        <w:right w:val="none" w:sz="0" w:space="0" w:color="auto"/>
      </w:divBdr>
    </w:div>
    <w:div w:id="159085230">
      <w:bodyDiv w:val="1"/>
      <w:marLeft w:val="0"/>
      <w:marRight w:val="0"/>
      <w:marTop w:val="0"/>
      <w:marBottom w:val="0"/>
      <w:divBdr>
        <w:top w:val="none" w:sz="0" w:space="0" w:color="auto"/>
        <w:left w:val="none" w:sz="0" w:space="0" w:color="auto"/>
        <w:bottom w:val="none" w:sz="0" w:space="0" w:color="auto"/>
        <w:right w:val="none" w:sz="0" w:space="0" w:color="auto"/>
      </w:divBdr>
    </w:div>
    <w:div w:id="159853642">
      <w:bodyDiv w:val="1"/>
      <w:marLeft w:val="0"/>
      <w:marRight w:val="0"/>
      <w:marTop w:val="0"/>
      <w:marBottom w:val="0"/>
      <w:divBdr>
        <w:top w:val="none" w:sz="0" w:space="0" w:color="auto"/>
        <w:left w:val="none" w:sz="0" w:space="0" w:color="auto"/>
        <w:bottom w:val="none" w:sz="0" w:space="0" w:color="auto"/>
        <w:right w:val="none" w:sz="0" w:space="0" w:color="auto"/>
      </w:divBdr>
    </w:div>
    <w:div w:id="164442200">
      <w:bodyDiv w:val="1"/>
      <w:marLeft w:val="0"/>
      <w:marRight w:val="0"/>
      <w:marTop w:val="0"/>
      <w:marBottom w:val="0"/>
      <w:divBdr>
        <w:top w:val="none" w:sz="0" w:space="0" w:color="auto"/>
        <w:left w:val="none" w:sz="0" w:space="0" w:color="auto"/>
        <w:bottom w:val="none" w:sz="0" w:space="0" w:color="auto"/>
        <w:right w:val="none" w:sz="0" w:space="0" w:color="auto"/>
      </w:divBdr>
    </w:div>
    <w:div w:id="164706608">
      <w:bodyDiv w:val="1"/>
      <w:marLeft w:val="0"/>
      <w:marRight w:val="0"/>
      <w:marTop w:val="0"/>
      <w:marBottom w:val="0"/>
      <w:divBdr>
        <w:top w:val="none" w:sz="0" w:space="0" w:color="auto"/>
        <w:left w:val="none" w:sz="0" w:space="0" w:color="auto"/>
        <w:bottom w:val="none" w:sz="0" w:space="0" w:color="auto"/>
        <w:right w:val="none" w:sz="0" w:space="0" w:color="auto"/>
      </w:divBdr>
    </w:div>
    <w:div w:id="166602537">
      <w:bodyDiv w:val="1"/>
      <w:marLeft w:val="0"/>
      <w:marRight w:val="0"/>
      <w:marTop w:val="0"/>
      <w:marBottom w:val="0"/>
      <w:divBdr>
        <w:top w:val="none" w:sz="0" w:space="0" w:color="auto"/>
        <w:left w:val="none" w:sz="0" w:space="0" w:color="auto"/>
        <w:bottom w:val="none" w:sz="0" w:space="0" w:color="auto"/>
        <w:right w:val="none" w:sz="0" w:space="0" w:color="auto"/>
      </w:divBdr>
    </w:div>
    <w:div w:id="168298316">
      <w:bodyDiv w:val="1"/>
      <w:marLeft w:val="0"/>
      <w:marRight w:val="0"/>
      <w:marTop w:val="0"/>
      <w:marBottom w:val="0"/>
      <w:divBdr>
        <w:top w:val="none" w:sz="0" w:space="0" w:color="auto"/>
        <w:left w:val="none" w:sz="0" w:space="0" w:color="auto"/>
        <w:bottom w:val="none" w:sz="0" w:space="0" w:color="auto"/>
        <w:right w:val="none" w:sz="0" w:space="0" w:color="auto"/>
      </w:divBdr>
    </w:div>
    <w:div w:id="169375697">
      <w:bodyDiv w:val="1"/>
      <w:marLeft w:val="0"/>
      <w:marRight w:val="0"/>
      <w:marTop w:val="0"/>
      <w:marBottom w:val="0"/>
      <w:divBdr>
        <w:top w:val="none" w:sz="0" w:space="0" w:color="auto"/>
        <w:left w:val="none" w:sz="0" w:space="0" w:color="auto"/>
        <w:bottom w:val="none" w:sz="0" w:space="0" w:color="auto"/>
        <w:right w:val="none" w:sz="0" w:space="0" w:color="auto"/>
      </w:divBdr>
    </w:div>
    <w:div w:id="170485672">
      <w:bodyDiv w:val="1"/>
      <w:marLeft w:val="0"/>
      <w:marRight w:val="0"/>
      <w:marTop w:val="0"/>
      <w:marBottom w:val="0"/>
      <w:divBdr>
        <w:top w:val="none" w:sz="0" w:space="0" w:color="auto"/>
        <w:left w:val="none" w:sz="0" w:space="0" w:color="auto"/>
        <w:bottom w:val="none" w:sz="0" w:space="0" w:color="auto"/>
        <w:right w:val="none" w:sz="0" w:space="0" w:color="auto"/>
      </w:divBdr>
    </w:div>
    <w:div w:id="172259841">
      <w:bodyDiv w:val="1"/>
      <w:marLeft w:val="0"/>
      <w:marRight w:val="0"/>
      <w:marTop w:val="0"/>
      <w:marBottom w:val="0"/>
      <w:divBdr>
        <w:top w:val="none" w:sz="0" w:space="0" w:color="auto"/>
        <w:left w:val="none" w:sz="0" w:space="0" w:color="auto"/>
        <w:bottom w:val="none" w:sz="0" w:space="0" w:color="auto"/>
        <w:right w:val="none" w:sz="0" w:space="0" w:color="auto"/>
      </w:divBdr>
    </w:div>
    <w:div w:id="172568968">
      <w:bodyDiv w:val="1"/>
      <w:marLeft w:val="0"/>
      <w:marRight w:val="0"/>
      <w:marTop w:val="0"/>
      <w:marBottom w:val="0"/>
      <w:divBdr>
        <w:top w:val="none" w:sz="0" w:space="0" w:color="auto"/>
        <w:left w:val="none" w:sz="0" w:space="0" w:color="auto"/>
        <w:bottom w:val="none" w:sz="0" w:space="0" w:color="auto"/>
        <w:right w:val="none" w:sz="0" w:space="0" w:color="auto"/>
      </w:divBdr>
    </w:div>
    <w:div w:id="174927171">
      <w:bodyDiv w:val="1"/>
      <w:marLeft w:val="0"/>
      <w:marRight w:val="0"/>
      <w:marTop w:val="0"/>
      <w:marBottom w:val="0"/>
      <w:divBdr>
        <w:top w:val="none" w:sz="0" w:space="0" w:color="auto"/>
        <w:left w:val="none" w:sz="0" w:space="0" w:color="auto"/>
        <w:bottom w:val="none" w:sz="0" w:space="0" w:color="auto"/>
        <w:right w:val="none" w:sz="0" w:space="0" w:color="auto"/>
      </w:divBdr>
    </w:div>
    <w:div w:id="179127013">
      <w:bodyDiv w:val="1"/>
      <w:marLeft w:val="0"/>
      <w:marRight w:val="0"/>
      <w:marTop w:val="0"/>
      <w:marBottom w:val="0"/>
      <w:divBdr>
        <w:top w:val="none" w:sz="0" w:space="0" w:color="auto"/>
        <w:left w:val="none" w:sz="0" w:space="0" w:color="auto"/>
        <w:bottom w:val="none" w:sz="0" w:space="0" w:color="auto"/>
        <w:right w:val="none" w:sz="0" w:space="0" w:color="auto"/>
      </w:divBdr>
    </w:div>
    <w:div w:id="180437237">
      <w:bodyDiv w:val="1"/>
      <w:marLeft w:val="0"/>
      <w:marRight w:val="0"/>
      <w:marTop w:val="0"/>
      <w:marBottom w:val="0"/>
      <w:divBdr>
        <w:top w:val="none" w:sz="0" w:space="0" w:color="auto"/>
        <w:left w:val="none" w:sz="0" w:space="0" w:color="auto"/>
        <w:bottom w:val="none" w:sz="0" w:space="0" w:color="auto"/>
        <w:right w:val="none" w:sz="0" w:space="0" w:color="auto"/>
      </w:divBdr>
    </w:div>
    <w:div w:id="185598964">
      <w:bodyDiv w:val="1"/>
      <w:marLeft w:val="0"/>
      <w:marRight w:val="0"/>
      <w:marTop w:val="0"/>
      <w:marBottom w:val="0"/>
      <w:divBdr>
        <w:top w:val="none" w:sz="0" w:space="0" w:color="auto"/>
        <w:left w:val="none" w:sz="0" w:space="0" w:color="auto"/>
        <w:bottom w:val="none" w:sz="0" w:space="0" w:color="auto"/>
        <w:right w:val="none" w:sz="0" w:space="0" w:color="auto"/>
      </w:divBdr>
    </w:div>
    <w:div w:id="186875106">
      <w:bodyDiv w:val="1"/>
      <w:marLeft w:val="0"/>
      <w:marRight w:val="0"/>
      <w:marTop w:val="0"/>
      <w:marBottom w:val="0"/>
      <w:divBdr>
        <w:top w:val="none" w:sz="0" w:space="0" w:color="auto"/>
        <w:left w:val="none" w:sz="0" w:space="0" w:color="auto"/>
        <w:bottom w:val="none" w:sz="0" w:space="0" w:color="auto"/>
        <w:right w:val="none" w:sz="0" w:space="0" w:color="auto"/>
      </w:divBdr>
    </w:div>
    <w:div w:id="194125800">
      <w:bodyDiv w:val="1"/>
      <w:marLeft w:val="0"/>
      <w:marRight w:val="0"/>
      <w:marTop w:val="0"/>
      <w:marBottom w:val="0"/>
      <w:divBdr>
        <w:top w:val="none" w:sz="0" w:space="0" w:color="auto"/>
        <w:left w:val="none" w:sz="0" w:space="0" w:color="auto"/>
        <w:bottom w:val="none" w:sz="0" w:space="0" w:color="auto"/>
        <w:right w:val="none" w:sz="0" w:space="0" w:color="auto"/>
      </w:divBdr>
    </w:div>
    <w:div w:id="196167759">
      <w:bodyDiv w:val="1"/>
      <w:marLeft w:val="0"/>
      <w:marRight w:val="0"/>
      <w:marTop w:val="0"/>
      <w:marBottom w:val="0"/>
      <w:divBdr>
        <w:top w:val="none" w:sz="0" w:space="0" w:color="auto"/>
        <w:left w:val="none" w:sz="0" w:space="0" w:color="auto"/>
        <w:bottom w:val="none" w:sz="0" w:space="0" w:color="auto"/>
        <w:right w:val="none" w:sz="0" w:space="0" w:color="auto"/>
      </w:divBdr>
    </w:div>
    <w:div w:id="196893382">
      <w:bodyDiv w:val="1"/>
      <w:marLeft w:val="0"/>
      <w:marRight w:val="0"/>
      <w:marTop w:val="0"/>
      <w:marBottom w:val="0"/>
      <w:divBdr>
        <w:top w:val="none" w:sz="0" w:space="0" w:color="auto"/>
        <w:left w:val="none" w:sz="0" w:space="0" w:color="auto"/>
        <w:bottom w:val="none" w:sz="0" w:space="0" w:color="auto"/>
        <w:right w:val="none" w:sz="0" w:space="0" w:color="auto"/>
      </w:divBdr>
    </w:div>
    <w:div w:id="200361028">
      <w:bodyDiv w:val="1"/>
      <w:marLeft w:val="0"/>
      <w:marRight w:val="0"/>
      <w:marTop w:val="0"/>
      <w:marBottom w:val="0"/>
      <w:divBdr>
        <w:top w:val="none" w:sz="0" w:space="0" w:color="auto"/>
        <w:left w:val="none" w:sz="0" w:space="0" w:color="auto"/>
        <w:bottom w:val="none" w:sz="0" w:space="0" w:color="auto"/>
        <w:right w:val="none" w:sz="0" w:space="0" w:color="auto"/>
      </w:divBdr>
    </w:div>
    <w:div w:id="200747933">
      <w:bodyDiv w:val="1"/>
      <w:marLeft w:val="0"/>
      <w:marRight w:val="0"/>
      <w:marTop w:val="0"/>
      <w:marBottom w:val="0"/>
      <w:divBdr>
        <w:top w:val="none" w:sz="0" w:space="0" w:color="auto"/>
        <w:left w:val="none" w:sz="0" w:space="0" w:color="auto"/>
        <w:bottom w:val="none" w:sz="0" w:space="0" w:color="auto"/>
        <w:right w:val="none" w:sz="0" w:space="0" w:color="auto"/>
      </w:divBdr>
    </w:div>
    <w:div w:id="208884161">
      <w:bodyDiv w:val="1"/>
      <w:marLeft w:val="0"/>
      <w:marRight w:val="0"/>
      <w:marTop w:val="0"/>
      <w:marBottom w:val="0"/>
      <w:divBdr>
        <w:top w:val="none" w:sz="0" w:space="0" w:color="auto"/>
        <w:left w:val="none" w:sz="0" w:space="0" w:color="auto"/>
        <w:bottom w:val="none" w:sz="0" w:space="0" w:color="auto"/>
        <w:right w:val="none" w:sz="0" w:space="0" w:color="auto"/>
      </w:divBdr>
    </w:div>
    <w:div w:id="210267442">
      <w:bodyDiv w:val="1"/>
      <w:marLeft w:val="0"/>
      <w:marRight w:val="0"/>
      <w:marTop w:val="0"/>
      <w:marBottom w:val="0"/>
      <w:divBdr>
        <w:top w:val="none" w:sz="0" w:space="0" w:color="auto"/>
        <w:left w:val="none" w:sz="0" w:space="0" w:color="auto"/>
        <w:bottom w:val="none" w:sz="0" w:space="0" w:color="auto"/>
        <w:right w:val="none" w:sz="0" w:space="0" w:color="auto"/>
      </w:divBdr>
    </w:div>
    <w:div w:id="221912657">
      <w:bodyDiv w:val="1"/>
      <w:marLeft w:val="0"/>
      <w:marRight w:val="0"/>
      <w:marTop w:val="0"/>
      <w:marBottom w:val="0"/>
      <w:divBdr>
        <w:top w:val="none" w:sz="0" w:space="0" w:color="auto"/>
        <w:left w:val="none" w:sz="0" w:space="0" w:color="auto"/>
        <w:bottom w:val="none" w:sz="0" w:space="0" w:color="auto"/>
        <w:right w:val="none" w:sz="0" w:space="0" w:color="auto"/>
      </w:divBdr>
    </w:div>
    <w:div w:id="222253869">
      <w:bodyDiv w:val="1"/>
      <w:marLeft w:val="0"/>
      <w:marRight w:val="0"/>
      <w:marTop w:val="0"/>
      <w:marBottom w:val="0"/>
      <w:divBdr>
        <w:top w:val="none" w:sz="0" w:space="0" w:color="auto"/>
        <w:left w:val="none" w:sz="0" w:space="0" w:color="auto"/>
        <w:bottom w:val="none" w:sz="0" w:space="0" w:color="auto"/>
        <w:right w:val="none" w:sz="0" w:space="0" w:color="auto"/>
      </w:divBdr>
    </w:div>
    <w:div w:id="224025236">
      <w:bodyDiv w:val="1"/>
      <w:marLeft w:val="0"/>
      <w:marRight w:val="0"/>
      <w:marTop w:val="0"/>
      <w:marBottom w:val="0"/>
      <w:divBdr>
        <w:top w:val="none" w:sz="0" w:space="0" w:color="auto"/>
        <w:left w:val="none" w:sz="0" w:space="0" w:color="auto"/>
        <w:bottom w:val="none" w:sz="0" w:space="0" w:color="auto"/>
        <w:right w:val="none" w:sz="0" w:space="0" w:color="auto"/>
      </w:divBdr>
    </w:div>
    <w:div w:id="229770495">
      <w:bodyDiv w:val="1"/>
      <w:marLeft w:val="0"/>
      <w:marRight w:val="0"/>
      <w:marTop w:val="0"/>
      <w:marBottom w:val="0"/>
      <w:divBdr>
        <w:top w:val="none" w:sz="0" w:space="0" w:color="auto"/>
        <w:left w:val="none" w:sz="0" w:space="0" w:color="auto"/>
        <w:bottom w:val="none" w:sz="0" w:space="0" w:color="auto"/>
        <w:right w:val="none" w:sz="0" w:space="0" w:color="auto"/>
      </w:divBdr>
    </w:div>
    <w:div w:id="230234488">
      <w:bodyDiv w:val="1"/>
      <w:marLeft w:val="0"/>
      <w:marRight w:val="0"/>
      <w:marTop w:val="0"/>
      <w:marBottom w:val="0"/>
      <w:divBdr>
        <w:top w:val="none" w:sz="0" w:space="0" w:color="auto"/>
        <w:left w:val="none" w:sz="0" w:space="0" w:color="auto"/>
        <w:bottom w:val="none" w:sz="0" w:space="0" w:color="auto"/>
        <w:right w:val="none" w:sz="0" w:space="0" w:color="auto"/>
      </w:divBdr>
    </w:div>
    <w:div w:id="233010833">
      <w:bodyDiv w:val="1"/>
      <w:marLeft w:val="0"/>
      <w:marRight w:val="0"/>
      <w:marTop w:val="0"/>
      <w:marBottom w:val="0"/>
      <w:divBdr>
        <w:top w:val="none" w:sz="0" w:space="0" w:color="auto"/>
        <w:left w:val="none" w:sz="0" w:space="0" w:color="auto"/>
        <w:bottom w:val="none" w:sz="0" w:space="0" w:color="auto"/>
        <w:right w:val="none" w:sz="0" w:space="0" w:color="auto"/>
      </w:divBdr>
    </w:div>
    <w:div w:id="238756672">
      <w:bodyDiv w:val="1"/>
      <w:marLeft w:val="0"/>
      <w:marRight w:val="0"/>
      <w:marTop w:val="0"/>
      <w:marBottom w:val="0"/>
      <w:divBdr>
        <w:top w:val="none" w:sz="0" w:space="0" w:color="auto"/>
        <w:left w:val="none" w:sz="0" w:space="0" w:color="auto"/>
        <w:bottom w:val="none" w:sz="0" w:space="0" w:color="auto"/>
        <w:right w:val="none" w:sz="0" w:space="0" w:color="auto"/>
      </w:divBdr>
    </w:div>
    <w:div w:id="238950349">
      <w:bodyDiv w:val="1"/>
      <w:marLeft w:val="0"/>
      <w:marRight w:val="0"/>
      <w:marTop w:val="0"/>
      <w:marBottom w:val="0"/>
      <w:divBdr>
        <w:top w:val="none" w:sz="0" w:space="0" w:color="auto"/>
        <w:left w:val="none" w:sz="0" w:space="0" w:color="auto"/>
        <w:bottom w:val="none" w:sz="0" w:space="0" w:color="auto"/>
        <w:right w:val="none" w:sz="0" w:space="0" w:color="auto"/>
      </w:divBdr>
    </w:div>
    <w:div w:id="239365623">
      <w:bodyDiv w:val="1"/>
      <w:marLeft w:val="0"/>
      <w:marRight w:val="0"/>
      <w:marTop w:val="0"/>
      <w:marBottom w:val="0"/>
      <w:divBdr>
        <w:top w:val="none" w:sz="0" w:space="0" w:color="auto"/>
        <w:left w:val="none" w:sz="0" w:space="0" w:color="auto"/>
        <w:bottom w:val="none" w:sz="0" w:space="0" w:color="auto"/>
        <w:right w:val="none" w:sz="0" w:space="0" w:color="auto"/>
      </w:divBdr>
    </w:div>
    <w:div w:id="240062745">
      <w:bodyDiv w:val="1"/>
      <w:marLeft w:val="0"/>
      <w:marRight w:val="0"/>
      <w:marTop w:val="0"/>
      <w:marBottom w:val="0"/>
      <w:divBdr>
        <w:top w:val="none" w:sz="0" w:space="0" w:color="auto"/>
        <w:left w:val="none" w:sz="0" w:space="0" w:color="auto"/>
        <w:bottom w:val="none" w:sz="0" w:space="0" w:color="auto"/>
        <w:right w:val="none" w:sz="0" w:space="0" w:color="auto"/>
      </w:divBdr>
    </w:div>
    <w:div w:id="242111976">
      <w:bodyDiv w:val="1"/>
      <w:marLeft w:val="0"/>
      <w:marRight w:val="0"/>
      <w:marTop w:val="0"/>
      <w:marBottom w:val="0"/>
      <w:divBdr>
        <w:top w:val="none" w:sz="0" w:space="0" w:color="auto"/>
        <w:left w:val="none" w:sz="0" w:space="0" w:color="auto"/>
        <w:bottom w:val="none" w:sz="0" w:space="0" w:color="auto"/>
        <w:right w:val="none" w:sz="0" w:space="0" w:color="auto"/>
      </w:divBdr>
    </w:div>
    <w:div w:id="245766891">
      <w:bodyDiv w:val="1"/>
      <w:marLeft w:val="0"/>
      <w:marRight w:val="0"/>
      <w:marTop w:val="0"/>
      <w:marBottom w:val="0"/>
      <w:divBdr>
        <w:top w:val="none" w:sz="0" w:space="0" w:color="auto"/>
        <w:left w:val="none" w:sz="0" w:space="0" w:color="auto"/>
        <w:bottom w:val="none" w:sz="0" w:space="0" w:color="auto"/>
        <w:right w:val="none" w:sz="0" w:space="0" w:color="auto"/>
      </w:divBdr>
    </w:div>
    <w:div w:id="249704554">
      <w:bodyDiv w:val="1"/>
      <w:marLeft w:val="0"/>
      <w:marRight w:val="0"/>
      <w:marTop w:val="0"/>
      <w:marBottom w:val="0"/>
      <w:divBdr>
        <w:top w:val="none" w:sz="0" w:space="0" w:color="auto"/>
        <w:left w:val="none" w:sz="0" w:space="0" w:color="auto"/>
        <w:bottom w:val="none" w:sz="0" w:space="0" w:color="auto"/>
        <w:right w:val="none" w:sz="0" w:space="0" w:color="auto"/>
      </w:divBdr>
    </w:div>
    <w:div w:id="253562820">
      <w:bodyDiv w:val="1"/>
      <w:marLeft w:val="0"/>
      <w:marRight w:val="0"/>
      <w:marTop w:val="0"/>
      <w:marBottom w:val="0"/>
      <w:divBdr>
        <w:top w:val="none" w:sz="0" w:space="0" w:color="auto"/>
        <w:left w:val="none" w:sz="0" w:space="0" w:color="auto"/>
        <w:bottom w:val="none" w:sz="0" w:space="0" w:color="auto"/>
        <w:right w:val="none" w:sz="0" w:space="0" w:color="auto"/>
      </w:divBdr>
    </w:div>
    <w:div w:id="271280594">
      <w:bodyDiv w:val="1"/>
      <w:marLeft w:val="0"/>
      <w:marRight w:val="0"/>
      <w:marTop w:val="0"/>
      <w:marBottom w:val="0"/>
      <w:divBdr>
        <w:top w:val="none" w:sz="0" w:space="0" w:color="auto"/>
        <w:left w:val="none" w:sz="0" w:space="0" w:color="auto"/>
        <w:bottom w:val="none" w:sz="0" w:space="0" w:color="auto"/>
        <w:right w:val="none" w:sz="0" w:space="0" w:color="auto"/>
      </w:divBdr>
    </w:div>
    <w:div w:id="273824984">
      <w:bodyDiv w:val="1"/>
      <w:marLeft w:val="0"/>
      <w:marRight w:val="0"/>
      <w:marTop w:val="0"/>
      <w:marBottom w:val="0"/>
      <w:divBdr>
        <w:top w:val="none" w:sz="0" w:space="0" w:color="auto"/>
        <w:left w:val="none" w:sz="0" w:space="0" w:color="auto"/>
        <w:bottom w:val="none" w:sz="0" w:space="0" w:color="auto"/>
        <w:right w:val="none" w:sz="0" w:space="0" w:color="auto"/>
      </w:divBdr>
    </w:div>
    <w:div w:id="274948191">
      <w:bodyDiv w:val="1"/>
      <w:marLeft w:val="0"/>
      <w:marRight w:val="0"/>
      <w:marTop w:val="0"/>
      <w:marBottom w:val="0"/>
      <w:divBdr>
        <w:top w:val="none" w:sz="0" w:space="0" w:color="auto"/>
        <w:left w:val="none" w:sz="0" w:space="0" w:color="auto"/>
        <w:bottom w:val="none" w:sz="0" w:space="0" w:color="auto"/>
        <w:right w:val="none" w:sz="0" w:space="0" w:color="auto"/>
      </w:divBdr>
    </w:div>
    <w:div w:id="277373325">
      <w:bodyDiv w:val="1"/>
      <w:marLeft w:val="0"/>
      <w:marRight w:val="0"/>
      <w:marTop w:val="0"/>
      <w:marBottom w:val="0"/>
      <w:divBdr>
        <w:top w:val="none" w:sz="0" w:space="0" w:color="auto"/>
        <w:left w:val="none" w:sz="0" w:space="0" w:color="auto"/>
        <w:bottom w:val="none" w:sz="0" w:space="0" w:color="auto"/>
        <w:right w:val="none" w:sz="0" w:space="0" w:color="auto"/>
      </w:divBdr>
    </w:div>
    <w:div w:id="278027222">
      <w:bodyDiv w:val="1"/>
      <w:marLeft w:val="0"/>
      <w:marRight w:val="0"/>
      <w:marTop w:val="0"/>
      <w:marBottom w:val="0"/>
      <w:divBdr>
        <w:top w:val="none" w:sz="0" w:space="0" w:color="auto"/>
        <w:left w:val="none" w:sz="0" w:space="0" w:color="auto"/>
        <w:bottom w:val="none" w:sz="0" w:space="0" w:color="auto"/>
        <w:right w:val="none" w:sz="0" w:space="0" w:color="auto"/>
      </w:divBdr>
    </w:div>
    <w:div w:id="294066710">
      <w:bodyDiv w:val="1"/>
      <w:marLeft w:val="0"/>
      <w:marRight w:val="0"/>
      <w:marTop w:val="0"/>
      <w:marBottom w:val="0"/>
      <w:divBdr>
        <w:top w:val="none" w:sz="0" w:space="0" w:color="auto"/>
        <w:left w:val="none" w:sz="0" w:space="0" w:color="auto"/>
        <w:bottom w:val="none" w:sz="0" w:space="0" w:color="auto"/>
        <w:right w:val="none" w:sz="0" w:space="0" w:color="auto"/>
      </w:divBdr>
    </w:div>
    <w:div w:id="295644801">
      <w:bodyDiv w:val="1"/>
      <w:marLeft w:val="0"/>
      <w:marRight w:val="0"/>
      <w:marTop w:val="0"/>
      <w:marBottom w:val="0"/>
      <w:divBdr>
        <w:top w:val="none" w:sz="0" w:space="0" w:color="auto"/>
        <w:left w:val="none" w:sz="0" w:space="0" w:color="auto"/>
        <w:bottom w:val="none" w:sz="0" w:space="0" w:color="auto"/>
        <w:right w:val="none" w:sz="0" w:space="0" w:color="auto"/>
      </w:divBdr>
    </w:div>
    <w:div w:id="296645662">
      <w:bodyDiv w:val="1"/>
      <w:marLeft w:val="0"/>
      <w:marRight w:val="0"/>
      <w:marTop w:val="0"/>
      <w:marBottom w:val="0"/>
      <w:divBdr>
        <w:top w:val="none" w:sz="0" w:space="0" w:color="auto"/>
        <w:left w:val="none" w:sz="0" w:space="0" w:color="auto"/>
        <w:bottom w:val="none" w:sz="0" w:space="0" w:color="auto"/>
        <w:right w:val="none" w:sz="0" w:space="0" w:color="auto"/>
      </w:divBdr>
    </w:div>
    <w:div w:id="297807602">
      <w:bodyDiv w:val="1"/>
      <w:marLeft w:val="0"/>
      <w:marRight w:val="0"/>
      <w:marTop w:val="0"/>
      <w:marBottom w:val="0"/>
      <w:divBdr>
        <w:top w:val="none" w:sz="0" w:space="0" w:color="auto"/>
        <w:left w:val="none" w:sz="0" w:space="0" w:color="auto"/>
        <w:bottom w:val="none" w:sz="0" w:space="0" w:color="auto"/>
        <w:right w:val="none" w:sz="0" w:space="0" w:color="auto"/>
      </w:divBdr>
    </w:div>
    <w:div w:id="300961303">
      <w:bodyDiv w:val="1"/>
      <w:marLeft w:val="0"/>
      <w:marRight w:val="0"/>
      <w:marTop w:val="0"/>
      <w:marBottom w:val="0"/>
      <w:divBdr>
        <w:top w:val="none" w:sz="0" w:space="0" w:color="auto"/>
        <w:left w:val="none" w:sz="0" w:space="0" w:color="auto"/>
        <w:bottom w:val="none" w:sz="0" w:space="0" w:color="auto"/>
        <w:right w:val="none" w:sz="0" w:space="0" w:color="auto"/>
      </w:divBdr>
    </w:div>
    <w:div w:id="304236848">
      <w:bodyDiv w:val="1"/>
      <w:marLeft w:val="0"/>
      <w:marRight w:val="0"/>
      <w:marTop w:val="0"/>
      <w:marBottom w:val="0"/>
      <w:divBdr>
        <w:top w:val="none" w:sz="0" w:space="0" w:color="auto"/>
        <w:left w:val="none" w:sz="0" w:space="0" w:color="auto"/>
        <w:bottom w:val="none" w:sz="0" w:space="0" w:color="auto"/>
        <w:right w:val="none" w:sz="0" w:space="0" w:color="auto"/>
      </w:divBdr>
    </w:div>
    <w:div w:id="307563601">
      <w:bodyDiv w:val="1"/>
      <w:marLeft w:val="0"/>
      <w:marRight w:val="0"/>
      <w:marTop w:val="0"/>
      <w:marBottom w:val="0"/>
      <w:divBdr>
        <w:top w:val="none" w:sz="0" w:space="0" w:color="auto"/>
        <w:left w:val="none" w:sz="0" w:space="0" w:color="auto"/>
        <w:bottom w:val="none" w:sz="0" w:space="0" w:color="auto"/>
        <w:right w:val="none" w:sz="0" w:space="0" w:color="auto"/>
      </w:divBdr>
    </w:div>
    <w:div w:id="317001407">
      <w:bodyDiv w:val="1"/>
      <w:marLeft w:val="0"/>
      <w:marRight w:val="0"/>
      <w:marTop w:val="0"/>
      <w:marBottom w:val="0"/>
      <w:divBdr>
        <w:top w:val="none" w:sz="0" w:space="0" w:color="auto"/>
        <w:left w:val="none" w:sz="0" w:space="0" w:color="auto"/>
        <w:bottom w:val="none" w:sz="0" w:space="0" w:color="auto"/>
        <w:right w:val="none" w:sz="0" w:space="0" w:color="auto"/>
      </w:divBdr>
    </w:div>
    <w:div w:id="336346590">
      <w:bodyDiv w:val="1"/>
      <w:marLeft w:val="0"/>
      <w:marRight w:val="0"/>
      <w:marTop w:val="0"/>
      <w:marBottom w:val="0"/>
      <w:divBdr>
        <w:top w:val="none" w:sz="0" w:space="0" w:color="auto"/>
        <w:left w:val="none" w:sz="0" w:space="0" w:color="auto"/>
        <w:bottom w:val="none" w:sz="0" w:space="0" w:color="auto"/>
        <w:right w:val="none" w:sz="0" w:space="0" w:color="auto"/>
      </w:divBdr>
    </w:div>
    <w:div w:id="337076216">
      <w:bodyDiv w:val="1"/>
      <w:marLeft w:val="0"/>
      <w:marRight w:val="0"/>
      <w:marTop w:val="0"/>
      <w:marBottom w:val="0"/>
      <w:divBdr>
        <w:top w:val="none" w:sz="0" w:space="0" w:color="auto"/>
        <w:left w:val="none" w:sz="0" w:space="0" w:color="auto"/>
        <w:bottom w:val="none" w:sz="0" w:space="0" w:color="auto"/>
        <w:right w:val="none" w:sz="0" w:space="0" w:color="auto"/>
      </w:divBdr>
    </w:div>
    <w:div w:id="338428175">
      <w:bodyDiv w:val="1"/>
      <w:marLeft w:val="0"/>
      <w:marRight w:val="0"/>
      <w:marTop w:val="0"/>
      <w:marBottom w:val="0"/>
      <w:divBdr>
        <w:top w:val="none" w:sz="0" w:space="0" w:color="auto"/>
        <w:left w:val="none" w:sz="0" w:space="0" w:color="auto"/>
        <w:bottom w:val="none" w:sz="0" w:space="0" w:color="auto"/>
        <w:right w:val="none" w:sz="0" w:space="0" w:color="auto"/>
      </w:divBdr>
    </w:div>
    <w:div w:id="343173723">
      <w:bodyDiv w:val="1"/>
      <w:marLeft w:val="0"/>
      <w:marRight w:val="0"/>
      <w:marTop w:val="0"/>
      <w:marBottom w:val="0"/>
      <w:divBdr>
        <w:top w:val="none" w:sz="0" w:space="0" w:color="auto"/>
        <w:left w:val="none" w:sz="0" w:space="0" w:color="auto"/>
        <w:bottom w:val="none" w:sz="0" w:space="0" w:color="auto"/>
        <w:right w:val="none" w:sz="0" w:space="0" w:color="auto"/>
      </w:divBdr>
    </w:div>
    <w:div w:id="349140170">
      <w:bodyDiv w:val="1"/>
      <w:marLeft w:val="0"/>
      <w:marRight w:val="0"/>
      <w:marTop w:val="0"/>
      <w:marBottom w:val="0"/>
      <w:divBdr>
        <w:top w:val="none" w:sz="0" w:space="0" w:color="auto"/>
        <w:left w:val="none" w:sz="0" w:space="0" w:color="auto"/>
        <w:bottom w:val="none" w:sz="0" w:space="0" w:color="auto"/>
        <w:right w:val="none" w:sz="0" w:space="0" w:color="auto"/>
      </w:divBdr>
    </w:div>
    <w:div w:id="352995706">
      <w:bodyDiv w:val="1"/>
      <w:marLeft w:val="0"/>
      <w:marRight w:val="0"/>
      <w:marTop w:val="0"/>
      <w:marBottom w:val="0"/>
      <w:divBdr>
        <w:top w:val="none" w:sz="0" w:space="0" w:color="auto"/>
        <w:left w:val="none" w:sz="0" w:space="0" w:color="auto"/>
        <w:bottom w:val="none" w:sz="0" w:space="0" w:color="auto"/>
        <w:right w:val="none" w:sz="0" w:space="0" w:color="auto"/>
      </w:divBdr>
    </w:div>
    <w:div w:id="355087124">
      <w:bodyDiv w:val="1"/>
      <w:marLeft w:val="0"/>
      <w:marRight w:val="0"/>
      <w:marTop w:val="0"/>
      <w:marBottom w:val="0"/>
      <w:divBdr>
        <w:top w:val="none" w:sz="0" w:space="0" w:color="auto"/>
        <w:left w:val="none" w:sz="0" w:space="0" w:color="auto"/>
        <w:bottom w:val="none" w:sz="0" w:space="0" w:color="auto"/>
        <w:right w:val="none" w:sz="0" w:space="0" w:color="auto"/>
      </w:divBdr>
    </w:div>
    <w:div w:id="359625534">
      <w:bodyDiv w:val="1"/>
      <w:marLeft w:val="0"/>
      <w:marRight w:val="0"/>
      <w:marTop w:val="0"/>
      <w:marBottom w:val="0"/>
      <w:divBdr>
        <w:top w:val="none" w:sz="0" w:space="0" w:color="auto"/>
        <w:left w:val="none" w:sz="0" w:space="0" w:color="auto"/>
        <w:bottom w:val="none" w:sz="0" w:space="0" w:color="auto"/>
        <w:right w:val="none" w:sz="0" w:space="0" w:color="auto"/>
      </w:divBdr>
    </w:div>
    <w:div w:id="359745075">
      <w:bodyDiv w:val="1"/>
      <w:marLeft w:val="0"/>
      <w:marRight w:val="0"/>
      <w:marTop w:val="0"/>
      <w:marBottom w:val="0"/>
      <w:divBdr>
        <w:top w:val="none" w:sz="0" w:space="0" w:color="auto"/>
        <w:left w:val="none" w:sz="0" w:space="0" w:color="auto"/>
        <w:bottom w:val="none" w:sz="0" w:space="0" w:color="auto"/>
        <w:right w:val="none" w:sz="0" w:space="0" w:color="auto"/>
      </w:divBdr>
    </w:div>
    <w:div w:id="362437154">
      <w:bodyDiv w:val="1"/>
      <w:marLeft w:val="0"/>
      <w:marRight w:val="0"/>
      <w:marTop w:val="0"/>
      <w:marBottom w:val="0"/>
      <w:divBdr>
        <w:top w:val="none" w:sz="0" w:space="0" w:color="auto"/>
        <w:left w:val="none" w:sz="0" w:space="0" w:color="auto"/>
        <w:bottom w:val="none" w:sz="0" w:space="0" w:color="auto"/>
        <w:right w:val="none" w:sz="0" w:space="0" w:color="auto"/>
      </w:divBdr>
    </w:div>
    <w:div w:id="365369879">
      <w:bodyDiv w:val="1"/>
      <w:marLeft w:val="0"/>
      <w:marRight w:val="0"/>
      <w:marTop w:val="0"/>
      <w:marBottom w:val="0"/>
      <w:divBdr>
        <w:top w:val="none" w:sz="0" w:space="0" w:color="auto"/>
        <w:left w:val="none" w:sz="0" w:space="0" w:color="auto"/>
        <w:bottom w:val="none" w:sz="0" w:space="0" w:color="auto"/>
        <w:right w:val="none" w:sz="0" w:space="0" w:color="auto"/>
      </w:divBdr>
    </w:div>
    <w:div w:id="368797701">
      <w:bodyDiv w:val="1"/>
      <w:marLeft w:val="0"/>
      <w:marRight w:val="0"/>
      <w:marTop w:val="0"/>
      <w:marBottom w:val="0"/>
      <w:divBdr>
        <w:top w:val="none" w:sz="0" w:space="0" w:color="auto"/>
        <w:left w:val="none" w:sz="0" w:space="0" w:color="auto"/>
        <w:bottom w:val="none" w:sz="0" w:space="0" w:color="auto"/>
        <w:right w:val="none" w:sz="0" w:space="0" w:color="auto"/>
      </w:divBdr>
    </w:div>
    <w:div w:id="371736770">
      <w:bodyDiv w:val="1"/>
      <w:marLeft w:val="0"/>
      <w:marRight w:val="0"/>
      <w:marTop w:val="0"/>
      <w:marBottom w:val="0"/>
      <w:divBdr>
        <w:top w:val="none" w:sz="0" w:space="0" w:color="auto"/>
        <w:left w:val="none" w:sz="0" w:space="0" w:color="auto"/>
        <w:bottom w:val="none" w:sz="0" w:space="0" w:color="auto"/>
        <w:right w:val="none" w:sz="0" w:space="0" w:color="auto"/>
      </w:divBdr>
    </w:div>
    <w:div w:id="378827472">
      <w:bodyDiv w:val="1"/>
      <w:marLeft w:val="0"/>
      <w:marRight w:val="0"/>
      <w:marTop w:val="0"/>
      <w:marBottom w:val="0"/>
      <w:divBdr>
        <w:top w:val="none" w:sz="0" w:space="0" w:color="auto"/>
        <w:left w:val="none" w:sz="0" w:space="0" w:color="auto"/>
        <w:bottom w:val="none" w:sz="0" w:space="0" w:color="auto"/>
        <w:right w:val="none" w:sz="0" w:space="0" w:color="auto"/>
      </w:divBdr>
    </w:div>
    <w:div w:id="380597688">
      <w:bodyDiv w:val="1"/>
      <w:marLeft w:val="0"/>
      <w:marRight w:val="0"/>
      <w:marTop w:val="0"/>
      <w:marBottom w:val="0"/>
      <w:divBdr>
        <w:top w:val="none" w:sz="0" w:space="0" w:color="auto"/>
        <w:left w:val="none" w:sz="0" w:space="0" w:color="auto"/>
        <w:bottom w:val="none" w:sz="0" w:space="0" w:color="auto"/>
        <w:right w:val="none" w:sz="0" w:space="0" w:color="auto"/>
      </w:divBdr>
    </w:div>
    <w:div w:id="380906022">
      <w:bodyDiv w:val="1"/>
      <w:marLeft w:val="0"/>
      <w:marRight w:val="0"/>
      <w:marTop w:val="0"/>
      <w:marBottom w:val="0"/>
      <w:divBdr>
        <w:top w:val="none" w:sz="0" w:space="0" w:color="auto"/>
        <w:left w:val="none" w:sz="0" w:space="0" w:color="auto"/>
        <w:bottom w:val="none" w:sz="0" w:space="0" w:color="auto"/>
        <w:right w:val="none" w:sz="0" w:space="0" w:color="auto"/>
      </w:divBdr>
    </w:div>
    <w:div w:id="384765124">
      <w:bodyDiv w:val="1"/>
      <w:marLeft w:val="0"/>
      <w:marRight w:val="0"/>
      <w:marTop w:val="0"/>
      <w:marBottom w:val="0"/>
      <w:divBdr>
        <w:top w:val="none" w:sz="0" w:space="0" w:color="auto"/>
        <w:left w:val="none" w:sz="0" w:space="0" w:color="auto"/>
        <w:bottom w:val="none" w:sz="0" w:space="0" w:color="auto"/>
        <w:right w:val="none" w:sz="0" w:space="0" w:color="auto"/>
      </w:divBdr>
    </w:div>
    <w:div w:id="389620275">
      <w:bodyDiv w:val="1"/>
      <w:marLeft w:val="0"/>
      <w:marRight w:val="0"/>
      <w:marTop w:val="0"/>
      <w:marBottom w:val="0"/>
      <w:divBdr>
        <w:top w:val="none" w:sz="0" w:space="0" w:color="auto"/>
        <w:left w:val="none" w:sz="0" w:space="0" w:color="auto"/>
        <w:bottom w:val="none" w:sz="0" w:space="0" w:color="auto"/>
        <w:right w:val="none" w:sz="0" w:space="0" w:color="auto"/>
      </w:divBdr>
    </w:div>
    <w:div w:id="391317023">
      <w:bodyDiv w:val="1"/>
      <w:marLeft w:val="0"/>
      <w:marRight w:val="0"/>
      <w:marTop w:val="0"/>
      <w:marBottom w:val="0"/>
      <w:divBdr>
        <w:top w:val="none" w:sz="0" w:space="0" w:color="auto"/>
        <w:left w:val="none" w:sz="0" w:space="0" w:color="auto"/>
        <w:bottom w:val="none" w:sz="0" w:space="0" w:color="auto"/>
        <w:right w:val="none" w:sz="0" w:space="0" w:color="auto"/>
      </w:divBdr>
    </w:div>
    <w:div w:id="396898205">
      <w:bodyDiv w:val="1"/>
      <w:marLeft w:val="0"/>
      <w:marRight w:val="0"/>
      <w:marTop w:val="0"/>
      <w:marBottom w:val="0"/>
      <w:divBdr>
        <w:top w:val="none" w:sz="0" w:space="0" w:color="auto"/>
        <w:left w:val="none" w:sz="0" w:space="0" w:color="auto"/>
        <w:bottom w:val="none" w:sz="0" w:space="0" w:color="auto"/>
        <w:right w:val="none" w:sz="0" w:space="0" w:color="auto"/>
      </w:divBdr>
    </w:div>
    <w:div w:id="405301468">
      <w:bodyDiv w:val="1"/>
      <w:marLeft w:val="0"/>
      <w:marRight w:val="0"/>
      <w:marTop w:val="0"/>
      <w:marBottom w:val="0"/>
      <w:divBdr>
        <w:top w:val="none" w:sz="0" w:space="0" w:color="auto"/>
        <w:left w:val="none" w:sz="0" w:space="0" w:color="auto"/>
        <w:bottom w:val="none" w:sz="0" w:space="0" w:color="auto"/>
        <w:right w:val="none" w:sz="0" w:space="0" w:color="auto"/>
      </w:divBdr>
    </w:div>
    <w:div w:id="408775803">
      <w:bodyDiv w:val="1"/>
      <w:marLeft w:val="0"/>
      <w:marRight w:val="0"/>
      <w:marTop w:val="0"/>
      <w:marBottom w:val="0"/>
      <w:divBdr>
        <w:top w:val="none" w:sz="0" w:space="0" w:color="auto"/>
        <w:left w:val="none" w:sz="0" w:space="0" w:color="auto"/>
        <w:bottom w:val="none" w:sz="0" w:space="0" w:color="auto"/>
        <w:right w:val="none" w:sz="0" w:space="0" w:color="auto"/>
      </w:divBdr>
    </w:div>
    <w:div w:id="421529727">
      <w:bodyDiv w:val="1"/>
      <w:marLeft w:val="0"/>
      <w:marRight w:val="0"/>
      <w:marTop w:val="0"/>
      <w:marBottom w:val="0"/>
      <w:divBdr>
        <w:top w:val="none" w:sz="0" w:space="0" w:color="auto"/>
        <w:left w:val="none" w:sz="0" w:space="0" w:color="auto"/>
        <w:bottom w:val="none" w:sz="0" w:space="0" w:color="auto"/>
        <w:right w:val="none" w:sz="0" w:space="0" w:color="auto"/>
      </w:divBdr>
    </w:div>
    <w:div w:id="428736890">
      <w:bodyDiv w:val="1"/>
      <w:marLeft w:val="0"/>
      <w:marRight w:val="0"/>
      <w:marTop w:val="0"/>
      <w:marBottom w:val="0"/>
      <w:divBdr>
        <w:top w:val="none" w:sz="0" w:space="0" w:color="auto"/>
        <w:left w:val="none" w:sz="0" w:space="0" w:color="auto"/>
        <w:bottom w:val="none" w:sz="0" w:space="0" w:color="auto"/>
        <w:right w:val="none" w:sz="0" w:space="0" w:color="auto"/>
      </w:divBdr>
    </w:div>
    <w:div w:id="437141634">
      <w:bodyDiv w:val="1"/>
      <w:marLeft w:val="0"/>
      <w:marRight w:val="0"/>
      <w:marTop w:val="0"/>
      <w:marBottom w:val="0"/>
      <w:divBdr>
        <w:top w:val="none" w:sz="0" w:space="0" w:color="auto"/>
        <w:left w:val="none" w:sz="0" w:space="0" w:color="auto"/>
        <w:bottom w:val="none" w:sz="0" w:space="0" w:color="auto"/>
        <w:right w:val="none" w:sz="0" w:space="0" w:color="auto"/>
      </w:divBdr>
    </w:div>
    <w:div w:id="439834558">
      <w:bodyDiv w:val="1"/>
      <w:marLeft w:val="0"/>
      <w:marRight w:val="0"/>
      <w:marTop w:val="0"/>
      <w:marBottom w:val="0"/>
      <w:divBdr>
        <w:top w:val="none" w:sz="0" w:space="0" w:color="auto"/>
        <w:left w:val="none" w:sz="0" w:space="0" w:color="auto"/>
        <w:bottom w:val="none" w:sz="0" w:space="0" w:color="auto"/>
        <w:right w:val="none" w:sz="0" w:space="0" w:color="auto"/>
      </w:divBdr>
    </w:div>
    <w:div w:id="447893925">
      <w:bodyDiv w:val="1"/>
      <w:marLeft w:val="0"/>
      <w:marRight w:val="0"/>
      <w:marTop w:val="0"/>
      <w:marBottom w:val="0"/>
      <w:divBdr>
        <w:top w:val="none" w:sz="0" w:space="0" w:color="auto"/>
        <w:left w:val="none" w:sz="0" w:space="0" w:color="auto"/>
        <w:bottom w:val="none" w:sz="0" w:space="0" w:color="auto"/>
        <w:right w:val="none" w:sz="0" w:space="0" w:color="auto"/>
      </w:divBdr>
    </w:div>
    <w:div w:id="452287737">
      <w:bodyDiv w:val="1"/>
      <w:marLeft w:val="0"/>
      <w:marRight w:val="0"/>
      <w:marTop w:val="0"/>
      <w:marBottom w:val="0"/>
      <w:divBdr>
        <w:top w:val="none" w:sz="0" w:space="0" w:color="auto"/>
        <w:left w:val="none" w:sz="0" w:space="0" w:color="auto"/>
        <w:bottom w:val="none" w:sz="0" w:space="0" w:color="auto"/>
        <w:right w:val="none" w:sz="0" w:space="0" w:color="auto"/>
      </w:divBdr>
    </w:div>
    <w:div w:id="453446304">
      <w:bodyDiv w:val="1"/>
      <w:marLeft w:val="0"/>
      <w:marRight w:val="0"/>
      <w:marTop w:val="0"/>
      <w:marBottom w:val="0"/>
      <w:divBdr>
        <w:top w:val="none" w:sz="0" w:space="0" w:color="auto"/>
        <w:left w:val="none" w:sz="0" w:space="0" w:color="auto"/>
        <w:bottom w:val="none" w:sz="0" w:space="0" w:color="auto"/>
        <w:right w:val="none" w:sz="0" w:space="0" w:color="auto"/>
      </w:divBdr>
    </w:div>
    <w:div w:id="457842714">
      <w:bodyDiv w:val="1"/>
      <w:marLeft w:val="0"/>
      <w:marRight w:val="0"/>
      <w:marTop w:val="0"/>
      <w:marBottom w:val="0"/>
      <w:divBdr>
        <w:top w:val="none" w:sz="0" w:space="0" w:color="auto"/>
        <w:left w:val="none" w:sz="0" w:space="0" w:color="auto"/>
        <w:bottom w:val="none" w:sz="0" w:space="0" w:color="auto"/>
        <w:right w:val="none" w:sz="0" w:space="0" w:color="auto"/>
      </w:divBdr>
    </w:div>
    <w:div w:id="465700469">
      <w:bodyDiv w:val="1"/>
      <w:marLeft w:val="0"/>
      <w:marRight w:val="0"/>
      <w:marTop w:val="0"/>
      <w:marBottom w:val="0"/>
      <w:divBdr>
        <w:top w:val="none" w:sz="0" w:space="0" w:color="auto"/>
        <w:left w:val="none" w:sz="0" w:space="0" w:color="auto"/>
        <w:bottom w:val="none" w:sz="0" w:space="0" w:color="auto"/>
        <w:right w:val="none" w:sz="0" w:space="0" w:color="auto"/>
      </w:divBdr>
    </w:div>
    <w:div w:id="466435002">
      <w:bodyDiv w:val="1"/>
      <w:marLeft w:val="0"/>
      <w:marRight w:val="0"/>
      <w:marTop w:val="0"/>
      <w:marBottom w:val="0"/>
      <w:divBdr>
        <w:top w:val="none" w:sz="0" w:space="0" w:color="auto"/>
        <w:left w:val="none" w:sz="0" w:space="0" w:color="auto"/>
        <w:bottom w:val="none" w:sz="0" w:space="0" w:color="auto"/>
        <w:right w:val="none" w:sz="0" w:space="0" w:color="auto"/>
      </w:divBdr>
    </w:div>
    <w:div w:id="467280644">
      <w:bodyDiv w:val="1"/>
      <w:marLeft w:val="0"/>
      <w:marRight w:val="0"/>
      <w:marTop w:val="0"/>
      <w:marBottom w:val="0"/>
      <w:divBdr>
        <w:top w:val="none" w:sz="0" w:space="0" w:color="auto"/>
        <w:left w:val="none" w:sz="0" w:space="0" w:color="auto"/>
        <w:bottom w:val="none" w:sz="0" w:space="0" w:color="auto"/>
        <w:right w:val="none" w:sz="0" w:space="0" w:color="auto"/>
      </w:divBdr>
    </w:div>
    <w:div w:id="470247617">
      <w:bodyDiv w:val="1"/>
      <w:marLeft w:val="0"/>
      <w:marRight w:val="0"/>
      <w:marTop w:val="0"/>
      <w:marBottom w:val="0"/>
      <w:divBdr>
        <w:top w:val="none" w:sz="0" w:space="0" w:color="auto"/>
        <w:left w:val="none" w:sz="0" w:space="0" w:color="auto"/>
        <w:bottom w:val="none" w:sz="0" w:space="0" w:color="auto"/>
        <w:right w:val="none" w:sz="0" w:space="0" w:color="auto"/>
      </w:divBdr>
    </w:div>
    <w:div w:id="472648420">
      <w:bodyDiv w:val="1"/>
      <w:marLeft w:val="0"/>
      <w:marRight w:val="0"/>
      <w:marTop w:val="0"/>
      <w:marBottom w:val="0"/>
      <w:divBdr>
        <w:top w:val="none" w:sz="0" w:space="0" w:color="auto"/>
        <w:left w:val="none" w:sz="0" w:space="0" w:color="auto"/>
        <w:bottom w:val="none" w:sz="0" w:space="0" w:color="auto"/>
        <w:right w:val="none" w:sz="0" w:space="0" w:color="auto"/>
      </w:divBdr>
    </w:div>
    <w:div w:id="475882378">
      <w:bodyDiv w:val="1"/>
      <w:marLeft w:val="0"/>
      <w:marRight w:val="0"/>
      <w:marTop w:val="0"/>
      <w:marBottom w:val="0"/>
      <w:divBdr>
        <w:top w:val="none" w:sz="0" w:space="0" w:color="auto"/>
        <w:left w:val="none" w:sz="0" w:space="0" w:color="auto"/>
        <w:bottom w:val="none" w:sz="0" w:space="0" w:color="auto"/>
        <w:right w:val="none" w:sz="0" w:space="0" w:color="auto"/>
      </w:divBdr>
    </w:div>
    <w:div w:id="481586494">
      <w:bodyDiv w:val="1"/>
      <w:marLeft w:val="0"/>
      <w:marRight w:val="0"/>
      <w:marTop w:val="0"/>
      <w:marBottom w:val="0"/>
      <w:divBdr>
        <w:top w:val="none" w:sz="0" w:space="0" w:color="auto"/>
        <w:left w:val="none" w:sz="0" w:space="0" w:color="auto"/>
        <w:bottom w:val="none" w:sz="0" w:space="0" w:color="auto"/>
        <w:right w:val="none" w:sz="0" w:space="0" w:color="auto"/>
      </w:divBdr>
    </w:div>
    <w:div w:id="484931674">
      <w:bodyDiv w:val="1"/>
      <w:marLeft w:val="0"/>
      <w:marRight w:val="0"/>
      <w:marTop w:val="0"/>
      <w:marBottom w:val="0"/>
      <w:divBdr>
        <w:top w:val="none" w:sz="0" w:space="0" w:color="auto"/>
        <w:left w:val="none" w:sz="0" w:space="0" w:color="auto"/>
        <w:bottom w:val="none" w:sz="0" w:space="0" w:color="auto"/>
        <w:right w:val="none" w:sz="0" w:space="0" w:color="auto"/>
      </w:divBdr>
    </w:div>
    <w:div w:id="488982751">
      <w:bodyDiv w:val="1"/>
      <w:marLeft w:val="0"/>
      <w:marRight w:val="0"/>
      <w:marTop w:val="0"/>
      <w:marBottom w:val="0"/>
      <w:divBdr>
        <w:top w:val="none" w:sz="0" w:space="0" w:color="auto"/>
        <w:left w:val="none" w:sz="0" w:space="0" w:color="auto"/>
        <w:bottom w:val="none" w:sz="0" w:space="0" w:color="auto"/>
        <w:right w:val="none" w:sz="0" w:space="0" w:color="auto"/>
      </w:divBdr>
    </w:div>
    <w:div w:id="492796527">
      <w:bodyDiv w:val="1"/>
      <w:marLeft w:val="0"/>
      <w:marRight w:val="0"/>
      <w:marTop w:val="0"/>
      <w:marBottom w:val="0"/>
      <w:divBdr>
        <w:top w:val="none" w:sz="0" w:space="0" w:color="auto"/>
        <w:left w:val="none" w:sz="0" w:space="0" w:color="auto"/>
        <w:bottom w:val="none" w:sz="0" w:space="0" w:color="auto"/>
        <w:right w:val="none" w:sz="0" w:space="0" w:color="auto"/>
      </w:divBdr>
    </w:div>
    <w:div w:id="495146637">
      <w:bodyDiv w:val="1"/>
      <w:marLeft w:val="0"/>
      <w:marRight w:val="0"/>
      <w:marTop w:val="0"/>
      <w:marBottom w:val="0"/>
      <w:divBdr>
        <w:top w:val="none" w:sz="0" w:space="0" w:color="auto"/>
        <w:left w:val="none" w:sz="0" w:space="0" w:color="auto"/>
        <w:bottom w:val="none" w:sz="0" w:space="0" w:color="auto"/>
        <w:right w:val="none" w:sz="0" w:space="0" w:color="auto"/>
      </w:divBdr>
    </w:div>
    <w:div w:id="496455229">
      <w:bodyDiv w:val="1"/>
      <w:marLeft w:val="0"/>
      <w:marRight w:val="0"/>
      <w:marTop w:val="0"/>
      <w:marBottom w:val="0"/>
      <w:divBdr>
        <w:top w:val="none" w:sz="0" w:space="0" w:color="auto"/>
        <w:left w:val="none" w:sz="0" w:space="0" w:color="auto"/>
        <w:bottom w:val="none" w:sz="0" w:space="0" w:color="auto"/>
        <w:right w:val="none" w:sz="0" w:space="0" w:color="auto"/>
      </w:divBdr>
    </w:div>
    <w:div w:id="497884228">
      <w:bodyDiv w:val="1"/>
      <w:marLeft w:val="0"/>
      <w:marRight w:val="0"/>
      <w:marTop w:val="0"/>
      <w:marBottom w:val="0"/>
      <w:divBdr>
        <w:top w:val="none" w:sz="0" w:space="0" w:color="auto"/>
        <w:left w:val="none" w:sz="0" w:space="0" w:color="auto"/>
        <w:bottom w:val="none" w:sz="0" w:space="0" w:color="auto"/>
        <w:right w:val="none" w:sz="0" w:space="0" w:color="auto"/>
      </w:divBdr>
    </w:div>
    <w:div w:id="500507896">
      <w:bodyDiv w:val="1"/>
      <w:marLeft w:val="0"/>
      <w:marRight w:val="0"/>
      <w:marTop w:val="0"/>
      <w:marBottom w:val="0"/>
      <w:divBdr>
        <w:top w:val="none" w:sz="0" w:space="0" w:color="auto"/>
        <w:left w:val="none" w:sz="0" w:space="0" w:color="auto"/>
        <w:bottom w:val="none" w:sz="0" w:space="0" w:color="auto"/>
        <w:right w:val="none" w:sz="0" w:space="0" w:color="auto"/>
      </w:divBdr>
    </w:div>
    <w:div w:id="510097956">
      <w:bodyDiv w:val="1"/>
      <w:marLeft w:val="0"/>
      <w:marRight w:val="0"/>
      <w:marTop w:val="0"/>
      <w:marBottom w:val="0"/>
      <w:divBdr>
        <w:top w:val="none" w:sz="0" w:space="0" w:color="auto"/>
        <w:left w:val="none" w:sz="0" w:space="0" w:color="auto"/>
        <w:bottom w:val="none" w:sz="0" w:space="0" w:color="auto"/>
        <w:right w:val="none" w:sz="0" w:space="0" w:color="auto"/>
      </w:divBdr>
    </w:div>
    <w:div w:id="511073002">
      <w:bodyDiv w:val="1"/>
      <w:marLeft w:val="0"/>
      <w:marRight w:val="0"/>
      <w:marTop w:val="0"/>
      <w:marBottom w:val="0"/>
      <w:divBdr>
        <w:top w:val="none" w:sz="0" w:space="0" w:color="auto"/>
        <w:left w:val="none" w:sz="0" w:space="0" w:color="auto"/>
        <w:bottom w:val="none" w:sz="0" w:space="0" w:color="auto"/>
        <w:right w:val="none" w:sz="0" w:space="0" w:color="auto"/>
      </w:divBdr>
    </w:div>
    <w:div w:id="518129752">
      <w:bodyDiv w:val="1"/>
      <w:marLeft w:val="0"/>
      <w:marRight w:val="0"/>
      <w:marTop w:val="0"/>
      <w:marBottom w:val="0"/>
      <w:divBdr>
        <w:top w:val="none" w:sz="0" w:space="0" w:color="auto"/>
        <w:left w:val="none" w:sz="0" w:space="0" w:color="auto"/>
        <w:bottom w:val="none" w:sz="0" w:space="0" w:color="auto"/>
        <w:right w:val="none" w:sz="0" w:space="0" w:color="auto"/>
      </w:divBdr>
    </w:div>
    <w:div w:id="529417549">
      <w:bodyDiv w:val="1"/>
      <w:marLeft w:val="0"/>
      <w:marRight w:val="0"/>
      <w:marTop w:val="0"/>
      <w:marBottom w:val="0"/>
      <w:divBdr>
        <w:top w:val="none" w:sz="0" w:space="0" w:color="auto"/>
        <w:left w:val="none" w:sz="0" w:space="0" w:color="auto"/>
        <w:bottom w:val="none" w:sz="0" w:space="0" w:color="auto"/>
        <w:right w:val="none" w:sz="0" w:space="0" w:color="auto"/>
      </w:divBdr>
    </w:div>
    <w:div w:id="535045765">
      <w:bodyDiv w:val="1"/>
      <w:marLeft w:val="0"/>
      <w:marRight w:val="0"/>
      <w:marTop w:val="0"/>
      <w:marBottom w:val="0"/>
      <w:divBdr>
        <w:top w:val="none" w:sz="0" w:space="0" w:color="auto"/>
        <w:left w:val="none" w:sz="0" w:space="0" w:color="auto"/>
        <w:bottom w:val="none" w:sz="0" w:space="0" w:color="auto"/>
        <w:right w:val="none" w:sz="0" w:space="0" w:color="auto"/>
      </w:divBdr>
    </w:div>
    <w:div w:id="539588965">
      <w:bodyDiv w:val="1"/>
      <w:marLeft w:val="0"/>
      <w:marRight w:val="0"/>
      <w:marTop w:val="0"/>
      <w:marBottom w:val="0"/>
      <w:divBdr>
        <w:top w:val="none" w:sz="0" w:space="0" w:color="auto"/>
        <w:left w:val="none" w:sz="0" w:space="0" w:color="auto"/>
        <w:bottom w:val="none" w:sz="0" w:space="0" w:color="auto"/>
        <w:right w:val="none" w:sz="0" w:space="0" w:color="auto"/>
      </w:divBdr>
    </w:div>
    <w:div w:id="544365167">
      <w:bodyDiv w:val="1"/>
      <w:marLeft w:val="0"/>
      <w:marRight w:val="0"/>
      <w:marTop w:val="0"/>
      <w:marBottom w:val="0"/>
      <w:divBdr>
        <w:top w:val="none" w:sz="0" w:space="0" w:color="auto"/>
        <w:left w:val="none" w:sz="0" w:space="0" w:color="auto"/>
        <w:bottom w:val="none" w:sz="0" w:space="0" w:color="auto"/>
        <w:right w:val="none" w:sz="0" w:space="0" w:color="auto"/>
      </w:divBdr>
    </w:div>
    <w:div w:id="545483757">
      <w:bodyDiv w:val="1"/>
      <w:marLeft w:val="0"/>
      <w:marRight w:val="0"/>
      <w:marTop w:val="0"/>
      <w:marBottom w:val="0"/>
      <w:divBdr>
        <w:top w:val="none" w:sz="0" w:space="0" w:color="auto"/>
        <w:left w:val="none" w:sz="0" w:space="0" w:color="auto"/>
        <w:bottom w:val="none" w:sz="0" w:space="0" w:color="auto"/>
        <w:right w:val="none" w:sz="0" w:space="0" w:color="auto"/>
      </w:divBdr>
    </w:div>
    <w:div w:id="552159486">
      <w:bodyDiv w:val="1"/>
      <w:marLeft w:val="0"/>
      <w:marRight w:val="0"/>
      <w:marTop w:val="0"/>
      <w:marBottom w:val="0"/>
      <w:divBdr>
        <w:top w:val="none" w:sz="0" w:space="0" w:color="auto"/>
        <w:left w:val="none" w:sz="0" w:space="0" w:color="auto"/>
        <w:bottom w:val="none" w:sz="0" w:space="0" w:color="auto"/>
        <w:right w:val="none" w:sz="0" w:space="0" w:color="auto"/>
      </w:divBdr>
    </w:div>
    <w:div w:id="553740994">
      <w:bodyDiv w:val="1"/>
      <w:marLeft w:val="0"/>
      <w:marRight w:val="0"/>
      <w:marTop w:val="0"/>
      <w:marBottom w:val="0"/>
      <w:divBdr>
        <w:top w:val="none" w:sz="0" w:space="0" w:color="auto"/>
        <w:left w:val="none" w:sz="0" w:space="0" w:color="auto"/>
        <w:bottom w:val="none" w:sz="0" w:space="0" w:color="auto"/>
        <w:right w:val="none" w:sz="0" w:space="0" w:color="auto"/>
      </w:divBdr>
    </w:div>
    <w:div w:id="560362337">
      <w:bodyDiv w:val="1"/>
      <w:marLeft w:val="0"/>
      <w:marRight w:val="0"/>
      <w:marTop w:val="0"/>
      <w:marBottom w:val="0"/>
      <w:divBdr>
        <w:top w:val="none" w:sz="0" w:space="0" w:color="auto"/>
        <w:left w:val="none" w:sz="0" w:space="0" w:color="auto"/>
        <w:bottom w:val="none" w:sz="0" w:space="0" w:color="auto"/>
        <w:right w:val="none" w:sz="0" w:space="0" w:color="auto"/>
      </w:divBdr>
    </w:div>
    <w:div w:id="560482680">
      <w:bodyDiv w:val="1"/>
      <w:marLeft w:val="0"/>
      <w:marRight w:val="0"/>
      <w:marTop w:val="0"/>
      <w:marBottom w:val="0"/>
      <w:divBdr>
        <w:top w:val="none" w:sz="0" w:space="0" w:color="auto"/>
        <w:left w:val="none" w:sz="0" w:space="0" w:color="auto"/>
        <w:bottom w:val="none" w:sz="0" w:space="0" w:color="auto"/>
        <w:right w:val="none" w:sz="0" w:space="0" w:color="auto"/>
      </w:divBdr>
    </w:div>
    <w:div w:id="562759715">
      <w:bodyDiv w:val="1"/>
      <w:marLeft w:val="0"/>
      <w:marRight w:val="0"/>
      <w:marTop w:val="0"/>
      <w:marBottom w:val="0"/>
      <w:divBdr>
        <w:top w:val="none" w:sz="0" w:space="0" w:color="auto"/>
        <w:left w:val="none" w:sz="0" w:space="0" w:color="auto"/>
        <w:bottom w:val="none" w:sz="0" w:space="0" w:color="auto"/>
        <w:right w:val="none" w:sz="0" w:space="0" w:color="auto"/>
      </w:divBdr>
    </w:div>
    <w:div w:id="568073744">
      <w:bodyDiv w:val="1"/>
      <w:marLeft w:val="0"/>
      <w:marRight w:val="0"/>
      <w:marTop w:val="0"/>
      <w:marBottom w:val="0"/>
      <w:divBdr>
        <w:top w:val="none" w:sz="0" w:space="0" w:color="auto"/>
        <w:left w:val="none" w:sz="0" w:space="0" w:color="auto"/>
        <w:bottom w:val="none" w:sz="0" w:space="0" w:color="auto"/>
        <w:right w:val="none" w:sz="0" w:space="0" w:color="auto"/>
      </w:divBdr>
    </w:div>
    <w:div w:id="582568637">
      <w:bodyDiv w:val="1"/>
      <w:marLeft w:val="0"/>
      <w:marRight w:val="0"/>
      <w:marTop w:val="0"/>
      <w:marBottom w:val="0"/>
      <w:divBdr>
        <w:top w:val="none" w:sz="0" w:space="0" w:color="auto"/>
        <w:left w:val="none" w:sz="0" w:space="0" w:color="auto"/>
        <w:bottom w:val="none" w:sz="0" w:space="0" w:color="auto"/>
        <w:right w:val="none" w:sz="0" w:space="0" w:color="auto"/>
      </w:divBdr>
    </w:div>
    <w:div w:id="586311949">
      <w:bodyDiv w:val="1"/>
      <w:marLeft w:val="0"/>
      <w:marRight w:val="0"/>
      <w:marTop w:val="0"/>
      <w:marBottom w:val="0"/>
      <w:divBdr>
        <w:top w:val="none" w:sz="0" w:space="0" w:color="auto"/>
        <w:left w:val="none" w:sz="0" w:space="0" w:color="auto"/>
        <w:bottom w:val="none" w:sz="0" w:space="0" w:color="auto"/>
        <w:right w:val="none" w:sz="0" w:space="0" w:color="auto"/>
      </w:divBdr>
    </w:div>
    <w:div w:id="586884509">
      <w:bodyDiv w:val="1"/>
      <w:marLeft w:val="0"/>
      <w:marRight w:val="0"/>
      <w:marTop w:val="0"/>
      <w:marBottom w:val="0"/>
      <w:divBdr>
        <w:top w:val="none" w:sz="0" w:space="0" w:color="auto"/>
        <w:left w:val="none" w:sz="0" w:space="0" w:color="auto"/>
        <w:bottom w:val="none" w:sz="0" w:space="0" w:color="auto"/>
        <w:right w:val="none" w:sz="0" w:space="0" w:color="auto"/>
      </w:divBdr>
    </w:div>
    <w:div w:id="587008592">
      <w:bodyDiv w:val="1"/>
      <w:marLeft w:val="0"/>
      <w:marRight w:val="0"/>
      <w:marTop w:val="0"/>
      <w:marBottom w:val="0"/>
      <w:divBdr>
        <w:top w:val="none" w:sz="0" w:space="0" w:color="auto"/>
        <w:left w:val="none" w:sz="0" w:space="0" w:color="auto"/>
        <w:bottom w:val="none" w:sz="0" w:space="0" w:color="auto"/>
        <w:right w:val="none" w:sz="0" w:space="0" w:color="auto"/>
      </w:divBdr>
    </w:div>
    <w:div w:id="590234635">
      <w:bodyDiv w:val="1"/>
      <w:marLeft w:val="0"/>
      <w:marRight w:val="0"/>
      <w:marTop w:val="0"/>
      <w:marBottom w:val="0"/>
      <w:divBdr>
        <w:top w:val="none" w:sz="0" w:space="0" w:color="auto"/>
        <w:left w:val="none" w:sz="0" w:space="0" w:color="auto"/>
        <w:bottom w:val="none" w:sz="0" w:space="0" w:color="auto"/>
        <w:right w:val="none" w:sz="0" w:space="0" w:color="auto"/>
      </w:divBdr>
    </w:div>
    <w:div w:id="593249926">
      <w:bodyDiv w:val="1"/>
      <w:marLeft w:val="0"/>
      <w:marRight w:val="0"/>
      <w:marTop w:val="0"/>
      <w:marBottom w:val="0"/>
      <w:divBdr>
        <w:top w:val="none" w:sz="0" w:space="0" w:color="auto"/>
        <w:left w:val="none" w:sz="0" w:space="0" w:color="auto"/>
        <w:bottom w:val="none" w:sz="0" w:space="0" w:color="auto"/>
        <w:right w:val="none" w:sz="0" w:space="0" w:color="auto"/>
      </w:divBdr>
    </w:div>
    <w:div w:id="603270672">
      <w:bodyDiv w:val="1"/>
      <w:marLeft w:val="0"/>
      <w:marRight w:val="0"/>
      <w:marTop w:val="0"/>
      <w:marBottom w:val="0"/>
      <w:divBdr>
        <w:top w:val="none" w:sz="0" w:space="0" w:color="auto"/>
        <w:left w:val="none" w:sz="0" w:space="0" w:color="auto"/>
        <w:bottom w:val="none" w:sz="0" w:space="0" w:color="auto"/>
        <w:right w:val="none" w:sz="0" w:space="0" w:color="auto"/>
      </w:divBdr>
    </w:div>
    <w:div w:id="606734279">
      <w:bodyDiv w:val="1"/>
      <w:marLeft w:val="0"/>
      <w:marRight w:val="0"/>
      <w:marTop w:val="0"/>
      <w:marBottom w:val="0"/>
      <w:divBdr>
        <w:top w:val="none" w:sz="0" w:space="0" w:color="auto"/>
        <w:left w:val="none" w:sz="0" w:space="0" w:color="auto"/>
        <w:bottom w:val="none" w:sz="0" w:space="0" w:color="auto"/>
        <w:right w:val="none" w:sz="0" w:space="0" w:color="auto"/>
      </w:divBdr>
    </w:div>
    <w:div w:id="607587488">
      <w:bodyDiv w:val="1"/>
      <w:marLeft w:val="0"/>
      <w:marRight w:val="0"/>
      <w:marTop w:val="0"/>
      <w:marBottom w:val="0"/>
      <w:divBdr>
        <w:top w:val="none" w:sz="0" w:space="0" w:color="auto"/>
        <w:left w:val="none" w:sz="0" w:space="0" w:color="auto"/>
        <w:bottom w:val="none" w:sz="0" w:space="0" w:color="auto"/>
        <w:right w:val="none" w:sz="0" w:space="0" w:color="auto"/>
      </w:divBdr>
    </w:div>
    <w:div w:id="608589919">
      <w:bodyDiv w:val="1"/>
      <w:marLeft w:val="0"/>
      <w:marRight w:val="0"/>
      <w:marTop w:val="0"/>
      <w:marBottom w:val="0"/>
      <w:divBdr>
        <w:top w:val="none" w:sz="0" w:space="0" w:color="auto"/>
        <w:left w:val="none" w:sz="0" w:space="0" w:color="auto"/>
        <w:bottom w:val="none" w:sz="0" w:space="0" w:color="auto"/>
        <w:right w:val="none" w:sz="0" w:space="0" w:color="auto"/>
      </w:divBdr>
    </w:div>
    <w:div w:id="608855029">
      <w:bodyDiv w:val="1"/>
      <w:marLeft w:val="0"/>
      <w:marRight w:val="0"/>
      <w:marTop w:val="0"/>
      <w:marBottom w:val="0"/>
      <w:divBdr>
        <w:top w:val="none" w:sz="0" w:space="0" w:color="auto"/>
        <w:left w:val="none" w:sz="0" w:space="0" w:color="auto"/>
        <w:bottom w:val="none" w:sz="0" w:space="0" w:color="auto"/>
        <w:right w:val="none" w:sz="0" w:space="0" w:color="auto"/>
      </w:divBdr>
    </w:div>
    <w:div w:id="609170882">
      <w:bodyDiv w:val="1"/>
      <w:marLeft w:val="0"/>
      <w:marRight w:val="0"/>
      <w:marTop w:val="0"/>
      <w:marBottom w:val="0"/>
      <w:divBdr>
        <w:top w:val="none" w:sz="0" w:space="0" w:color="auto"/>
        <w:left w:val="none" w:sz="0" w:space="0" w:color="auto"/>
        <w:bottom w:val="none" w:sz="0" w:space="0" w:color="auto"/>
        <w:right w:val="none" w:sz="0" w:space="0" w:color="auto"/>
      </w:divBdr>
    </w:div>
    <w:div w:id="614866289">
      <w:bodyDiv w:val="1"/>
      <w:marLeft w:val="0"/>
      <w:marRight w:val="0"/>
      <w:marTop w:val="0"/>
      <w:marBottom w:val="0"/>
      <w:divBdr>
        <w:top w:val="none" w:sz="0" w:space="0" w:color="auto"/>
        <w:left w:val="none" w:sz="0" w:space="0" w:color="auto"/>
        <w:bottom w:val="none" w:sz="0" w:space="0" w:color="auto"/>
        <w:right w:val="none" w:sz="0" w:space="0" w:color="auto"/>
      </w:divBdr>
      <w:divsChild>
        <w:div w:id="1641232679">
          <w:marLeft w:val="0"/>
          <w:marRight w:val="0"/>
          <w:marTop w:val="0"/>
          <w:marBottom w:val="0"/>
          <w:divBdr>
            <w:top w:val="none" w:sz="0" w:space="0" w:color="auto"/>
            <w:left w:val="none" w:sz="0" w:space="0" w:color="auto"/>
            <w:bottom w:val="none" w:sz="0" w:space="0" w:color="auto"/>
            <w:right w:val="none" w:sz="0" w:space="0" w:color="auto"/>
          </w:divBdr>
          <w:divsChild>
            <w:div w:id="1178890697">
              <w:marLeft w:val="0"/>
              <w:marRight w:val="0"/>
              <w:marTop w:val="0"/>
              <w:marBottom w:val="0"/>
              <w:divBdr>
                <w:top w:val="none" w:sz="0" w:space="0" w:color="auto"/>
                <w:left w:val="none" w:sz="0" w:space="0" w:color="auto"/>
                <w:bottom w:val="none" w:sz="0" w:space="0" w:color="auto"/>
                <w:right w:val="none" w:sz="0" w:space="0" w:color="auto"/>
              </w:divBdr>
              <w:divsChild>
                <w:div w:id="802189005">
                  <w:marLeft w:val="0"/>
                  <w:marRight w:val="0"/>
                  <w:marTop w:val="0"/>
                  <w:marBottom w:val="0"/>
                  <w:divBdr>
                    <w:top w:val="none" w:sz="0" w:space="0" w:color="auto"/>
                    <w:left w:val="none" w:sz="0" w:space="0" w:color="auto"/>
                    <w:bottom w:val="none" w:sz="0" w:space="0" w:color="auto"/>
                    <w:right w:val="none" w:sz="0" w:space="0" w:color="auto"/>
                  </w:divBdr>
                  <w:divsChild>
                    <w:div w:id="1726954361">
                      <w:marLeft w:val="0"/>
                      <w:marRight w:val="0"/>
                      <w:marTop w:val="0"/>
                      <w:marBottom w:val="0"/>
                      <w:divBdr>
                        <w:top w:val="none" w:sz="0" w:space="0" w:color="auto"/>
                        <w:left w:val="none" w:sz="0" w:space="0" w:color="auto"/>
                        <w:bottom w:val="none" w:sz="0" w:space="0" w:color="auto"/>
                        <w:right w:val="none" w:sz="0" w:space="0" w:color="auto"/>
                      </w:divBdr>
                      <w:divsChild>
                        <w:div w:id="362095594">
                          <w:marLeft w:val="0"/>
                          <w:marRight w:val="0"/>
                          <w:marTop w:val="0"/>
                          <w:marBottom w:val="0"/>
                          <w:divBdr>
                            <w:top w:val="none" w:sz="0" w:space="0" w:color="auto"/>
                            <w:left w:val="none" w:sz="0" w:space="0" w:color="auto"/>
                            <w:bottom w:val="none" w:sz="0" w:space="0" w:color="auto"/>
                            <w:right w:val="none" w:sz="0" w:space="0" w:color="auto"/>
                          </w:divBdr>
                          <w:divsChild>
                            <w:div w:id="112093926">
                              <w:marLeft w:val="0"/>
                              <w:marRight w:val="0"/>
                              <w:marTop w:val="0"/>
                              <w:marBottom w:val="0"/>
                              <w:divBdr>
                                <w:top w:val="none" w:sz="0" w:space="0" w:color="auto"/>
                                <w:left w:val="none" w:sz="0" w:space="0" w:color="auto"/>
                                <w:bottom w:val="none" w:sz="0" w:space="0" w:color="auto"/>
                                <w:right w:val="none" w:sz="0" w:space="0" w:color="auto"/>
                              </w:divBdr>
                              <w:divsChild>
                                <w:div w:id="1107388934">
                                  <w:marLeft w:val="0"/>
                                  <w:marRight w:val="0"/>
                                  <w:marTop w:val="0"/>
                                  <w:marBottom w:val="0"/>
                                  <w:divBdr>
                                    <w:top w:val="none" w:sz="0" w:space="0" w:color="auto"/>
                                    <w:left w:val="none" w:sz="0" w:space="0" w:color="auto"/>
                                    <w:bottom w:val="none" w:sz="0" w:space="0" w:color="auto"/>
                                    <w:right w:val="none" w:sz="0" w:space="0" w:color="auto"/>
                                  </w:divBdr>
                                  <w:divsChild>
                                    <w:div w:id="1310548894">
                                      <w:marLeft w:val="0"/>
                                      <w:marRight w:val="0"/>
                                      <w:marTop w:val="0"/>
                                      <w:marBottom w:val="0"/>
                                      <w:divBdr>
                                        <w:top w:val="none" w:sz="0" w:space="0" w:color="auto"/>
                                        <w:left w:val="none" w:sz="0" w:space="0" w:color="auto"/>
                                        <w:bottom w:val="none" w:sz="0" w:space="0" w:color="auto"/>
                                        <w:right w:val="none" w:sz="0" w:space="0" w:color="auto"/>
                                      </w:divBdr>
                                      <w:divsChild>
                                        <w:div w:id="1303149172">
                                          <w:marLeft w:val="0"/>
                                          <w:marRight w:val="0"/>
                                          <w:marTop w:val="0"/>
                                          <w:marBottom w:val="0"/>
                                          <w:divBdr>
                                            <w:top w:val="none" w:sz="0" w:space="0" w:color="auto"/>
                                            <w:left w:val="none" w:sz="0" w:space="0" w:color="auto"/>
                                            <w:bottom w:val="none" w:sz="0" w:space="0" w:color="auto"/>
                                            <w:right w:val="none" w:sz="0" w:space="0" w:color="auto"/>
                                          </w:divBdr>
                                          <w:divsChild>
                                            <w:div w:id="1836650109">
                                              <w:marLeft w:val="0"/>
                                              <w:marRight w:val="0"/>
                                              <w:marTop w:val="0"/>
                                              <w:marBottom w:val="0"/>
                                              <w:divBdr>
                                                <w:top w:val="none" w:sz="0" w:space="0" w:color="auto"/>
                                                <w:left w:val="none" w:sz="0" w:space="0" w:color="auto"/>
                                                <w:bottom w:val="none" w:sz="0" w:space="0" w:color="auto"/>
                                                <w:right w:val="none" w:sz="0" w:space="0" w:color="auto"/>
                                              </w:divBdr>
                                              <w:divsChild>
                                                <w:div w:id="352878467">
                                                  <w:marLeft w:val="0"/>
                                                  <w:marRight w:val="0"/>
                                                  <w:marTop w:val="0"/>
                                                  <w:marBottom w:val="0"/>
                                                  <w:divBdr>
                                                    <w:top w:val="single" w:sz="6" w:space="0" w:color="ABABAB"/>
                                                    <w:left w:val="single" w:sz="6" w:space="0" w:color="ABABAB"/>
                                                    <w:bottom w:val="none" w:sz="0" w:space="0" w:color="auto"/>
                                                    <w:right w:val="single" w:sz="6" w:space="0" w:color="ABABAB"/>
                                                  </w:divBdr>
                                                  <w:divsChild>
                                                    <w:div w:id="1229611339">
                                                      <w:marLeft w:val="0"/>
                                                      <w:marRight w:val="0"/>
                                                      <w:marTop w:val="0"/>
                                                      <w:marBottom w:val="0"/>
                                                      <w:divBdr>
                                                        <w:top w:val="none" w:sz="0" w:space="0" w:color="auto"/>
                                                        <w:left w:val="none" w:sz="0" w:space="0" w:color="auto"/>
                                                        <w:bottom w:val="none" w:sz="0" w:space="0" w:color="auto"/>
                                                        <w:right w:val="none" w:sz="0" w:space="0" w:color="auto"/>
                                                      </w:divBdr>
                                                      <w:divsChild>
                                                        <w:div w:id="344404660">
                                                          <w:marLeft w:val="0"/>
                                                          <w:marRight w:val="0"/>
                                                          <w:marTop w:val="0"/>
                                                          <w:marBottom w:val="0"/>
                                                          <w:divBdr>
                                                            <w:top w:val="none" w:sz="0" w:space="0" w:color="auto"/>
                                                            <w:left w:val="none" w:sz="0" w:space="0" w:color="auto"/>
                                                            <w:bottom w:val="none" w:sz="0" w:space="0" w:color="auto"/>
                                                            <w:right w:val="none" w:sz="0" w:space="0" w:color="auto"/>
                                                          </w:divBdr>
                                                          <w:divsChild>
                                                            <w:div w:id="487018205">
                                                              <w:marLeft w:val="0"/>
                                                              <w:marRight w:val="0"/>
                                                              <w:marTop w:val="0"/>
                                                              <w:marBottom w:val="0"/>
                                                              <w:divBdr>
                                                                <w:top w:val="none" w:sz="0" w:space="0" w:color="auto"/>
                                                                <w:left w:val="none" w:sz="0" w:space="0" w:color="auto"/>
                                                                <w:bottom w:val="none" w:sz="0" w:space="0" w:color="auto"/>
                                                                <w:right w:val="none" w:sz="0" w:space="0" w:color="auto"/>
                                                              </w:divBdr>
                                                              <w:divsChild>
                                                                <w:div w:id="161968383">
                                                                  <w:marLeft w:val="0"/>
                                                                  <w:marRight w:val="0"/>
                                                                  <w:marTop w:val="0"/>
                                                                  <w:marBottom w:val="0"/>
                                                                  <w:divBdr>
                                                                    <w:top w:val="none" w:sz="0" w:space="0" w:color="auto"/>
                                                                    <w:left w:val="none" w:sz="0" w:space="0" w:color="auto"/>
                                                                    <w:bottom w:val="none" w:sz="0" w:space="0" w:color="auto"/>
                                                                    <w:right w:val="none" w:sz="0" w:space="0" w:color="auto"/>
                                                                  </w:divBdr>
                                                                  <w:divsChild>
                                                                    <w:div w:id="242686057">
                                                                      <w:marLeft w:val="0"/>
                                                                      <w:marRight w:val="0"/>
                                                                      <w:marTop w:val="0"/>
                                                                      <w:marBottom w:val="0"/>
                                                                      <w:divBdr>
                                                                        <w:top w:val="none" w:sz="0" w:space="0" w:color="auto"/>
                                                                        <w:left w:val="none" w:sz="0" w:space="0" w:color="auto"/>
                                                                        <w:bottom w:val="none" w:sz="0" w:space="0" w:color="auto"/>
                                                                        <w:right w:val="none" w:sz="0" w:space="0" w:color="auto"/>
                                                                      </w:divBdr>
                                                                      <w:divsChild>
                                                                        <w:div w:id="348991545">
                                                                          <w:marLeft w:val="0"/>
                                                                          <w:marRight w:val="0"/>
                                                                          <w:marTop w:val="0"/>
                                                                          <w:marBottom w:val="0"/>
                                                                          <w:divBdr>
                                                                            <w:top w:val="none" w:sz="0" w:space="0" w:color="auto"/>
                                                                            <w:left w:val="none" w:sz="0" w:space="0" w:color="auto"/>
                                                                            <w:bottom w:val="none" w:sz="0" w:space="0" w:color="auto"/>
                                                                            <w:right w:val="none" w:sz="0" w:space="0" w:color="auto"/>
                                                                          </w:divBdr>
                                                                          <w:divsChild>
                                                                            <w:div w:id="108117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7684528">
      <w:bodyDiv w:val="1"/>
      <w:marLeft w:val="0"/>
      <w:marRight w:val="0"/>
      <w:marTop w:val="0"/>
      <w:marBottom w:val="0"/>
      <w:divBdr>
        <w:top w:val="none" w:sz="0" w:space="0" w:color="auto"/>
        <w:left w:val="none" w:sz="0" w:space="0" w:color="auto"/>
        <w:bottom w:val="none" w:sz="0" w:space="0" w:color="auto"/>
        <w:right w:val="none" w:sz="0" w:space="0" w:color="auto"/>
      </w:divBdr>
    </w:div>
    <w:div w:id="620961135">
      <w:bodyDiv w:val="1"/>
      <w:marLeft w:val="0"/>
      <w:marRight w:val="0"/>
      <w:marTop w:val="0"/>
      <w:marBottom w:val="0"/>
      <w:divBdr>
        <w:top w:val="none" w:sz="0" w:space="0" w:color="auto"/>
        <w:left w:val="none" w:sz="0" w:space="0" w:color="auto"/>
        <w:bottom w:val="none" w:sz="0" w:space="0" w:color="auto"/>
        <w:right w:val="none" w:sz="0" w:space="0" w:color="auto"/>
      </w:divBdr>
    </w:div>
    <w:div w:id="638805098">
      <w:bodyDiv w:val="1"/>
      <w:marLeft w:val="0"/>
      <w:marRight w:val="0"/>
      <w:marTop w:val="0"/>
      <w:marBottom w:val="0"/>
      <w:divBdr>
        <w:top w:val="none" w:sz="0" w:space="0" w:color="auto"/>
        <w:left w:val="none" w:sz="0" w:space="0" w:color="auto"/>
        <w:bottom w:val="none" w:sz="0" w:space="0" w:color="auto"/>
        <w:right w:val="none" w:sz="0" w:space="0" w:color="auto"/>
      </w:divBdr>
    </w:div>
    <w:div w:id="639649027">
      <w:bodyDiv w:val="1"/>
      <w:marLeft w:val="0"/>
      <w:marRight w:val="0"/>
      <w:marTop w:val="0"/>
      <w:marBottom w:val="0"/>
      <w:divBdr>
        <w:top w:val="none" w:sz="0" w:space="0" w:color="auto"/>
        <w:left w:val="none" w:sz="0" w:space="0" w:color="auto"/>
        <w:bottom w:val="none" w:sz="0" w:space="0" w:color="auto"/>
        <w:right w:val="none" w:sz="0" w:space="0" w:color="auto"/>
      </w:divBdr>
    </w:div>
    <w:div w:id="642929996">
      <w:bodyDiv w:val="1"/>
      <w:marLeft w:val="0"/>
      <w:marRight w:val="0"/>
      <w:marTop w:val="0"/>
      <w:marBottom w:val="0"/>
      <w:divBdr>
        <w:top w:val="none" w:sz="0" w:space="0" w:color="auto"/>
        <w:left w:val="none" w:sz="0" w:space="0" w:color="auto"/>
        <w:bottom w:val="none" w:sz="0" w:space="0" w:color="auto"/>
        <w:right w:val="none" w:sz="0" w:space="0" w:color="auto"/>
      </w:divBdr>
    </w:div>
    <w:div w:id="646595031">
      <w:bodyDiv w:val="1"/>
      <w:marLeft w:val="0"/>
      <w:marRight w:val="0"/>
      <w:marTop w:val="0"/>
      <w:marBottom w:val="0"/>
      <w:divBdr>
        <w:top w:val="none" w:sz="0" w:space="0" w:color="auto"/>
        <w:left w:val="none" w:sz="0" w:space="0" w:color="auto"/>
        <w:bottom w:val="none" w:sz="0" w:space="0" w:color="auto"/>
        <w:right w:val="none" w:sz="0" w:space="0" w:color="auto"/>
      </w:divBdr>
    </w:div>
    <w:div w:id="646666748">
      <w:bodyDiv w:val="1"/>
      <w:marLeft w:val="0"/>
      <w:marRight w:val="0"/>
      <w:marTop w:val="0"/>
      <w:marBottom w:val="0"/>
      <w:divBdr>
        <w:top w:val="none" w:sz="0" w:space="0" w:color="auto"/>
        <w:left w:val="none" w:sz="0" w:space="0" w:color="auto"/>
        <w:bottom w:val="none" w:sz="0" w:space="0" w:color="auto"/>
        <w:right w:val="none" w:sz="0" w:space="0" w:color="auto"/>
      </w:divBdr>
    </w:div>
    <w:div w:id="647823833">
      <w:bodyDiv w:val="1"/>
      <w:marLeft w:val="0"/>
      <w:marRight w:val="0"/>
      <w:marTop w:val="0"/>
      <w:marBottom w:val="0"/>
      <w:divBdr>
        <w:top w:val="none" w:sz="0" w:space="0" w:color="auto"/>
        <w:left w:val="none" w:sz="0" w:space="0" w:color="auto"/>
        <w:bottom w:val="none" w:sz="0" w:space="0" w:color="auto"/>
        <w:right w:val="none" w:sz="0" w:space="0" w:color="auto"/>
      </w:divBdr>
    </w:div>
    <w:div w:id="648368474">
      <w:bodyDiv w:val="1"/>
      <w:marLeft w:val="0"/>
      <w:marRight w:val="0"/>
      <w:marTop w:val="0"/>
      <w:marBottom w:val="0"/>
      <w:divBdr>
        <w:top w:val="none" w:sz="0" w:space="0" w:color="auto"/>
        <w:left w:val="none" w:sz="0" w:space="0" w:color="auto"/>
        <w:bottom w:val="none" w:sz="0" w:space="0" w:color="auto"/>
        <w:right w:val="none" w:sz="0" w:space="0" w:color="auto"/>
      </w:divBdr>
    </w:div>
    <w:div w:id="654338182">
      <w:bodyDiv w:val="1"/>
      <w:marLeft w:val="0"/>
      <w:marRight w:val="0"/>
      <w:marTop w:val="0"/>
      <w:marBottom w:val="0"/>
      <w:divBdr>
        <w:top w:val="none" w:sz="0" w:space="0" w:color="auto"/>
        <w:left w:val="none" w:sz="0" w:space="0" w:color="auto"/>
        <w:bottom w:val="none" w:sz="0" w:space="0" w:color="auto"/>
        <w:right w:val="none" w:sz="0" w:space="0" w:color="auto"/>
      </w:divBdr>
    </w:div>
    <w:div w:id="655377567">
      <w:bodyDiv w:val="1"/>
      <w:marLeft w:val="0"/>
      <w:marRight w:val="0"/>
      <w:marTop w:val="0"/>
      <w:marBottom w:val="0"/>
      <w:divBdr>
        <w:top w:val="none" w:sz="0" w:space="0" w:color="auto"/>
        <w:left w:val="none" w:sz="0" w:space="0" w:color="auto"/>
        <w:bottom w:val="none" w:sz="0" w:space="0" w:color="auto"/>
        <w:right w:val="none" w:sz="0" w:space="0" w:color="auto"/>
      </w:divBdr>
    </w:div>
    <w:div w:id="659239734">
      <w:bodyDiv w:val="1"/>
      <w:marLeft w:val="0"/>
      <w:marRight w:val="0"/>
      <w:marTop w:val="0"/>
      <w:marBottom w:val="0"/>
      <w:divBdr>
        <w:top w:val="none" w:sz="0" w:space="0" w:color="auto"/>
        <w:left w:val="none" w:sz="0" w:space="0" w:color="auto"/>
        <w:bottom w:val="none" w:sz="0" w:space="0" w:color="auto"/>
        <w:right w:val="none" w:sz="0" w:space="0" w:color="auto"/>
      </w:divBdr>
    </w:div>
    <w:div w:id="662588233">
      <w:bodyDiv w:val="1"/>
      <w:marLeft w:val="0"/>
      <w:marRight w:val="0"/>
      <w:marTop w:val="0"/>
      <w:marBottom w:val="0"/>
      <w:divBdr>
        <w:top w:val="none" w:sz="0" w:space="0" w:color="auto"/>
        <w:left w:val="none" w:sz="0" w:space="0" w:color="auto"/>
        <w:bottom w:val="none" w:sz="0" w:space="0" w:color="auto"/>
        <w:right w:val="none" w:sz="0" w:space="0" w:color="auto"/>
      </w:divBdr>
    </w:div>
    <w:div w:id="669522524">
      <w:bodyDiv w:val="1"/>
      <w:marLeft w:val="0"/>
      <w:marRight w:val="0"/>
      <w:marTop w:val="0"/>
      <w:marBottom w:val="0"/>
      <w:divBdr>
        <w:top w:val="none" w:sz="0" w:space="0" w:color="auto"/>
        <w:left w:val="none" w:sz="0" w:space="0" w:color="auto"/>
        <w:bottom w:val="none" w:sz="0" w:space="0" w:color="auto"/>
        <w:right w:val="none" w:sz="0" w:space="0" w:color="auto"/>
      </w:divBdr>
    </w:div>
    <w:div w:id="676614665">
      <w:bodyDiv w:val="1"/>
      <w:marLeft w:val="0"/>
      <w:marRight w:val="0"/>
      <w:marTop w:val="0"/>
      <w:marBottom w:val="0"/>
      <w:divBdr>
        <w:top w:val="none" w:sz="0" w:space="0" w:color="auto"/>
        <w:left w:val="none" w:sz="0" w:space="0" w:color="auto"/>
        <w:bottom w:val="none" w:sz="0" w:space="0" w:color="auto"/>
        <w:right w:val="none" w:sz="0" w:space="0" w:color="auto"/>
      </w:divBdr>
    </w:div>
    <w:div w:id="681325723">
      <w:bodyDiv w:val="1"/>
      <w:marLeft w:val="0"/>
      <w:marRight w:val="0"/>
      <w:marTop w:val="0"/>
      <w:marBottom w:val="0"/>
      <w:divBdr>
        <w:top w:val="none" w:sz="0" w:space="0" w:color="auto"/>
        <w:left w:val="none" w:sz="0" w:space="0" w:color="auto"/>
        <w:bottom w:val="none" w:sz="0" w:space="0" w:color="auto"/>
        <w:right w:val="none" w:sz="0" w:space="0" w:color="auto"/>
      </w:divBdr>
    </w:div>
    <w:div w:id="689261247">
      <w:bodyDiv w:val="1"/>
      <w:marLeft w:val="0"/>
      <w:marRight w:val="0"/>
      <w:marTop w:val="0"/>
      <w:marBottom w:val="0"/>
      <w:divBdr>
        <w:top w:val="none" w:sz="0" w:space="0" w:color="auto"/>
        <w:left w:val="none" w:sz="0" w:space="0" w:color="auto"/>
        <w:bottom w:val="none" w:sz="0" w:space="0" w:color="auto"/>
        <w:right w:val="none" w:sz="0" w:space="0" w:color="auto"/>
      </w:divBdr>
    </w:div>
    <w:div w:id="696733887">
      <w:bodyDiv w:val="1"/>
      <w:marLeft w:val="0"/>
      <w:marRight w:val="0"/>
      <w:marTop w:val="0"/>
      <w:marBottom w:val="0"/>
      <w:divBdr>
        <w:top w:val="none" w:sz="0" w:space="0" w:color="auto"/>
        <w:left w:val="none" w:sz="0" w:space="0" w:color="auto"/>
        <w:bottom w:val="none" w:sz="0" w:space="0" w:color="auto"/>
        <w:right w:val="none" w:sz="0" w:space="0" w:color="auto"/>
      </w:divBdr>
    </w:div>
    <w:div w:id="697896694">
      <w:bodyDiv w:val="1"/>
      <w:marLeft w:val="0"/>
      <w:marRight w:val="0"/>
      <w:marTop w:val="0"/>
      <w:marBottom w:val="0"/>
      <w:divBdr>
        <w:top w:val="none" w:sz="0" w:space="0" w:color="auto"/>
        <w:left w:val="none" w:sz="0" w:space="0" w:color="auto"/>
        <w:bottom w:val="none" w:sz="0" w:space="0" w:color="auto"/>
        <w:right w:val="none" w:sz="0" w:space="0" w:color="auto"/>
      </w:divBdr>
    </w:div>
    <w:div w:id="705720536">
      <w:bodyDiv w:val="1"/>
      <w:marLeft w:val="0"/>
      <w:marRight w:val="0"/>
      <w:marTop w:val="0"/>
      <w:marBottom w:val="0"/>
      <w:divBdr>
        <w:top w:val="none" w:sz="0" w:space="0" w:color="auto"/>
        <w:left w:val="none" w:sz="0" w:space="0" w:color="auto"/>
        <w:bottom w:val="none" w:sz="0" w:space="0" w:color="auto"/>
        <w:right w:val="none" w:sz="0" w:space="0" w:color="auto"/>
      </w:divBdr>
    </w:div>
    <w:div w:id="711196993">
      <w:bodyDiv w:val="1"/>
      <w:marLeft w:val="0"/>
      <w:marRight w:val="0"/>
      <w:marTop w:val="0"/>
      <w:marBottom w:val="0"/>
      <w:divBdr>
        <w:top w:val="none" w:sz="0" w:space="0" w:color="auto"/>
        <w:left w:val="none" w:sz="0" w:space="0" w:color="auto"/>
        <w:bottom w:val="none" w:sz="0" w:space="0" w:color="auto"/>
        <w:right w:val="none" w:sz="0" w:space="0" w:color="auto"/>
      </w:divBdr>
    </w:div>
    <w:div w:id="711924209">
      <w:bodyDiv w:val="1"/>
      <w:marLeft w:val="0"/>
      <w:marRight w:val="0"/>
      <w:marTop w:val="0"/>
      <w:marBottom w:val="0"/>
      <w:divBdr>
        <w:top w:val="none" w:sz="0" w:space="0" w:color="auto"/>
        <w:left w:val="none" w:sz="0" w:space="0" w:color="auto"/>
        <w:bottom w:val="none" w:sz="0" w:space="0" w:color="auto"/>
        <w:right w:val="none" w:sz="0" w:space="0" w:color="auto"/>
      </w:divBdr>
    </w:div>
    <w:div w:id="712923740">
      <w:bodyDiv w:val="1"/>
      <w:marLeft w:val="0"/>
      <w:marRight w:val="0"/>
      <w:marTop w:val="0"/>
      <w:marBottom w:val="0"/>
      <w:divBdr>
        <w:top w:val="none" w:sz="0" w:space="0" w:color="auto"/>
        <w:left w:val="none" w:sz="0" w:space="0" w:color="auto"/>
        <w:bottom w:val="none" w:sz="0" w:space="0" w:color="auto"/>
        <w:right w:val="none" w:sz="0" w:space="0" w:color="auto"/>
      </w:divBdr>
    </w:div>
    <w:div w:id="719667329">
      <w:bodyDiv w:val="1"/>
      <w:marLeft w:val="0"/>
      <w:marRight w:val="0"/>
      <w:marTop w:val="0"/>
      <w:marBottom w:val="0"/>
      <w:divBdr>
        <w:top w:val="none" w:sz="0" w:space="0" w:color="auto"/>
        <w:left w:val="none" w:sz="0" w:space="0" w:color="auto"/>
        <w:bottom w:val="none" w:sz="0" w:space="0" w:color="auto"/>
        <w:right w:val="none" w:sz="0" w:space="0" w:color="auto"/>
      </w:divBdr>
    </w:div>
    <w:div w:id="721365830">
      <w:bodyDiv w:val="1"/>
      <w:marLeft w:val="0"/>
      <w:marRight w:val="0"/>
      <w:marTop w:val="0"/>
      <w:marBottom w:val="0"/>
      <w:divBdr>
        <w:top w:val="none" w:sz="0" w:space="0" w:color="auto"/>
        <w:left w:val="none" w:sz="0" w:space="0" w:color="auto"/>
        <w:bottom w:val="none" w:sz="0" w:space="0" w:color="auto"/>
        <w:right w:val="none" w:sz="0" w:space="0" w:color="auto"/>
      </w:divBdr>
    </w:div>
    <w:div w:id="721634879">
      <w:bodyDiv w:val="1"/>
      <w:marLeft w:val="0"/>
      <w:marRight w:val="0"/>
      <w:marTop w:val="0"/>
      <w:marBottom w:val="0"/>
      <w:divBdr>
        <w:top w:val="none" w:sz="0" w:space="0" w:color="auto"/>
        <w:left w:val="none" w:sz="0" w:space="0" w:color="auto"/>
        <w:bottom w:val="none" w:sz="0" w:space="0" w:color="auto"/>
        <w:right w:val="none" w:sz="0" w:space="0" w:color="auto"/>
      </w:divBdr>
      <w:divsChild>
        <w:div w:id="647516614">
          <w:marLeft w:val="0"/>
          <w:marRight w:val="0"/>
          <w:marTop w:val="0"/>
          <w:marBottom w:val="0"/>
          <w:divBdr>
            <w:top w:val="none" w:sz="0" w:space="0" w:color="auto"/>
            <w:left w:val="none" w:sz="0" w:space="0" w:color="auto"/>
            <w:bottom w:val="none" w:sz="0" w:space="0" w:color="auto"/>
            <w:right w:val="none" w:sz="0" w:space="0" w:color="auto"/>
          </w:divBdr>
          <w:divsChild>
            <w:div w:id="430471107">
              <w:marLeft w:val="0"/>
              <w:marRight w:val="0"/>
              <w:marTop w:val="0"/>
              <w:marBottom w:val="0"/>
              <w:divBdr>
                <w:top w:val="none" w:sz="0" w:space="0" w:color="auto"/>
                <w:left w:val="none" w:sz="0" w:space="0" w:color="auto"/>
                <w:bottom w:val="none" w:sz="0" w:space="0" w:color="auto"/>
                <w:right w:val="none" w:sz="0" w:space="0" w:color="auto"/>
              </w:divBdr>
              <w:divsChild>
                <w:div w:id="219832521">
                  <w:marLeft w:val="0"/>
                  <w:marRight w:val="0"/>
                  <w:marTop w:val="0"/>
                  <w:marBottom w:val="0"/>
                  <w:divBdr>
                    <w:top w:val="none" w:sz="0" w:space="0" w:color="auto"/>
                    <w:left w:val="none" w:sz="0" w:space="0" w:color="auto"/>
                    <w:bottom w:val="none" w:sz="0" w:space="0" w:color="auto"/>
                    <w:right w:val="none" w:sz="0" w:space="0" w:color="auto"/>
                  </w:divBdr>
                  <w:divsChild>
                    <w:div w:id="1810049971">
                      <w:marLeft w:val="0"/>
                      <w:marRight w:val="0"/>
                      <w:marTop w:val="0"/>
                      <w:marBottom w:val="0"/>
                      <w:divBdr>
                        <w:top w:val="none" w:sz="0" w:space="0" w:color="auto"/>
                        <w:left w:val="none" w:sz="0" w:space="0" w:color="auto"/>
                        <w:bottom w:val="none" w:sz="0" w:space="0" w:color="auto"/>
                        <w:right w:val="none" w:sz="0" w:space="0" w:color="auto"/>
                      </w:divBdr>
                      <w:divsChild>
                        <w:div w:id="1114128388">
                          <w:marLeft w:val="0"/>
                          <w:marRight w:val="0"/>
                          <w:marTop w:val="0"/>
                          <w:marBottom w:val="0"/>
                          <w:divBdr>
                            <w:top w:val="none" w:sz="0" w:space="0" w:color="auto"/>
                            <w:left w:val="none" w:sz="0" w:space="0" w:color="auto"/>
                            <w:bottom w:val="none" w:sz="0" w:space="0" w:color="auto"/>
                            <w:right w:val="none" w:sz="0" w:space="0" w:color="auto"/>
                          </w:divBdr>
                          <w:divsChild>
                            <w:div w:id="1451122426">
                              <w:marLeft w:val="0"/>
                              <w:marRight w:val="0"/>
                              <w:marTop w:val="0"/>
                              <w:marBottom w:val="0"/>
                              <w:divBdr>
                                <w:top w:val="none" w:sz="0" w:space="0" w:color="auto"/>
                                <w:left w:val="none" w:sz="0" w:space="0" w:color="auto"/>
                                <w:bottom w:val="none" w:sz="0" w:space="0" w:color="auto"/>
                                <w:right w:val="none" w:sz="0" w:space="0" w:color="auto"/>
                              </w:divBdr>
                              <w:divsChild>
                                <w:div w:id="1375232890">
                                  <w:marLeft w:val="0"/>
                                  <w:marRight w:val="0"/>
                                  <w:marTop w:val="0"/>
                                  <w:marBottom w:val="0"/>
                                  <w:divBdr>
                                    <w:top w:val="none" w:sz="0" w:space="0" w:color="auto"/>
                                    <w:left w:val="none" w:sz="0" w:space="0" w:color="auto"/>
                                    <w:bottom w:val="none" w:sz="0" w:space="0" w:color="auto"/>
                                    <w:right w:val="none" w:sz="0" w:space="0" w:color="auto"/>
                                  </w:divBdr>
                                  <w:divsChild>
                                    <w:div w:id="1292126011">
                                      <w:marLeft w:val="0"/>
                                      <w:marRight w:val="0"/>
                                      <w:marTop w:val="0"/>
                                      <w:marBottom w:val="0"/>
                                      <w:divBdr>
                                        <w:top w:val="none" w:sz="0" w:space="0" w:color="auto"/>
                                        <w:left w:val="none" w:sz="0" w:space="0" w:color="auto"/>
                                        <w:bottom w:val="none" w:sz="0" w:space="0" w:color="auto"/>
                                        <w:right w:val="none" w:sz="0" w:space="0" w:color="auto"/>
                                      </w:divBdr>
                                      <w:divsChild>
                                        <w:div w:id="1080979139">
                                          <w:marLeft w:val="0"/>
                                          <w:marRight w:val="0"/>
                                          <w:marTop w:val="0"/>
                                          <w:marBottom w:val="0"/>
                                          <w:divBdr>
                                            <w:top w:val="none" w:sz="0" w:space="0" w:color="auto"/>
                                            <w:left w:val="none" w:sz="0" w:space="0" w:color="auto"/>
                                            <w:bottom w:val="none" w:sz="0" w:space="0" w:color="auto"/>
                                            <w:right w:val="none" w:sz="0" w:space="0" w:color="auto"/>
                                          </w:divBdr>
                                          <w:divsChild>
                                            <w:div w:id="424036382">
                                              <w:marLeft w:val="0"/>
                                              <w:marRight w:val="0"/>
                                              <w:marTop w:val="0"/>
                                              <w:marBottom w:val="0"/>
                                              <w:divBdr>
                                                <w:top w:val="none" w:sz="0" w:space="0" w:color="auto"/>
                                                <w:left w:val="none" w:sz="0" w:space="0" w:color="auto"/>
                                                <w:bottom w:val="none" w:sz="0" w:space="0" w:color="auto"/>
                                                <w:right w:val="none" w:sz="0" w:space="0" w:color="auto"/>
                                              </w:divBdr>
                                              <w:divsChild>
                                                <w:div w:id="238030005">
                                                  <w:marLeft w:val="0"/>
                                                  <w:marRight w:val="0"/>
                                                  <w:marTop w:val="0"/>
                                                  <w:marBottom w:val="0"/>
                                                  <w:divBdr>
                                                    <w:top w:val="single" w:sz="6" w:space="0" w:color="ABABAB"/>
                                                    <w:left w:val="single" w:sz="6" w:space="0" w:color="ABABAB"/>
                                                    <w:bottom w:val="none" w:sz="0" w:space="0" w:color="auto"/>
                                                    <w:right w:val="single" w:sz="6" w:space="0" w:color="ABABAB"/>
                                                  </w:divBdr>
                                                  <w:divsChild>
                                                    <w:div w:id="83844023">
                                                      <w:marLeft w:val="0"/>
                                                      <w:marRight w:val="0"/>
                                                      <w:marTop w:val="0"/>
                                                      <w:marBottom w:val="0"/>
                                                      <w:divBdr>
                                                        <w:top w:val="none" w:sz="0" w:space="0" w:color="auto"/>
                                                        <w:left w:val="none" w:sz="0" w:space="0" w:color="auto"/>
                                                        <w:bottom w:val="none" w:sz="0" w:space="0" w:color="auto"/>
                                                        <w:right w:val="none" w:sz="0" w:space="0" w:color="auto"/>
                                                      </w:divBdr>
                                                      <w:divsChild>
                                                        <w:div w:id="1858956653">
                                                          <w:marLeft w:val="0"/>
                                                          <w:marRight w:val="0"/>
                                                          <w:marTop w:val="0"/>
                                                          <w:marBottom w:val="0"/>
                                                          <w:divBdr>
                                                            <w:top w:val="none" w:sz="0" w:space="0" w:color="auto"/>
                                                            <w:left w:val="none" w:sz="0" w:space="0" w:color="auto"/>
                                                            <w:bottom w:val="none" w:sz="0" w:space="0" w:color="auto"/>
                                                            <w:right w:val="none" w:sz="0" w:space="0" w:color="auto"/>
                                                          </w:divBdr>
                                                          <w:divsChild>
                                                            <w:div w:id="75128691">
                                                              <w:marLeft w:val="0"/>
                                                              <w:marRight w:val="0"/>
                                                              <w:marTop w:val="0"/>
                                                              <w:marBottom w:val="0"/>
                                                              <w:divBdr>
                                                                <w:top w:val="none" w:sz="0" w:space="0" w:color="auto"/>
                                                                <w:left w:val="none" w:sz="0" w:space="0" w:color="auto"/>
                                                                <w:bottom w:val="none" w:sz="0" w:space="0" w:color="auto"/>
                                                                <w:right w:val="none" w:sz="0" w:space="0" w:color="auto"/>
                                                              </w:divBdr>
                                                              <w:divsChild>
                                                                <w:div w:id="1845827559">
                                                                  <w:marLeft w:val="0"/>
                                                                  <w:marRight w:val="0"/>
                                                                  <w:marTop w:val="0"/>
                                                                  <w:marBottom w:val="0"/>
                                                                  <w:divBdr>
                                                                    <w:top w:val="none" w:sz="0" w:space="0" w:color="auto"/>
                                                                    <w:left w:val="none" w:sz="0" w:space="0" w:color="auto"/>
                                                                    <w:bottom w:val="none" w:sz="0" w:space="0" w:color="auto"/>
                                                                    <w:right w:val="none" w:sz="0" w:space="0" w:color="auto"/>
                                                                  </w:divBdr>
                                                                  <w:divsChild>
                                                                    <w:div w:id="1259944994">
                                                                      <w:marLeft w:val="0"/>
                                                                      <w:marRight w:val="0"/>
                                                                      <w:marTop w:val="0"/>
                                                                      <w:marBottom w:val="0"/>
                                                                      <w:divBdr>
                                                                        <w:top w:val="none" w:sz="0" w:space="0" w:color="auto"/>
                                                                        <w:left w:val="none" w:sz="0" w:space="0" w:color="auto"/>
                                                                        <w:bottom w:val="none" w:sz="0" w:space="0" w:color="auto"/>
                                                                        <w:right w:val="none" w:sz="0" w:space="0" w:color="auto"/>
                                                                      </w:divBdr>
                                                                      <w:divsChild>
                                                                        <w:div w:id="1964072995">
                                                                          <w:marLeft w:val="0"/>
                                                                          <w:marRight w:val="0"/>
                                                                          <w:marTop w:val="0"/>
                                                                          <w:marBottom w:val="0"/>
                                                                          <w:divBdr>
                                                                            <w:top w:val="none" w:sz="0" w:space="0" w:color="auto"/>
                                                                            <w:left w:val="none" w:sz="0" w:space="0" w:color="auto"/>
                                                                            <w:bottom w:val="none" w:sz="0" w:space="0" w:color="auto"/>
                                                                            <w:right w:val="none" w:sz="0" w:space="0" w:color="auto"/>
                                                                          </w:divBdr>
                                                                          <w:divsChild>
                                                                            <w:div w:id="421491542">
                                                                              <w:marLeft w:val="0"/>
                                                                              <w:marRight w:val="0"/>
                                                                              <w:marTop w:val="0"/>
                                                                              <w:marBottom w:val="0"/>
                                                                              <w:divBdr>
                                                                                <w:top w:val="none" w:sz="0" w:space="0" w:color="auto"/>
                                                                                <w:left w:val="none" w:sz="0" w:space="0" w:color="auto"/>
                                                                                <w:bottom w:val="none" w:sz="0" w:space="0" w:color="auto"/>
                                                                                <w:right w:val="none" w:sz="0" w:space="0" w:color="auto"/>
                                                                              </w:divBdr>
                                                                            </w:div>
                                                                            <w:div w:id="558325896">
                                                                              <w:marLeft w:val="0"/>
                                                                              <w:marRight w:val="0"/>
                                                                              <w:marTop w:val="0"/>
                                                                              <w:marBottom w:val="0"/>
                                                                              <w:divBdr>
                                                                                <w:top w:val="none" w:sz="0" w:space="0" w:color="auto"/>
                                                                                <w:left w:val="none" w:sz="0" w:space="0" w:color="auto"/>
                                                                                <w:bottom w:val="none" w:sz="0" w:space="0" w:color="auto"/>
                                                                                <w:right w:val="none" w:sz="0" w:space="0" w:color="auto"/>
                                                                              </w:divBdr>
                                                                            </w:div>
                                                                            <w:div w:id="892501949">
                                                                              <w:marLeft w:val="0"/>
                                                                              <w:marRight w:val="0"/>
                                                                              <w:marTop w:val="0"/>
                                                                              <w:marBottom w:val="0"/>
                                                                              <w:divBdr>
                                                                                <w:top w:val="none" w:sz="0" w:space="0" w:color="auto"/>
                                                                                <w:left w:val="none" w:sz="0" w:space="0" w:color="auto"/>
                                                                                <w:bottom w:val="none" w:sz="0" w:space="0" w:color="auto"/>
                                                                                <w:right w:val="none" w:sz="0" w:space="0" w:color="auto"/>
                                                                              </w:divBdr>
                                                                            </w:div>
                                                                            <w:div w:id="1037120581">
                                                                              <w:marLeft w:val="0"/>
                                                                              <w:marRight w:val="0"/>
                                                                              <w:marTop w:val="0"/>
                                                                              <w:marBottom w:val="0"/>
                                                                              <w:divBdr>
                                                                                <w:top w:val="none" w:sz="0" w:space="0" w:color="auto"/>
                                                                                <w:left w:val="none" w:sz="0" w:space="0" w:color="auto"/>
                                                                                <w:bottom w:val="none" w:sz="0" w:space="0" w:color="auto"/>
                                                                                <w:right w:val="none" w:sz="0" w:space="0" w:color="auto"/>
                                                                              </w:divBdr>
                                                                            </w:div>
                                                                            <w:div w:id="1176113067">
                                                                              <w:marLeft w:val="0"/>
                                                                              <w:marRight w:val="0"/>
                                                                              <w:marTop w:val="0"/>
                                                                              <w:marBottom w:val="0"/>
                                                                              <w:divBdr>
                                                                                <w:top w:val="none" w:sz="0" w:space="0" w:color="auto"/>
                                                                                <w:left w:val="none" w:sz="0" w:space="0" w:color="auto"/>
                                                                                <w:bottom w:val="none" w:sz="0" w:space="0" w:color="auto"/>
                                                                                <w:right w:val="none" w:sz="0" w:space="0" w:color="auto"/>
                                                                              </w:divBdr>
                                                                            </w:div>
                                                                            <w:div w:id="1259563938">
                                                                              <w:marLeft w:val="0"/>
                                                                              <w:marRight w:val="0"/>
                                                                              <w:marTop w:val="0"/>
                                                                              <w:marBottom w:val="0"/>
                                                                              <w:divBdr>
                                                                                <w:top w:val="none" w:sz="0" w:space="0" w:color="auto"/>
                                                                                <w:left w:val="none" w:sz="0" w:space="0" w:color="auto"/>
                                                                                <w:bottom w:val="none" w:sz="0" w:space="0" w:color="auto"/>
                                                                                <w:right w:val="none" w:sz="0" w:space="0" w:color="auto"/>
                                                                              </w:divBdr>
                                                                            </w:div>
                                                                            <w:div w:id="1629362427">
                                                                              <w:marLeft w:val="0"/>
                                                                              <w:marRight w:val="0"/>
                                                                              <w:marTop w:val="0"/>
                                                                              <w:marBottom w:val="0"/>
                                                                              <w:divBdr>
                                                                                <w:top w:val="none" w:sz="0" w:space="0" w:color="auto"/>
                                                                                <w:left w:val="none" w:sz="0" w:space="0" w:color="auto"/>
                                                                                <w:bottom w:val="none" w:sz="0" w:space="0" w:color="auto"/>
                                                                                <w:right w:val="none" w:sz="0" w:space="0" w:color="auto"/>
                                                                              </w:divBdr>
                                                                            </w:div>
                                                                            <w:div w:id="1711568435">
                                                                              <w:marLeft w:val="0"/>
                                                                              <w:marRight w:val="0"/>
                                                                              <w:marTop w:val="0"/>
                                                                              <w:marBottom w:val="0"/>
                                                                              <w:divBdr>
                                                                                <w:top w:val="none" w:sz="0" w:space="0" w:color="auto"/>
                                                                                <w:left w:val="none" w:sz="0" w:space="0" w:color="auto"/>
                                                                                <w:bottom w:val="none" w:sz="0" w:space="0" w:color="auto"/>
                                                                                <w:right w:val="none" w:sz="0" w:space="0" w:color="auto"/>
                                                                              </w:divBdr>
                                                                            </w:div>
                                                                            <w:div w:id="21357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2564376">
      <w:bodyDiv w:val="1"/>
      <w:marLeft w:val="0"/>
      <w:marRight w:val="0"/>
      <w:marTop w:val="0"/>
      <w:marBottom w:val="0"/>
      <w:divBdr>
        <w:top w:val="none" w:sz="0" w:space="0" w:color="auto"/>
        <w:left w:val="none" w:sz="0" w:space="0" w:color="auto"/>
        <w:bottom w:val="none" w:sz="0" w:space="0" w:color="auto"/>
        <w:right w:val="none" w:sz="0" w:space="0" w:color="auto"/>
      </w:divBdr>
    </w:div>
    <w:div w:id="729617122">
      <w:bodyDiv w:val="1"/>
      <w:marLeft w:val="0"/>
      <w:marRight w:val="0"/>
      <w:marTop w:val="0"/>
      <w:marBottom w:val="0"/>
      <w:divBdr>
        <w:top w:val="none" w:sz="0" w:space="0" w:color="auto"/>
        <w:left w:val="none" w:sz="0" w:space="0" w:color="auto"/>
        <w:bottom w:val="none" w:sz="0" w:space="0" w:color="auto"/>
        <w:right w:val="none" w:sz="0" w:space="0" w:color="auto"/>
      </w:divBdr>
    </w:div>
    <w:div w:id="733358502">
      <w:bodyDiv w:val="1"/>
      <w:marLeft w:val="0"/>
      <w:marRight w:val="0"/>
      <w:marTop w:val="0"/>
      <w:marBottom w:val="0"/>
      <w:divBdr>
        <w:top w:val="none" w:sz="0" w:space="0" w:color="auto"/>
        <w:left w:val="none" w:sz="0" w:space="0" w:color="auto"/>
        <w:bottom w:val="none" w:sz="0" w:space="0" w:color="auto"/>
        <w:right w:val="none" w:sz="0" w:space="0" w:color="auto"/>
      </w:divBdr>
    </w:div>
    <w:div w:id="734400374">
      <w:bodyDiv w:val="1"/>
      <w:marLeft w:val="0"/>
      <w:marRight w:val="0"/>
      <w:marTop w:val="0"/>
      <w:marBottom w:val="0"/>
      <w:divBdr>
        <w:top w:val="none" w:sz="0" w:space="0" w:color="auto"/>
        <w:left w:val="none" w:sz="0" w:space="0" w:color="auto"/>
        <w:bottom w:val="none" w:sz="0" w:space="0" w:color="auto"/>
        <w:right w:val="none" w:sz="0" w:space="0" w:color="auto"/>
      </w:divBdr>
    </w:div>
    <w:div w:id="735133075">
      <w:bodyDiv w:val="1"/>
      <w:marLeft w:val="0"/>
      <w:marRight w:val="0"/>
      <w:marTop w:val="0"/>
      <w:marBottom w:val="0"/>
      <w:divBdr>
        <w:top w:val="none" w:sz="0" w:space="0" w:color="auto"/>
        <w:left w:val="none" w:sz="0" w:space="0" w:color="auto"/>
        <w:bottom w:val="none" w:sz="0" w:space="0" w:color="auto"/>
        <w:right w:val="none" w:sz="0" w:space="0" w:color="auto"/>
      </w:divBdr>
    </w:div>
    <w:div w:id="738865288">
      <w:bodyDiv w:val="1"/>
      <w:marLeft w:val="0"/>
      <w:marRight w:val="0"/>
      <w:marTop w:val="0"/>
      <w:marBottom w:val="0"/>
      <w:divBdr>
        <w:top w:val="none" w:sz="0" w:space="0" w:color="auto"/>
        <w:left w:val="none" w:sz="0" w:space="0" w:color="auto"/>
        <w:bottom w:val="none" w:sz="0" w:space="0" w:color="auto"/>
        <w:right w:val="none" w:sz="0" w:space="0" w:color="auto"/>
      </w:divBdr>
    </w:div>
    <w:div w:id="746652058">
      <w:bodyDiv w:val="1"/>
      <w:marLeft w:val="0"/>
      <w:marRight w:val="0"/>
      <w:marTop w:val="0"/>
      <w:marBottom w:val="0"/>
      <w:divBdr>
        <w:top w:val="none" w:sz="0" w:space="0" w:color="auto"/>
        <w:left w:val="none" w:sz="0" w:space="0" w:color="auto"/>
        <w:bottom w:val="none" w:sz="0" w:space="0" w:color="auto"/>
        <w:right w:val="none" w:sz="0" w:space="0" w:color="auto"/>
      </w:divBdr>
    </w:div>
    <w:div w:id="747536055">
      <w:bodyDiv w:val="1"/>
      <w:marLeft w:val="0"/>
      <w:marRight w:val="0"/>
      <w:marTop w:val="0"/>
      <w:marBottom w:val="0"/>
      <w:divBdr>
        <w:top w:val="none" w:sz="0" w:space="0" w:color="auto"/>
        <w:left w:val="none" w:sz="0" w:space="0" w:color="auto"/>
        <w:bottom w:val="none" w:sz="0" w:space="0" w:color="auto"/>
        <w:right w:val="none" w:sz="0" w:space="0" w:color="auto"/>
      </w:divBdr>
    </w:div>
    <w:div w:id="749549219">
      <w:bodyDiv w:val="1"/>
      <w:marLeft w:val="0"/>
      <w:marRight w:val="0"/>
      <w:marTop w:val="0"/>
      <w:marBottom w:val="0"/>
      <w:divBdr>
        <w:top w:val="none" w:sz="0" w:space="0" w:color="auto"/>
        <w:left w:val="none" w:sz="0" w:space="0" w:color="auto"/>
        <w:bottom w:val="none" w:sz="0" w:space="0" w:color="auto"/>
        <w:right w:val="none" w:sz="0" w:space="0" w:color="auto"/>
      </w:divBdr>
    </w:div>
    <w:div w:id="753665034">
      <w:bodyDiv w:val="1"/>
      <w:marLeft w:val="0"/>
      <w:marRight w:val="0"/>
      <w:marTop w:val="0"/>
      <w:marBottom w:val="0"/>
      <w:divBdr>
        <w:top w:val="none" w:sz="0" w:space="0" w:color="auto"/>
        <w:left w:val="none" w:sz="0" w:space="0" w:color="auto"/>
        <w:bottom w:val="none" w:sz="0" w:space="0" w:color="auto"/>
        <w:right w:val="none" w:sz="0" w:space="0" w:color="auto"/>
      </w:divBdr>
    </w:div>
    <w:div w:id="757796280">
      <w:bodyDiv w:val="1"/>
      <w:marLeft w:val="0"/>
      <w:marRight w:val="0"/>
      <w:marTop w:val="0"/>
      <w:marBottom w:val="0"/>
      <w:divBdr>
        <w:top w:val="none" w:sz="0" w:space="0" w:color="auto"/>
        <w:left w:val="none" w:sz="0" w:space="0" w:color="auto"/>
        <w:bottom w:val="none" w:sz="0" w:space="0" w:color="auto"/>
        <w:right w:val="none" w:sz="0" w:space="0" w:color="auto"/>
      </w:divBdr>
    </w:div>
    <w:div w:id="761947277">
      <w:bodyDiv w:val="1"/>
      <w:marLeft w:val="0"/>
      <w:marRight w:val="0"/>
      <w:marTop w:val="0"/>
      <w:marBottom w:val="0"/>
      <w:divBdr>
        <w:top w:val="none" w:sz="0" w:space="0" w:color="auto"/>
        <w:left w:val="none" w:sz="0" w:space="0" w:color="auto"/>
        <w:bottom w:val="none" w:sz="0" w:space="0" w:color="auto"/>
        <w:right w:val="none" w:sz="0" w:space="0" w:color="auto"/>
      </w:divBdr>
    </w:div>
    <w:div w:id="766191898">
      <w:bodyDiv w:val="1"/>
      <w:marLeft w:val="0"/>
      <w:marRight w:val="0"/>
      <w:marTop w:val="0"/>
      <w:marBottom w:val="0"/>
      <w:divBdr>
        <w:top w:val="none" w:sz="0" w:space="0" w:color="auto"/>
        <w:left w:val="none" w:sz="0" w:space="0" w:color="auto"/>
        <w:bottom w:val="none" w:sz="0" w:space="0" w:color="auto"/>
        <w:right w:val="none" w:sz="0" w:space="0" w:color="auto"/>
      </w:divBdr>
    </w:div>
    <w:div w:id="766579861">
      <w:bodyDiv w:val="1"/>
      <w:marLeft w:val="0"/>
      <w:marRight w:val="0"/>
      <w:marTop w:val="0"/>
      <w:marBottom w:val="0"/>
      <w:divBdr>
        <w:top w:val="none" w:sz="0" w:space="0" w:color="auto"/>
        <w:left w:val="none" w:sz="0" w:space="0" w:color="auto"/>
        <w:bottom w:val="none" w:sz="0" w:space="0" w:color="auto"/>
        <w:right w:val="none" w:sz="0" w:space="0" w:color="auto"/>
      </w:divBdr>
    </w:div>
    <w:div w:id="767623934">
      <w:bodyDiv w:val="1"/>
      <w:marLeft w:val="0"/>
      <w:marRight w:val="0"/>
      <w:marTop w:val="0"/>
      <w:marBottom w:val="0"/>
      <w:divBdr>
        <w:top w:val="none" w:sz="0" w:space="0" w:color="auto"/>
        <w:left w:val="none" w:sz="0" w:space="0" w:color="auto"/>
        <w:bottom w:val="none" w:sz="0" w:space="0" w:color="auto"/>
        <w:right w:val="none" w:sz="0" w:space="0" w:color="auto"/>
      </w:divBdr>
    </w:div>
    <w:div w:id="781923960">
      <w:bodyDiv w:val="1"/>
      <w:marLeft w:val="0"/>
      <w:marRight w:val="0"/>
      <w:marTop w:val="0"/>
      <w:marBottom w:val="0"/>
      <w:divBdr>
        <w:top w:val="none" w:sz="0" w:space="0" w:color="auto"/>
        <w:left w:val="none" w:sz="0" w:space="0" w:color="auto"/>
        <w:bottom w:val="none" w:sz="0" w:space="0" w:color="auto"/>
        <w:right w:val="none" w:sz="0" w:space="0" w:color="auto"/>
      </w:divBdr>
    </w:div>
    <w:div w:id="788203255">
      <w:bodyDiv w:val="1"/>
      <w:marLeft w:val="0"/>
      <w:marRight w:val="0"/>
      <w:marTop w:val="0"/>
      <w:marBottom w:val="0"/>
      <w:divBdr>
        <w:top w:val="none" w:sz="0" w:space="0" w:color="auto"/>
        <w:left w:val="none" w:sz="0" w:space="0" w:color="auto"/>
        <w:bottom w:val="none" w:sz="0" w:space="0" w:color="auto"/>
        <w:right w:val="none" w:sz="0" w:space="0" w:color="auto"/>
      </w:divBdr>
    </w:div>
    <w:div w:id="792093586">
      <w:bodyDiv w:val="1"/>
      <w:marLeft w:val="0"/>
      <w:marRight w:val="0"/>
      <w:marTop w:val="0"/>
      <w:marBottom w:val="0"/>
      <w:divBdr>
        <w:top w:val="none" w:sz="0" w:space="0" w:color="auto"/>
        <w:left w:val="none" w:sz="0" w:space="0" w:color="auto"/>
        <w:bottom w:val="none" w:sz="0" w:space="0" w:color="auto"/>
        <w:right w:val="none" w:sz="0" w:space="0" w:color="auto"/>
      </w:divBdr>
    </w:div>
    <w:div w:id="793600596">
      <w:bodyDiv w:val="1"/>
      <w:marLeft w:val="0"/>
      <w:marRight w:val="0"/>
      <w:marTop w:val="0"/>
      <w:marBottom w:val="0"/>
      <w:divBdr>
        <w:top w:val="none" w:sz="0" w:space="0" w:color="auto"/>
        <w:left w:val="none" w:sz="0" w:space="0" w:color="auto"/>
        <w:bottom w:val="none" w:sz="0" w:space="0" w:color="auto"/>
        <w:right w:val="none" w:sz="0" w:space="0" w:color="auto"/>
      </w:divBdr>
    </w:div>
    <w:div w:id="799879541">
      <w:bodyDiv w:val="1"/>
      <w:marLeft w:val="0"/>
      <w:marRight w:val="0"/>
      <w:marTop w:val="0"/>
      <w:marBottom w:val="0"/>
      <w:divBdr>
        <w:top w:val="none" w:sz="0" w:space="0" w:color="auto"/>
        <w:left w:val="none" w:sz="0" w:space="0" w:color="auto"/>
        <w:bottom w:val="none" w:sz="0" w:space="0" w:color="auto"/>
        <w:right w:val="none" w:sz="0" w:space="0" w:color="auto"/>
      </w:divBdr>
    </w:div>
    <w:div w:id="802582167">
      <w:bodyDiv w:val="1"/>
      <w:marLeft w:val="0"/>
      <w:marRight w:val="0"/>
      <w:marTop w:val="0"/>
      <w:marBottom w:val="0"/>
      <w:divBdr>
        <w:top w:val="none" w:sz="0" w:space="0" w:color="auto"/>
        <w:left w:val="none" w:sz="0" w:space="0" w:color="auto"/>
        <w:bottom w:val="none" w:sz="0" w:space="0" w:color="auto"/>
        <w:right w:val="none" w:sz="0" w:space="0" w:color="auto"/>
      </w:divBdr>
    </w:div>
    <w:div w:id="807210640">
      <w:bodyDiv w:val="1"/>
      <w:marLeft w:val="0"/>
      <w:marRight w:val="0"/>
      <w:marTop w:val="0"/>
      <w:marBottom w:val="0"/>
      <w:divBdr>
        <w:top w:val="none" w:sz="0" w:space="0" w:color="auto"/>
        <w:left w:val="none" w:sz="0" w:space="0" w:color="auto"/>
        <w:bottom w:val="none" w:sz="0" w:space="0" w:color="auto"/>
        <w:right w:val="none" w:sz="0" w:space="0" w:color="auto"/>
      </w:divBdr>
    </w:div>
    <w:div w:id="812909774">
      <w:bodyDiv w:val="1"/>
      <w:marLeft w:val="0"/>
      <w:marRight w:val="0"/>
      <w:marTop w:val="0"/>
      <w:marBottom w:val="0"/>
      <w:divBdr>
        <w:top w:val="none" w:sz="0" w:space="0" w:color="auto"/>
        <w:left w:val="none" w:sz="0" w:space="0" w:color="auto"/>
        <w:bottom w:val="none" w:sz="0" w:space="0" w:color="auto"/>
        <w:right w:val="none" w:sz="0" w:space="0" w:color="auto"/>
      </w:divBdr>
    </w:div>
    <w:div w:id="813762735">
      <w:bodyDiv w:val="1"/>
      <w:marLeft w:val="0"/>
      <w:marRight w:val="0"/>
      <w:marTop w:val="0"/>
      <w:marBottom w:val="0"/>
      <w:divBdr>
        <w:top w:val="none" w:sz="0" w:space="0" w:color="auto"/>
        <w:left w:val="none" w:sz="0" w:space="0" w:color="auto"/>
        <w:bottom w:val="none" w:sz="0" w:space="0" w:color="auto"/>
        <w:right w:val="none" w:sz="0" w:space="0" w:color="auto"/>
      </w:divBdr>
    </w:div>
    <w:div w:id="815419265">
      <w:bodyDiv w:val="1"/>
      <w:marLeft w:val="0"/>
      <w:marRight w:val="0"/>
      <w:marTop w:val="0"/>
      <w:marBottom w:val="0"/>
      <w:divBdr>
        <w:top w:val="none" w:sz="0" w:space="0" w:color="auto"/>
        <w:left w:val="none" w:sz="0" w:space="0" w:color="auto"/>
        <w:bottom w:val="none" w:sz="0" w:space="0" w:color="auto"/>
        <w:right w:val="none" w:sz="0" w:space="0" w:color="auto"/>
      </w:divBdr>
    </w:div>
    <w:div w:id="817843010">
      <w:bodyDiv w:val="1"/>
      <w:marLeft w:val="0"/>
      <w:marRight w:val="0"/>
      <w:marTop w:val="0"/>
      <w:marBottom w:val="0"/>
      <w:divBdr>
        <w:top w:val="none" w:sz="0" w:space="0" w:color="auto"/>
        <w:left w:val="none" w:sz="0" w:space="0" w:color="auto"/>
        <w:bottom w:val="none" w:sz="0" w:space="0" w:color="auto"/>
        <w:right w:val="none" w:sz="0" w:space="0" w:color="auto"/>
      </w:divBdr>
    </w:div>
    <w:div w:id="818039209">
      <w:bodyDiv w:val="1"/>
      <w:marLeft w:val="0"/>
      <w:marRight w:val="0"/>
      <w:marTop w:val="0"/>
      <w:marBottom w:val="0"/>
      <w:divBdr>
        <w:top w:val="none" w:sz="0" w:space="0" w:color="auto"/>
        <w:left w:val="none" w:sz="0" w:space="0" w:color="auto"/>
        <w:bottom w:val="none" w:sz="0" w:space="0" w:color="auto"/>
        <w:right w:val="none" w:sz="0" w:space="0" w:color="auto"/>
      </w:divBdr>
    </w:div>
    <w:div w:id="818153019">
      <w:bodyDiv w:val="1"/>
      <w:marLeft w:val="0"/>
      <w:marRight w:val="0"/>
      <w:marTop w:val="0"/>
      <w:marBottom w:val="0"/>
      <w:divBdr>
        <w:top w:val="none" w:sz="0" w:space="0" w:color="auto"/>
        <w:left w:val="none" w:sz="0" w:space="0" w:color="auto"/>
        <w:bottom w:val="none" w:sz="0" w:space="0" w:color="auto"/>
        <w:right w:val="none" w:sz="0" w:space="0" w:color="auto"/>
      </w:divBdr>
    </w:div>
    <w:div w:id="819807443">
      <w:bodyDiv w:val="1"/>
      <w:marLeft w:val="0"/>
      <w:marRight w:val="0"/>
      <w:marTop w:val="0"/>
      <w:marBottom w:val="0"/>
      <w:divBdr>
        <w:top w:val="none" w:sz="0" w:space="0" w:color="auto"/>
        <w:left w:val="none" w:sz="0" w:space="0" w:color="auto"/>
        <w:bottom w:val="none" w:sz="0" w:space="0" w:color="auto"/>
        <w:right w:val="none" w:sz="0" w:space="0" w:color="auto"/>
      </w:divBdr>
    </w:div>
    <w:div w:id="825323019">
      <w:bodyDiv w:val="1"/>
      <w:marLeft w:val="0"/>
      <w:marRight w:val="0"/>
      <w:marTop w:val="0"/>
      <w:marBottom w:val="0"/>
      <w:divBdr>
        <w:top w:val="none" w:sz="0" w:space="0" w:color="auto"/>
        <w:left w:val="none" w:sz="0" w:space="0" w:color="auto"/>
        <w:bottom w:val="none" w:sz="0" w:space="0" w:color="auto"/>
        <w:right w:val="none" w:sz="0" w:space="0" w:color="auto"/>
      </w:divBdr>
    </w:div>
    <w:div w:id="825777091">
      <w:bodyDiv w:val="1"/>
      <w:marLeft w:val="0"/>
      <w:marRight w:val="0"/>
      <w:marTop w:val="0"/>
      <w:marBottom w:val="0"/>
      <w:divBdr>
        <w:top w:val="none" w:sz="0" w:space="0" w:color="auto"/>
        <w:left w:val="none" w:sz="0" w:space="0" w:color="auto"/>
        <w:bottom w:val="none" w:sz="0" w:space="0" w:color="auto"/>
        <w:right w:val="none" w:sz="0" w:space="0" w:color="auto"/>
      </w:divBdr>
    </w:div>
    <w:div w:id="832723644">
      <w:bodyDiv w:val="1"/>
      <w:marLeft w:val="0"/>
      <w:marRight w:val="0"/>
      <w:marTop w:val="0"/>
      <w:marBottom w:val="0"/>
      <w:divBdr>
        <w:top w:val="none" w:sz="0" w:space="0" w:color="auto"/>
        <w:left w:val="none" w:sz="0" w:space="0" w:color="auto"/>
        <w:bottom w:val="none" w:sz="0" w:space="0" w:color="auto"/>
        <w:right w:val="none" w:sz="0" w:space="0" w:color="auto"/>
      </w:divBdr>
    </w:div>
    <w:div w:id="835614530">
      <w:bodyDiv w:val="1"/>
      <w:marLeft w:val="0"/>
      <w:marRight w:val="0"/>
      <w:marTop w:val="0"/>
      <w:marBottom w:val="0"/>
      <w:divBdr>
        <w:top w:val="none" w:sz="0" w:space="0" w:color="auto"/>
        <w:left w:val="none" w:sz="0" w:space="0" w:color="auto"/>
        <w:bottom w:val="none" w:sz="0" w:space="0" w:color="auto"/>
        <w:right w:val="none" w:sz="0" w:space="0" w:color="auto"/>
      </w:divBdr>
    </w:div>
    <w:div w:id="837842772">
      <w:bodyDiv w:val="1"/>
      <w:marLeft w:val="0"/>
      <w:marRight w:val="0"/>
      <w:marTop w:val="0"/>
      <w:marBottom w:val="0"/>
      <w:divBdr>
        <w:top w:val="none" w:sz="0" w:space="0" w:color="auto"/>
        <w:left w:val="none" w:sz="0" w:space="0" w:color="auto"/>
        <w:bottom w:val="none" w:sz="0" w:space="0" w:color="auto"/>
        <w:right w:val="none" w:sz="0" w:space="0" w:color="auto"/>
      </w:divBdr>
    </w:div>
    <w:div w:id="841823960">
      <w:bodyDiv w:val="1"/>
      <w:marLeft w:val="0"/>
      <w:marRight w:val="0"/>
      <w:marTop w:val="0"/>
      <w:marBottom w:val="0"/>
      <w:divBdr>
        <w:top w:val="none" w:sz="0" w:space="0" w:color="auto"/>
        <w:left w:val="none" w:sz="0" w:space="0" w:color="auto"/>
        <w:bottom w:val="none" w:sz="0" w:space="0" w:color="auto"/>
        <w:right w:val="none" w:sz="0" w:space="0" w:color="auto"/>
      </w:divBdr>
    </w:div>
    <w:div w:id="846679409">
      <w:bodyDiv w:val="1"/>
      <w:marLeft w:val="0"/>
      <w:marRight w:val="0"/>
      <w:marTop w:val="0"/>
      <w:marBottom w:val="0"/>
      <w:divBdr>
        <w:top w:val="none" w:sz="0" w:space="0" w:color="auto"/>
        <w:left w:val="none" w:sz="0" w:space="0" w:color="auto"/>
        <w:bottom w:val="none" w:sz="0" w:space="0" w:color="auto"/>
        <w:right w:val="none" w:sz="0" w:space="0" w:color="auto"/>
      </w:divBdr>
    </w:div>
    <w:div w:id="859971553">
      <w:bodyDiv w:val="1"/>
      <w:marLeft w:val="0"/>
      <w:marRight w:val="0"/>
      <w:marTop w:val="0"/>
      <w:marBottom w:val="0"/>
      <w:divBdr>
        <w:top w:val="none" w:sz="0" w:space="0" w:color="auto"/>
        <w:left w:val="none" w:sz="0" w:space="0" w:color="auto"/>
        <w:bottom w:val="none" w:sz="0" w:space="0" w:color="auto"/>
        <w:right w:val="none" w:sz="0" w:space="0" w:color="auto"/>
      </w:divBdr>
    </w:div>
    <w:div w:id="860315962">
      <w:bodyDiv w:val="1"/>
      <w:marLeft w:val="0"/>
      <w:marRight w:val="0"/>
      <w:marTop w:val="0"/>
      <w:marBottom w:val="0"/>
      <w:divBdr>
        <w:top w:val="none" w:sz="0" w:space="0" w:color="auto"/>
        <w:left w:val="none" w:sz="0" w:space="0" w:color="auto"/>
        <w:bottom w:val="none" w:sz="0" w:space="0" w:color="auto"/>
        <w:right w:val="none" w:sz="0" w:space="0" w:color="auto"/>
      </w:divBdr>
    </w:div>
    <w:div w:id="861629415">
      <w:bodyDiv w:val="1"/>
      <w:marLeft w:val="0"/>
      <w:marRight w:val="0"/>
      <w:marTop w:val="0"/>
      <w:marBottom w:val="0"/>
      <w:divBdr>
        <w:top w:val="none" w:sz="0" w:space="0" w:color="auto"/>
        <w:left w:val="none" w:sz="0" w:space="0" w:color="auto"/>
        <w:bottom w:val="none" w:sz="0" w:space="0" w:color="auto"/>
        <w:right w:val="none" w:sz="0" w:space="0" w:color="auto"/>
      </w:divBdr>
    </w:div>
    <w:div w:id="862279491">
      <w:bodyDiv w:val="1"/>
      <w:marLeft w:val="0"/>
      <w:marRight w:val="0"/>
      <w:marTop w:val="0"/>
      <w:marBottom w:val="0"/>
      <w:divBdr>
        <w:top w:val="none" w:sz="0" w:space="0" w:color="auto"/>
        <w:left w:val="none" w:sz="0" w:space="0" w:color="auto"/>
        <w:bottom w:val="none" w:sz="0" w:space="0" w:color="auto"/>
        <w:right w:val="none" w:sz="0" w:space="0" w:color="auto"/>
      </w:divBdr>
    </w:div>
    <w:div w:id="862480769">
      <w:bodyDiv w:val="1"/>
      <w:marLeft w:val="0"/>
      <w:marRight w:val="0"/>
      <w:marTop w:val="0"/>
      <w:marBottom w:val="0"/>
      <w:divBdr>
        <w:top w:val="none" w:sz="0" w:space="0" w:color="auto"/>
        <w:left w:val="none" w:sz="0" w:space="0" w:color="auto"/>
        <w:bottom w:val="none" w:sz="0" w:space="0" w:color="auto"/>
        <w:right w:val="none" w:sz="0" w:space="0" w:color="auto"/>
      </w:divBdr>
    </w:div>
    <w:div w:id="864562678">
      <w:bodyDiv w:val="1"/>
      <w:marLeft w:val="0"/>
      <w:marRight w:val="0"/>
      <w:marTop w:val="0"/>
      <w:marBottom w:val="0"/>
      <w:divBdr>
        <w:top w:val="none" w:sz="0" w:space="0" w:color="auto"/>
        <w:left w:val="none" w:sz="0" w:space="0" w:color="auto"/>
        <w:bottom w:val="none" w:sz="0" w:space="0" w:color="auto"/>
        <w:right w:val="none" w:sz="0" w:space="0" w:color="auto"/>
      </w:divBdr>
    </w:div>
    <w:div w:id="865362200">
      <w:bodyDiv w:val="1"/>
      <w:marLeft w:val="0"/>
      <w:marRight w:val="0"/>
      <w:marTop w:val="0"/>
      <w:marBottom w:val="0"/>
      <w:divBdr>
        <w:top w:val="none" w:sz="0" w:space="0" w:color="auto"/>
        <w:left w:val="none" w:sz="0" w:space="0" w:color="auto"/>
        <w:bottom w:val="none" w:sz="0" w:space="0" w:color="auto"/>
        <w:right w:val="none" w:sz="0" w:space="0" w:color="auto"/>
      </w:divBdr>
    </w:div>
    <w:div w:id="865363738">
      <w:bodyDiv w:val="1"/>
      <w:marLeft w:val="0"/>
      <w:marRight w:val="0"/>
      <w:marTop w:val="0"/>
      <w:marBottom w:val="0"/>
      <w:divBdr>
        <w:top w:val="none" w:sz="0" w:space="0" w:color="auto"/>
        <w:left w:val="none" w:sz="0" w:space="0" w:color="auto"/>
        <w:bottom w:val="none" w:sz="0" w:space="0" w:color="auto"/>
        <w:right w:val="none" w:sz="0" w:space="0" w:color="auto"/>
      </w:divBdr>
    </w:div>
    <w:div w:id="866218863">
      <w:bodyDiv w:val="1"/>
      <w:marLeft w:val="0"/>
      <w:marRight w:val="0"/>
      <w:marTop w:val="0"/>
      <w:marBottom w:val="0"/>
      <w:divBdr>
        <w:top w:val="none" w:sz="0" w:space="0" w:color="auto"/>
        <w:left w:val="none" w:sz="0" w:space="0" w:color="auto"/>
        <w:bottom w:val="none" w:sz="0" w:space="0" w:color="auto"/>
        <w:right w:val="none" w:sz="0" w:space="0" w:color="auto"/>
      </w:divBdr>
    </w:div>
    <w:div w:id="867989617">
      <w:bodyDiv w:val="1"/>
      <w:marLeft w:val="0"/>
      <w:marRight w:val="0"/>
      <w:marTop w:val="0"/>
      <w:marBottom w:val="0"/>
      <w:divBdr>
        <w:top w:val="none" w:sz="0" w:space="0" w:color="auto"/>
        <w:left w:val="none" w:sz="0" w:space="0" w:color="auto"/>
        <w:bottom w:val="none" w:sz="0" w:space="0" w:color="auto"/>
        <w:right w:val="none" w:sz="0" w:space="0" w:color="auto"/>
      </w:divBdr>
    </w:div>
    <w:div w:id="869102913">
      <w:bodyDiv w:val="1"/>
      <w:marLeft w:val="0"/>
      <w:marRight w:val="0"/>
      <w:marTop w:val="0"/>
      <w:marBottom w:val="0"/>
      <w:divBdr>
        <w:top w:val="none" w:sz="0" w:space="0" w:color="auto"/>
        <w:left w:val="none" w:sz="0" w:space="0" w:color="auto"/>
        <w:bottom w:val="none" w:sz="0" w:space="0" w:color="auto"/>
        <w:right w:val="none" w:sz="0" w:space="0" w:color="auto"/>
      </w:divBdr>
    </w:div>
    <w:div w:id="877355564">
      <w:bodyDiv w:val="1"/>
      <w:marLeft w:val="0"/>
      <w:marRight w:val="0"/>
      <w:marTop w:val="0"/>
      <w:marBottom w:val="0"/>
      <w:divBdr>
        <w:top w:val="none" w:sz="0" w:space="0" w:color="auto"/>
        <w:left w:val="none" w:sz="0" w:space="0" w:color="auto"/>
        <w:bottom w:val="none" w:sz="0" w:space="0" w:color="auto"/>
        <w:right w:val="none" w:sz="0" w:space="0" w:color="auto"/>
      </w:divBdr>
    </w:div>
    <w:div w:id="877425320">
      <w:bodyDiv w:val="1"/>
      <w:marLeft w:val="0"/>
      <w:marRight w:val="0"/>
      <w:marTop w:val="0"/>
      <w:marBottom w:val="0"/>
      <w:divBdr>
        <w:top w:val="none" w:sz="0" w:space="0" w:color="auto"/>
        <w:left w:val="none" w:sz="0" w:space="0" w:color="auto"/>
        <w:bottom w:val="none" w:sz="0" w:space="0" w:color="auto"/>
        <w:right w:val="none" w:sz="0" w:space="0" w:color="auto"/>
      </w:divBdr>
    </w:div>
    <w:div w:id="879785727">
      <w:bodyDiv w:val="1"/>
      <w:marLeft w:val="0"/>
      <w:marRight w:val="0"/>
      <w:marTop w:val="0"/>
      <w:marBottom w:val="0"/>
      <w:divBdr>
        <w:top w:val="none" w:sz="0" w:space="0" w:color="auto"/>
        <w:left w:val="none" w:sz="0" w:space="0" w:color="auto"/>
        <w:bottom w:val="none" w:sz="0" w:space="0" w:color="auto"/>
        <w:right w:val="none" w:sz="0" w:space="0" w:color="auto"/>
      </w:divBdr>
    </w:div>
    <w:div w:id="885336385">
      <w:bodyDiv w:val="1"/>
      <w:marLeft w:val="0"/>
      <w:marRight w:val="0"/>
      <w:marTop w:val="0"/>
      <w:marBottom w:val="0"/>
      <w:divBdr>
        <w:top w:val="none" w:sz="0" w:space="0" w:color="auto"/>
        <w:left w:val="none" w:sz="0" w:space="0" w:color="auto"/>
        <w:bottom w:val="none" w:sz="0" w:space="0" w:color="auto"/>
        <w:right w:val="none" w:sz="0" w:space="0" w:color="auto"/>
      </w:divBdr>
    </w:div>
    <w:div w:id="886916022">
      <w:bodyDiv w:val="1"/>
      <w:marLeft w:val="0"/>
      <w:marRight w:val="0"/>
      <w:marTop w:val="0"/>
      <w:marBottom w:val="0"/>
      <w:divBdr>
        <w:top w:val="none" w:sz="0" w:space="0" w:color="auto"/>
        <w:left w:val="none" w:sz="0" w:space="0" w:color="auto"/>
        <w:bottom w:val="none" w:sz="0" w:space="0" w:color="auto"/>
        <w:right w:val="none" w:sz="0" w:space="0" w:color="auto"/>
      </w:divBdr>
    </w:div>
    <w:div w:id="887106329">
      <w:bodyDiv w:val="1"/>
      <w:marLeft w:val="0"/>
      <w:marRight w:val="0"/>
      <w:marTop w:val="0"/>
      <w:marBottom w:val="0"/>
      <w:divBdr>
        <w:top w:val="none" w:sz="0" w:space="0" w:color="auto"/>
        <w:left w:val="none" w:sz="0" w:space="0" w:color="auto"/>
        <w:bottom w:val="none" w:sz="0" w:space="0" w:color="auto"/>
        <w:right w:val="none" w:sz="0" w:space="0" w:color="auto"/>
      </w:divBdr>
    </w:div>
    <w:div w:id="887837905">
      <w:bodyDiv w:val="1"/>
      <w:marLeft w:val="0"/>
      <w:marRight w:val="0"/>
      <w:marTop w:val="0"/>
      <w:marBottom w:val="0"/>
      <w:divBdr>
        <w:top w:val="none" w:sz="0" w:space="0" w:color="auto"/>
        <w:left w:val="none" w:sz="0" w:space="0" w:color="auto"/>
        <w:bottom w:val="none" w:sz="0" w:space="0" w:color="auto"/>
        <w:right w:val="none" w:sz="0" w:space="0" w:color="auto"/>
      </w:divBdr>
    </w:div>
    <w:div w:id="889921758">
      <w:bodyDiv w:val="1"/>
      <w:marLeft w:val="0"/>
      <w:marRight w:val="0"/>
      <w:marTop w:val="0"/>
      <w:marBottom w:val="0"/>
      <w:divBdr>
        <w:top w:val="none" w:sz="0" w:space="0" w:color="auto"/>
        <w:left w:val="none" w:sz="0" w:space="0" w:color="auto"/>
        <w:bottom w:val="none" w:sz="0" w:space="0" w:color="auto"/>
        <w:right w:val="none" w:sz="0" w:space="0" w:color="auto"/>
      </w:divBdr>
    </w:div>
    <w:div w:id="892812571">
      <w:bodyDiv w:val="1"/>
      <w:marLeft w:val="0"/>
      <w:marRight w:val="0"/>
      <w:marTop w:val="0"/>
      <w:marBottom w:val="0"/>
      <w:divBdr>
        <w:top w:val="none" w:sz="0" w:space="0" w:color="auto"/>
        <w:left w:val="none" w:sz="0" w:space="0" w:color="auto"/>
        <w:bottom w:val="none" w:sz="0" w:space="0" w:color="auto"/>
        <w:right w:val="none" w:sz="0" w:space="0" w:color="auto"/>
      </w:divBdr>
    </w:div>
    <w:div w:id="911350128">
      <w:bodyDiv w:val="1"/>
      <w:marLeft w:val="0"/>
      <w:marRight w:val="0"/>
      <w:marTop w:val="0"/>
      <w:marBottom w:val="0"/>
      <w:divBdr>
        <w:top w:val="none" w:sz="0" w:space="0" w:color="auto"/>
        <w:left w:val="none" w:sz="0" w:space="0" w:color="auto"/>
        <w:bottom w:val="none" w:sz="0" w:space="0" w:color="auto"/>
        <w:right w:val="none" w:sz="0" w:space="0" w:color="auto"/>
      </w:divBdr>
    </w:div>
    <w:div w:id="913318479">
      <w:bodyDiv w:val="1"/>
      <w:marLeft w:val="0"/>
      <w:marRight w:val="0"/>
      <w:marTop w:val="0"/>
      <w:marBottom w:val="0"/>
      <w:divBdr>
        <w:top w:val="none" w:sz="0" w:space="0" w:color="auto"/>
        <w:left w:val="none" w:sz="0" w:space="0" w:color="auto"/>
        <w:bottom w:val="none" w:sz="0" w:space="0" w:color="auto"/>
        <w:right w:val="none" w:sz="0" w:space="0" w:color="auto"/>
      </w:divBdr>
    </w:div>
    <w:div w:id="914125776">
      <w:bodyDiv w:val="1"/>
      <w:marLeft w:val="0"/>
      <w:marRight w:val="0"/>
      <w:marTop w:val="0"/>
      <w:marBottom w:val="0"/>
      <w:divBdr>
        <w:top w:val="none" w:sz="0" w:space="0" w:color="auto"/>
        <w:left w:val="none" w:sz="0" w:space="0" w:color="auto"/>
        <w:bottom w:val="none" w:sz="0" w:space="0" w:color="auto"/>
        <w:right w:val="none" w:sz="0" w:space="0" w:color="auto"/>
      </w:divBdr>
    </w:div>
    <w:div w:id="917712332">
      <w:bodyDiv w:val="1"/>
      <w:marLeft w:val="0"/>
      <w:marRight w:val="0"/>
      <w:marTop w:val="0"/>
      <w:marBottom w:val="0"/>
      <w:divBdr>
        <w:top w:val="none" w:sz="0" w:space="0" w:color="auto"/>
        <w:left w:val="none" w:sz="0" w:space="0" w:color="auto"/>
        <w:bottom w:val="none" w:sz="0" w:space="0" w:color="auto"/>
        <w:right w:val="none" w:sz="0" w:space="0" w:color="auto"/>
      </w:divBdr>
    </w:div>
    <w:div w:id="920916186">
      <w:bodyDiv w:val="1"/>
      <w:marLeft w:val="0"/>
      <w:marRight w:val="0"/>
      <w:marTop w:val="0"/>
      <w:marBottom w:val="0"/>
      <w:divBdr>
        <w:top w:val="none" w:sz="0" w:space="0" w:color="auto"/>
        <w:left w:val="none" w:sz="0" w:space="0" w:color="auto"/>
        <w:bottom w:val="none" w:sz="0" w:space="0" w:color="auto"/>
        <w:right w:val="none" w:sz="0" w:space="0" w:color="auto"/>
      </w:divBdr>
    </w:div>
    <w:div w:id="921064317">
      <w:bodyDiv w:val="1"/>
      <w:marLeft w:val="0"/>
      <w:marRight w:val="0"/>
      <w:marTop w:val="0"/>
      <w:marBottom w:val="0"/>
      <w:divBdr>
        <w:top w:val="none" w:sz="0" w:space="0" w:color="auto"/>
        <w:left w:val="none" w:sz="0" w:space="0" w:color="auto"/>
        <w:bottom w:val="none" w:sz="0" w:space="0" w:color="auto"/>
        <w:right w:val="none" w:sz="0" w:space="0" w:color="auto"/>
      </w:divBdr>
    </w:div>
    <w:div w:id="937761104">
      <w:bodyDiv w:val="1"/>
      <w:marLeft w:val="0"/>
      <w:marRight w:val="0"/>
      <w:marTop w:val="0"/>
      <w:marBottom w:val="0"/>
      <w:divBdr>
        <w:top w:val="none" w:sz="0" w:space="0" w:color="auto"/>
        <w:left w:val="none" w:sz="0" w:space="0" w:color="auto"/>
        <w:bottom w:val="none" w:sz="0" w:space="0" w:color="auto"/>
        <w:right w:val="none" w:sz="0" w:space="0" w:color="auto"/>
      </w:divBdr>
    </w:div>
    <w:div w:id="937910746">
      <w:bodyDiv w:val="1"/>
      <w:marLeft w:val="0"/>
      <w:marRight w:val="0"/>
      <w:marTop w:val="0"/>
      <w:marBottom w:val="0"/>
      <w:divBdr>
        <w:top w:val="none" w:sz="0" w:space="0" w:color="auto"/>
        <w:left w:val="none" w:sz="0" w:space="0" w:color="auto"/>
        <w:bottom w:val="none" w:sz="0" w:space="0" w:color="auto"/>
        <w:right w:val="none" w:sz="0" w:space="0" w:color="auto"/>
      </w:divBdr>
    </w:div>
    <w:div w:id="941035418">
      <w:bodyDiv w:val="1"/>
      <w:marLeft w:val="0"/>
      <w:marRight w:val="0"/>
      <w:marTop w:val="0"/>
      <w:marBottom w:val="0"/>
      <w:divBdr>
        <w:top w:val="none" w:sz="0" w:space="0" w:color="auto"/>
        <w:left w:val="none" w:sz="0" w:space="0" w:color="auto"/>
        <w:bottom w:val="none" w:sz="0" w:space="0" w:color="auto"/>
        <w:right w:val="none" w:sz="0" w:space="0" w:color="auto"/>
      </w:divBdr>
    </w:div>
    <w:div w:id="942343380">
      <w:bodyDiv w:val="1"/>
      <w:marLeft w:val="0"/>
      <w:marRight w:val="0"/>
      <w:marTop w:val="0"/>
      <w:marBottom w:val="0"/>
      <w:divBdr>
        <w:top w:val="none" w:sz="0" w:space="0" w:color="auto"/>
        <w:left w:val="none" w:sz="0" w:space="0" w:color="auto"/>
        <w:bottom w:val="none" w:sz="0" w:space="0" w:color="auto"/>
        <w:right w:val="none" w:sz="0" w:space="0" w:color="auto"/>
      </w:divBdr>
    </w:div>
    <w:div w:id="948509235">
      <w:bodyDiv w:val="1"/>
      <w:marLeft w:val="0"/>
      <w:marRight w:val="0"/>
      <w:marTop w:val="0"/>
      <w:marBottom w:val="0"/>
      <w:divBdr>
        <w:top w:val="none" w:sz="0" w:space="0" w:color="auto"/>
        <w:left w:val="none" w:sz="0" w:space="0" w:color="auto"/>
        <w:bottom w:val="none" w:sz="0" w:space="0" w:color="auto"/>
        <w:right w:val="none" w:sz="0" w:space="0" w:color="auto"/>
      </w:divBdr>
    </w:div>
    <w:div w:id="951478227">
      <w:bodyDiv w:val="1"/>
      <w:marLeft w:val="0"/>
      <w:marRight w:val="0"/>
      <w:marTop w:val="0"/>
      <w:marBottom w:val="0"/>
      <w:divBdr>
        <w:top w:val="none" w:sz="0" w:space="0" w:color="auto"/>
        <w:left w:val="none" w:sz="0" w:space="0" w:color="auto"/>
        <w:bottom w:val="none" w:sz="0" w:space="0" w:color="auto"/>
        <w:right w:val="none" w:sz="0" w:space="0" w:color="auto"/>
      </w:divBdr>
      <w:divsChild>
        <w:div w:id="75172166">
          <w:marLeft w:val="0"/>
          <w:marRight w:val="0"/>
          <w:marTop w:val="0"/>
          <w:marBottom w:val="0"/>
          <w:divBdr>
            <w:top w:val="none" w:sz="0" w:space="0" w:color="auto"/>
            <w:left w:val="none" w:sz="0" w:space="0" w:color="auto"/>
            <w:bottom w:val="none" w:sz="0" w:space="0" w:color="auto"/>
            <w:right w:val="none" w:sz="0" w:space="0" w:color="auto"/>
          </w:divBdr>
        </w:div>
        <w:div w:id="179978458">
          <w:marLeft w:val="0"/>
          <w:marRight w:val="0"/>
          <w:marTop w:val="0"/>
          <w:marBottom w:val="0"/>
          <w:divBdr>
            <w:top w:val="none" w:sz="0" w:space="0" w:color="auto"/>
            <w:left w:val="none" w:sz="0" w:space="0" w:color="auto"/>
            <w:bottom w:val="none" w:sz="0" w:space="0" w:color="auto"/>
            <w:right w:val="none" w:sz="0" w:space="0" w:color="auto"/>
          </w:divBdr>
        </w:div>
        <w:div w:id="440420650">
          <w:marLeft w:val="0"/>
          <w:marRight w:val="0"/>
          <w:marTop w:val="0"/>
          <w:marBottom w:val="0"/>
          <w:divBdr>
            <w:top w:val="none" w:sz="0" w:space="0" w:color="auto"/>
            <w:left w:val="none" w:sz="0" w:space="0" w:color="auto"/>
            <w:bottom w:val="none" w:sz="0" w:space="0" w:color="auto"/>
            <w:right w:val="none" w:sz="0" w:space="0" w:color="auto"/>
          </w:divBdr>
        </w:div>
        <w:div w:id="471098613">
          <w:marLeft w:val="0"/>
          <w:marRight w:val="0"/>
          <w:marTop w:val="0"/>
          <w:marBottom w:val="0"/>
          <w:divBdr>
            <w:top w:val="none" w:sz="0" w:space="0" w:color="auto"/>
            <w:left w:val="none" w:sz="0" w:space="0" w:color="auto"/>
            <w:bottom w:val="none" w:sz="0" w:space="0" w:color="auto"/>
            <w:right w:val="none" w:sz="0" w:space="0" w:color="auto"/>
          </w:divBdr>
        </w:div>
        <w:div w:id="556623466">
          <w:marLeft w:val="0"/>
          <w:marRight w:val="0"/>
          <w:marTop w:val="0"/>
          <w:marBottom w:val="0"/>
          <w:divBdr>
            <w:top w:val="none" w:sz="0" w:space="0" w:color="auto"/>
            <w:left w:val="none" w:sz="0" w:space="0" w:color="auto"/>
            <w:bottom w:val="none" w:sz="0" w:space="0" w:color="auto"/>
            <w:right w:val="none" w:sz="0" w:space="0" w:color="auto"/>
          </w:divBdr>
        </w:div>
        <w:div w:id="579407244">
          <w:marLeft w:val="0"/>
          <w:marRight w:val="0"/>
          <w:marTop w:val="0"/>
          <w:marBottom w:val="0"/>
          <w:divBdr>
            <w:top w:val="none" w:sz="0" w:space="0" w:color="auto"/>
            <w:left w:val="none" w:sz="0" w:space="0" w:color="auto"/>
            <w:bottom w:val="none" w:sz="0" w:space="0" w:color="auto"/>
            <w:right w:val="none" w:sz="0" w:space="0" w:color="auto"/>
          </w:divBdr>
        </w:div>
        <w:div w:id="711420532">
          <w:marLeft w:val="0"/>
          <w:marRight w:val="0"/>
          <w:marTop w:val="0"/>
          <w:marBottom w:val="0"/>
          <w:divBdr>
            <w:top w:val="none" w:sz="0" w:space="0" w:color="auto"/>
            <w:left w:val="none" w:sz="0" w:space="0" w:color="auto"/>
            <w:bottom w:val="none" w:sz="0" w:space="0" w:color="auto"/>
            <w:right w:val="none" w:sz="0" w:space="0" w:color="auto"/>
          </w:divBdr>
        </w:div>
        <w:div w:id="897521868">
          <w:marLeft w:val="0"/>
          <w:marRight w:val="0"/>
          <w:marTop w:val="0"/>
          <w:marBottom w:val="0"/>
          <w:divBdr>
            <w:top w:val="none" w:sz="0" w:space="0" w:color="auto"/>
            <w:left w:val="none" w:sz="0" w:space="0" w:color="auto"/>
            <w:bottom w:val="none" w:sz="0" w:space="0" w:color="auto"/>
            <w:right w:val="none" w:sz="0" w:space="0" w:color="auto"/>
          </w:divBdr>
        </w:div>
        <w:div w:id="918759204">
          <w:marLeft w:val="0"/>
          <w:marRight w:val="0"/>
          <w:marTop w:val="0"/>
          <w:marBottom w:val="0"/>
          <w:divBdr>
            <w:top w:val="none" w:sz="0" w:space="0" w:color="auto"/>
            <w:left w:val="none" w:sz="0" w:space="0" w:color="auto"/>
            <w:bottom w:val="none" w:sz="0" w:space="0" w:color="auto"/>
            <w:right w:val="none" w:sz="0" w:space="0" w:color="auto"/>
          </w:divBdr>
        </w:div>
        <w:div w:id="922027830">
          <w:marLeft w:val="0"/>
          <w:marRight w:val="0"/>
          <w:marTop w:val="0"/>
          <w:marBottom w:val="0"/>
          <w:divBdr>
            <w:top w:val="none" w:sz="0" w:space="0" w:color="auto"/>
            <w:left w:val="none" w:sz="0" w:space="0" w:color="auto"/>
            <w:bottom w:val="none" w:sz="0" w:space="0" w:color="auto"/>
            <w:right w:val="none" w:sz="0" w:space="0" w:color="auto"/>
          </w:divBdr>
        </w:div>
        <w:div w:id="1003973235">
          <w:marLeft w:val="0"/>
          <w:marRight w:val="0"/>
          <w:marTop w:val="0"/>
          <w:marBottom w:val="0"/>
          <w:divBdr>
            <w:top w:val="none" w:sz="0" w:space="0" w:color="auto"/>
            <w:left w:val="none" w:sz="0" w:space="0" w:color="auto"/>
            <w:bottom w:val="none" w:sz="0" w:space="0" w:color="auto"/>
            <w:right w:val="none" w:sz="0" w:space="0" w:color="auto"/>
          </w:divBdr>
        </w:div>
        <w:div w:id="1024668132">
          <w:marLeft w:val="0"/>
          <w:marRight w:val="0"/>
          <w:marTop w:val="0"/>
          <w:marBottom w:val="0"/>
          <w:divBdr>
            <w:top w:val="none" w:sz="0" w:space="0" w:color="auto"/>
            <w:left w:val="none" w:sz="0" w:space="0" w:color="auto"/>
            <w:bottom w:val="none" w:sz="0" w:space="0" w:color="auto"/>
            <w:right w:val="none" w:sz="0" w:space="0" w:color="auto"/>
          </w:divBdr>
        </w:div>
        <w:div w:id="1171946619">
          <w:marLeft w:val="0"/>
          <w:marRight w:val="0"/>
          <w:marTop w:val="0"/>
          <w:marBottom w:val="0"/>
          <w:divBdr>
            <w:top w:val="none" w:sz="0" w:space="0" w:color="auto"/>
            <w:left w:val="none" w:sz="0" w:space="0" w:color="auto"/>
            <w:bottom w:val="none" w:sz="0" w:space="0" w:color="auto"/>
            <w:right w:val="none" w:sz="0" w:space="0" w:color="auto"/>
          </w:divBdr>
        </w:div>
        <w:div w:id="1253468322">
          <w:marLeft w:val="0"/>
          <w:marRight w:val="0"/>
          <w:marTop w:val="0"/>
          <w:marBottom w:val="0"/>
          <w:divBdr>
            <w:top w:val="none" w:sz="0" w:space="0" w:color="auto"/>
            <w:left w:val="none" w:sz="0" w:space="0" w:color="auto"/>
            <w:bottom w:val="none" w:sz="0" w:space="0" w:color="auto"/>
            <w:right w:val="none" w:sz="0" w:space="0" w:color="auto"/>
          </w:divBdr>
        </w:div>
        <w:div w:id="1318917993">
          <w:marLeft w:val="0"/>
          <w:marRight w:val="0"/>
          <w:marTop w:val="0"/>
          <w:marBottom w:val="0"/>
          <w:divBdr>
            <w:top w:val="none" w:sz="0" w:space="0" w:color="auto"/>
            <w:left w:val="none" w:sz="0" w:space="0" w:color="auto"/>
            <w:bottom w:val="none" w:sz="0" w:space="0" w:color="auto"/>
            <w:right w:val="none" w:sz="0" w:space="0" w:color="auto"/>
          </w:divBdr>
        </w:div>
        <w:div w:id="1490099483">
          <w:marLeft w:val="0"/>
          <w:marRight w:val="0"/>
          <w:marTop w:val="0"/>
          <w:marBottom w:val="0"/>
          <w:divBdr>
            <w:top w:val="none" w:sz="0" w:space="0" w:color="auto"/>
            <w:left w:val="none" w:sz="0" w:space="0" w:color="auto"/>
            <w:bottom w:val="none" w:sz="0" w:space="0" w:color="auto"/>
            <w:right w:val="none" w:sz="0" w:space="0" w:color="auto"/>
          </w:divBdr>
        </w:div>
        <w:div w:id="1552033326">
          <w:marLeft w:val="0"/>
          <w:marRight w:val="0"/>
          <w:marTop w:val="0"/>
          <w:marBottom w:val="0"/>
          <w:divBdr>
            <w:top w:val="none" w:sz="0" w:space="0" w:color="auto"/>
            <w:left w:val="none" w:sz="0" w:space="0" w:color="auto"/>
            <w:bottom w:val="none" w:sz="0" w:space="0" w:color="auto"/>
            <w:right w:val="none" w:sz="0" w:space="0" w:color="auto"/>
          </w:divBdr>
        </w:div>
        <w:div w:id="1602301493">
          <w:marLeft w:val="0"/>
          <w:marRight w:val="0"/>
          <w:marTop w:val="0"/>
          <w:marBottom w:val="0"/>
          <w:divBdr>
            <w:top w:val="none" w:sz="0" w:space="0" w:color="auto"/>
            <w:left w:val="none" w:sz="0" w:space="0" w:color="auto"/>
            <w:bottom w:val="none" w:sz="0" w:space="0" w:color="auto"/>
            <w:right w:val="none" w:sz="0" w:space="0" w:color="auto"/>
          </w:divBdr>
        </w:div>
        <w:div w:id="1816288790">
          <w:marLeft w:val="0"/>
          <w:marRight w:val="0"/>
          <w:marTop w:val="0"/>
          <w:marBottom w:val="0"/>
          <w:divBdr>
            <w:top w:val="none" w:sz="0" w:space="0" w:color="auto"/>
            <w:left w:val="none" w:sz="0" w:space="0" w:color="auto"/>
            <w:bottom w:val="none" w:sz="0" w:space="0" w:color="auto"/>
            <w:right w:val="none" w:sz="0" w:space="0" w:color="auto"/>
          </w:divBdr>
        </w:div>
        <w:div w:id="2007587541">
          <w:marLeft w:val="0"/>
          <w:marRight w:val="0"/>
          <w:marTop w:val="0"/>
          <w:marBottom w:val="0"/>
          <w:divBdr>
            <w:top w:val="none" w:sz="0" w:space="0" w:color="auto"/>
            <w:left w:val="none" w:sz="0" w:space="0" w:color="auto"/>
            <w:bottom w:val="none" w:sz="0" w:space="0" w:color="auto"/>
            <w:right w:val="none" w:sz="0" w:space="0" w:color="auto"/>
          </w:divBdr>
        </w:div>
        <w:div w:id="2040085490">
          <w:marLeft w:val="0"/>
          <w:marRight w:val="0"/>
          <w:marTop w:val="0"/>
          <w:marBottom w:val="0"/>
          <w:divBdr>
            <w:top w:val="none" w:sz="0" w:space="0" w:color="auto"/>
            <w:left w:val="none" w:sz="0" w:space="0" w:color="auto"/>
            <w:bottom w:val="none" w:sz="0" w:space="0" w:color="auto"/>
            <w:right w:val="none" w:sz="0" w:space="0" w:color="auto"/>
          </w:divBdr>
        </w:div>
      </w:divsChild>
    </w:div>
    <w:div w:id="951788261">
      <w:bodyDiv w:val="1"/>
      <w:marLeft w:val="0"/>
      <w:marRight w:val="0"/>
      <w:marTop w:val="0"/>
      <w:marBottom w:val="0"/>
      <w:divBdr>
        <w:top w:val="none" w:sz="0" w:space="0" w:color="auto"/>
        <w:left w:val="none" w:sz="0" w:space="0" w:color="auto"/>
        <w:bottom w:val="none" w:sz="0" w:space="0" w:color="auto"/>
        <w:right w:val="none" w:sz="0" w:space="0" w:color="auto"/>
      </w:divBdr>
    </w:div>
    <w:div w:id="955720122">
      <w:bodyDiv w:val="1"/>
      <w:marLeft w:val="0"/>
      <w:marRight w:val="0"/>
      <w:marTop w:val="0"/>
      <w:marBottom w:val="0"/>
      <w:divBdr>
        <w:top w:val="none" w:sz="0" w:space="0" w:color="auto"/>
        <w:left w:val="none" w:sz="0" w:space="0" w:color="auto"/>
        <w:bottom w:val="none" w:sz="0" w:space="0" w:color="auto"/>
        <w:right w:val="none" w:sz="0" w:space="0" w:color="auto"/>
      </w:divBdr>
    </w:div>
    <w:div w:id="958606306">
      <w:bodyDiv w:val="1"/>
      <w:marLeft w:val="0"/>
      <w:marRight w:val="0"/>
      <w:marTop w:val="0"/>
      <w:marBottom w:val="0"/>
      <w:divBdr>
        <w:top w:val="none" w:sz="0" w:space="0" w:color="auto"/>
        <w:left w:val="none" w:sz="0" w:space="0" w:color="auto"/>
        <w:bottom w:val="none" w:sz="0" w:space="0" w:color="auto"/>
        <w:right w:val="none" w:sz="0" w:space="0" w:color="auto"/>
      </w:divBdr>
    </w:div>
    <w:div w:id="959799261">
      <w:bodyDiv w:val="1"/>
      <w:marLeft w:val="0"/>
      <w:marRight w:val="0"/>
      <w:marTop w:val="0"/>
      <w:marBottom w:val="0"/>
      <w:divBdr>
        <w:top w:val="none" w:sz="0" w:space="0" w:color="auto"/>
        <w:left w:val="none" w:sz="0" w:space="0" w:color="auto"/>
        <w:bottom w:val="none" w:sz="0" w:space="0" w:color="auto"/>
        <w:right w:val="none" w:sz="0" w:space="0" w:color="auto"/>
      </w:divBdr>
    </w:div>
    <w:div w:id="960570748">
      <w:bodyDiv w:val="1"/>
      <w:marLeft w:val="0"/>
      <w:marRight w:val="0"/>
      <w:marTop w:val="0"/>
      <w:marBottom w:val="0"/>
      <w:divBdr>
        <w:top w:val="none" w:sz="0" w:space="0" w:color="auto"/>
        <w:left w:val="none" w:sz="0" w:space="0" w:color="auto"/>
        <w:bottom w:val="none" w:sz="0" w:space="0" w:color="auto"/>
        <w:right w:val="none" w:sz="0" w:space="0" w:color="auto"/>
      </w:divBdr>
    </w:div>
    <w:div w:id="961154909">
      <w:bodyDiv w:val="1"/>
      <w:marLeft w:val="0"/>
      <w:marRight w:val="0"/>
      <w:marTop w:val="0"/>
      <w:marBottom w:val="0"/>
      <w:divBdr>
        <w:top w:val="none" w:sz="0" w:space="0" w:color="auto"/>
        <w:left w:val="none" w:sz="0" w:space="0" w:color="auto"/>
        <w:bottom w:val="none" w:sz="0" w:space="0" w:color="auto"/>
        <w:right w:val="none" w:sz="0" w:space="0" w:color="auto"/>
      </w:divBdr>
    </w:div>
    <w:div w:id="961348755">
      <w:bodyDiv w:val="1"/>
      <w:marLeft w:val="0"/>
      <w:marRight w:val="0"/>
      <w:marTop w:val="0"/>
      <w:marBottom w:val="0"/>
      <w:divBdr>
        <w:top w:val="none" w:sz="0" w:space="0" w:color="auto"/>
        <w:left w:val="none" w:sz="0" w:space="0" w:color="auto"/>
        <w:bottom w:val="none" w:sz="0" w:space="0" w:color="auto"/>
        <w:right w:val="none" w:sz="0" w:space="0" w:color="auto"/>
      </w:divBdr>
    </w:div>
    <w:div w:id="961497937">
      <w:bodyDiv w:val="1"/>
      <w:marLeft w:val="0"/>
      <w:marRight w:val="0"/>
      <w:marTop w:val="0"/>
      <w:marBottom w:val="0"/>
      <w:divBdr>
        <w:top w:val="none" w:sz="0" w:space="0" w:color="auto"/>
        <w:left w:val="none" w:sz="0" w:space="0" w:color="auto"/>
        <w:bottom w:val="none" w:sz="0" w:space="0" w:color="auto"/>
        <w:right w:val="none" w:sz="0" w:space="0" w:color="auto"/>
      </w:divBdr>
    </w:div>
    <w:div w:id="967080924">
      <w:bodyDiv w:val="1"/>
      <w:marLeft w:val="0"/>
      <w:marRight w:val="0"/>
      <w:marTop w:val="0"/>
      <w:marBottom w:val="0"/>
      <w:divBdr>
        <w:top w:val="none" w:sz="0" w:space="0" w:color="auto"/>
        <w:left w:val="none" w:sz="0" w:space="0" w:color="auto"/>
        <w:bottom w:val="none" w:sz="0" w:space="0" w:color="auto"/>
        <w:right w:val="none" w:sz="0" w:space="0" w:color="auto"/>
      </w:divBdr>
    </w:div>
    <w:div w:id="967471860">
      <w:bodyDiv w:val="1"/>
      <w:marLeft w:val="0"/>
      <w:marRight w:val="0"/>
      <w:marTop w:val="0"/>
      <w:marBottom w:val="0"/>
      <w:divBdr>
        <w:top w:val="none" w:sz="0" w:space="0" w:color="auto"/>
        <w:left w:val="none" w:sz="0" w:space="0" w:color="auto"/>
        <w:bottom w:val="none" w:sz="0" w:space="0" w:color="auto"/>
        <w:right w:val="none" w:sz="0" w:space="0" w:color="auto"/>
      </w:divBdr>
    </w:div>
    <w:div w:id="969746075">
      <w:bodyDiv w:val="1"/>
      <w:marLeft w:val="0"/>
      <w:marRight w:val="0"/>
      <w:marTop w:val="0"/>
      <w:marBottom w:val="0"/>
      <w:divBdr>
        <w:top w:val="none" w:sz="0" w:space="0" w:color="auto"/>
        <w:left w:val="none" w:sz="0" w:space="0" w:color="auto"/>
        <w:bottom w:val="none" w:sz="0" w:space="0" w:color="auto"/>
        <w:right w:val="none" w:sz="0" w:space="0" w:color="auto"/>
      </w:divBdr>
    </w:div>
    <w:div w:id="973171249">
      <w:bodyDiv w:val="1"/>
      <w:marLeft w:val="0"/>
      <w:marRight w:val="0"/>
      <w:marTop w:val="0"/>
      <w:marBottom w:val="0"/>
      <w:divBdr>
        <w:top w:val="none" w:sz="0" w:space="0" w:color="auto"/>
        <w:left w:val="none" w:sz="0" w:space="0" w:color="auto"/>
        <w:bottom w:val="none" w:sz="0" w:space="0" w:color="auto"/>
        <w:right w:val="none" w:sz="0" w:space="0" w:color="auto"/>
      </w:divBdr>
    </w:div>
    <w:div w:id="973829817">
      <w:bodyDiv w:val="1"/>
      <w:marLeft w:val="0"/>
      <w:marRight w:val="0"/>
      <w:marTop w:val="0"/>
      <w:marBottom w:val="0"/>
      <w:divBdr>
        <w:top w:val="none" w:sz="0" w:space="0" w:color="auto"/>
        <w:left w:val="none" w:sz="0" w:space="0" w:color="auto"/>
        <w:bottom w:val="none" w:sz="0" w:space="0" w:color="auto"/>
        <w:right w:val="none" w:sz="0" w:space="0" w:color="auto"/>
      </w:divBdr>
    </w:div>
    <w:div w:id="974139921">
      <w:bodyDiv w:val="1"/>
      <w:marLeft w:val="0"/>
      <w:marRight w:val="0"/>
      <w:marTop w:val="0"/>
      <w:marBottom w:val="0"/>
      <w:divBdr>
        <w:top w:val="none" w:sz="0" w:space="0" w:color="auto"/>
        <w:left w:val="none" w:sz="0" w:space="0" w:color="auto"/>
        <w:bottom w:val="none" w:sz="0" w:space="0" w:color="auto"/>
        <w:right w:val="none" w:sz="0" w:space="0" w:color="auto"/>
      </w:divBdr>
    </w:div>
    <w:div w:id="975524677">
      <w:bodyDiv w:val="1"/>
      <w:marLeft w:val="0"/>
      <w:marRight w:val="0"/>
      <w:marTop w:val="0"/>
      <w:marBottom w:val="0"/>
      <w:divBdr>
        <w:top w:val="none" w:sz="0" w:space="0" w:color="auto"/>
        <w:left w:val="none" w:sz="0" w:space="0" w:color="auto"/>
        <w:bottom w:val="none" w:sz="0" w:space="0" w:color="auto"/>
        <w:right w:val="none" w:sz="0" w:space="0" w:color="auto"/>
      </w:divBdr>
    </w:div>
    <w:div w:id="978531264">
      <w:bodyDiv w:val="1"/>
      <w:marLeft w:val="0"/>
      <w:marRight w:val="0"/>
      <w:marTop w:val="0"/>
      <w:marBottom w:val="0"/>
      <w:divBdr>
        <w:top w:val="none" w:sz="0" w:space="0" w:color="auto"/>
        <w:left w:val="none" w:sz="0" w:space="0" w:color="auto"/>
        <w:bottom w:val="none" w:sz="0" w:space="0" w:color="auto"/>
        <w:right w:val="none" w:sz="0" w:space="0" w:color="auto"/>
      </w:divBdr>
    </w:div>
    <w:div w:id="981617820">
      <w:bodyDiv w:val="1"/>
      <w:marLeft w:val="0"/>
      <w:marRight w:val="0"/>
      <w:marTop w:val="0"/>
      <w:marBottom w:val="0"/>
      <w:divBdr>
        <w:top w:val="none" w:sz="0" w:space="0" w:color="auto"/>
        <w:left w:val="none" w:sz="0" w:space="0" w:color="auto"/>
        <w:bottom w:val="none" w:sz="0" w:space="0" w:color="auto"/>
        <w:right w:val="none" w:sz="0" w:space="0" w:color="auto"/>
      </w:divBdr>
    </w:div>
    <w:div w:id="982543459">
      <w:bodyDiv w:val="1"/>
      <w:marLeft w:val="0"/>
      <w:marRight w:val="0"/>
      <w:marTop w:val="0"/>
      <w:marBottom w:val="0"/>
      <w:divBdr>
        <w:top w:val="none" w:sz="0" w:space="0" w:color="auto"/>
        <w:left w:val="none" w:sz="0" w:space="0" w:color="auto"/>
        <w:bottom w:val="none" w:sz="0" w:space="0" w:color="auto"/>
        <w:right w:val="none" w:sz="0" w:space="0" w:color="auto"/>
      </w:divBdr>
    </w:div>
    <w:div w:id="986864220">
      <w:bodyDiv w:val="1"/>
      <w:marLeft w:val="0"/>
      <w:marRight w:val="0"/>
      <w:marTop w:val="0"/>
      <w:marBottom w:val="0"/>
      <w:divBdr>
        <w:top w:val="none" w:sz="0" w:space="0" w:color="auto"/>
        <w:left w:val="none" w:sz="0" w:space="0" w:color="auto"/>
        <w:bottom w:val="none" w:sz="0" w:space="0" w:color="auto"/>
        <w:right w:val="none" w:sz="0" w:space="0" w:color="auto"/>
      </w:divBdr>
    </w:div>
    <w:div w:id="993801814">
      <w:bodyDiv w:val="1"/>
      <w:marLeft w:val="0"/>
      <w:marRight w:val="0"/>
      <w:marTop w:val="0"/>
      <w:marBottom w:val="0"/>
      <w:divBdr>
        <w:top w:val="none" w:sz="0" w:space="0" w:color="auto"/>
        <w:left w:val="none" w:sz="0" w:space="0" w:color="auto"/>
        <w:bottom w:val="none" w:sz="0" w:space="0" w:color="auto"/>
        <w:right w:val="none" w:sz="0" w:space="0" w:color="auto"/>
      </w:divBdr>
    </w:div>
    <w:div w:id="999699400">
      <w:bodyDiv w:val="1"/>
      <w:marLeft w:val="0"/>
      <w:marRight w:val="0"/>
      <w:marTop w:val="0"/>
      <w:marBottom w:val="0"/>
      <w:divBdr>
        <w:top w:val="none" w:sz="0" w:space="0" w:color="auto"/>
        <w:left w:val="none" w:sz="0" w:space="0" w:color="auto"/>
        <w:bottom w:val="none" w:sz="0" w:space="0" w:color="auto"/>
        <w:right w:val="none" w:sz="0" w:space="0" w:color="auto"/>
      </w:divBdr>
    </w:div>
    <w:div w:id="999890673">
      <w:bodyDiv w:val="1"/>
      <w:marLeft w:val="0"/>
      <w:marRight w:val="0"/>
      <w:marTop w:val="0"/>
      <w:marBottom w:val="0"/>
      <w:divBdr>
        <w:top w:val="none" w:sz="0" w:space="0" w:color="auto"/>
        <w:left w:val="none" w:sz="0" w:space="0" w:color="auto"/>
        <w:bottom w:val="none" w:sz="0" w:space="0" w:color="auto"/>
        <w:right w:val="none" w:sz="0" w:space="0" w:color="auto"/>
      </w:divBdr>
    </w:div>
    <w:div w:id="1005668984">
      <w:bodyDiv w:val="1"/>
      <w:marLeft w:val="0"/>
      <w:marRight w:val="0"/>
      <w:marTop w:val="0"/>
      <w:marBottom w:val="0"/>
      <w:divBdr>
        <w:top w:val="none" w:sz="0" w:space="0" w:color="auto"/>
        <w:left w:val="none" w:sz="0" w:space="0" w:color="auto"/>
        <w:bottom w:val="none" w:sz="0" w:space="0" w:color="auto"/>
        <w:right w:val="none" w:sz="0" w:space="0" w:color="auto"/>
      </w:divBdr>
    </w:div>
    <w:div w:id="1010835484">
      <w:bodyDiv w:val="1"/>
      <w:marLeft w:val="0"/>
      <w:marRight w:val="0"/>
      <w:marTop w:val="0"/>
      <w:marBottom w:val="0"/>
      <w:divBdr>
        <w:top w:val="none" w:sz="0" w:space="0" w:color="auto"/>
        <w:left w:val="none" w:sz="0" w:space="0" w:color="auto"/>
        <w:bottom w:val="none" w:sz="0" w:space="0" w:color="auto"/>
        <w:right w:val="none" w:sz="0" w:space="0" w:color="auto"/>
      </w:divBdr>
    </w:div>
    <w:div w:id="1016542699">
      <w:bodyDiv w:val="1"/>
      <w:marLeft w:val="0"/>
      <w:marRight w:val="0"/>
      <w:marTop w:val="0"/>
      <w:marBottom w:val="0"/>
      <w:divBdr>
        <w:top w:val="none" w:sz="0" w:space="0" w:color="auto"/>
        <w:left w:val="none" w:sz="0" w:space="0" w:color="auto"/>
        <w:bottom w:val="none" w:sz="0" w:space="0" w:color="auto"/>
        <w:right w:val="none" w:sz="0" w:space="0" w:color="auto"/>
      </w:divBdr>
    </w:div>
    <w:div w:id="1022321645">
      <w:bodyDiv w:val="1"/>
      <w:marLeft w:val="0"/>
      <w:marRight w:val="0"/>
      <w:marTop w:val="0"/>
      <w:marBottom w:val="0"/>
      <w:divBdr>
        <w:top w:val="none" w:sz="0" w:space="0" w:color="auto"/>
        <w:left w:val="none" w:sz="0" w:space="0" w:color="auto"/>
        <w:bottom w:val="none" w:sz="0" w:space="0" w:color="auto"/>
        <w:right w:val="none" w:sz="0" w:space="0" w:color="auto"/>
      </w:divBdr>
    </w:div>
    <w:div w:id="1023895514">
      <w:bodyDiv w:val="1"/>
      <w:marLeft w:val="0"/>
      <w:marRight w:val="0"/>
      <w:marTop w:val="0"/>
      <w:marBottom w:val="0"/>
      <w:divBdr>
        <w:top w:val="none" w:sz="0" w:space="0" w:color="auto"/>
        <w:left w:val="none" w:sz="0" w:space="0" w:color="auto"/>
        <w:bottom w:val="none" w:sz="0" w:space="0" w:color="auto"/>
        <w:right w:val="none" w:sz="0" w:space="0" w:color="auto"/>
      </w:divBdr>
    </w:div>
    <w:div w:id="1024357762">
      <w:bodyDiv w:val="1"/>
      <w:marLeft w:val="0"/>
      <w:marRight w:val="0"/>
      <w:marTop w:val="0"/>
      <w:marBottom w:val="0"/>
      <w:divBdr>
        <w:top w:val="none" w:sz="0" w:space="0" w:color="auto"/>
        <w:left w:val="none" w:sz="0" w:space="0" w:color="auto"/>
        <w:bottom w:val="none" w:sz="0" w:space="0" w:color="auto"/>
        <w:right w:val="none" w:sz="0" w:space="0" w:color="auto"/>
      </w:divBdr>
    </w:div>
    <w:div w:id="1025667878">
      <w:bodyDiv w:val="1"/>
      <w:marLeft w:val="0"/>
      <w:marRight w:val="0"/>
      <w:marTop w:val="0"/>
      <w:marBottom w:val="0"/>
      <w:divBdr>
        <w:top w:val="none" w:sz="0" w:space="0" w:color="auto"/>
        <w:left w:val="none" w:sz="0" w:space="0" w:color="auto"/>
        <w:bottom w:val="none" w:sz="0" w:space="0" w:color="auto"/>
        <w:right w:val="none" w:sz="0" w:space="0" w:color="auto"/>
      </w:divBdr>
    </w:div>
    <w:div w:id="1026101102">
      <w:bodyDiv w:val="1"/>
      <w:marLeft w:val="0"/>
      <w:marRight w:val="0"/>
      <w:marTop w:val="0"/>
      <w:marBottom w:val="0"/>
      <w:divBdr>
        <w:top w:val="none" w:sz="0" w:space="0" w:color="auto"/>
        <w:left w:val="none" w:sz="0" w:space="0" w:color="auto"/>
        <w:bottom w:val="none" w:sz="0" w:space="0" w:color="auto"/>
        <w:right w:val="none" w:sz="0" w:space="0" w:color="auto"/>
      </w:divBdr>
    </w:div>
    <w:div w:id="1031612053">
      <w:bodyDiv w:val="1"/>
      <w:marLeft w:val="0"/>
      <w:marRight w:val="0"/>
      <w:marTop w:val="0"/>
      <w:marBottom w:val="0"/>
      <w:divBdr>
        <w:top w:val="none" w:sz="0" w:space="0" w:color="auto"/>
        <w:left w:val="none" w:sz="0" w:space="0" w:color="auto"/>
        <w:bottom w:val="none" w:sz="0" w:space="0" w:color="auto"/>
        <w:right w:val="none" w:sz="0" w:space="0" w:color="auto"/>
      </w:divBdr>
    </w:div>
    <w:div w:id="1032851285">
      <w:bodyDiv w:val="1"/>
      <w:marLeft w:val="0"/>
      <w:marRight w:val="0"/>
      <w:marTop w:val="0"/>
      <w:marBottom w:val="0"/>
      <w:divBdr>
        <w:top w:val="none" w:sz="0" w:space="0" w:color="auto"/>
        <w:left w:val="none" w:sz="0" w:space="0" w:color="auto"/>
        <w:bottom w:val="none" w:sz="0" w:space="0" w:color="auto"/>
        <w:right w:val="none" w:sz="0" w:space="0" w:color="auto"/>
      </w:divBdr>
    </w:div>
    <w:div w:id="1039429606">
      <w:bodyDiv w:val="1"/>
      <w:marLeft w:val="0"/>
      <w:marRight w:val="0"/>
      <w:marTop w:val="0"/>
      <w:marBottom w:val="0"/>
      <w:divBdr>
        <w:top w:val="none" w:sz="0" w:space="0" w:color="auto"/>
        <w:left w:val="none" w:sz="0" w:space="0" w:color="auto"/>
        <w:bottom w:val="none" w:sz="0" w:space="0" w:color="auto"/>
        <w:right w:val="none" w:sz="0" w:space="0" w:color="auto"/>
      </w:divBdr>
    </w:div>
    <w:div w:id="1043602396">
      <w:bodyDiv w:val="1"/>
      <w:marLeft w:val="0"/>
      <w:marRight w:val="0"/>
      <w:marTop w:val="0"/>
      <w:marBottom w:val="0"/>
      <w:divBdr>
        <w:top w:val="none" w:sz="0" w:space="0" w:color="auto"/>
        <w:left w:val="none" w:sz="0" w:space="0" w:color="auto"/>
        <w:bottom w:val="none" w:sz="0" w:space="0" w:color="auto"/>
        <w:right w:val="none" w:sz="0" w:space="0" w:color="auto"/>
      </w:divBdr>
    </w:div>
    <w:div w:id="1046950986">
      <w:bodyDiv w:val="1"/>
      <w:marLeft w:val="0"/>
      <w:marRight w:val="0"/>
      <w:marTop w:val="0"/>
      <w:marBottom w:val="0"/>
      <w:divBdr>
        <w:top w:val="none" w:sz="0" w:space="0" w:color="auto"/>
        <w:left w:val="none" w:sz="0" w:space="0" w:color="auto"/>
        <w:bottom w:val="none" w:sz="0" w:space="0" w:color="auto"/>
        <w:right w:val="none" w:sz="0" w:space="0" w:color="auto"/>
      </w:divBdr>
    </w:div>
    <w:div w:id="1048839308">
      <w:bodyDiv w:val="1"/>
      <w:marLeft w:val="0"/>
      <w:marRight w:val="0"/>
      <w:marTop w:val="0"/>
      <w:marBottom w:val="0"/>
      <w:divBdr>
        <w:top w:val="none" w:sz="0" w:space="0" w:color="auto"/>
        <w:left w:val="none" w:sz="0" w:space="0" w:color="auto"/>
        <w:bottom w:val="none" w:sz="0" w:space="0" w:color="auto"/>
        <w:right w:val="none" w:sz="0" w:space="0" w:color="auto"/>
      </w:divBdr>
    </w:div>
    <w:div w:id="1049763823">
      <w:bodyDiv w:val="1"/>
      <w:marLeft w:val="0"/>
      <w:marRight w:val="0"/>
      <w:marTop w:val="0"/>
      <w:marBottom w:val="0"/>
      <w:divBdr>
        <w:top w:val="none" w:sz="0" w:space="0" w:color="auto"/>
        <w:left w:val="none" w:sz="0" w:space="0" w:color="auto"/>
        <w:bottom w:val="none" w:sz="0" w:space="0" w:color="auto"/>
        <w:right w:val="none" w:sz="0" w:space="0" w:color="auto"/>
      </w:divBdr>
    </w:div>
    <w:div w:id="1051736034">
      <w:bodyDiv w:val="1"/>
      <w:marLeft w:val="0"/>
      <w:marRight w:val="0"/>
      <w:marTop w:val="0"/>
      <w:marBottom w:val="0"/>
      <w:divBdr>
        <w:top w:val="none" w:sz="0" w:space="0" w:color="auto"/>
        <w:left w:val="none" w:sz="0" w:space="0" w:color="auto"/>
        <w:bottom w:val="none" w:sz="0" w:space="0" w:color="auto"/>
        <w:right w:val="none" w:sz="0" w:space="0" w:color="auto"/>
      </w:divBdr>
    </w:div>
    <w:div w:id="1052270081">
      <w:bodyDiv w:val="1"/>
      <w:marLeft w:val="0"/>
      <w:marRight w:val="0"/>
      <w:marTop w:val="0"/>
      <w:marBottom w:val="0"/>
      <w:divBdr>
        <w:top w:val="none" w:sz="0" w:space="0" w:color="auto"/>
        <w:left w:val="none" w:sz="0" w:space="0" w:color="auto"/>
        <w:bottom w:val="none" w:sz="0" w:space="0" w:color="auto"/>
        <w:right w:val="none" w:sz="0" w:space="0" w:color="auto"/>
      </w:divBdr>
    </w:div>
    <w:div w:id="1058631170">
      <w:bodyDiv w:val="1"/>
      <w:marLeft w:val="0"/>
      <w:marRight w:val="0"/>
      <w:marTop w:val="0"/>
      <w:marBottom w:val="0"/>
      <w:divBdr>
        <w:top w:val="none" w:sz="0" w:space="0" w:color="auto"/>
        <w:left w:val="none" w:sz="0" w:space="0" w:color="auto"/>
        <w:bottom w:val="none" w:sz="0" w:space="0" w:color="auto"/>
        <w:right w:val="none" w:sz="0" w:space="0" w:color="auto"/>
      </w:divBdr>
    </w:div>
    <w:div w:id="1062948303">
      <w:bodyDiv w:val="1"/>
      <w:marLeft w:val="0"/>
      <w:marRight w:val="0"/>
      <w:marTop w:val="0"/>
      <w:marBottom w:val="0"/>
      <w:divBdr>
        <w:top w:val="none" w:sz="0" w:space="0" w:color="auto"/>
        <w:left w:val="none" w:sz="0" w:space="0" w:color="auto"/>
        <w:bottom w:val="none" w:sz="0" w:space="0" w:color="auto"/>
        <w:right w:val="none" w:sz="0" w:space="0" w:color="auto"/>
      </w:divBdr>
    </w:div>
    <w:div w:id="1067727587">
      <w:bodyDiv w:val="1"/>
      <w:marLeft w:val="0"/>
      <w:marRight w:val="0"/>
      <w:marTop w:val="0"/>
      <w:marBottom w:val="0"/>
      <w:divBdr>
        <w:top w:val="none" w:sz="0" w:space="0" w:color="auto"/>
        <w:left w:val="none" w:sz="0" w:space="0" w:color="auto"/>
        <w:bottom w:val="none" w:sz="0" w:space="0" w:color="auto"/>
        <w:right w:val="none" w:sz="0" w:space="0" w:color="auto"/>
      </w:divBdr>
    </w:div>
    <w:div w:id="1071587342">
      <w:bodyDiv w:val="1"/>
      <w:marLeft w:val="0"/>
      <w:marRight w:val="0"/>
      <w:marTop w:val="0"/>
      <w:marBottom w:val="0"/>
      <w:divBdr>
        <w:top w:val="none" w:sz="0" w:space="0" w:color="auto"/>
        <w:left w:val="none" w:sz="0" w:space="0" w:color="auto"/>
        <w:bottom w:val="none" w:sz="0" w:space="0" w:color="auto"/>
        <w:right w:val="none" w:sz="0" w:space="0" w:color="auto"/>
      </w:divBdr>
    </w:div>
    <w:div w:id="1073770612">
      <w:bodyDiv w:val="1"/>
      <w:marLeft w:val="0"/>
      <w:marRight w:val="0"/>
      <w:marTop w:val="0"/>
      <w:marBottom w:val="0"/>
      <w:divBdr>
        <w:top w:val="none" w:sz="0" w:space="0" w:color="auto"/>
        <w:left w:val="none" w:sz="0" w:space="0" w:color="auto"/>
        <w:bottom w:val="none" w:sz="0" w:space="0" w:color="auto"/>
        <w:right w:val="none" w:sz="0" w:space="0" w:color="auto"/>
      </w:divBdr>
    </w:div>
    <w:div w:id="1076853937">
      <w:bodyDiv w:val="1"/>
      <w:marLeft w:val="0"/>
      <w:marRight w:val="0"/>
      <w:marTop w:val="0"/>
      <w:marBottom w:val="0"/>
      <w:divBdr>
        <w:top w:val="none" w:sz="0" w:space="0" w:color="auto"/>
        <w:left w:val="none" w:sz="0" w:space="0" w:color="auto"/>
        <w:bottom w:val="none" w:sz="0" w:space="0" w:color="auto"/>
        <w:right w:val="none" w:sz="0" w:space="0" w:color="auto"/>
      </w:divBdr>
    </w:div>
    <w:div w:id="1082145350">
      <w:bodyDiv w:val="1"/>
      <w:marLeft w:val="0"/>
      <w:marRight w:val="0"/>
      <w:marTop w:val="0"/>
      <w:marBottom w:val="0"/>
      <w:divBdr>
        <w:top w:val="none" w:sz="0" w:space="0" w:color="auto"/>
        <w:left w:val="none" w:sz="0" w:space="0" w:color="auto"/>
        <w:bottom w:val="none" w:sz="0" w:space="0" w:color="auto"/>
        <w:right w:val="none" w:sz="0" w:space="0" w:color="auto"/>
      </w:divBdr>
    </w:div>
    <w:div w:id="1085343784">
      <w:bodyDiv w:val="1"/>
      <w:marLeft w:val="0"/>
      <w:marRight w:val="0"/>
      <w:marTop w:val="0"/>
      <w:marBottom w:val="0"/>
      <w:divBdr>
        <w:top w:val="none" w:sz="0" w:space="0" w:color="auto"/>
        <w:left w:val="none" w:sz="0" w:space="0" w:color="auto"/>
        <w:bottom w:val="none" w:sz="0" w:space="0" w:color="auto"/>
        <w:right w:val="none" w:sz="0" w:space="0" w:color="auto"/>
      </w:divBdr>
    </w:div>
    <w:div w:id="1093278970">
      <w:bodyDiv w:val="1"/>
      <w:marLeft w:val="0"/>
      <w:marRight w:val="0"/>
      <w:marTop w:val="0"/>
      <w:marBottom w:val="0"/>
      <w:divBdr>
        <w:top w:val="none" w:sz="0" w:space="0" w:color="auto"/>
        <w:left w:val="none" w:sz="0" w:space="0" w:color="auto"/>
        <w:bottom w:val="none" w:sz="0" w:space="0" w:color="auto"/>
        <w:right w:val="none" w:sz="0" w:space="0" w:color="auto"/>
      </w:divBdr>
    </w:div>
    <w:div w:id="1095175682">
      <w:bodyDiv w:val="1"/>
      <w:marLeft w:val="0"/>
      <w:marRight w:val="0"/>
      <w:marTop w:val="0"/>
      <w:marBottom w:val="0"/>
      <w:divBdr>
        <w:top w:val="none" w:sz="0" w:space="0" w:color="auto"/>
        <w:left w:val="none" w:sz="0" w:space="0" w:color="auto"/>
        <w:bottom w:val="none" w:sz="0" w:space="0" w:color="auto"/>
        <w:right w:val="none" w:sz="0" w:space="0" w:color="auto"/>
      </w:divBdr>
    </w:div>
    <w:div w:id="1098402540">
      <w:bodyDiv w:val="1"/>
      <w:marLeft w:val="0"/>
      <w:marRight w:val="0"/>
      <w:marTop w:val="0"/>
      <w:marBottom w:val="0"/>
      <w:divBdr>
        <w:top w:val="none" w:sz="0" w:space="0" w:color="auto"/>
        <w:left w:val="none" w:sz="0" w:space="0" w:color="auto"/>
        <w:bottom w:val="none" w:sz="0" w:space="0" w:color="auto"/>
        <w:right w:val="none" w:sz="0" w:space="0" w:color="auto"/>
      </w:divBdr>
    </w:div>
    <w:div w:id="1099063881">
      <w:bodyDiv w:val="1"/>
      <w:marLeft w:val="0"/>
      <w:marRight w:val="0"/>
      <w:marTop w:val="0"/>
      <w:marBottom w:val="0"/>
      <w:divBdr>
        <w:top w:val="none" w:sz="0" w:space="0" w:color="auto"/>
        <w:left w:val="none" w:sz="0" w:space="0" w:color="auto"/>
        <w:bottom w:val="none" w:sz="0" w:space="0" w:color="auto"/>
        <w:right w:val="none" w:sz="0" w:space="0" w:color="auto"/>
      </w:divBdr>
    </w:div>
    <w:div w:id="1106733192">
      <w:bodyDiv w:val="1"/>
      <w:marLeft w:val="0"/>
      <w:marRight w:val="0"/>
      <w:marTop w:val="0"/>
      <w:marBottom w:val="0"/>
      <w:divBdr>
        <w:top w:val="none" w:sz="0" w:space="0" w:color="auto"/>
        <w:left w:val="none" w:sz="0" w:space="0" w:color="auto"/>
        <w:bottom w:val="none" w:sz="0" w:space="0" w:color="auto"/>
        <w:right w:val="none" w:sz="0" w:space="0" w:color="auto"/>
      </w:divBdr>
    </w:div>
    <w:div w:id="1107847669">
      <w:bodyDiv w:val="1"/>
      <w:marLeft w:val="0"/>
      <w:marRight w:val="0"/>
      <w:marTop w:val="0"/>
      <w:marBottom w:val="0"/>
      <w:divBdr>
        <w:top w:val="none" w:sz="0" w:space="0" w:color="auto"/>
        <w:left w:val="none" w:sz="0" w:space="0" w:color="auto"/>
        <w:bottom w:val="none" w:sz="0" w:space="0" w:color="auto"/>
        <w:right w:val="none" w:sz="0" w:space="0" w:color="auto"/>
      </w:divBdr>
    </w:div>
    <w:div w:id="1114442492">
      <w:bodyDiv w:val="1"/>
      <w:marLeft w:val="0"/>
      <w:marRight w:val="0"/>
      <w:marTop w:val="0"/>
      <w:marBottom w:val="0"/>
      <w:divBdr>
        <w:top w:val="none" w:sz="0" w:space="0" w:color="auto"/>
        <w:left w:val="none" w:sz="0" w:space="0" w:color="auto"/>
        <w:bottom w:val="none" w:sz="0" w:space="0" w:color="auto"/>
        <w:right w:val="none" w:sz="0" w:space="0" w:color="auto"/>
      </w:divBdr>
    </w:div>
    <w:div w:id="1115638860">
      <w:bodyDiv w:val="1"/>
      <w:marLeft w:val="0"/>
      <w:marRight w:val="0"/>
      <w:marTop w:val="0"/>
      <w:marBottom w:val="0"/>
      <w:divBdr>
        <w:top w:val="none" w:sz="0" w:space="0" w:color="auto"/>
        <w:left w:val="none" w:sz="0" w:space="0" w:color="auto"/>
        <w:bottom w:val="none" w:sz="0" w:space="0" w:color="auto"/>
        <w:right w:val="none" w:sz="0" w:space="0" w:color="auto"/>
      </w:divBdr>
    </w:div>
    <w:div w:id="1117872675">
      <w:bodyDiv w:val="1"/>
      <w:marLeft w:val="0"/>
      <w:marRight w:val="0"/>
      <w:marTop w:val="0"/>
      <w:marBottom w:val="0"/>
      <w:divBdr>
        <w:top w:val="none" w:sz="0" w:space="0" w:color="auto"/>
        <w:left w:val="none" w:sz="0" w:space="0" w:color="auto"/>
        <w:bottom w:val="none" w:sz="0" w:space="0" w:color="auto"/>
        <w:right w:val="none" w:sz="0" w:space="0" w:color="auto"/>
      </w:divBdr>
    </w:div>
    <w:div w:id="1119378859">
      <w:bodyDiv w:val="1"/>
      <w:marLeft w:val="0"/>
      <w:marRight w:val="0"/>
      <w:marTop w:val="0"/>
      <w:marBottom w:val="0"/>
      <w:divBdr>
        <w:top w:val="none" w:sz="0" w:space="0" w:color="auto"/>
        <w:left w:val="none" w:sz="0" w:space="0" w:color="auto"/>
        <w:bottom w:val="none" w:sz="0" w:space="0" w:color="auto"/>
        <w:right w:val="none" w:sz="0" w:space="0" w:color="auto"/>
      </w:divBdr>
    </w:div>
    <w:div w:id="1131246593">
      <w:bodyDiv w:val="1"/>
      <w:marLeft w:val="0"/>
      <w:marRight w:val="0"/>
      <w:marTop w:val="0"/>
      <w:marBottom w:val="0"/>
      <w:divBdr>
        <w:top w:val="none" w:sz="0" w:space="0" w:color="auto"/>
        <w:left w:val="none" w:sz="0" w:space="0" w:color="auto"/>
        <w:bottom w:val="none" w:sz="0" w:space="0" w:color="auto"/>
        <w:right w:val="none" w:sz="0" w:space="0" w:color="auto"/>
      </w:divBdr>
    </w:div>
    <w:div w:id="1138835713">
      <w:bodyDiv w:val="1"/>
      <w:marLeft w:val="0"/>
      <w:marRight w:val="0"/>
      <w:marTop w:val="0"/>
      <w:marBottom w:val="0"/>
      <w:divBdr>
        <w:top w:val="none" w:sz="0" w:space="0" w:color="auto"/>
        <w:left w:val="none" w:sz="0" w:space="0" w:color="auto"/>
        <w:bottom w:val="none" w:sz="0" w:space="0" w:color="auto"/>
        <w:right w:val="none" w:sz="0" w:space="0" w:color="auto"/>
      </w:divBdr>
    </w:div>
    <w:div w:id="1142426847">
      <w:bodyDiv w:val="1"/>
      <w:marLeft w:val="0"/>
      <w:marRight w:val="0"/>
      <w:marTop w:val="0"/>
      <w:marBottom w:val="0"/>
      <w:divBdr>
        <w:top w:val="none" w:sz="0" w:space="0" w:color="auto"/>
        <w:left w:val="none" w:sz="0" w:space="0" w:color="auto"/>
        <w:bottom w:val="none" w:sz="0" w:space="0" w:color="auto"/>
        <w:right w:val="none" w:sz="0" w:space="0" w:color="auto"/>
      </w:divBdr>
    </w:div>
    <w:div w:id="1148480381">
      <w:bodyDiv w:val="1"/>
      <w:marLeft w:val="0"/>
      <w:marRight w:val="0"/>
      <w:marTop w:val="0"/>
      <w:marBottom w:val="0"/>
      <w:divBdr>
        <w:top w:val="none" w:sz="0" w:space="0" w:color="auto"/>
        <w:left w:val="none" w:sz="0" w:space="0" w:color="auto"/>
        <w:bottom w:val="none" w:sz="0" w:space="0" w:color="auto"/>
        <w:right w:val="none" w:sz="0" w:space="0" w:color="auto"/>
      </w:divBdr>
    </w:div>
    <w:div w:id="1149320249">
      <w:bodyDiv w:val="1"/>
      <w:marLeft w:val="0"/>
      <w:marRight w:val="0"/>
      <w:marTop w:val="0"/>
      <w:marBottom w:val="0"/>
      <w:divBdr>
        <w:top w:val="none" w:sz="0" w:space="0" w:color="auto"/>
        <w:left w:val="none" w:sz="0" w:space="0" w:color="auto"/>
        <w:bottom w:val="none" w:sz="0" w:space="0" w:color="auto"/>
        <w:right w:val="none" w:sz="0" w:space="0" w:color="auto"/>
      </w:divBdr>
    </w:div>
    <w:div w:id="1153567805">
      <w:bodyDiv w:val="1"/>
      <w:marLeft w:val="0"/>
      <w:marRight w:val="0"/>
      <w:marTop w:val="0"/>
      <w:marBottom w:val="0"/>
      <w:divBdr>
        <w:top w:val="none" w:sz="0" w:space="0" w:color="auto"/>
        <w:left w:val="none" w:sz="0" w:space="0" w:color="auto"/>
        <w:bottom w:val="none" w:sz="0" w:space="0" w:color="auto"/>
        <w:right w:val="none" w:sz="0" w:space="0" w:color="auto"/>
      </w:divBdr>
    </w:div>
    <w:div w:id="1154688907">
      <w:bodyDiv w:val="1"/>
      <w:marLeft w:val="0"/>
      <w:marRight w:val="0"/>
      <w:marTop w:val="0"/>
      <w:marBottom w:val="0"/>
      <w:divBdr>
        <w:top w:val="none" w:sz="0" w:space="0" w:color="auto"/>
        <w:left w:val="none" w:sz="0" w:space="0" w:color="auto"/>
        <w:bottom w:val="none" w:sz="0" w:space="0" w:color="auto"/>
        <w:right w:val="none" w:sz="0" w:space="0" w:color="auto"/>
      </w:divBdr>
    </w:div>
    <w:div w:id="1156409395">
      <w:bodyDiv w:val="1"/>
      <w:marLeft w:val="0"/>
      <w:marRight w:val="0"/>
      <w:marTop w:val="0"/>
      <w:marBottom w:val="0"/>
      <w:divBdr>
        <w:top w:val="none" w:sz="0" w:space="0" w:color="auto"/>
        <w:left w:val="none" w:sz="0" w:space="0" w:color="auto"/>
        <w:bottom w:val="none" w:sz="0" w:space="0" w:color="auto"/>
        <w:right w:val="none" w:sz="0" w:space="0" w:color="auto"/>
      </w:divBdr>
    </w:div>
    <w:div w:id="1160148581">
      <w:bodyDiv w:val="1"/>
      <w:marLeft w:val="0"/>
      <w:marRight w:val="0"/>
      <w:marTop w:val="0"/>
      <w:marBottom w:val="0"/>
      <w:divBdr>
        <w:top w:val="none" w:sz="0" w:space="0" w:color="auto"/>
        <w:left w:val="none" w:sz="0" w:space="0" w:color="auto"/>
        <w:bottom w:val="none" w:sz="0" w:space="0" w:color="auto"/>
        <w:right w:val="none" w:sz="0" w:space="0" w:color="auto"/>
      </w:divBdr>
    </w:div>
    <w:div w:id="1167134119">
      <w:bodyDiv w:val="1"/>
      <w:marLeft w:val="0"/>
      <w:marRight w:val="0"/>
      <w:marTop w:val="0"/>
      <w:marBottom w:val="0"/>
      <w:divBdr>
        <w:top w:val="none" w:sz="0" w:space="0" w:color="auto"/>
        <w:left w:val="none" w:sz="0" w:space="0" w:color="auto"/>
        <w:bottom w:val="none" w:sz="0" w:space="0" w:color="auto"/>
        <w:right w:val="none" w:sz="0" w:space="0" w:color="auto"/>
      </w:divBdr>
    </w:div>
    <w:div w:id="1167556542">
      <w:bodyDiv w:val="1"/>
      <w:marLeft w:val="0"/>
      <w:marRight w:val="0"/>
      <w:marTop w:val="0"/>
      <w:marBottom w:val="0"/>
      <w:divBdr>
        <w:top w:val="none" w:sz="0" w:space="0" w:color="auto"/>
        <w:left w:val="none" w:sz="0" w:space="0" w:color="auto"/>
        <w:bottom w:val="none" w:sz="0" w:space="0" w:color="auto"/>
        <w:right w:val="none" w:sz="0" w:space="0" w:color="auto"/>
      </w:divBdr>
    </w:div>
    <w:div w:id="1169560269">
      <w:bodyDiv w:val="1"/>
      <w:marLeft w:val="0"/>
      <w:marRight w:val="0"/>
      <w:marTop w:val="0"/>
      <w:marBottom w:val="0"/>
      <w:divBdr>
        <w:top w:val="none" w:sz="0" w:space="0" w:color="auto"/>
        <w:left w:val="none" w:sz="0" w:space="0" w:color="auto"/>
        <w:bottom w:val="none" w:sz="0" w:space="0" w:color="auto"/>
        <w:right w:val="none" w:sz="0" w:space="0" w:color="auto"/>
      </w:divBdr>
    </w:div>
    <w:div w:id="1169753191">
      <w:bodyDiv w:val="1"/>
      <w:marLeft w:val="0"/>
      <w:marRight w:val="0"/>
      <w:marTop w:val="0"/>
      <w:marBottom w:val="0"/>
      <w:divBdr>
        <w:top w:val="none" w:sz="0" w:space="0" w:color="auto"/>
        <w:left w:val="none" w:sz="0" w:space="0" w:color="auto"/>
        <w:bottom w:val="none" w:sz="0" w:space="0" w:color="auto"/>
        <w:right w:val="none" w:sz="0" w:space="0" w:color="auto"/>
      </w:divBdr>
    </w:div>
    <w:div w:id="1170094911">
      <w:bodyDiv w:val="1"/>
      <w:marLeft w:val="0"/>
      <w:marRight w:val="0"/>
      <w:marTop w:val="0"/>
      <w:marBottom w:val="0"/>
      <w:divBdr>
        <w:top w:val="none" w:sz="0" w:space="0" w:color="auto"/>
        <w:left w:val="none" w:sz="0" w:space="0" w:color="auto"/>
        <w:bottom w:val="none" w:sz="0" w:space="0" w:color="auto"/>
        <w:right w:val="none" w:sz="0" w:space="0" w:color="auto"/>
      </w:divBdr>
    </w:div>
    <w:div w:id="1172910144">
      <w:bodyDiv w:val="1"/>
      <w:marLeft w:val="0"/>
      <w:marRight w:val="0"/>
      <w:marTop w:val="0"/>
      <w:marBottom w:val="0"/>
      <w:divBdr>
        <w:top w:val="none" w:sz="0" w:space="0" w:color="auto"/>
        <w:left w:val="none" w:sz="0" w:space="0" w:color="auto"/>
        <w:bottom w:val="none" w:sz="0" w:space="0" w:color="auto"/>
        <w:right w:val="none" w:sz="0" w:space="0" w:color="auto"/>
      </w:divBdr>
    </w:div>
    <w:div w:id="1179127058">
      <w:bodyDiv w:val="1"/>
      <w:marLeft w:val="0"/>
      <w:marRight w:val="0"/>
      <w:marTop w:val="0"/>
      <w:marBottom w:val="0"/>
      <w:divBdr>
        <w:top w:val="none" w:sz="0" w:space="0" w:color="auto"/>
        <w:left w:val="none" w:sz="0" w:space="0" w:color="auto"/>
        <w:bottom w:val="none" w:sz="0" w:space="0" w:color="auto"/>
        <w:right w:val="none" w:sz="0" w:space="0" w:color="auto"/>
      </w:divBdr>
    </w:div>
    <w:div w:id="1180895984">
      <w:bodyDiv w:val="1"/>
      <w:marLeft w:val="0"/>
      <w:marRight w:val="0"/>
      <w:marTop w:val="0"/>
      <w:marBottom w:val="0"/>
      <w:divBdr>
        <w:top w:val="none" w:sz="0" w:space="0" w:color="auto"/>
        <w:left w:val="none" w:sz="0" w:space="0" w:color="auto"/>
        <w:bottom w:val="none" w:sz="0" w:space="0" w:color="auto"/>
        <w:right w:val="none" w:sz="0" w:space="0" w:color="auto"/>
      </w:divBdr>
    </w:div>
    <w:div w:id="1182668541">
      <w:bodyDiv w:val="1"/>
      <w:marLeft w:val="0"/>
      <w:marRight w:val="0"/>
      <w:marTop w:val="0"/>
      <w:marBottom w:val="0"/>
      <w:divBdr>
        <w:top w:val="none" w:sz="0" w:space="0" w:color="auto"/>
        <w:left w:val="none" w:sz="0" w:space="0" w:color="auto"/>
        <w:bottom w:val="none" w:sz="0" w:space="0" w:color="auto"/>
        <w:right w:val="none" w:sz="0" w:space="0" w:color="auto"/>
      </w:divBdr>
    </w:div>
    <w:div w:id="1189222198">
      <w:bodyDiv w:val="1"/>
      <w:marLeft w:val="0"/>
      <w:marRight w:val="0"/>
      <w:marTop w:val="0"/>
      <w:marBottom w:val="0"/>
      <w:divBdr>
        <w:top w:val="none" w:sz="0" w:space="0" w:color="auto"/>
        <w:left w:val="none" w:sz="0" w:space="0" w:color="auto"/>
        <w:bottom w:val="none" w:sz="0" w:space="0" w:color="auto"/>
        <w:right w:val="none" w:sz="0" w:space="0" w:color="auto"/>
      </w:divBdr>
    </w:div>
    <w:div w:id="1192918222">
      <w:bodyDiv w:val="1"/>
      <w:marLeft w:val="0"/>
      <w:marRight w:val="0"/>
      <w:marTop w:val="0"/>
      <w:marBottom w:val="0"/>
      <w:divBdr>
        <w:top w:val="none" w:sz="0" w:space="0" w:color="auto"/>
        <w:left w:val="none" w:sz="0" w:space="0" w:color="auto"/>
        <w:bottom w:val="none" w:sz="0" w:space="0" w:color="auto"/>
        <w:right w:val="none" w:sz="0" w:space="0" w:color="auto"/>
      </w:divBdr>
    </w:div>
    <w:div w:id="1197935405">
      <w:bodyDiv w:val="1"/>
      <w:marLeft w:val="0"/>
      <w:marRight w:val="0"/>
      <w:marTop w:val="0"/>
      <w:marBottom w:val="0"/>
      <w:divBdr>
        <w:top w:val="none" w:sz="0" w:space="0" w:color="auto"/>
        <w:left w:val="none" w:sz="0" w:space="0" w:color="auto"/>
        <w:bottom w:val="none" w:sz="0" w:space="0" w:color="auto"/>
        <w:right w:val="none" w:sz="0" w:space="0" w:color="auto"/>
      </w:divBdr>
    </w:div>
    <w:div w:id="1198346845">
      <w:bodyDiv w:val="1"/>
      <w:marLeft w:val="0"/>
      <w:marRight w:val="0"/>
      <w:marTop w:val="0"/>
      <w:marBottom w:val="0"/>
      <w:divBdr>
        <w:top w:val="none" w:sz="0" w:space="0" w:color="auto"/>
        <w:left w:val="none" w:sz="0" w:space="0" w:color="auto"/>
        <w:bottom w:val="none" w:sz="0" w:space="0" w:color="auto"/>
        <w:right w:val="none" w:sz="0" w:space="0" w:color="auto"/>
      </w:divBdr>
    </w:div>
    <w:div w:id="1199657212">
      <w:bodyDiv w:val="1"/>
      <w:marLeft w:val="0"/>
      <w:marRight w:val="0"/>
      <w:marTop w:val="0"/>
      <w:marBottom w:val="0"/>
      <w:divBdr>
        <w:top w:val="none" w:sz="0" w:space="0" w:color="auto"/>
        <w:left w:val="none" w:sz="0" w:space="0" w:color="auto"/>
        <w:bottom w:val="none" w:sz="0" w:space="0" w:color="auto"/>
        <w:right w:val="none" w:sz="0" w:space="0" w:color="auto"/>
      </w:divBdr>
    </w:div>
    <w:div w:id="1207988860">
      <w:bodyDiv w:val="1"/>
      <w:marLeft w:val="0"/>
      <w:marRight w:val="0"/>
      <w:marTop w:val="0"/>
      <w:marBottom w:val="0"/>
      <w:divBdr>
        <w:top w:val="none" w:sz="0" w:space="0" w:color="auto"/>
        <w:left w:val="none" w:sz="0" w:space="0" w:color="auto"/>
        <w:bottom w:val="none" w:sz="0" w:space="0" w:color="auto"/>
        <w:right w:val="none" w:sz="0" w:space="0" w:color="auto"/>
      </w:divBdr>
    </w:div>
    <w:div w:id="1211770854">
      <w:bodyDiv w:val="1"/>
      <w:marLeft w:val="0"/>
      <w:marRight w:val="0"/>
      <w:marTop w:val="0"/>
      <w:marBottom w:val="0"/>
      <w:divBdr>
        <w:top w:val="none" w:sz="0" w:space="0" w:color="auto"/>
        <w:left w:val="none" w:sz="0" w:space="0" w:color="auto"/>
        <w:bottom w:val="none" w:sz="0" w:space="0" w:color="auto"/>
        <w:right w:val="none" w:sz="0" w:space="0" w:color="auto"/>
      </w:divBdr>
    </w:div>
    <w:div w:id="1216812174">
      <w:bodyDiv w:val="1"/>
      <w:marLeft w:val="0"/>
      <w:marRight w:val="0"/>
      <w:marTop w:val="0"/>
      <w:marBottom w:val="0"/>
      <w:divBdr>
        <w:top w:val="none" w:sz="0" w:space="0" w:color="auto"/>
        <w:left w:val="none" w:sz="0" w:space="0" w:color="auto"/>
        <w:bottom w:val="none" w:sz="0" w:space="0" w:color="auto"/>
        <w:right w:val="none" w:sz="0" w:space="0" w:color="auto"/>
      </w:divBdr>
    </w:div>
    <w:div w:id="1217165744">
      <w:bodyDiv w:val="1"/>
      <w:marLeft w:val="0"/>
      <w:marRight w:val="0"/>
      <w:marTop w:val="0"/>
      <w:marBottom w:val="0"/>
      <w:divBdr>
        <w:top w:val="none" w:sz="0" w:space="0" w:color="auto"/>
        <w:left w:val="none" w:sz="0" w:space="0" w:color="auto"/>
        <w:bottom w:val="none" w:sz="0" w:space="0" w:color="auto"/>
        <w:right w:val="none" w:sz="0" w:space="0" w:color="auto"/>
      </w:divBdr>
    </w:div>
    <w:div w:id="1227103002">
      <w:bodyDiv w:val="1"/>
      <w:marLeft w:val="0"/>
      <w:marRight w:val="0"/>
      <w:marTop w:val="0"/>
      <w:marBottom w:val="0"/>
      <w:divBdr>
        <w:top w:val="none" w:sz="0" w:space="0" w:color="auto"/>
        <w:left w:val="none" w:sz="0" w:space="0" w:color="auto"/>
        <w:bottom w:val="none" w:sz="0" w:space="0" w:color="auto"/>
        <w:right w:val="none" w:sz="0" w:space="0" w:color="auto"/>
      </w:divBdr>
    </w:div>
    <w:div w:id="1229343077">
      <w:bodyDiv w:val="1"/>
      <w:marLeft w:val="0"/>
      <w:marRight w:val="0"/>
      <w:marTop w:val="0"/>
      <w:marBottom w:val="0"/>
      <w:divBdr>
        <w:top w:val="none" w:sz="0" w:space="0" w:color="auto"/>
        <w:left w:val="none" w:sz="0" w:space="0" w:color="auto"/>
        <w:bottom w:val="none" w:sz="0" w:space="0" w:color="auto"/>
        <w:right w:val="none" w:sz="0" w:space="0" w:color="auto"/>
      </w:divBdr>
    </w:div>
    <w:div w:id="1231425413">
      <w:bodyDiv w:val="1"/>
      <w:marLeft w:val="0"/>
      <w:marRight w:val="0"/>
      <w:marTop w:val="0"/>
      <w:marBottom w:val="0"/>
      <w:divBdr>
        <w:top w:val="none" w:sz="0" w:space="0" w:color="auto"/>
        <w:left w:val="none" w:sz="0" w:space="0" w:color="auto"/>
        <w:bottom w:val="none" w:sz="0" w:space="0" w:color="auto"/>
        <w:right w:val="none" w:sz="0" w:space="0" w:color="auto"/>
      </w:divBdr>
    </w:div>
    <w:div w:id="1242174768">
      <w:bodyDiv w:val="1"/>
      <w:marLeft w:val="0"/>
      <w:marRight w:val="0"/>
      <w:marTop w:val="0"/>
      <w:marBottom w:val="0"/>
      <w:divBdr>
        <w:top w:val="none" w:sz="0" w:space="0" w:color="auto"/>
        <w:left w:val="none" w:sz="0" w:space="0" w:color="auto"/>
        <w:bottom w:val="none" w:sz="0" w:space="0" w:color="auto"/>
        <w:right w:val="none" w:sz="0" w:space="0" w:color="auto"/>
      </w:divBdr>
    </w:div>
    <w:div w:id="1243754061">
      <w:bodyDiv w:val="1"/>
      <w:marLeft w:val="0"/>
      <w:marRight w:val="0"/>
      <w:marTop w:val="0"/>
      <w:marBottom w:val="0"/>
      <w:divBdr>
        <w:top w:val="none" w:sz="0" w:space="0" w:color="auto"/>
        <w:left w:val="none" w:sz="0" w:space="0" w:color="auto"/>
        <w:bottom w:val="none" w:sz="0" w:space="0" w:color="auto"/>
        <w:right w:val="none" w:sz="0" w:space="0" w:color="auto"/>
      </w:divBdr>
    </w:div>
    <w:div w:id="1248269025">
      <w:bodyDiv w:val="1"/>
      <w:marLeft w:val="0"/>
      <w:marRight w:val="0"/>
      <w:marTop w:val="0"/>
      <w:marBottom w:val="0"/>
      <w:divBdr>
        <w:top w:val="none" w:sz="0" w:space="0" w:color="auto"/>
        <w:left w:val="none" w:sz="0" w:space="0" w:color="auto"/>
        <w:bottom w:val="none" w:sz="0" w:space="0" w:color="auto"/>
        <w:right w:val="none" w:sz="0" w:space="0" w:color="auto"/>
      </w:divBdr>
    </w:div>
    <w:div w:id="1249075320">
      <w:bodyDiv w:val="1"/>
      <w:marLeft w:val="0"/>
      <w:marRight w:val="0"/>
      <w:marTop w:val="0"/>
      <w:marBottom w:val="0"/>
      <w:divBdr>
        <w:top w:val="none" w:sz="0" w:space="0" w:color="auto"/>
        <w:left w:val="none" w:sz="0" w:space="0" w:color="auto"/>
        <w:bottom w:val="none" w:sz="0" w:space="0" w:color="auto"/>
        <w:right w:val="none" w:sz="0" w:space="0" w:color="auto"/>
      </w:divBdr>
    </w:div>
    <w:div w:id="1249541132">
      <w:bodyDiv w:val="1"/>
      <w:marLeft w:val="0"/>
      <w:marRight w:val="0"/>
      <w:marTop w:val="0"/>
      <w:marBottom w:val="0"/>
      <w:divBdr>
        <w:top w:val="none" w:sz="0" w:space="0" w:color="auto"/>
        <w:left w:val="none" w:sz="0" w:space="0" w:color="auto"/>
        <w:bottom w:val="none" w:sz="0" w:space="0" w:color="auto"/>
        <w:right w:val="none" w:sz="0" w:space="0" w:color="auto"/>
      </w:divBdr>
    </w:div>
    <w:div w:id="1252619279">
      <w:bodyDiv w:val="1"/>
      <w:marLeft w:val="0"/>
      <w:marRight w:val="0"/>
      <w:marTop w:val="0"/>
      <w:marBottom w:val="0"/>
      <w:divBdr>
        <w:top w:val="none" w:sz="0" w:space="0" w:color="auto"/>
        <w:left w:val="none" w:sz="0" w:space="0" w:color="auto"/>
        <w:bottom w:val="none" w:sz="0" w:space="0" w:color="auto"/>
        <w:right w:val="none" w:sz="0" w:space="0" w:color="auto"/>
      </w:divBdr>
    </w:div>
    <w:div w:id="1254169736">
      <w:bodyDiv w:val="1"/>
      <w:marLeft w:val="0"/>
      <w:marRight w:val="0"/>
      <w:marTop w:val="0"/>
      <w:marBottom w:val="0"/>
      <w:divBdr>
        <w:top w:val="none" w:sz="0" w:space="0" w:color="auto"/>
        <w:left w:val="none" w:sz="0" w:space="0" w:color="auto"/>
        <w:bottom w:val="none" w:sz="0" w:space="0" w:color="auto"/>
        <w:right w:val="none" w:sz="0" w:space="0" w:color="auto"/>
      </w:divBdr>
    </w:div>
    <w:div w:id="1254240893">
      <w:bodyDiv w:val="1"/>
      <w:marLeft w:val="0"/>
      <w:marRight w:val="0"/>
      <w:marTop w:val="0"/>
      <w:marBottom w:val="0"/>
      <w:divBdr>
        <w:top w:val="none" w:sz="0" w:space="0" w:color="auto"/>
        <w:left w:val="none" w:sz="0" w:space="0" w:color="auto"/>
        <w:bottom w:val="none" w:sz="0" w:space="0" w:color="auto"/>
        <w:right w:val="none" w:sz="0" w:space="0" w:color="auto"/>
      </w:divBdr>
    </w:div>
    <w:div w:id="1257717003">
      <w:bodyDiv w:val="1"/>
      <w:marLeft w:val="0"/>
      <w:marRight w:val="0"/>
      <w:marTop w:val="0"/>
      <w:marBottom w:val="0"/>
      <w:divBdr>
        <w:top w:val="none" w:sz="0" w:space="0" w:color="auto"/>
        <w:left w:val="none" w:sz="0" w:space="0" w:color="auto"/>
        <w:bottom w:val="none" w:sz="0" w:space="0" w:color="auto"/>
        <w:right w:val="none" w:sz="0" w:space="0" w:color="auto"/>
      </w:divBdr>
    </w:div>
    <w:div w:id="1258707211">
      <w:bodyDiv w:val="1"/>
      <w:marLeft w:val="0"/>
      <w:marRight w:val="0"/>
      <w:marTop w:val="0"/>
      <w:marBottom w:val="0"/>
      <w:divBdr>
        <w:top w:val="none" w:sz="0" w:space="0" w:color="auto"/>
        <w:left w:val="none" w:sz="0" w:space="0" w:color="auto"/>
        <w:bottom w:val="none" w:sz="0" w:space="0" w:color="auto"/>
        <w:right w:val="none" w:sz="0" w:space="0" w:color="auto"/>
      </w:divBdr>
    </w:div>
    <w:div w:id="1262181142">
      <w:bodyDiv w:val="1"/>
      <w:marLeft w:val="0"/>
      <w:marRight w:val="0"/>
      <w:marTop w:val="0"/>
      <w:marBottom w:val="0"/>
      <w:divBdr>
        <w:top w:val="none" w:sz="0" w:space="0" w:color="auto"/>
        <w:left w:val="none" w:sz="0" w:space="0" w:color="auto"/>
        <w:bottom w:val="none" w:sz="0" w:space="0" w:color="auto"/>
        <w:right w:val="none" w:sz="0" w:space="0" w:color="auto"/>
      </w:divBdr>
    </w:div>
    <w:div w:id="1263688069">
      <w:bodyDiv w:val="1"/>
      <w:marLeft w:val="0"/>
      <w:marRight w:val="0"/>
      <w:marTop w:val="0"/>
      <w:marBottom w:val="0"/>
      <w:divBdr>
        <w:top w:val="none" w:sz="0" w:space="0" w:color="auto"/>
        <w:left w:val="none" w:sz="0" w:space="0" w:color="auto"/>
        <w:bottom w:val="none" w:sz="0" w:space="0" w:color="auto"/>
        <w:right w:val="none" w:sz="0" w:space="0" w:color="auto"/>
      </w:divBdr>
    </w:div>
    <w:div w:id="1265335305">
      <w:bodyDiv w:val="1"/>
      <w:marLeft w:val="0"/>
      <w:marRight w:val="0"/>
      <w:marTop w:val="0"/>
      <w:marBottom w:val="0"/>
      <w:divBdr>
        <w:top w:val="none" w:sz="0" w:space="0" w:color="auto"/>
        <w:left w:val="none" w:sz="0" w:space="0" w:color="auto"/>
        <w:bottom w:val="none" w:sz="0" w:space="0" w:color="auto"/>
        <w:right w:val="none" w:sz="0" w:space="0" w:color="auto"/>
      </w:divBdr>
    </w:div>
    <w:div w:id="1279918688">
      <w:bodyDiv w:val="1"/>
      <w:marLeft w:val="0"/>
      <w:marRight w:val="0"/>
      <w:marTop w:val="0"/>
      <w:marBottom w:val="0"/>
      <w:divBdr>
        <w:top w:val="none" w:sz="0" w:space="0" w:color="auto"/>
        <w:left w:val="none" w:sz="0" w:space="0" w:color="auto"/>
        <w:bottom w:val="none" w:sz="0" w:space="0" w:color="auto"/>
        <w:right w:val="none" w:sz="0" w:space="0" w:color="auto"/>
      </w:divBdr>
    </w:div>
    <w:div w:id="1287009768">
      <w:bodyDiv w:val="1"/>
      <w:marLeft w:val="0"/>
      <w:marRight w:val="0"/>
      <w:marTop w:val="0"/>
      <w:marBottom w:val="0"/>
      <w:divBdr>
        <w:top w:val="none" w:sz="0" w:space="0" w:color="auto"/>
        <w:left w:val="none" w:sz="0" w:space="0" w:color="auto"/>
        <w:bottom w:val="none" w:sz="0" w:space="0" w:color="auto"/>
        <w:right w:val="none" w:sz="0" w:space="0" w:color="auto"/>
      </w:divBdr>
    </w:div>
    <w:div w:id="1287349487">
      <w:bodyDiv w:val="1"/>
      <w:marLeft w:val="0"/>
      <w:marRight w:val="0"/>
      <w:marTop w:val="0"/>
      <w:marBottom w:val="0"/>
      <w:divBdr>
        <w:top w:val="none" w:sz="0" w:space="0" w:color="auto"/>
        <w:left w:val="none" w:sz="0" w:space="0" w:color="auto"/>
        <w:bottom w:val="none" w:sz="0" w:space="0" w:color="auto"/>
        <w:right w:val="none" w:sz="0" w:space="0" w:color="auto"/>
      </w:divBdr>
    </w:div>
    <w:div w:id="1288194385">
      <w:bodyDiv w:val="1"/>
      <w:marLeft w:val="0"/>
      <w:marRight w:val="0"/>
      <w:marTop w:val="0"/>
      <w:marBottom w:val="0"/>
      <w:divBdr>
        <w:top w:val="none" w:sz="0" w:space="0" w:color="auto"/>
        <w:left w:val="none" w:sz="0" w:space="0" w:color="auto"/>
        <w:bottom w:val="none" w:sz="0" w:space="0" w:color="auto"/>
        <w:right w:val="none" w:sz="0" w:space="0" w:color="auto"/>
      </w:divBdr>
    </w:div>
    <w:div w:id="1291940483">
      <w:bodyDiv w:val="1"/>
      <w:marLeft w:val="0"/>
      <w:marRight w:val="0"/>
      <w:marTop w:val="0"/>
      <w:marBottom w:val="0"/>
      <w:divBdr>
        <w:top w:val="none" w:sz="0" w:space="0" w:color="auto"/>
        <w:left w:val="none" w:sz="0" w:space="0" w:color="auto"/>
        <w:bottom w:val="none" w:sz="0" w:space="0" w:color="auto"/>
        <w:right w:val="none" w:sz="0" w:space="0" w:color="auto"/>
      </w:divBdr>
    </w:div>
    <w:div w:id="1292445176">
      <w:bodyDiv w:val="1"/>
      <w:marLeft w:val="0"/>
      <w:marRight w:val="0"/>
      <w:marTop w:val="0"/>
      <w:marBottom w:val="0"/>
      <w:divBdr>
        <w:top w:val="none" w:sz="0" w:space="0" w:color="auto"/>
        <w:left w:val="none" w:sz="0" w:space="0" w:color="auto"/>
        <w:bottom w:val="none" w:sz="0" w:space="0" w:color="auto"/>
        <w:right w:val="none" w:sz="0" w:space="0" w:color="auto"/>
      </w:divBdr>
    </w:div>
    <w:div w:id="1294141741">
      <w:bodyDiv w:val="1"/>
      <w:marLeft w:val="0"/>
      <w:marRight w:val="0"/>
      <w:marTop w:val="0"/>
      <w:marBottom w:val="0"/>
      <w:divBdr>
        <w:top w:val="none" w:sz="0" w:space="0" w:color="auto"/>
        <w:left w:val="none" w:sz="0" w:space="0" w:color="auto"/>
        <w:bottom w:val="none" w:sz="0" w:space="0" w:color="auto"/>
        <w:right w:val="none" w:sz="0" w:space="0" w:color="auto"/>
      </w:divBdr>
    </w:div>
    <w:div w:id="1295718691">
      <w:bodyDiv w:val="1"/>
      <w:marLeft w:val="0"/>
      <w:marRight w:val="0"/>
      <w:marTop w:val="0"/>
      <w:marBottom w:val="0"/>
      <w:divBdr>
        <w:top w:val="none" w:sz="0" w:space="0" w:color="auto"/>
        <w:left w:val="none" w:sz="0" w:space="0" w:color="auto"/>
        <w:bottom w:val="none" w:sz="0" w:space="0" w:color="auto"/>
        <w:right w:val="none" w:sz="0" w:space="0" w:color="auto"/>
      </w:divBdr>
    </w:div>
    <w:div w:id="1302616876">
      <w:bodyDiv w:val="1"/>
      <w:marLeft w:val="0"/>
      <w:marRight w:val="0"/>
      <w:marTop w:val="0"/>
      <w:marBottom w:val="0"/>
      <w:divBdr>
        <w:top w:val="none" w:sz="0" w:space="0" w:color="auto"/>
        <w:left w:val="none" w:sz="0" w:space="0" w:color="auto"/>
        <w:bottom w:val="none" w:sz="0" w:space="0" w:color="auto"/>
        <w:right w:val="none" w:sz="0" w:space="0" w:color="auto"/>
      </w:divBdr>
    </w:div>
    <w:div w:id="1305427516">
      <w:bodyDiv w:val="1"/>
      <w:marLeft w:val="0"/>
      <w:marRight w:val="0"/>
      <w:marTop w:val="0"/>
      <w:marBottom w:val="0"/>
      <w:divBdr>
        <w:top w:val="none" w:sz="0" w:space="0" w:color="auto"/>
        <w:left w:val="none" w:sz="0" w:space="0" w:color="auto"/>
        <w:bottom w:val="none" w:sz="0" w:space="0" w:color="auto"/>
        <w:right w:val="none" w:sz="0" w:space="0" w:color="auto"/>
      </w:divBdr>
    </w:div>
    <w:div w:id="1312906422">
      <w:bodyDiv w:val="1"/>
      <w:marLeft w:val="0"/>
      <w:marRight w:val="0"/>
      <w:marTop w:val="0"/>
      <w:marBottom w:val="0"/>
      <w:divBdr>
        <w:top w:val="none" w:sz="0" w:space="0" w:color="auto"/>
        <w:left w:val="none" w:sz="0" w:space="0" w:color="auto"/>
        <w:bottom w:val="none" w:sz="0" w:space="0" w:color="auto"/>
        <w:right w:val="none" w:sz="0" w:space="0" w:color="auto"/>
      </w:divBdr>
    </w:div>
    <w:div w:id="1314214965">
      <w:bodyDiv w:val="1"/>
      <w:marLeft w:val="0"/>
      <w:marRight w:val="0"/>
      <w:marTop w:val="0"/>
      <w:marBottom w:val="0"/>
      <w:divBdr>
        <w:top w:val="none" w:sz="0" w:space="0" w:color="auto"/>
        <w:left w:val="none" w:sz="0" w:space="0" w:color="auto"/>
        <w:bottom w:val="none" w:sz="0" w:space="0" w:color="auto"/>
        <w:right w:val="none" w:sz="0" w:space="0" w:color="auto"/>
      </w:divBdr>
    </w:div>
    <w:div w:id="1316837339">
      <w:bodyDiv w:val="1"/>
      <w:marLeft w:val="0"/>
      <w:marRight w:val="0"/>
      <w:marTop w:val="0"/>
      <w:marBottom w:val="0"/>
      <w:divBdr>
        <w:top w:val="none" w:sz="0" w:space="0" w:color="auto"/>
        <w:left w:val="none" w:sz="0" w:space="0" w:color="auto"/>
        <w:bottom w:val="none" w:sz="0" w:space="0" w:color="auto"/>
        <w:right w:val="none" w:sz="0" w:space="0" w:color="auto"/>
      </w:divBdr>
    </w:div>
    <w:div w:id="1316956879">
      <w:bodyDiv w:val="1"/>
      <w:marLeft w:val="0"/>
      <w:marRight w:val="0"/>
      <w:marTop w:val="0"/>
      <w:marBottom w:val="0"/>
      <w:divBdr>
        <w:top w:val="none" w:sz="0" w:space="0" w:color="auto"/>
        <w:left w:val="none" w:sz="0" w:space="0" w:color="auto"/>
        <w:bottom w:val="none" w:sz="0" w:space="0" w:color="auto"/>
        <w:right w:val="none" w:sz="0" w:space="0" w:color="auto"/>
      </w:divBdr>
    </w:div>
    <w:div w:id="1319072011">
      <w:bodyDiv w:val="1"/>
      <w:marLeft w:val="0"/>
      <w:marRight w:val="0"/>
      <w:marTop w:val="0"/>
      <w:marBottom w:val="0"/>
      <w:divBdr>
        <w:top w:val="none" w:sz="0" w:space="0" w:color="auto"/>
        <w:left w:val="none" w:sz="0" w:space="0" w:color="auto"/>
        <w:bottom w:val="none" w:sz="0" w:space="0" w:color="auto"/>
        <w:right w:val="none" w:sz="0" w:space="0" w:color="auto"/>
      </w:divBdr>
    </w:div>
    <w:div w:id="1329558852">
      <w:bodyDiv w:val="1"/>
      <w:marLeft w:val="0"/>
      <w:marRight w:val="0"/>
      <w:marTop w:val="0"/>
      <w:marBottom w:val="0"/>
      <w:divBdr>
        <w:top w:val="none" w:sz="0" w:space="0" w:color="auto"/>
        <w:left w:val="none" w:sz="0" w:space="0" w:color="auto"/>
        <w:bottom w:val="none" w:sz="0" w:space="0" w:color="auto"/>
        <w:right w:val="none" w:sz="0" w:space="0" w:color="auto"/>
      </w:divBdr>
    </w:div>
    <w:div w:id="1331637528">
      <w:bodyDiv w:val="1"/>
      <w:marLeft w:val="0"/>
      <w:marRight w:val="0"/>
      <w:marTop w:val="0"/>
      <w:marBottom w:val="0"/>
      <w:divBdr>
        <w:top w:val="none" w:sz="0" w:space="0" w:color="auto"/>
        <w:left w:val="none" w:sz="0" w:space="0" w:color="auto"/>
        <w:bottom w:val="none" w:sz="0" w:space="0" w:color="auto"/>
        <w:right w:val="none" w:sz="0" w:space="0" w:color="auto"/>
      </w:divBdr>
    </w:div>
    <w:div w:id="1334407989">
      <w:bodyDiv w:val="1"/>
      <w:marLeft w:val="0"/>
      <w:marRight w:val="0"/>
      <w:marTop w:val="0"/>
      <w:marBottom w:val="0"/>
      <w:divBdr>
        <w:top w:val="none" w:sz="0" w:space="0" w:color="auto"/>
        <w:left w:val="none" w:sz="0" w:space="0" w:color="auto"/>
        <w:bottom w:val="none" w:sz="0" w:space="0" w:color="auto"/>
        <w:right w:val="none" w:sz="0" w:space="0" w:color="auto"/>
      </w:divBdr>
    </w:div>
    <w:div w:id="1335525344">
      <w:bodyDiv w:val="1"/>
      <w:marLeft w:val="0"/>
      <w:marRight w:val="0"/>
      <w:marTop w:val="0"/>
      <w:marBottom w:val="0"/>
      <w:divBdr>
        <w:top w:val="none" w:sz="0" w:space="0" w:color="auto"/>
        <w:left w:val="none" w:sz="0" w:space="0" w:color="auto"/>
        <w:bottom w:val="none" w:sz="0" w:space="0" w:color="auto"/>
        <w:right w:val="none" w:sz="0" w:space="0" w:color="auto"/>
      </w:divBdr>
    </w:div>
    <w:div w:id="1335838513">
      <w:bodyDiv w:val="1"/>
      <w:marLeft w:val="0"/>
      <w:marRight w:val="0"/>
      <w:marTop w:val="0"/>
      <w:marBottom w:val="0"/>
      <w:divBdr>
        <w:top w:val="none" w:sz="0" w:space="0" w:color="auto"/>
        <w:left w:val="none" w:sz="0" w:space="0" w:color="auto"/>
        <w:bottom w:val="none" w:sz="0" w:space="0" w:color="auto"/>
        <w:right w:val="none" w:sz="0" w:space="0" w:color="auto"/>
      </w:divBdr>
    </w:div>
    <w:div w:id="1338195616">
      <w:bodyDiv w:val="1"/>
      <w:marLeft w:val="0"/>
      <w:marRight w:val="0"/>
      <w:marTop w:val="0"/>
      <w:marBottom w:val="0"/>
      <w:divBdr>
        <w:top w:val="none" w:sz="0" w:space="0" w:color="auto"/>
        <w:left w:val="none" w:sz="0" w:space="0" w:color="auto"/>
        <w:bottom w:val="none" w:sz="0" w:space="0" w:color="auto"/>
        <w:right w:val="none" w:sz="0" w:space="0" w:color="auto"/>
      </w:divBdr>
    </w:div>
    <w:div w:id="1338382263">
      <w:bodyDiv w:val="1"/>
      <w:marLeft w:val="0"/>
      <w:marRight w:val="0"/>
      <w:marTop w:val="0"/>
      <w:marBottom w:val="0"/>
      <w:divBdr>
        <w:top w:val="none" w:sz="0" w:space="0" w:color="auto"/>
        <w:left w:val="none" w:sz="0" w:space="0" w:color="auto"/>
        <w:bottom w:val="none" w:sz="0" w:space="0" w:color="auto"/>
        <w:right w:val="none" w:sz="0" w:space="0" w:color="auto"/>
      </w:divBdr>
    </w:div>
    <w:div w:id="1340695489">
      <w:bodyDiv w:val="1"/>
      <w:marLeft w:val="0"/>
      <w:marRight w:val="0"/>
      <w:marTop w:val="0"/>
      <w:marBottom w:val="0"/>
      <w:divBdr>
        <w:top w:val="none" w:sz="0" w:space="0" w:color="auto"/>
        <w:left w:val="none" w:sz="0" w:space="0" w:color="auto"/>
        <w:bottom w:val="none" w:sz="0" w:space="0" w:color="auto"/>
        <w:right w:val="none" w:sz="0" w:space="0" w:color="auto"/>
      </w:divBdr>
    </w:div>
    <w:div w:id="1343358648">
      <w:bodyDiv w:val="1"/>
      <w:marLeft w:val="0"/>
      <w:marRight w:val="0"/>
      <w:marTop w:val="0"/>
      <w:marBottom w:val="0"/>
      <w:divBdr>
        <w:top w:val="none" w:sz="0" w:space="0" w:color="auto"/>
        <w:left w:val="none" w:sz="0" w:space="0" w:color="auto"/>
        <w:bottom w:val="none" w:sz="0" w:space="0" w:color="auto"/>
        <w:right w:val="none" w:sz="0" w:space="0" w:color="auto"/>
      </w:divBdr>
    </w:div>
    <w:div w:id="1352102148">
      <w:bodyDiv w:val="1"/>
      <w:marLeft w:val="0"/>
      <w:marRight w:val="0"/>
      <w:marTop w:val="0"/>
      <w:marBottom w:val="0"/>
      <w:divBdr>
        <w:top w:val="none" w:sz="0" w:space="0" w:color="auto"/>
        <w:left w:val="none" w:sz="0" w:space="0" w:color="auto"/>
        <w:bottom w:val="none" w:sz="0" w:space="0" w:color="auto"/>
        <w:right w:val="none" w:sz="0" w:space="0" w:color="auto"/>
      </w:divBdr>
    </w:div>
    <w:div w:id="1354571958">
      <w:bodyDiv w:val="1"/>
      <w:marLeft w:val="0"/>
      <w:marRight w:val="0"/>
      <w:marTop w:val="0"/>
      <w:marBottom w:val="0"/>
      <w:divBdr>
        <w:top w:val="none" w:sz="0" w:space="0" w:color="auto"/>
        <w:left w:val="none" w:sz="0" w:space="0" w:color="auto"/>
        <w:bottom w:val="none" w:sz="0" w:space="0" w:color="auto"/>
        <w:right w:val="none" w:sz="0" w:space="0" w:color="auto"/>
      </w:divBdr>
    </w:div>
    <w:div w:id="1354578520">
      <w:bodyDiv w:val="1"/>
      <w:marLeft w:val="0"/>
      <w:marRight w:val="0"/>
      <w:marTop w:val="0"/>
      <w:marBottom w:val="0"/>
      <w:divBdr>
        <w:top w:val="none" w:sz="0" w:space="0" w:color="auto"/>
        <w:left w:val="none" w:sz="0" w:space="0" w:color="auto"/>
        <w:bottom w:val="none" w:sz="0" w:space="0" w:color="auto"/>
        <w:right w:val="none" w:sz="0" w:space="0" w:color="auto"/>
      </w:divBdr>
    </w:div>
    <w:div w:id="1359742830">
      <w:bodyDiv w:val="1"/>
      <w:marLeft w:val="0"/>
      <w:marRight w:val="0"/>
      <w:marTop w:val="0"/>
      <w:marBottom w:val="0"/>
      <w:divBdr>
        <w:top w:val="none" w:sz="0" w:space="0" w:color="auto"/>
        <w:left w:val="none" w:sz="0" w:space="0" w:color="auto"/>
        <w:bottom w:val="none" w:sz="0" w:space="0" w:color="auto"/>
        <w:right w:val="none" w:sz="0" w:space="0" w:color="auto"/>
      </w:divBdr>
    </w:div>
    <w:div w:id="1360357707">
      <w:bodyDiv w:val="1"/>
      <w:marLeft w:val="0"/>
      <w:marRight w:val="0"/>
      <w:marTop w:val="0"/>
      <w:marBottom w:val="0"/>
      <w:divBdr>
        <w:top w:val="none" w:sz="0" w:space="0" w:color="auto"/>
        <w:left w:val="none" w:sz="0" w:space="0" w:color="auto"/>
        <w:bottom w:val="none" w:sz="0" w:space="0" w:color="auto"/>
        <w:right w:val="none" w:sz="0" w:space="0" w:color="auto"/>
      </w:divBdr>
    </w:div>
    <w:div w:id="1370108304">
      <w:bodyDiv w:val="1"/>
      <w:marLeft w:val="0"/>
      <w:marRight w:val="0"/>
      <w:marTop w:val="0"/>
      <w:marBottom w:val="0"/>
      <w:divBdr>
        <w:top w:val="none" w:sz="0" w:space="0" w:color="auto"/>
        <w:left w:val="none" w:sz="0" w:space="0" w:color="auto"/>
        <w:bottom w:val="none" w:sz="0" w:space="0" w:color="auto"/>
        <w:right w:val="none" w:sz="0" w:space="0" w:color="auto"/>
      </w:divBdr>
    </w:div>
    <w:div w:id="1372922541">
      <w:bodyDiv w:val="1"/>
      <w:marLeft w:val="0"/>
      <w:marRight w:val="0"/>
      <w:marTop w:val="0"/>
      <w:marBottom w:val="0"/>
      <w:divBdr>
        <w:top w:val="none" w:sz="0" w:space="0" w:color="auto"/>
        <w:left w:val="none" w:sz="0" w:space="0" w:color="auto"/>
        <w:bottom w:val="none" w:sz="0" w:space="0" w:color="auto"/>
        <w:right w:val="none" w:sz="0" w:space="0" w:color="auto"/>
      </w:divBdr>
    </w:div>
    <w:div w:id="1379014454">
      <w:bodyDiv w:val="1"/>
      <w:marLeft w:val="0"/>
      <w:marRight w:val="0"/>
      <w:marTop w:val="0"/>
      <w:marBottom w:val="0"/>
      <w:divBdr>
        <w:top w:val="none" w:sz="0" w:space="0" w:color="auto"/>
        <w:left w:val="none" w:sz="0" w:space="0" w:color="auto"/>
        <w:bottom w:val="none" w:sz="0" w:space="0" w:color="auto"/>
        <w:right w:val="none" w:sz="0" w:space="0" w:color="auto"/>
      </w:divBdr>
    </w:div>
    <w:div w:id="1383409329">
      <w:bodyDiv w:val="1"/>
      <w:marLeft w:val="0"/>
      <w:marRight w:val="0"/>
      <w:marTop w:val="0"/>
      <w:marBottom w:val="0"/>
      <w:divBdr>
        <w:top w:val="none" w:sz="0" w:space="0" w:color="auto"/>
        <w:left w:val="none" w:sz="0" w:space="0" w:color="auto"/>
        <w:bottom w:val="none" w:sz="0" w:space="0" w:color="auto"/>
        <w:right w:val="none" w:sz="0" w:space="0" w:color="auto"/>
      </w:divBdr>
    </w:div>
    <w:div w:id="1385256288">
      <w:bodyDiv w:val="1"/>
      <w:marLeft w:val="0"/>
      <w:marRight w:val="0"/>
      <w:marTop w:val="0"/>
      <w:marBottom w:val="0"/>
      <w:divBdr>
        <w:top w:val="none" w:sz="0" w:space="0" w:color="auto"/>
        <w:left w:val="none" w:sz="0" w:space="0" w:color="auto"/>
        <w:bottom w:val="none" w:sz="0" w:space="0" w:color="auto"/>
        <w:right w:val="none" w:sz="0" w:space="0" w:color="auto"/>
      </w:divBdr>
    </w:div>
    <w:div w:id="1396122176">
      <w:bodyDiv w:val="1"/>
      <w:marLeft w:val="0"/>
      <w:marRight w:val="0"/>
      <w:marTop w:val="0"/>
      <w:marBottom w:val="0"/>
      <w:divBdr>
        <w:top w:val="none" w:sz="0" w:space="0" w:color="auto"/>
        <w:left w:val="none" w:sz="0" w:space="0" w:color="auto"/>
        <w:bottom w:val="none" w:sz="0" w:space="0" w:color="auto"/>
        <w:right w:val="none" w:sz="0" w:space="0" w:color="auto"/>
      </w:divBdr>
    </w:div>
    <w:div w:id="1398358505">
      <w:bodyDiv w:val="1"/>
      <w:marLeft w:val="0"/>
      <w:marRight w:val="0"/>
      <w:marTop w:val="0"/>
      <w:marBottom w:val="0"/>
      <w:divBdr>
        <w:top w:val="none" w:sz="0" w:space="0" w:color="auto"/>
        <w:left w:val="none" w:sz="0" w:space="0" w:color="auto"/>
        <w:bottom w:val="none" w:sz="0" w:space="0" w:color="auto"/>
        <w:right w:val="none" w:sz="0" w:space="0" w:color="auto"/>
      </w:divBdr>
    </w:div>
    <w:div w:id="1415282286">
      <w:bodyDiv w:val="1"/>
      <w:marLeft w:val="0"/>
      <w:marRight w:val="0"/>
      <w:marTop w:val="0"/>
      <w:marBottom w:val="0"/>
      <w:divBdr>
        <w:top w:val="none" w:sz="0" w:space="0" w:color="auto"/>
        <w:left w:val="none" w:sz="0" w:space="0" w:color="auto"/>
        <w:bottom w:val="none" w:sz="0" w:space="0" w:color="auto"/>
        <w:right w:val="none" w:sz="0" w:space="0" w:color="auto"/>
      </w:divBdr>
    </w:div>
    <w:div w:id="1421096129">
      <w:bodyDiv w:val="1"/>
      <w:marLeft w:val="0"/>
      <w:marRight w:val="0"/>
      <w:marTop w:val="0"/>
      <w:marBottom w:val="0"/>
      <w:divBdr>
        <w:top w:val="none" w:sz="0" w:space="0" w:color="auto"/>
        <w:left w:val="none" w:sz="0" w:space="0" w:color="auto"/>
        <w:bottom w:val="none" w:sz="0" w:space="0" w:color="auto"/>
        <w:right w:val="none" w:sz="0" w:space="0" w:color="auto"/>
      </w:divBdr>
    </w:div>
    <w:div w:id="1421441983">
      <w:bodyDiv w:val="1"/>
      <w:marLeft w:val="0"/>
      <w:marRight w:val="0"/>
      <w:marTop w:val="0"/>
      <w:marBottom w:val="0"/>
      <w:divBdr>
        <w:top w:val="none" w:sz="0" w:space="0" w:color="auto"/>
        <w:left w:val="none" w:sz="0" w:space="0" w:color="auto"/>
        <w:bottom w:val="none" w:sz="0" w:space="0" w:color="auto"/>
        <w:right w:val="none" w:sz="0" w:space="0" w:color="auto"/>
      </w:divBdr>
    </w:div>
    <w:div w:id="1424640871">
      <w:bodyDiv w:val="1"/>
      <w:marLeft w:val="0"/>
      <w:marRight w:val="0"/>
      <w:marTop w:val="0"/>
      <w:marBottom w:val="0"/>
      <w:divBdr>
        <w:top w:val="none" w:sz="0" w:space="0" w:color="auto"/>
        <w:left w:val="none" w:sz="0" w:space="0" w:color="auto"/>
        <w:bottom w:val="none" w:sz="0" w:space="0" w:color="auto"/>
        <w:right w:val="none" w:sz="0" w:space="0" w:color="auto"/>
      </w:divBdr>
    </w:div>
    <w:div w:id="1424955323">
      <w:bodyDiv w:val="1"/>
      <w:marLeft w:val="0"/>
      <w:marRight w:val="0"/>
      <w:marTop w:val="0"/>
      <w:marBottom w:val="0"/>
      <w:divBdr>
        <w:top w:val="none" w:sz="0" w:space="0" w:color="auto"/>
        <w:left w:val="none" w:sz="0" w:space="0" w:color="auto"/>
        <w:bottom w:val="none" w:sz="0" w:space="0" w:color="auto"/>
        <w:right w:val="none" w:sz="0" w:space="0" w:color="auto"/>
      </w:divBdr>
    </w:div>
    <w:div w:id="1428430025">
      <w:bodyDiv w:val="1"/>
      <w:marLeft w:val="0"/>
      <w:marRight w:val="0"/>
      <w:marTop w:val="0"/>
      <w:marBottom w:val="0"/>
      <w:divBdr>
        <w:top w:val="none" w:sz="0" w:space="0" w:color="auto"/>
        <w:left w:val="none" w:sz="0" w:space="0" w:color="auto"/>
        <w:bottom w:val="none" w:sz="0" w:space="0" w:color="auto"/>
        <w:right w:val="none" w:sz="0" w:space="0" w:color="auto"/>
      </w:divBdr>
    </w:div>
    <w:div w:id="1430926264">
      <w:bodyDiv w:val="1"/>
      <w:marLeft w:val="0"/>
      <w:marRight w:val="0"/>
      <w:marTop w:val="0"/>
      <w:marBottom w:val="0"/>
      <w:divBdr>
        <w:top w:val="none" w:sz="0" w:space="0" w:color="auto"/>
        <w:left w:val="none" w:sz="0" w:space="0" w:color="auto"/>
        <w:bottom w:val="none" w:sz="0" w:space="0" w:color="auto"/>
        <w:right w:val="none" w:sz="0" w:space="0" w:color="auto"/>
      </w:divBdr>
    </w:div>
    <w:div w:id="1434089490">
      <w:bodyDiv w:val="1"/>
      <w:marLeft w:val="0"/>
      <w:marRight w:val="0"/>
      <w:marTop w:val="0"/>
      <w:marBottom w:val="0"/>
      <w:divBdr>
        <w:top w:val="none" w:sz="0" w:space="0" w:color="auto"/>
        <w:left w:val="none" w:sz="0" w:space="0" w:color="auto"/>
        <w:bottom w:val="none" w:sz="0" w:space="0" w:color="auto"/>
        <w:right w:val="none" w:sz="0" w:space="0" w:color="auto"/>
      </w:divBdr>
    </w:div>
    <w:div w:id="1436247560">
      <w:bodyDiv w:val="1"/>
      <w:marLeft w:val="0"/>
      <w:marRight w:val="0"/>
      <w:marTop w:val="0"/>
      <w:marBottom w:val="0"/>
      <w:divBdr>
        <w:top w:val="none" w:sz="0" w:space="0" w:color="auto"/>
        <w:left w:val="none" w:sz="0" w:space="0" w:color="auto"/>
        <w:bottom w:val="none" w:sz="0" w:space="0" w:color="auto"/>
        <w:right w:val="none" w:sz="0" w:space="0" w:color="auto"/>
      </w:divBdr>
    </w:div>
    <w:div w:id="1448306796">
      <w:bodyDiv w:val="1"/>
      <w:marLeft w:val="0"/>
      <w:marRight w:val="0"/>
      <w:marTop w:val="0"/>
      <w:marBottom w:val="0"/>
      <w:divBdr>
        <w:top w:val="none" w:sz="0" w:space="0" w:color="auto"/>
        <w:left w:val="none" w:sz="0" w:space="0" w:color="auto"/>
        <w:bottom w:val="none" w:sz="0" w:space="0" w:color="auto"/>
        <w:right w:val="none" w:sz="0" w:space="0" w:color="auto"/>
      </w:divBdr>
    </w:div>
    <w:div w:id="1454517015">
      <w:bodyDiv w:val="1"/>
      <w:marLeft w:val="0"/>
      <w:marRight w:val="0"/>
      <w:marTop w:val="0"/>
      <w:marBottom w:val="0"/>
      <w:divBdr>
        <w:top w:val="none" w:sz="0" w:space="0" w:color="auto"/>
        <w:left w:val="none" w:sz="0" w:space="0" w:color="auto"/>
        <w:bottom w:val="none" w:sz="0" w:space="0" w:color="auto"/>
        <w:right w:val="none" w:sz="0" w:space="0" w:color="auto"/>
      </w:divBdr>
    </w:div>
    <w:div w:id="1458332380">
      <w:bodyDiv w:val="1"/>
      <w:marLeft w:val="0"/>
      <w:marRight w:val="0"/>
      <w:marTop w:val="0"/>
      <w:marBottom w:val="0"/>
      <w:divBdr>
        <w:top w:val="none" w:sz="0" w:space="0" w:color="auto"/>
        <w:left w:val="none" w:sz="0" w:space="0" w:color="auto"/>
        <w:bottom w:val="none" w:sz="0" w:space="0" w:color="auto"/>
        <w:right w:val="none" w:sz="0" w:space="0" w:color="auto"/>
      </w:divBdr>
    </w:div>
    <w:div w:id="1458911753">
      <w:bodyDiv w:val="1"/>
      <w:marLeft w:val="0"/>
      <w:marRight w:val="0"/>
      <w:marTop w:val="0"/>
      <w:marBottom w:val="0"/>
      <w:divBdr>
        <w:top w:val="none" w:sz="0" w:space="0" w:color="auto"/>
        <w:left w:val="none" w:sz="0" w:space="0" w:color="auto"/>
        <w:bottom w:val="none" w:sz="0" w:space="0" w:color="auto"/>
        <w:right w:val="none" w:sz="0" w:space="0" w:color="auto"/>
      </w:divBdr>
    </w:div>
    <w:div w:id="1468858713">
      <w:bodyDiv w:val="1"/>
      <w:marLeft w:val="0"/>
      <w:marRight w:val="0"/>
      <w:marTop w:val="0"/>
      <w:marBottom w:val="0"/>
      <w:divBdr>
        <w:top w:val="none" w:sz="0" w:space="0" w:color="auto"/>
        <w:left w:val="none" w:sz="0" w:space="0" w:color="auto"/>
        <w:bottom w:val="none" w:sz="0" w:space="0" w:color="auto"/>
        <w:right w:val="none" w:sz="0" w:space="0" w:color="auto"/>
      </w:divBdr>
    </w:div>
    <w:div w:id="1471746841">
      <w:bodyDiv w:val="1"/>
      <w:marLeft w:val="0"/>
      <w:marRight w:val="0"/>
      <w:marTop w:val="0"/>
      <w:marBottom w:val="0"/>
      <w:divBdr>
        <w:top w:val="none" w:sz="0" w:space="0" w:color="auto"/>
        <w:left w:val="none" w:sz="0" w:space="0" w:color="auto"/>
        <w:bottom w:val="none" w:sz="0" w:space="0" w:color="auto"/>
        <w:right w:val="none" w:sz="0" w:space="0" w:color="auto"/>
      </w:divBdr>
    </w:div>
    <w:div w:id="1475102909">
      <w:bodyDiv w:val="1"/>
      <w:marLeft w:val="0"/>
      <w:marRight w:val="0"/>
      <w:marTop w:val="0"/>
      <w:marBottom w:val="0"/>
      <w:divBdr>
        <w:top w:val="none" w:sz="0" w:space="0" w:color="auto"/>
        <w:left w:val="none" w:sz="0" w:space="0" w:color="auto"/>
        <w:bottom w:val="none" w:sz="0" w:space="0" w:color="auto"/>
        <w:right w:val="none" w:sz="0" w:space="0" w:color="auto"/>
      </w:divBdr>
    </w:div>
    <w:div w:id="1475486377">
      <w:bodyDiv w:val="1"/>
      <w:marLeft w:val="0"/>
      <w:marRight w:val="0"/>
      <w:marTop w:val="0"/>
      <w:marBottom w:val="0"/>
      <w:divBdr>
        <w:top w:val="none" w:sz="0" w:space="0" w:color="auto"/>
        <w:left w:val="none" w:sz="0" w:space="0" w:color="auto"/>
        <w:bottom w:val="none" w:sz="0" w:space="0" w:color="auto"/>
        <w:right w:val="none" w:sz="0" w:space="0" w:color="auto"/>
      </w:divBdr>
    </w:div>
    <w:div w:id="1478036293">
      <w:bodyDiv w:val="1"/>
      <w:marLeft w:val="0"/>
      <w:marRight w:val="0"/>
      <w:marTop w:val="0"/>
      <w:marBottom w:val="0"/>
      <w:divBdr>
        <w:top w:val="none" w:sz="0" w:space="0" w:color="auto"/>
        <w:left w:val="none" w:sz="0" w:space="0" w:color="auto"/>
        <w:bottom w:val="none" w:sz="0" w:space="0" w:color="auto"/>
        <w:right w:val="none" w:sz="0" w:space="0" w:color="auto"/>
      </w:divBdr>
    </w:div>
    <w:div w:id="1480417115">
      <w:bodyDiv w:val="1"/>
      <w:marLeft w:val="0"/>
      <w:marRight w:val="0"/>
      <w:marTop w:val="0"/>
      <w:marBottom w:val="0"/>
      <w:divBdr>
        <w:top w:val="none" w:sz="0" w:space="0" w:color="auto"/>
        <w:left w:val="none" w:sz="0" w:space="0" w:color="auto"/>
        <w:bottom w:val="none" w:sz="0" w:space="0" w:color="auto"/>
        <w:right w:val="none" w:sz="0" w:space="0" w:color="auto"/>
      </w:divBdr>
    </w:div>
    <w:div w:id="1483616942">
      <w:bodyDiv w:val="1"/>
      <w:marLeft w:val="0"/>
      <w:marRight w:val="0"/>
      <w:marTop w:val="0"/>
      <w:marBottom w:val="0"/>
      <w:divBdr>
        <w:top w:val="none" w:sz="0" w:space="0" w:color="auto"/>
        <w:left w:val="none" w:sz="0" w:space="0" w:color="auto"/>
        <w:bottom w:val="none" w:sz="0" w:space="0" w:color="auto"/>
        <w:right w:val="none" w:sz="0" w:space="0" w:color="auto"/>
      </w:divBdr>
    </w:div>
    <w:div w:id="1484394284">
      <w:bodyDiv w:val="1"/>
      <w:marLeft w:val="0"/>
      <w:marRight w:val="0"/>
      <w:marTop w:val="0"/>
      <w:marBottom w:val="0"/>
      <w:divBdr>
        <w:top w:val="none" w:sz="0" w:space="0" w:color="auto"/>
        <w:left w:val="none" w:sz="0" w:space="0" w:color="auto"/>
        <w:bottom w:val="none" w:sz="0" w:space="0" w:color="auto"/>
        <w:right w:val="none" w:sz="0" w:space="0" w:color="auto"/>
      </w:divBdr>
    </w:div>
    <w:div w:id="1485584130">
      <w:bodyDiv w:val="1"/>
      <w:marLeft w:val="0"/>
      <w:marRight w:val="0"/>
      <w:marTop w:val="0"/>
      <w:marBottom w:val="0"/>
      <w:divBdr>
        <w:top w:val="none" w:sz="0" w:space="0" w:color="auto"/>
        <w:left w:val="none" w:sz="0" w:space="0" w:color="auto"/>
        <w:bottom w:val="none" w:sz="0" w:space="0" w:color="auto"/>
        <w:right w:val="none" w:sz="0" w:space="0" w:color="auto"/>
      </w:divBdr>
    </w:div>
    <w:div w:id="1492328732">
      <w:bodyDiv w:val="1"/>
      <w:marLeft w:val="0"/>
      <w:marRight w:val="0"/>
      <w:marTop w:val="0"/>
      <w:marBottom w:val="0"/>
      <w:divBdr>
        <w:top w:val="none" w:sz="0" w:space="0" w:color="auto"/>
        <w:left w:val="none" w:sz="0" w:space="0" w:color="auto"/>
        <w:bottom w:val="none" w:sz="0" w:space="0" w:color="auto"/>
        <w:right w:val="none" w:sz="0" w:space="0" w:color="auto"/>
      </w:divBdr>
    </w:div>
    <w:div w:id="1494372158">
      <w:bodyDiv w:val="1"/>
      <w:marLeft w:val="0"/>
      <w:marRight w:val="0"/>
      <w:marTop w:val="0"/>
      <w:marBottom w:val="0"/>
      <w:divBdr>
        <w:top w:val="none" w:sz="0" w:space="0" w:color="auto"/>
        <w:left w:val="none" w:sz="0" w:space="0" w:color="auto"/>
        <w:bottom w:val="none" w:sz="0" w:space="0" w:color="auto"/>
        <w:right w:val="none" w:sz="0" w:space="0" w:color="auto"/>
      </w:divBdr>
    </w:div>
    <w:div w:id="1499492159">
      <w:bodyDiv w:val="1"/>
      <w:marLeft w:val="0"/>
      <w:marRight w:val="0"/>
      <w:marTop w:val="0"/>
      <w:marBottom w:val="0"/>
      <w:divBdr>
        <w:top w:val="none" w:sz="0" w:space="0" w:color="auto"/>
        <w:left w:val="none" w:sz="0" w:space="0" w:color="auto"/>
        <w:bottom w:val="none" w:sz="0" w:space="0" w:color="auto"/>
        <w:right w:val="none" w:sz="0" w:space="0" w:color="auto"/>
      </w:divBdr>
    </w:div>
    <w:div w:id="1501387742">
      <w:bodyDiv w:val="1"/>
      <w:marLeft w:val="0"/>
      <w:marRight w:val="0"/>
      <w:marTop w:val="0"/>
      <w:marBottom w:val="0"/>
      <w:divBdr>
        <w:top w:val="none" w:sz="0" w:space="0" w:color="auto"/>
        <w:left w:val="none" w:sz="0" w:space="0" w:color="auto"/>
        <w:bottom w:val="none" w:sz="0" w:space="0" w:color="auto"/>
        <w:right w:val="none" w:sz="0" w:space="0" w:color="auto"/>
      </w:divBdr>
    </w:div>
    <w:div w:id="1501462210">
      <w:bodyDiv w:val="1"/>
      <w:marLeft w:val="0"/>
      <w:marRight w:val="0"/>
      <w:marTop w:val="0"/>
      <w:marBottom w:val="0"/>
      <w:divBdr>
        <w:top w:val="none" w:sz="0" w:space="0" w:color="auto"/>
        <w:left w:val="none" w:sz="0" w:space="0" w:color="auto"/>
        <w:bottom w:val="none" w:sz="0" w:space="0" w:color="auto"/>
        <w:right w:val="none" w:sz="0" w:space="0" w:color="auto"/>
      </w:divBdr>
    </w:div>
    <w:div w:id="1502818232">
      <w:bodyDiv w:val="1"/>
      <w:marLeft w:val="0"/>
      <w:marRight w:val="0"/>
      <w:marTop w:val="0"/>
      <w:marBottom w:val="0"/>
      <w:divBdr>
        <w:top w:val="none" w:sz="0" w:space="0" w:color="auto"/>
        <w:left w:val="none" w:sz="0" w:space="0" w:color="auto"/>
        <w:bottom w:val="none" w:sz="0" w:space="0" w:color="auto"/>
        <w:right w:val="none" w:sz="0" w:space="0" w:color="auto"/>
      </w:divBdr>
    </w:div>
    <w:div w:id="1503471465">
      <w:bodyDiv w:val="1"/>
      <w:marLeft w:val="0"/>
      <w:marRight w:val="0"/>
      <w:marTop w:val="0"/>
      <w:marBottom w:val="0"/>
      <w:divBdr>
        <w:top w:val="none" w:sz="0" w:space="0" w:color="auto"/>
        <w:left w:val="none" w:sz="0" w:space="0" w:color="auto"/>
        <w:bottom w:val="none" w:sz="0" w:space="0" w:color="auto"/>
        <w:right w:val="none" w:sz="0" w:space="0" w:color="auto"/>
      </w:divBdr>
    </w:div>
    <w:div w:id="1503620011">
      <w:bodyDiv w:val="1"/>
      <w:marLeft w:val="0"/>
      <w:marRight w:val="0"/>
      <w:marTop w:val="0"/>
      <w:marBottom w:val="0"/>
      <w:divBdr>
        <w:top w:val="none" w:sz="0" w:space="0" w:color="auto"/>
        <w:left w:val="none" w:sz="0" w:space="0" w:color="auto"/>
        <w:bottom w:val="none" w:sz="0" w:space="0" w:color="auto"/>
        <w:right w:val="none" w:sz="0" w:space="0" w:color="auto"/>
      </w:divBdr>
    </w:div>
    <w:div w:id="1510943394">
      <w:bodyDiv w:val="1"/>
      <w:marLeft w:val="0"/>
      <w:marRight w:val="0"/>
      <w:marTop w:val="0"/>
      <w:marBottom w:val="0"/>
      <w:divBdr>
        <w:top w:val="none" w:sz="0" w:space="0" w:color="auto"/>
        <w:left w:val="none" w:sz="0" w:space="0" w:color="auto"/>
        <w:bottom w:val="none" w:sz="0" w:space="0" w:color="auto"/>
        <w:right w:val="none" w:sz="0" w:space="0" w:color="auto"/>
      </w:divBdr>
    </w:div>
    <w:div w:id="1513455098">
      <w:bodyDiv w:val="1"/>
      <w:marLeft w:val="0"/>
      <w:marRight w:val="0"/>
      <w:marTop w:val="0"/>
      <w:marBottom w:val="0"/>
      <w:divBdr>
        <w:top w:val="none" w:sz="0" w:space="0" w:color="auto"/>
        <w:left w:val="none" w:sz="0" w:space="0" w:color="auto"/>
        <w:bottom w:val="none" w:sz="0" w:space="0" w:color="auto"/>
        <w:right w:val="none" w:sz="0" w:space="0" w:color="auto"/>
      </w:divBdr>
    </w:div>
    <w:div w:id="1527017305">
      <w:bodyDiv w:val="1"/>
      <w:marLeft w:val="0"/>
      <w:marRight w:val="0"/>
      <w:marTop w:val="0"/>
      <w:marBottom w:val="0"/>
      <w:divBdr>
        <w:top w:val="none" w:sz="0" w:space="0" w:color="auto"/>
        <w:left w:val="none" w:sz="0" w:space="0" w:color="auto"/>
        <w:bottom w:val="none" w:sz="0" w:space="0" w:color="auto"/>
        <w:right w:val="none" w:sz="0" w:space="0" w:color="auto"/>
      </w:divBdr>
    </w:div>
    <w:div w:id="1539392685">
      <w:bodyDiv w:val="1"/>
      <w:marLeft w:val="0"/>
      <w:marRight w:val="0"/>
      <w:marTop w:val="0"/>
      <w:marBottom w:val="0"/>
      <w:divBdr>
        <w:top w:val="none" w:sz="0" w:space="0" w:color="auto"/>
        <w:left w:val="none" w:sz="0" w:space="0" w:color="auto"/>
        <w:bottom w:val="none" w:sz="0" w:space="0" w:color="auto"/>
        <w:right w:val="none" w:sz="0" w:space="0" w:color="auto"/>
      </w:divBdr>
    </w:div>
    <w:div w:id="1541624351">
      <w:bodyDiv w:val="1"/>
      <w:marLeft w:val="0"/>
      <w:marRight w:val="0"/>
      <w:marTop w:val="0"/>
      <w:marBottom w:val="0"/>
      <w:divBdr>
        <w:top w:val="none" w:sz="0" w:space="0" w:color="auto"/>
        <w:left w:val="none" w:sz="0" w:space="0" w:color="auto"/>
        <w:bottom w:val="none" w:sz="0" w:space="0" w:color="auto"/>
        <w:right w:val="none" w:sz="0" w:space="0" w:color="auto"/>
      </w:divBdr>
    </w:div>
    <w:div w:id="1541700005">
      <w:bodyDiv w:val="1"/>
      <w:marLeft w:val="0"/>
      <w:marRight w:val="0"/>
      <w:marTop w:val="0"/>
      <w:marBottom w:val="0"/>
      <w:divBdr>
        <w:top w:val="none" w:sz="0" w:space="0" w:color="auto"/>
        <w:left w:val="none" w:sz="0" w:space="0" w:color="auto"/>
        <w:bottom w:val="none" w:sz="0" w:space="0" w:color="auto"/>
        <w:right w:val="none" w:sz="0" w:space="0" w:color="auto"/>
      </w:divBdr>
    </w:div>
    <w:div w:id="1542203812">
      <w:bodyDiv w:val="1"/>
      <w:marLeft w:val="0"/>
      <w:marRight w:val="0"/>
      <w:marTop w:val="0"/>
      <w:marBottom w:val="0"/>
      <w:divBdr>
        <w:top w:val="none" w:sz="0" w:space="0" w:color="auto"/>
        <w:left w:val="none" w:sz="0" w:space="0" w:color="auto"/>
        <w:bottom w:val="none" w:sz="0" w:space="0" w:color="auto"/>
        <w:right w:val="none" w:sz="0" w:space="0" w:color="auto"/>
      </w:divBdr>
    </w:div>
    <w:div w:id="1543595496">
      <w:bodyDiv w:val="1"/>
      <w:marLeft w:val="0"/>
      <w:marRight w:val="0"/>
      <w:marTop w:val="0"/>
      <w:marBottom w:val="0"/>
      <w:divBdr>
        <w:top w:val="none" w:sz="0" w:space="0" w:color="auto"/>
        <w:left w:val="none" w:sz="0" w:space="0" w:color="auto"/>
        <w:bottom w:val="none" w:sz="0" w:space="0" w:color="auto"/>
        <w:right w:val="none" w:sz="0" w:space="0" w:color="auto"/>
      </w:divBdr>
    </w:div>
    <w:div w:id="1544750280">
      <w:bodyDiv w:val="1"/>
      <w:marLeft w:val="0"/>
      <w:marRight w:val="0"/>
      <w:marTop w:val="0"/>
      <w:marBottom w:val="0"/>
      <w:divBdr>
        <w:top w:val="none" w:sz="0" w:space="0" w:color="auto"/>
        <w:left w:val="none" w:sz="0" w:space="0" w:color="auto"/>
        <w:bottom w:val="none" w:sz="0" w:space="0" w:color="auto"/>
        <w:right w:val="none" w:sz="0" w:space="0" w:color="auto"/>
      </w:divBdr>
    </w:div>
    <w:div w:id="1545412539">
      <w:bodyDiv w:val="1"/>
      <w:marLeft w:val="0"/>
      <w:marRight w:val="0"/>
      <w:marTop w:val="0"/>
      <w:marBottom w:val="0"/>
      <w:divBdr>
        <w:top w:val="none" w:sz="0" w:space="0" w:color="auto"/>
        <w:left w:val="none" w:sz="0" w:space="0" w:color="auto"/>
        <w:bottom w:val="none" w:sz="0" w:space="0" w:color="auto"/>
        <w:right w:val="none" w:sz="0" w:space="0" w:color="auto"/>
      </w:divBdr>
    </w:div>
    <w:div w:id="1550149496">
      <w:bodyDiv w:val="1"/>
      <w:marLeft w:val="0"/>
      <w:marRight w:val="0"/>
      <w:marTop w:val="0"/>
      <w:marBottom w:val="0"/>
      <w:divBdr>
        <w:top w:val="none" w:sz="0" w:space="0" w:color="auto"/>
        <w:left w:val="none" w:sz="0" w:space="0" w:color="auto"/>
        <w:bottom w:val="none" w:sz="0" w:space="0" w:color="auto"/>
        <w:right w:val="none" w:sz="0" w:space="0" w:color="auto"/>
      </w:divBdr>
    </w:div>
    <w:div w:id="1552694943">
      <w:bodyDiv w:val="1"/>
      <w:marLeft w:val="0"/>
      <w:marRight w:val="0"/>
      <w:marTop w:val="0"/>
      <w:marBottom w:val="0"/>
      <w:divBdr>
        <w:top w:val="none" w:sz="0" w:space="0" w:color="auto"/>
        <w:left w:val="none" w:sz="0" w:space="0" w:color="auto"/>
        <w:bottom w:val="none" w:sz="0" w:space="0" w:color="auto"/>
        <w:right w:val="none" w:sz="0" w:space="0" w:color="auto"/>
      </w:divBdr>
    </w:div>
    <w:div w:id="1553271082">
      <w:bodyDiv w:val="1"/>
      <w:marLeft w:val="0"/>
      <w:marRight w:val="0"/>
      <w:marTop w:val="0"/>
      <w:marBottom w:val="0"/>
      <w:divBdr>
        <w:top w:val="none" w:sz="0" w:space="0" w:color="auto"/>
        <w:left w:val="none" w:sz="0" w:space="0" w:color="auto"/>
        <w:bottom w:val="none" w:sz="0" w:space="0" w:color="auto"/>
        <w:right w:val="none" w:sz="0" w:space="0" w:color="auto"/>
      </w:divBdr>
    </w:div>
    <w:div w:id="1554073129">
      <w:bodyDiv w:val="1"/>
      <w:marLeft w:val="0"/>
      <w:marRight w:val="0"/>
      <w:marTop w:val="0"/>
      <w:marBottom w:val="0"/>
      <w:divBdr>
        <w:top w:val="none" w:sz="0" w:space="0" w:color="auto"/>
        <w:left w:val="none" w:sz="0" w:space="0" w:color="auto"/>
        <w:bottom w:val="none" w:sz="0" w:space="0" w:color="auto"/>
        <w:right w:val="none" w:sz="0" w:space="0" w:color="auto"/>
      </w:divBdr>
    </w:div>
    <w:div w:id="1556744857">
      <w:bodyDiv w:val="1"/>
      <w:marLeft w:val="0"/>
      <w:marRight w:val="0"/>
      <w:marTop w:val="0"/>
      <w:marBottom w:val="0"/>
      <w:divBdr>
        <w:top w:val="none" w:sz="0" w:space="0" w:color="auto"/>
        <w:left w:val="none" w:sz="0" w:space="0" w:color="auto"/>
        <w:bottom w:val="none" w:sz="0" w:space="0" w:color="auto"/>
        <w:right w:val="none" w:sz="0" w:space="0" w:color="auto"/>
      </w:divBdr>
    </w:div>
    <w:div w:id="1559053901">
      <w:bodyDiv w:val="1"/>
      <w:marLeft w:val="0"/>
      <w:marRight w:val="0"/>
      <w:marTop w:val="0"/>
      <w:marBottom w:val="0"/>
      <w:divBdr>
        <w:top w:val="none" w:sz="0" w:space="0" w:color="auto"/>
        <w:left w:val="none" w:sz="0" w:space="0" w:color="auto"/>
        <w:bottom w:val="none" w:sz="0" w:space="0" w:color="auto"/>
        <w:right w:val="none" w:sz="0" w:space="0" w:color="auto"/>
      </w:divBdr>
    </w:div>
    <w:div w:id="1559126770">
      <w:bodyDiv w:val="1"/>
      <w:marLeft w:val="0"/>
      <w:marRight w:val="0"/>
      <w:marTop w:val="0"/>
      <w:marBottom w:val="0"/>
      <w:divBdr>
        <w:top w:val="none" w:sz="0" w:space="0" w:color="auto"/>
        <w:left w:val="none" w:sz="0" w:space="0" w:color="auto"/>
        <w:bottom w:val="none" w:sz="0" w:space="0" w:color="auto"/>
        <w:right w:val="none" w:sz="0" w:space="0" w:color="auto"/>
      </w:divBdr>
    </w:div>
    <w:div w:id="1564214647">
      <w:bodyDiv w:val="1"/>
      <w:marLeft w:val="0"/>
      <w:marRight w:val="0"/>
      <w:marTop w:val="0"/>
      <w:marBottom w:val="0"/>
      <w:divBdr>
        <w:top w:val="none" w:sz="0" w:space="0" w:color="auto"/>
        <w:left w:val="none" w:sz="0" w:space="0" w:color="auto"/>
        <w:bottom w:val="none" w:sz="0" w:space="0" w:color="auto"/>
        <w:right w:val="none" w:sz="0" w:space="0" w:color="auto"/>
      </w:divBdr>
    </w:div>
    <w:div w:id="1565946916">
      <w:bodyDiv w:val="1"/>
      <w:marLeft w:val="0"/>
      <w:marRight w:val="0"/>
      <w:marTop w:val="0"/>
      <w:marBottom w:val="0"/>
      <w:divBdr>
        <w:top w:val="none" w:sz="0" w:space="0" w:color="auto"/>
        <w:left w:val="none" w:sz="0" w:space="0" w:color="auto"/>
        <w:bottom w:val="none" w:sz="0" w:space="0" w:color="auto"/>
        <w:right w:val="none" w:sz="0" w:space="0" w:color="auto"/>
      </w:divBdr>
    </w:div>
    <w:div w:id="1570000838">
      <w:bodyDiv w:val="1"/>
      <w:marLeft w:val="0"/>
      <w:marRight w:val="0"/>
      <w:marTop w:val="0"/>
      <w:marBottom w:val="0"/>
      <w:divBdr>
        <w:top w:val="none" w:sz="0" w:space="0" w:color="auto"/>
        <w:left w:val="none" w:sz="0" w:space="0" w:color="auto"/>
        <w:bottom w:val="none" w:sz="0" w:space="0" w:color="auto"/>
        <w:right w:val="none" w:sz="0" w:space="0" w:color="auto"/>
      </w:divBdr>
    </w:div>
    <w:div w:id="1572081732">
      <w:bodyDiv w:val="1"/>
      <w:marLeft w:val="0"/>
      <w:marRight w:val="0"/>
      <w:marTop w:val="0"/>
      <w:marBottom w:val="0"/>
      <w:divBdr>
        <w:top w:val="none" w:sz="0" w:space="0" w:color="auto"/>
        <w:left w:val="none" w:sz="0" w:space="0" w:color="auto"/>
        <w:bottom w:val="none" w:sz="0" w:space="0" w:color="auto"/>
        <w:right w:val="none" w:sz="0" w:space="0" w:color="auto"/>
      </w:divBdr>
    </w:div>
    <w:div w:id="1573003489">
      <w:bodyDiv w:val="1"/>
      <w:marLeft w:val="0"/>
      <w:marRight w:val="0"/>
      <w:marTop w:val="0"/>
      <w:marBottom w:val="0"/>
      <w:divBdr>
        <w:top w:val="none" w:sz="0" w:space="0" w:color="auto"/>
        <w:left w:val="none" w:sz="0" w:space="0" w:color="auto"/>
        <w:bottom w:val="none" w:sz="0" w:space="0" w:color="auto"/>
        <w:right w:val="none" w:sz="0" w:space="0" w:color="auto"/>
      </w:divBdr>
    </w:div>
    <w:div w:id="1579900814">
      <w:bodyDiv w:val="1"/>
      <w:marLeft w:val="0"/>
      <w:marRight w:val="0"/>
      <w:marTop w:val="0"/>
      <w:marBottom w:val="0"/>
      <w:divBdr>
        <w:top w:val="none" w:sz="0" w:space="0" w:color="auto"/>
        <w:left w:val="none" w:sz="0" w:space="0" w:color="auto"/>
        <w:bottom w:val="none" w:sz="0" w:space="0" w:color="auto"/>
        <w:right w:val="none" w:sz="0" w:space="0" w:color="auto"/>
      </w:divBdr>
    </w:div>
    <w:div w:id="1583179794">
      <w:bodyDiv w:val="1"/>
      <w:marLeft w:val="0"/>
      <w:marRight w:val="0"/>
      <w:marTop w:val="0"/>
      <w:marBottom w:val="0"/>
      <w:divBdr>
        <w:top w:val="none" w:sz="0" w:space="0" w:color="auto"/>
        <w:left w:val="none" w:sz="0" w:space="0" w:color="auto"/>
        <w:bottom w:val="none" w:sz="0" w:space="0" w:color="auto"/>
        <w:right w:val="none" w:sz="0" w:space="0" w:color="auto"/>
      </w:divBdr>
    </w:div>
    <w:div w:id="1583219033">
      <w:bodyDiv w:val="1"/>
      <w:marLeft w:val="0"/>
      <w:marRight w:val="0"/>
      <w:marTop w:val="0"/>
      <w:marBottom w:val="0"/>
      <w:divBdr>
        <w:top w:val="none" w:sz="0" w:space="0" w:color="auto"/>
        <w:left w:val="none" w:sz="0" w:space="0" w:color="auto"/>
        <w:bottom w:val="none" w:sz="0" w:space="0" w:color="auto"/>
        <w:right w:val="none" w:sz="0" w:space="0" w:color="auto"/>
      </w:divBdr>
    </w:div>
    <w:div w:id="1583686180">
      <w:bodyDiv w:val="1"/>
      <w:marLeft w:val="0"/>
      <w:marRight w:val="0"/>
      <w:marTop w:val="0"/>
      <w:marBottom w:val="0"/>
      <w:divBdr>
        <w:top w:val="none" w:sz="0" w:space="0" w:color="auto"/>
        <w:left w:val="none" w:sz="0" w:space="0" w:color="auto"/>
        <w:bottom w:val="none" w:sz="0" w:space="0" w:color="auto"/>
        <w:right w:val="none" w:sz="0" w:space="0" w:color="auto"/>
      </w:divBdr>
    </w:div>
    <w:div w:id="1587808723">
      <w:bodyDiv w:val="1"/>
      <w:marLeft w:val="0"/>
      <w:marRight w:val="0"/>
      <w:marTop w:val="0"/>
      <w:marBottom w:val="0"/>
      <w:divBdr>
        <w:top w:val="none" w:sz="0" w:space="0" w:color="auto"/>
        <w:left w:val="none" w:sz="0" w:space="0" w:color="auto"/>
        <w:bottom w:val="none" w:sz="0" w:space="0" w:color="auto"/>
        <w:right w:val="none" w:sz="0" w:space="0" w:color="auto"/>
      </w:divBdr>
    </w:div>
    <w:div w:id="1591431002">
      <w:bodyDiv w:val="1"/>
      <w:marLeft w:val="0"/>
      <w:marRight w:val="0"/>
      <w:marTop w:val="0"/>
      <w:marBottom w:val="0"/>
      <w:divBdr>
        <w:top w:val="none" w:sz="0" w:space="0" w:color="auto"/>
        <w:left w:val="none" w:sz="0" w:space="0" w:color="auto"/>
        <w:bottom w:val="none" w:sz="0" w:space="0" w:color="auto"/>
        <w:right w:val="none" w:sz="0" w:space="0" w:color="auto"/>
      </w:divBdr>
    </w:div>
    <w:div w:id="1596523192">
      <w:bodyDiv w:val="1"/>
      <w:marLeft w:val="0"/>
      <w:marRight w:val="0"/>
      <w:marTop w:val="0"/>
      <w:marBottom w:val="0"/>
      <w:divBdr>
        <w:top w:val="none" w:sz="0" w:space="0" w:color="auto"/>
        <w:left w:val="none" w:sz="0" w:space="0" w:color="auto"/>
        <w:bottom w:val="none" w:sz="0" w:space="0" w:color="auto"/>
        <w:right w:val="none" w:sz="0" w:space="0" w:color="auto"/>
      </w:divBdr>
    </w:div>
    <w:div w:id="1600137036">
      <w:bodyDiv w:val="1"/>
      <w:marLeft w:val="0"/>
      <w:marRight w:val="0"/>
      <w:marTop w:val="0"/>
      <w:marBottom w:val="0"/>
      <w:divBdr>
        <w:top w:val="none" w:sz="0" w:space="0" w:color="auto"/>
        <w:left w:val="none" w:sz="0" w:space="0" w:color="auto"/>
        <w:bottom w:val="none" w:sz="0" w:space="0" w:color="auto"/>
        <w:right w:val="none" w:sz="0" w:space="0" w:color="auto"/>
      </w:divBdr>
    </w:div>
    <w:div w:id="1604535862">
      <w:bodyDiv w:val="1"/>
      <w:marLeft w:val="0"/>
      <w:marRight w:val="0"/>
      <w:marTop w:val="0"/>
      <w:marBottom w:val="0"/>
      <w:divBdr>
        <w:top w:val="none" w:sz="0" w:space="0" w:color="auto"/>
        <w:left w:val="none" w:sz="0" w:space="0" w:color="auto"/>
        <w:bottom w:val="none" w:sz="0" w:space="0" w:color="auto"/>
        <w:right w:val="none" w:sz="0" w:space="0" w:color="auto"/>
      </w:divBdr>
    </w:div>
    <w:div w:id="1607613948">
      <w:bodyDiv w:val="1"/>
      <w:marLeft w:val="0"/>
      <w:marRight w:val="0"/>
      <w:marTop w:val="0"/>
      <w:marBottom w:val="0"/>
      <w:divBdr>
        <w:top w:val="none" w:sz="0" w:space="0" w:color="auto"/>
        <w:left w:val="none" w:sz="0" w:space="0" w:color="auto"/>
        <w:bottom w:val="none" w:sz="0" w:space="0" w:color="auto"/>
        <w:right w:val="none" w:sz="0" w:space="0" w:color="auto"/>
      </w:divBdr>
    </w:div>
    <w:div w:id="1617247576">
      <w:bodyDiv w:val="1"/>
      <w:marLeft w:val="0"/>
      <w:marRight w:val="0"/>
      <w:marTop w:val="0"/>
      <w:marBottom w:val="0"/>
      <w:divBdr>
        <w:top w:val="none" w:sz="0" w:space="0" w:color="auto"/>
        <w:left w:val="none" w:sz="0" w:space="0" w:color="auto"/>
        <w:bottom w:val="none" w:sz="0" w:space="0" w:color="auto"/>
        <w:right w:val="none" w:sz="0" w:space="0" w:color="auto"/>
      </w:divBdr>
    </w:div>
    <w:div w:id="1619800116">
      <w:bodyDiv w:val="1"/>
      <w:marLeft w:val="0"/>
      <w:marRight w:val="0"/>
      <w:marTop w:val="0"/>
      <w:marBottom w:val="0"/>
      <w:divBdr>
        <w:top w:val="none" w:sz="0" w:space="0" w:color="auto"/>
        <w:left w:val="none" w:sz="0" w:space="0" w:color="auto"/>
        <w:bottom w:val="none" w:sz="0" w:space="0" w:color="auto"/>
        <w:right w:val="none" w:sz="0" w:space="0" w:color="auto"/>
      </w:divBdr>
    </w:div>
    <w:div w:id="1620797041">
      <w:bodyDiv w:val="1"/>
      <w:marLeft w:val="0"/>
      <w:marRight w:val="0"/>
      <w:marTop w:val="0"/>
      <w:marBottom w:val="0"/>
      <w:divBdr>
        <w:top w:val="none" w:sz="0" w:space="0" w:color="auto"/>
        <w:left w:val="none" w:sz="0" w:space="0" w:color="auto"/>
        <w:bottom w:val="none" w:sz="0" w:space="0" w:color="auto"/>
        <w:right w:val="none" w:sz="0" w:space="0" w:color="auto"/>
      </w:divBdr>
    </w:div>
    <w:div w:id="1622303107">
      <w:bodyDiv w:val="1"/>
      <w:marLeft w:val="0"/>
      <w:marRight w:val="0"/>
      <w:marTop w:val="0"/>
      <w:marBottom w:val="0"/>
      <w:divBdr>
        <w:top w:val="none" w:sz="0" w:space="0" w:color="auto"/>
        <w:left w:val="none" w:sz="0" w:space="0" w:color="auto"/>
        <w:bottom w:val="none" w:sz="0" w:space="0" w:color="auto"/>
        <w:right w:val="none" w:sz="0" w:space="0" w:color="auto"/>
      </w:divBdr>
    </w:div>
    <w:div w:id="1625042882">
      <w:bodyDiv w:val="1"/>
      <w:marLeft w:val="0"/>
      <w:marRight w:val="0"/>
      <w:marTop w:val="0"/>
      <w:marBottom w:val="0"/>
      <w:divBdr>
        <w:top w:val="none" w:sz="0" w:space="0" w:color="auto"/>
        <w:left w:val="none" w:sz="0" w:space="0" w:color="auto"/>
        <w:bottom w:val="none" w:sz="0" w:space="0" w:color="auto"/>
        <w:right w:val="none" w:sz="0" w:space="0" w:color="auto"/>
      </w:divBdr>
    </w:div>
    <w:div w:id="1630352910">
      <w:bodyDiv w:val="1"/>
      <w:marLeft w:val="0"/>
      <w:marRight w:val="0"/>
      <w:marTop w:val="0"/>
      <w:marBottom w:val="0"/>
      <w:divBdr>
        <w:top w:val="none" w:sz="0" w:space="0" w:color="auto"/>
        <w:left w:val="none" w:sz="0" w:space="0" w:color="auto"/>
        <w:bottom w:val="none" w:sz="0" w:space="0" w:color="auto"/>
        <w:right w:val="none" w:sz="0" w:space="0" w:color="auto"/>
      </w:divBdr>
    </w:div>
    <w:div w:id="1638756608">
      <w:bodyDiv w:val="1"/>
      <w:marLeft w:val="0"/>
      <w:marRight w:val="0"/>
      <w:marTop w:val="0"/>
      <w:marBottom w:val="0"/>
      <w:divBdr>
        <w:top w:val="none" w:sz="0" w:space="0" w:color="auto"/>
        <w:left w:val="none" w:sz="0" w:space="0" w:color="auto"/>
        <w:bottom w:val="none" w:sz="0" w:space="0" w:color="auto"/>
        <w:right w:val="none" w:sz="0" w:space="0" w:color="auto"/>
      </w:divBdr>
    </w:div>
    <w:div w:id="1644846903">
      <w:bodyDiv w:val="1"/>
      <w:marLeft w:val="0"/>
      <w:marRight w:val="0"/>
      <w:marTop w:val="0"/>
      <w:marBottom w:val="0"/>
      <w:divBdr>
        <w:top w:val="none" w:sz="0" w:space="0" w:color="auto"/>
        <w:left w:val="none" w:sz="0" w:space="0" w:color="auto"/>
        <w:bottom w:val="none" w:sz="0" w:space="0" w:color="auto"/>
        <w:right w:val="none" w:sz="0" w:space="0" w:color="auto"/>
      </w:divBdr>
    </w:div>
    <w:div w:id="1646272982">
      <w:bodyDiv w:val="1"/>
      <w:marLeft w:val="0"/>
      <w:marRight w:val="0"/>
      <w:marTop w:val="0"/>
      <w:marBottom w:val="0"/>
      <w:divBdr>
        <w:top w:val="none" w:sz="0" w:space="0" w:color="auto"/>
        <w:left w:val="none" w:sz="0" w:space="0" w:color="auto"/>
        <w:bottom w:val="none" w:sz="0" w:space="0" w:color="auto"/>
        <w:right w:val="none" w:sz="0" w:space="0" w:color="auto"/>
      </w:divBdr>
    </w:div>
    <w:div w:id="1647390342">
      <w:bodyDiv w:val="1"/>
      <w:marLeft w:val="0"/>
      <w:marRight w:val="0"/>
      <w:marTop w:val="0"/>
      <w:marBottom w:val="0"/>
      <w:divBdr>
        <w:top w:val="none" w:sz="0" w:space="0" w:color="auto"/>
        <w:left w:val="none" w:sz="0" w:space="0" w:color="auto"/>
        <w:bottom w:val="none" w:sz="0" w:space="0" w:color="auto"/>
        <w:right w:val="none" w:sz="0" w:space="0" w:color="auto"/>
      </w:divBdr>
    </w:div>
    <w:div w:id="1650787255">
      <w:bodyDiv w:val="1"/>
      <w:marLeft w:val="0"/>
      <w:marRight w:val="0"/>
      <w:marTop w:val="0"/>
      <w:marBottom w:val="0"/>
      <w:divBdr>
        <w:top w:val="none" w:sz="0" w:space="0" w:color="auto"/>
        <w:left w:val="none" w:sz="0" w:space="0" w:color="auto"/>
        <w:bottom w:val="none" w:sz="0" w:space="0" w:color="auto"/>
        <w:right w:val="none" w:sz="0" w:space="0" w:color="auto"/>
      </w:divBdr>
    </w:div>
    <w:div w:id="1651211720">
      <w:bodyDiv w:val="1"/>
      <w:marLeft w:val="0"/>
      <w:marRight w:val="0"/>
      <w:marTop w:val="0"/>
      <w:marBottom w:val="0"/>
      <w:divBdr>
        <w:top w:val="none" w:sz="0" w:space="0" w:color="auto"/>
        <w:left w:val="none" w:sz="0" w:space="0" w:color="auto"/>
        <w:bottom w:val="none" w:sz="0" w:space="0" w:color="auto"/>
        <w:right w:val="none" w:sz="0" w:space="0" w:color="auto"/>
      </w:divBdr>
    </w:div>
    <w:div w:id="1653681487">
      <w:bodyDiv w:val="1"/>
      <w:marLeft w:val="0"/>
      <w:marRight w:val="0"/>
      <w:marTop w:val="0"/>
      <w:marBottom w:val="0"/>
      <w:divBdr>
        <w:top w:val="none" w:sz="0" w:space="0" w:color="auto"/>
        <w:left w:val="none" w:sz="0" w:space="0" w:color="auto"/>
        <w:bottom w:val="none" w:sz="0" w:space="0" w:color="auto"/>
        <w:right w:val="none" w:sz="0" w:space="0" w:color="auto"/>
      </w:divBdr>
    </w:div>
    <w:div w:id="1656571553">
      <w:bodyDiv w:val="1"/>
      <w:marLeft w:val="0"/>
      <w:marRight w:val="0"/>
      <w:marTop w:val="0"/>
      <w:marBottom w:val="0"/>
      <w:divBdr>
        <w:top w:val="none" w:sz="0" w:space="0" w:color="auto"/>
        <w:left w:val="none" w:sz="0" w:space="0" w:color="auto"/>
        <w:bottom w:val="none" w:sz="0" w:space="0" w:color="auto"/>
        <w:right w:val="none" w:sz="0" w:space="0" w:color="auto"/>
      </w:divBdr>
    </w:div>
    <w:div w:id="1658148921">
      <w:bodyDiv w:val="1"/>
      <w:marLeft w:val="0"/>
      <w:marRight w:val="0"/>
      <w:marTop w:val="0"/>
      <w:marBottom w:val="0"/>
      <w:divBdr>
        <w:top w:val="none" w:sz="0" w:space="0" w:color="auto"/>
        <w:left w:val="none" w:sz="0" w:space="0" w:color="auto"/>
        <w:bottom w:val="none" w:sz="0" w:space="0" w:color="auto"/>
        <w:right w:val="none" w:sz="0" w:space="0" w:color="auto"/>
      </w:divBdr>
    </w:div>
    <w:div w:id="1660307594">
      <w:bodyDiv w:val="1"/>
      <w:marLeft w:val="0"/>
      <w:marRight w:val="0"/>
      <w:marTop w:val="0"/>
      <w:marBottom w:val="0"/>
      <w:divBdr>
        <w:top w:val="none" w:sz="0" w:space="0" w:color="auto"/>
        <w:left w:val="none" w:sz="0" w:space="0" w:color="auto"/>
        <w:bottom w:val="none" w:sz="0" w:space="0" w:color="auto"/>
        <w:right w:val="none" w:sz="0" w:space="0" w:color="auto"/>
      </w:divBdr>
    </w:div>
    <w:div w:id="1661424195">
      <w:bodyDiv w:val="1"/>
      <w:marLeft w:val="0"/>
      <w:marRight w:val="0"/>
      <w:marTop w:val="0"/>
      <w:marBottom w:val="0"/>
      <w:divBdr>
        <w:top w:val="none" w:sz="0" w:space="0" w:color="auto"/>
        <w:left w:val="none" w:sz="0" w:space="0" w:color="auto"/>
        <w:bottom w:val="none" w:sz="0" w:space="0" w:color="auto"/>
        <w:right w:val="none" w:sz="0" w:space="0" w:color="auto"/>
      </w:divBdr>
    </w:div>
    <w:div w:id="1666127173">
      <w:bodyDiv w:val="1"/>
      <w:marLeft w:val="0"/>
      <w:marRight w:val="0"/>
      <w:marTop w:val="0"/>
      <w:marBottom w:val="0"/>
      <w:divBdr>
        <w:top w:val="none" w:sz="0" w:space="0" w:color="auto"/>
        <w:left w:val="none" w:sz="0" w:space="0" w:color="auto"/>
        <w:bottom w:val="none" w:sz="0" w:space="0" w:color="auto"/>
        <w:right w:val="none" w:sz="0" w:space="0" w:color="auto"/>
      </w:divBdr>
    </w:div>
    <w:div w:id="1668094406">
      <w:bodyDiv w:val="1"/>
      <w:marLeft w:val="0"/>
      <w:marRight w:val="0"/>
      <w:marTop w:val="0"/>
      <w:marBottom w:val="0"/>
      <w:divBdr>
        <w:top w:val="none" w:sz="0" w:space="0" w:color="auto"/>
        <w:left w:val="none" w:sz="0" w:space="0" w:color="auto"/>
        <w:bottom w:val="none" w:sz="0" w:space="0" w:color="auto"/>
        <w:right w:val="none" w:sz="0" w:space="0" w:color="auto"/>
      </w:divBdr>
    </w:div>
    <w:div w:id="1675960377">
      <w:bodyDiv w:val="1"/>
      <w:marLeft w:val="0"/>
      <w:marRight w:val="0"/>
      <w:marTop w:val="0"/>
      <w:marBottom w:val="0"/>
      <w:divBdr>
        <w:top w:val="none" w:sz="0" w:space="0" w:color="auto"/>
        <w:left w:val="none" w:sz="0" w:space="0" w:color="auto"/>
        <w:bottom w:val="none" w:sz="0" w:space="0" w:color="auto"/>
        <w:right w:val="none" w:sz="0" w:space="0" w:color="auto"/>
      </w:divBdr>
    </w:div>
    <w:div w:id="1677071103">
      <w:bodyDiv w:val="1"/>
      <w:marLeft w:val="0"/>
      <w:marRight w:val="0"/>
      <w:marTop w:val="0"/>
      <w:marBottom w:val="0"/>
      <w:divBdr>
        <w:top w:val="none" w:sz="0" w:space="0" w:color="auto"/>
        <w:left w:val="none" w:sz="0" w:space="0" w:color="auto"/>
        <w:bottom w:val="none" w:sz="0" w:space="0" w:color="auto"/>
        <w:right w:val="none" w:sz="0" w:space="0" w:color="auto"/>
      </w:divBdr>
    </w:div>
    <w:div w:id="1677610567">
      <w:bodyDiv w:val="1"/>
      <w:marLeft w:val="0"/>
      <w:marRight w:val="0"/>
      <w:marTop w:val="0"/>
      <w:marBottom w:val="0"/>
      <w:divBdr>
        <w:top w:val="none" w:sz="0" w:space="0" w:color="auto"/>
        <w:left w:val="none" w:sz="0" w:space="0" w:color="auto"/>
        <w:bottom w:val="none" w:sz="0" w:space="0" w:color="auto"/>
        <w:right w:val="none" w:sz="0" w:space="0" w:color="auto"/>
      </w:divBdr>
    </w:div>
    <w:div w:id="1679192012">
      <w:bodyDiv w:val="1"/>
      <w:marLeft w:val="0"/>
      <w:marRight w:val="0"/>
      <w:marTop w:val="0"/>
      <w:marBottom w:val="0"/>
      <w:divBdr>
        <w:top w:val="none" w:sz="0" w:space="0" w:color="auto"/>
        <w:left w:val="none" w:sz="0" w:space="0" w:color="auto"/>
        <w:bottom w:val="none" w:sz="0" w:space="0" w:color="auto"/>
        <w:right w:val="none" w:sz="0" w:space="0" w:color="auto"/>
      </w:divBdr>
    </w:div>
    <w:div w:id="1682510596">
      <w:bodyDiv w:val="1"/>
      <w:marLeft w:val="0"/>
      <w:marRight w:val="0"/>
      <w:marTop w:val="0"/>
      <w:marBottom w:val="0"/>
      <w:divBdr>
        <w:top w:val="none" w:sz="0" w:space="0" w:color="auto"/>
        <w:left w:val="none" w:sz="0" w:space="0" w:color="auto"/>
        <w:bottom w:val="none" w:sz="0" w:space="0" w:color="auto"/>
        <w:right w:val="none" w:sz="0" w:space="0" w:color="auto"/>
      </w:divBdr>
    </w:div>
    <w:div w:id="1683779612">
      <w:bodyDiv w:val="1"/>
      <w:marLeft w:val="0"/>
      <w:marRight w:val="0"/>
      <w:marTop w:val="0"/>
      <w:marBottom w:val="0"/>
      <w:divBdr>
        <w:top w:val="none" w:sz="0" w:space="0" w:color="auto"/>
        <w:left w:val="none" w:sz="0" w:space="0" w:color="auto"/>
        <w:bottom w:val="none" w:sz="0" w:space="0" w:color="auto"/>
        <w:right w:val="none" w:sz="0" w:space="0" w:color="auto"/>
      </w:divBdr>
    </w:div>
    <w:div w:id="1683819653">
      <w:bodyDiv w:val="1"/>
      <w:marLeft w:val="0"/>
      <w:marRight w:val="0"/>
      <w:marTop w:val="0"/>
      <w:marBottom w:val="0"/>
      <w:divBdr>
        <w:top w:val="none" w:sz="0" w:space="0" w:color="auto"/>
        <w:left w:val="none" w:sz="0" w:space="0" w:color="auto"/>
        <w:bottom w:val="none" w:sz="0" w:space="0" w:color="auto"/>
        <w:right w:val="none" w:sz="0" w:space="0" w:color="auto"/>
      </w:divBdr>
    </w:div>
    <w:div w:id="1693678005">
      <w:bodyDiv w:val="1"/>
      <w:marLeft w:val="0"/>
      <w:marRight w:val="0"/>
      <w:marTop w:val="0"/>
      <w:marBottom w:val="0"/>
      <w:divBdr>
        <w:top w:val="none" w:sz="0" w:space="0" w:color="auto"/>
        <w:left w:val="none" w:sz="0" w:space="0" w:color="auto"/>
        <w:bottom w:val="none" w:sz="0" w:space="0" w:color="auto"/>
        <w:right w:val="none" w:sz="0" w:space="0" w:color="auto"/>
      </w:divBdr>
    </w:div>
    <w:div w:id="1693798541">
      <w:bodyDiv w:val="1"/>
      <w:marLeft w:val="0"/>
      <w:marRight w:val="0"/>
      <w:marTop w:val="0"/>
      <w:marBottom w:val="0"/>
      <w:divBdr>
        <w:top w:val="none" w:sz="0" w:space="0" w:color="auto"/>
        <w:left w:val="none" w:sz="0" w:space="0" w:color="auto"/>
        <w:bottom w:val="none" w:sz="0" w:space="0" w:color="auto"/>
        <w:right w:val="none" w:sz="0" w:space="0" w:color="auto"/>
      </w:divBdr>
    </w:div>
    <w:div w:id="1698189703">
      <w:bodyDiv w:val="1"/>
      <w:marLeft w:val="0"/>
      <w:marRight w:val="0"/>
      <w:marTop w:val="0"/>
      <w:marBottom w:val="0"/>
      <w:divBdr>
        <w:top w:val="none" w:sz="0" w:space="0" w:color="auto"/>
        <w:left w:val="none" w:sz="0" w:space="0" w:color="auto"/>
        <w:bottom w:val="none" w:sz="0" w:space="0" w:color="auto"/>
        <w:right w:val="none" w:sz="0" w:space="0" w:color="auto"/>
      </w:divBdr>
    </w:div>
    <w:div w:id="1698701618">
      <w:bodyDiv w:val="1"/>
      <w:marLeft w:val="0"/>
      <w:marRight w:val="0"/>
      <w:marTop w:val="0"/>
      <w:marBottom w:val="0"/>
      <w:divBdr>
        <w:top w:val="none" w:sz="0" w:space="0" w:color="auto"/>
        <w:left w:val="none" w:sz="0" w:space="0" w:color="auto"/>
        <w:bottom w:val="none" w:sz="0" w:space="0" w:color="auto"/>
        <w:right w:val="none" w:sz="0" w:space="0" w:color="auto"/>
      </w:divBdr>
    </w:div>
    <w:div w:id="1700281204">
      <w:bodyDiv w:val="1"/>
      <w:marLeft w:val="0"/>
      <w:marRight w:val="0"/>
      <w:marTop w:val="0"/>
      <w:marBottom w:val="0"/>
      <w:divBdr>
        <w:top w:val="none" w:sz="0" w:space="0" w:color="auto"/>
        <w:left w:val="none" w:sz="0" w:space="0" w:color="auto"/>
        <w:bottom w:val="none" w:sz="0" w:space="0" w:color="auto"/>
        <w:right w:val="none" w:sz="0" w:space="0" w:color="auto"/>
      </w:divBdr>
    </w:div>
    <w:div w:id="1711808464">
      <w:bodyDiv w:val="1"/>
      <w:marLeft w:val="0"/>
      <w:marRight w:val="0"/>
      <w:marTop w:val="0"/>
      <w:marBottom w:val="0"/>
      <w:divBdr>
        <w:top w:val="none" w:sz="0" w:space="0" w:color="auto"/>
        <w:left w:val="none" w:sz="0" w:space="0" w:color="auto"/>
        <w:bottom w:val="none" w:sz="0" w:space="0" w:color="auto"/>
        <w:right w:val="none" w:sz="0" w:space="0" w:color="auto"/>
      </w:divBdr>
    </w:div>
    <w:div w:id="1713339469">
      <w:bodyDiv w:val="1"/>
      <w:marLeft w:val="0"/>
      <w:marRight w:val="0"/>
      <w:marTop w:val="0"/>
      <w:marBottom w:val="0"/>
      <w:divBdr>
        <w:top w:val="none" w:sz="0" w:space="0" w:color="auto"/>
        <w:left w:val="none" w:sz="0" w:space="0" w:color="auto"/>
        <w:bottom w:val="none" w:sz="0" w:space="0" w:color="auto"/>
        <w:right w:val="none" w:sz="0" w:space="0" w:color="auto"/>
      </w:divBdr>
    </w:div>
    <w:div w:id="1720128200">
      <w:bodyDiv w:val="1"/>
      <w:marLeft w:val="0"/>
      <w:marRight w:val="0"/>
      <w:marTop w:val="0"/>
      <w:marBottom w:val="0"/>
      <w:divBdr>
        <w:top w:val="none" w:sz="0" w:space="0" w:color="auto"/>
        <w:left w:val="none" w:sz="0" w:space="0" w:color="auto"/>
        <w:bottom w:val="none" w:sz="0" w:space="0" w:color="auto"/>
        <w:right w:val="none" w:sz="0" w:space="0" w:color="auto"/>
      </w:divBdr>
    </w:div>
    <w:div w:id="1725562926">
      <w:bodyDiv w:val="1"/>
      <w:marLeft w:val="0"/>
      <w:marRight w:val="0"/>
      <w:marTop w:val="0"/>
      <w:marBottom w:val="0"/>
      <w:divBdr>
        <w:top w:val="none" w:sz="0" w:space="0" w:color="auto"/>
        <w:left w:val="none" w:sz="0" w:space="0" w:color="auto"/>
        <w:bottom w:val="none" w:sz="0" w:space="0" w:color="auto"/>
        <w:right w:val="none" w:sz="0" w:space="0" w:color="auto"/>
      </w:divBdr>
    </w:div>
    <w:div w:id="1727992864">
      <w:bodyDiv w:val="1"/>
      <w:marLeft w:val="0"/>
      <w:marRight w:val="0"/>
      <w:marTop w:val="0"/>
      <w:marBottom w:val="0"/>
      <w:divBdr>
        <w:top w:val="none" w:sz="0" w:space="0" w:color="auto"/>
        <w:left w:val="none" w:sz="0" w:space="0" w:color="auto"/>
        <w:bottom w:val="none" w:sz="0" w:space="0" w:color="auto"/>
        <w:right w:val="none" w:sz="0" w:space="0" w:color="auto"/>
      </w:divBdr>
    </w:div>
    <w:div w:id="1734036740">
      <w:bodyDiv w:val="1"/>
      <w:marLeft w:val="0"/>
      <w:marRight w:val="0"/>
      <w:marTop w:val="0"/>
      <w:marBottom w:val="0"/>
      <w:divBdr>
        <w:top w:val="none" w:sz="0" w:space="0" w:color="auto"/>
        <w:left w:val="none" w:sz="0" w:space="0" w:color="auto"/>
        <w:bottom w:val="none" w:sz="0" w:space="0" w:color="auto"/>
        <w:right w:val="none" w:sz="0" w:space="0" w:color="auto"/>
      </w:divBdr>
    </w:div>
    <w:div w:id="1736926171">
      <w:bodyDiv w:val="1"/>
      <w:marLeft w:val="0"/>
      <w:marRight w:val="0"/>
      <w:marTop w:val="0"/>
      <w:marBottom w:val="0"/>
      <w:divBdr>
        <w:top w:val="none" w:sz="0" w:space="0" w:color="auto"/>
        <w:left w:val="none" w:sz="0" w:space="0" w:color="auto"/>
        <w:bottom w:val="none" w:sz="0" w:space="0" w:color="auto"/>
        <w:right w:val="none" w:sz="0" w:space="0" w:color="auto"/>
      </w:divBdr>
    </w:div>
    <w:div w:id="1745489714">
      <w:bodyDiv w:val="1"/>
      <w:marLeft w:val="0"/>
      <w:marRight w:val="0"/>
      <w:marTop w:val="0"/>
      <w:marBottom w:val="0"/>
      <w:divBdr>
        <w:top w:val="none" w:sz="0" w:space="0" w:color="auto"/>
        <w:left w:val="none" w:sz="0" w:space="0" w:color="auto"/>
        <w:bottom w:val="none" w:sz="0" w:space="0" w:color="auto"/>
        <w:right w:val="none" w:sz="0" w:space="0" w:color="auto"/>
      </w:divBdr>
    </w:div>
    <w:div w:id="1761101157">
      <w:bodyDiv w:val="1"/>
      <w:marLeft w:val="0"/>
      <w:marRight w:val="0"/>
      <w:marTop w:val="0"/>
      <w:marBottom w:val="0"/>
      <w:divBdr>
        <w:top w:val="none" w:sz="0" w:space="0" w:color="auto"/>
        <w:left w:val="none" w:sz="0" w:space="0" w:color="auto"/>
        <w:bottom w:val="none" w:sz="0" w:space="0" w:color="auto"/>
        <w:right w:val="none" w:sz="0" w:space="0" w:color="auto"/>
      </w:divBdr>
    </w:div>
    <w:div w:id="1774865222">
      <w:bodyDiv w:val="1"/>
      <w:marLeft w:val="0"/>
      <w:marRight w:val="0"/>
      <w:marTop w:val="0"/>
      <w:marBottom w:val="0"/>
      <w:divBdr>
        <w:top w:val="none" w:sz="0" w:space="0" w:color="auto"/>
        <w:left w:val="none" w:sz="0" w:space="0" w:color="auto"/>
        <w:bottom w:val="none" w:sz="0" w:space="0" w:color="auto"/>
        <w:right w:val="none" w:sz="0" w:space="0" w:color="auto"/>
      </w:divBdr>
    </w:div>
    <w:div w:id="1775898226">
      <w:bodyDiv w:val="1"/>
      <w:marLeft w:val="0"/>
      <w:marRight w:val="0"/>
      <w:marTop w:val="0"/>
      <w:marBottom w:val="0"/>
      <w:divBdr>
        <w:top w:val="none" w:sz="0" w:space="0" w:color="auto"/>
        <w:left w:val="none" w:sz="0" w:space="0" w:color="auto"/>
        <w:bottom w:val="none" w:sz="0" w:space="0" w:color="auto"/>
        <w:right w:val="none" w:sz="0" w:space="0" w:color="auto"/>
      </w:divBdr>
    </w:div>
    <w:div w:id="1776561498">
      <w:bodyDiv w:val="1"/>
      <w:marLeft w:val="0"/>
      <w:marRight w:val="0"/>
      <w:marTop w:val="0"/>
      <w:marBottom w:val="0"/>
      <w:divBdr>
        <w:top w:val="none" w:sz="0" w:space="0" w:color="auto"/>
        <w:left w:val="none" w:sz="0" w:space="0" w:color="auto"/>
        <w:bottom w:val="none" w:sz="0" w:space="0" w:color="auto"/>
        <w:right w:val="none" w:sz="0" w:space="0" w:color="auto"/>
      </w:divBdr>
    </w:div>
    <w:div w:id="1778450832">
      <w:bodyDiv w:val="1"/>
      <w:marLeft w:val="0"/>
      <w:marRight w:val="0"/>
      <w:marTop w:val="0"/>
      <w:marBottom w:val="0"/>
      <w:divBdr>
        <w:top w:val="none" w:sz="0" w:space="0" w:color="auto"/>
        <w:left w:val="none" w:sz="0" w:space="0" w:color="auto"/>
        <w:bottom w:val="none" w:sz="0" w:space="0" w:color="auto"/>
        <w:right w:val="none" w:sz="0" w:space="0" w:color="auto"/>
      </w:divBdr>
    </w:div>
    <w:div w:id="1779176787">
      <w:bodyDiv w:val="1"/>
      <w:marLeft w:val="0"/>
      <w:marRight w:val="0"/>
      <w:marTop w:val="0"/>
      <w:marBottom w:val="0"/>
      <w:divBdr>
        <w:top w:val="none" w:sz="0" w:space="0" w:color="auto"/>
        <w:left w:val="none" w:sz="0" w:space="0" w:color="auto"/>
        <w:bottom w:val="none" w:sz="0" w:space="0" w:color="auto"/>
        <w:right w:val="none" w:sz="0" w:space="0" w:color="auto"/>
      </w:divBdr>
    </w:div>
    <w:div w:id="1788960336">
      <w:bodyDiv w:val="1"/>
      <w:marLeft w:val="0"/>
      <w:marRight w:val="0"/>
      <w:marTop w:val="0"/>
      <w:marBottom w:val="0"/>
      <w:divBdr>
        <w:top w:val="none" w:sz="0" w:space="0" w:color="auto"/>
        <w:left w:val="none" w:sz="0" w:space="0" w:color="auto"/>
        <w:bottom w:val="none" w:sz="0" w:space="0" w:color="auto"/>
        <w:right w:val="none" w:sz="0" w:space="0" w:color="auto"/>
      </w:divBdr>
    </w:div>
    <w:div w:id="1790513566">
      <w:bodyDiv w:val="1"/>
      <w:marLeft w:val="0"/>
      <w:marRight w:val="0"/>
      <w:marTop w:val="0"/>
      <w:marBottom w:val="0"/>
      <w:divBdr>
        <w:top w:val="none" w:sz="0" w:space="0" w:color="auto"/>
        <w:left w:val="none" w:sz="0" w:space="0" w:color="auto"/>
        <w:bottom w:val="none" w:sz="0" w:space="0" w:color="auto"/>
        <w:right w:val="none" w:sz="0" w:space="0" w:color="auto"/>
      </w:divBdr>
    </w:div>
    <w:div w:id="1793479985">
      <w:bodyDiv w:val="1"/>
      <w:marLeft w:val="0"/>
      <w:marRight w:val="0"/>
      <w:marTop w:val="0"/>
      <w:marBottom w:val="0"/>
      <w:divBdr>
        <w:top w:val="none" w:sz="0" w:space="0" w:color="auto"/>
        <w:left w:val="none" w:sz="0" w:space="0" w:color="auto"/>
        <w:bottom w:val="none" w:sz="0" w:space="0" w:color="auto"/>
        <w:right w:val="none" w:sz="0" w:space="0" w:color="auto"/>
      </w:divBdr>
    </w:div>
    <w:div w:id="1795367036">
      <w:bodyDiv w:val="1"/>
      <w:marLeft w:val="0"/>
      <w:marRight w:val="0"/>
      <w:marTop w:val="0"/>
      <w:marBottom w:val="0"/>
      <w:divBdr>
        <w:top w:val="none" w:sz="0" w:space="0" w:color="auto"/>
        <w:left w:val="none" w:sz="0" w:space="0" w:color="auto"/>
        <w:bottom w:val="none" w:sz="0" w:space="0" w:color="auto"/>
        <w:right w:val="none" w:sz="0" w:space="0" w:color="auto"/>
      </w:divBdr>
    </w:div>
    <w:div w:id="1796604745">
      <w:bodyDiv w:val="1"/>
      <w:marLeft w:val="0"/>
      <w:marRight w:val="0"/>
      <w:marTop w:val="0"/>
      <w:marBottom w:val="0"/>
      <w:divBdr>
        <w:top w:val="none" w:sz="0" w:space="0" w:color="auto"/>
        <w:left w:val="none" w:sz="0" w:space="0" w:color="auto"/>
        <w:bottom w:val="none" w:sz="0" w:space="0" w:color="auto"/>
        <w:right w:val="none" w:sz="0" w:space="0" w:color="auto"/>
      </w:divBdr>
    </w:div>
    <w:div w:id="1805076088">
      <w:bodyDiv w:val="1"/>
      <w:marLeft w:val="0"/>
      <w:marRight w:val="0"/>
      <w:marTop w:val="0"/>
      <w:marBottom w:val="0"/>
      <w:divBdr>
        <w:top w:val="none" w:sz="0" w:space="0" w:color="auto"/>
        <w:left w:val="none" w:sz="0" w:space="0" w:color="auto"/>
        <w:bottom w:val="none" w:sz="0" w:space="0" w:color="auto"/>
        <w:right w:val="none" w:sz="0" w:space="0" w:color="auto"/>
      </w:divBdr>
    </w:div>
    <w:div w:id="1805081230">
      <w:bodyDiv w:val="1"/>
      <w:marLeft w:val="0"/>
      <w:marRight w:val="0"/>
      <w:marTop w:val="0"/>
      <w:marBottom w:val="0"/>
      <w:divBdr>
        <w:top w:val="none" w:sz="0" w:space="0" w:color="auto"/>
        <w:left w:val="none" w:sz="0" w:space="0" w:color="auto"/>
        <w:bottom w:val="none" w:sz="0" w:space="0" w:color="auto"/>
        <w:right w:val="none" w:sz="0" w:space="0" w:color="auto"/>
      </w:divBdr>
    </w:div>
    <w:div w:id="1805849170">
      <w:bodyDiv w:val="1"/>
      <w:marLeft w:val="0"/>
      <w:marRight w:val="0"/>
      <w:marTop w:val="0"/>
      <w:marBottom w:val="0"/>
      <w:divBdr>
        <w:top w:val="none" w:sz="0" w:space="0" w:color="auto"/>
        <w:left w:val="none" w:sz="0" w:space="0" w:color="auto"/>
        <w:bottom w:val="none" w:sz="0" w:space="0" w:color="auto"/>
        <w:right w:val="none" w:sz="0" w:space="0" w:color="auto"/>
      </w:divBdr>
    </w:div>
    <w:div w:id="1807817067">
      <w:bodyDiv w:val="1"/>
      <w:marLeft w:val="0"/>
      <w:marRight w:val="0"/>
      <w:marTop w:val="0"/>
      <w:marBottom w:val="0"/>
      <w:divBdr>
        <w:top w:val="none" w:sz="0" w:space="0" w:color="auto"/>
        <w:left w:val="none" w:sz="0" w:space="0" w:color="auto"/>
        <w:bottom w:val="none" w:sz="0" w:space="0" w:color="auto"/>
        <w:right w:val="none" w:sz="0" w:space="0" w:color="auto"/>
      </w:divBdr>
    </w:div>
    <w:div w:id="1808282771">
      <w:bodyDiv w:val="1"/>
      <w:marLeft w:val="0"/>
      <w:marRight w:val="0"/>
      <w:marTop w:val="0"/>
      <w:marBottom w:val="0"/>
      <w:divBdr>
        <w:top w:val="none" w:sz="0" w:space="0" w:color="auto"/>
        <w:left w:val="none" w:sz="0" w:space="0" w:color="auto"/>
        <w:bottom w:val="none" w:sz="0" w:space="0" w:color="auto"/>
        <w:right w:val="none" w:sz="0" w:space="0" w:color="auto"/>
      </w:divBdr>
    </w:div>
    <w:div w:id="1809011392">
      <w:bodyDiv w:val="1"/>
      <w:marLeft w:val="0"/>
      <w:marRight w:val="0"/>
      <w:marTop w:val="0"/>
      <w:marBottom w:val="0"/>
      <w:divBdr>
        <w:top w:val="none" w:sz="0" w:space="0" w:color="auto"/>
        <w:left w:val="none" w:sz="0" w:space="0" w:color="auto"/>
        <w:bottom w:val="none" w:sz="0" w:space="0" w:color="auto"/>
        <w:right w:val="none" w:sz="0" w:space="0" w:color="auto"/>
      </w:divBdr>
    </w:div>
    <w:div w:id="1810318159">
      <w:bodyDiv w:val="1"/>
      <w:marLeft w:val="0"/>
      <w:marRight w:val="0"/>
      <w:marTop w:val="0"/>
      <w:marBottom w:val="0"/>
      <w:divBdr>
        <w:top w:val="none" w:sz="0" w:space="0" w:color="auto"/>
        <w:left w:val="none" w:sz="0" w:space="0" w:color="auto"/>
        <w:bottom w:val="none" w:sz="0" w:space="0" w:color="auto"/>
        <w:right w:val="none" w:sz="0" w:space="0" w:color="auto"/>
      </w:divBdr>
    </w:div>
    <w:div w:id="1811510995">
      <w:bodyDiv w:val="1"/>
      <w:marLeft w:val="0"/>
      <w:marRight w:val="0"/>
      <w:marTop w:val="0"/>
      <w:marBottom w:val="0"/>
      <w:divBdr>
        <w:top w:val="none" w:sz="0" w:space="0" w:color="auto"/>
        <w:left w:val="none" w:sz="0" w:space="0" w:color="auto"/>
        <w:bottom w:val="none" w:sz="0" w:space="0" w:color="auto"/>
        <w:right w:val="none" w:sz="0" w:space="0" w:color="auto"/>
      </w:divBdr>
    </w:div>
    <w:div w:id="1814564198">
      <w:bodyDiv w:val="1"/>
      <w:marLeft w:val="0"/>
      <w:marRight w:val="0"/>
      <w:marTop w:val="0"/>
      <w:marBottom w:val="0"/>
      <w:divBdr>
        <w:top w:val="none" w:sz="0" w:space="0" w:color="auto"/>
        <w:left w:val="none" w:sz="0" w:space="0" w:color="auto"/>
        <w:bottom w:val="none" w:sz="0" w:space="0" w:color="auto"/>
        <w:right w:val="none" w:sz="0" w:space="0" w:color="auto"/>
      </w:divBdr>
    </w:div>
    <w:div w:id="1815174805">
      <w:bodyDiv w:val="1"/>
      <w:marLeft w:val="0"/>
      <w:marRight w:val="0"/>
      <w:marTop w:val="0"/>
      <w:marBottom w:val="0"/>
      <w:divBdr>
        <w:top w:val="none" w:sz="0" w:space="0" w:color="auto"/>
        <w:left w:val="none" w:sz="0" w:space="0" w:color="auto"/>
        <w:bottom w:val="none" w:sz="0" w:space="0" w:color="auto"/>
        <w:right w:val="none" w:sz="0" w:space="0" w:color="auto"/>
      </w:divBdr>
    </w:div>
    <w:div w:id="1816296823">
      <w:bodyDiv w:val="1"/>
      <w:marLeft w:val="0"/>
      <w:marRight w:val="0"/>
      <w:marTop w:val="0"/>
      <w:marBottom w:val="0"/>
      <w:divBdr>
        <w:top w:val="none" w:sz="0" w:space="0" w:color="auto"/>
        <w:left w:val="none" w:sz="0" w:space="0" w:color="auto"/>
        <w:bottom w:val="none" w:sz="0" w:space="0" w:color="auto"/>
        <w:right w:val="none" w:sz="0" w:space="0" w:color="auto"/>
      </w:divBdr>
    </w:div>
    <w:div w:id="1819224374">
      <w:bodyDiv w:val="1"/>
      <w:marLeft w:val="0"/>
      <w:marRight w:val="0"/>
      <w:marTop w:val="0"/>
      <w:marBottom w:val="0"/>
      <w:divBdr>
        <w:top w:val="none" w:sz="0" w:space="0" w:color="auto"/>
        <w:left w:val="none" w:sz="0" w:space="0" w:color="auto"/>
        <w:bottom w:val="none" w:sz="0" w:space="0" w:color="auto"/>
        <w:right w:val="none" w:sz="0" w:space="0" w:color="auto"/>
      </w:divBdr>
    </w:div>
    <w:div w:id="1822889281">
      <w:bodyDiv w:val="1"/>
      <w:marLeft w:val="0"/>
      <w:marRight w:val="0"/>
      <w:marTop w:val="0"/>
      <w:marBottom w:val="0"/>
      <w:divBdr>
        <w:top w:val="none" w:sz="0" w:space="0" w:color="auto"/>
        <w:left w:val="none" w:sz="0" w:space="0" w:color="auto"/>
        <w:bottom w:val="none" w:sz="0" w:space="0" w:color="auto"/>
        <w:right w:val="none" w:sz="0" w:space="0" w:color="auto"/>
      </w:divBdr>
    </w:div>
    <w:div w:id="1832914977">
      <w:bodyDiv w:val="1"/>
      <w:marLeft w:val="0"/>
      <w:marRight w:val="0"/>
      <w:marTop w:val="0"/>
      <w:marBottom w:val="0"/>
      <w:divBdr>
        <w:top w:val="none" w:sz="0" w:space="0" w:color="auto"/>
        <w:left w:val="none" w:sz="0" w:space="0" w:color="auto"/>
        <w:bottom w:val="none" w:sz="0" w:space="0" w:color="auto"/>
        <w:right w:val="none" w:sz="0" w:space="0" w:color="auto"/>
      </w:divBdr>
    </w:div>
    <w:div w:id="1841967250">
      <w:bodyDiv w:val="1"/>
      <w:marLeft w:val="0"/>
      <w:marRight w:val="0"/>
      <w:marTop w:val="0"/>
      <w:marBottom w:val="0"/>
      <w:divBdr>
        <w:top w:val="none" w:sz="0" w:space="0" w:color="auto"/>
        <w:left w:val="none" w:sz="0" w:space="0" w:color="auto"/>
        <w:bottom w:val="none" w:sz="0" w:space="0" w:color="auto"/>
        <w:right w:val="none" w:sz="0" w:space="0" w:color="auto"/>
      </w:divBdr>
    </w:div>
    <w:div w:id="1842426719">
      <w:bodyDiv w:val="1"/>
      <w:marLeft w:val="0"/>
      <w:marRight w:val="0"/>
      <w:marTop w:val="0"/>
      <w:marBottom w:val="0"/>
      <w:divBdr>
        <w:top w:val="none" w:sz="0" w:space="0" w:color="auto"/>
        <w:left w:val="none" w:sz="0" w:space="0" w:color="auto"/>
        <w:bottom w:val="none" w:sz="0" w:space="0" w:color="auto"/>
        <w:right w:val="none" w:sz="0" w:space="0" w:color="auto"/>
      </w:divBdr>
    </w:div>
    <w:div w:id="1845631429">
      <w:bodyDiv w:val="1"/>
      <w:marLeft w:val="0"/>
      <w:marRight w:val="0"/>
      <w:marTop w:val="0"/>
      <w:marBottom w:val="0"/>
      <w:divBdr>
        <w:top w:val="none" w:sz="0" w:space="0" w:color="auto"/>
        <w:left w:val="none" w:sz="0" w:space="0" w:color="auto"/>
        <w:bottom w:val="none" w:sz="0" w:space="0" w:color="auto"/>
        <w:right w:val="none" w:sz="0" w:space="0" w:color="auto"/>
      </w:divBdr>
    </w:div>
    <w:div w:id="1848711295">
      <w:bodyDiv w:val="1"/>
      <w:marLeft w:val="0"/>
      <w:marRight w:val="0"/>
      <w:marTop w:val="0"/>
      <w:marBottom w:val="0"/>
      <w:divBdr>
        <w:top w:val="none" w:sz="0" w:space="0" w:color="auto"/>
        <w:left w:val="none" w:sz="0" w:space="0" w:color="auto"/>
        <w:bottom w:val="none" w:sz="0" w:space="0" w:color="auto"/>
        <w:right w:val="none" w:sz="0" w:space="0" w:color="auto"/>
      </w:divBdr>
    </w:div>
    <w:div w:id="1854109783">
      <w:bodyDiv w:val="1"/>
      <w:marLeft w:val="0"/>
      <w:marRight w:val="0"/>
      <w:marTop w:val="0"/>
      <w:marBottom w:val="0"/>
      <w:divBdr>
        <w:top w:val="none" w:sz="0" w:space="0" w:color="auto"/>
        <w:left w:val="none" w:sz="0" w:space="0" w:color="auto"/>
        <w:bottom w:val="none" w:sz="0" w:space="0" w:color="auto"/>
        <w:right w:val="none" w:sz="0" w:space="0" w:color="auto"/>
      </w:divBdr>
    </w:div>
    <w:div w:id="1863519397">
      <w:bodyDiv w:val="1"/>
      <w:marLeft w:val="0"/>
      <w:marRight w:val="0"/>
      <w:marTop w:val="0"/>
      <w:marBottom w:val="0"/>
      <w:divBdr>
        <w:top w:val="none" w:sz="0" w:space="0" w:color="auto"/>
        <w:left w:val="none" w:sz="0" w:space="0" w:color="auto"/>
        <w:bottom w:val="none" w:sz="0" w:space="0" w:color="auto"/>
        <w:right w:val="none" w:sz="0" w:space="0" w:color="auto"/>
      </w:divBdr>
    </w:div>
    <w:div w:id="1876311174">
      <w:bodyDiv w:val="1"/>
      <w:marLeft w:val="0"/>
      <w:marRight w:val="0"/>
      <w:marTop w:val="0"/>
      <w:marBottom w:val="0"/>
      <w:divBdr>
        <w:top w:val="none" w:sz="0" w:space="0" w:color="auto"/>
        <w:left w:val="none" w:sz="0" w:space="0" w:color="auto"/>
        <w:bottom w:val="none" w:sz="0" w:space="0" w:color="auto"/>
        <w:right w:val="none" w:sz="0" w:space="0" w:color="auto"/>
      </w:divBdr>
    </w:div>
    <w:div w:id="1881162491">
      <w:bodyDiv w:val="1"/>
      <w:marLeft w:val="0"/>
      <w:marRight w:val="0"/>
      <w:marTop w:val="0"/>
      <w:marBottom w:val="0"/>
      <w:divBdr>
        <w:top w:val="none" w:sz="0" w:space="0" w:color="auto"/>
        <w:left w:val="none" w:sz="0" w:space="0" w:color="auto"/>
        <w:bottom w:val="none" w:sz="0" w:space="0" w:color="auto"/>
        <w:right w:val="none" w:sz="0" w:space="0" w:color="auto"/>
      </w:divBdr>
    </w:div>
    <w:div w:id="1883514485">
      <w:bodyDiv w:val="1"/>
      <w:marLeft w:val="0"/>
      <w:marRight w:val="0"/>
      <w:marTop w:val="0"/>
      <w:marBottom w:val="0"/>
      <w:divBdr>
        <w:top w:val="none" w:sz="0" w:space="0" w:color="auto"/>
        <w:left w:val="none" w:sz="0" w:space="0" w:color="auto"/>
        <w:bottom w:val="none" w:sz="0" w:space="0" w:color="auto"/>
        <w:right w:val="none" w:sz="0" w:space="0" w:color="auto"/>
      </w:divBdr>
    </w:div>
    <w:div w:id="1886596499">
      <w:bodyDiv w:val="1"/>
      <w:marLeft w:val="0"/>
      <w:marRight w:val="0"/>
      <w:marTop w:val="0"/>
      <w:marBottom w:val="0"/>
      <w:divBdr>
        <w:top w:val="none" w:sz="0" w:space="0" w:color="auto"/>
        <w:left w:val="none" w:sz="0" w:space="0" w:color="auto"/>
        <w:bottom w:val="none" w:sz="0" w:space="0" w:color="auto"/>
        <w:right w:val="none" w:sz="0" w:space="0" w:color="auto"/>
      </w:divBdr>
    </w:div>
    <w:div w:id="1886989272">
      <w:bodyDiv w:val="1"/>
      <w:marLeft w:val="0"/>
      <w:marRight w:val="0"/>
      <w:marTop w:val="0"/>
      <w:marBottom w:val="0"/>
      <w:divBdr>
        <w:top w:val="none" w:sz="0" w:space="0" w:color="auto"/>
        <w:left w:val="none" w:sz="0" w:space="0" w:color="auto"/>
        <w:bottom w:val="none" w:sz="0" w:space="0" w:color="auto"/>
        <w:right w:val="none" w:sz="0" w:space="0" w:color="auto"/>
      </w:divBdr>
    </w:div>
    <w:div w:id="1891378271">
      <w:bodyDiv w:val="1"/>
      <w:marLeft w:val="0"/>
      <w:marRight w:val="0"/>
      <w:marTop w:val="0"/>
      <w:marBottom w:val="0"/>
      <w:divBdr>
        <w:top w:val="none" w:sz="0" w:space="0" w:color="auto"/>
        <w:left w:val="none" w:sz="0" w:space="0" w:color="auto"/>
        <w:bottom w:val="none" w:sz="0" w:space="0" w:color="auto"/>
        <w:right w:val="none" w:sz="0" w:space="0" w:color="auto"/>
      </w:divBdr>
    </w:div>
    <w:div w:id="1896503044">
      <w:bodyDiv w:val="1"/>
      <w:marLeft w:val="0"/>
      <w:marRight w:val="0"/>
      <w:marTop w:val="0"/>
      <w:marBottom w:val="0"/>
      <w:divBdr>
        <w:top w:val="none" w:sz="0" w:space="0" w:color="auto"/>
        <w:left w:val="none" w:sz="0" w:space="0" w:color="auto"/>
        <w:bottom w:val="none" w:sz="0" w:space="0" w:color="auto"/>
        <w:right w:val="none" w:sz="0" w:space="0" w:color="auto"/>
      </w:divBdr>
    </w:div>
    <w:div w:id="1907252877">
      <w:bodyDiv w:val="1"/>
      <w:marLeft w:val="0"/>
      <w:marRight w:val="0"/>
      <w:marTop w:val="0"/>
      <w:marBottom w:val="0"/>
      <w:divBdr>
        <w:top w:val="none" w:sz="0" w:space="0" w:color="auto"/>
        <w:left w:val="none" w:sz="0" w:space="0" w:color="auto"/>
        <w:bottom w:val="none" w:sz="0" w:space="0" w:color="auto"/>
        <w:right w:val="none" w:sz="0" w:space="0" w:color="auto"/>
      </w:divBdr>
    </w:div>
    <w:div w:id="1908302136">
      <w:bodyDiv w:val="1"/>
      <w:marLeft w:val="0"/>
      <w:marRight w:val="0"/>
      <w:marTop w:val="0"/>
      <w:marBottom w:val="0"/>
      <w:divBdr>
        <w:top w:val="none" w:sz="0" w:space="0" w:color="auto"/>
        <w:left w:val="none" w:sz="0" w:space="0" w:color="auto"/>
        <w:bottom w:val="none" w:sz="0" w:space="0" w:color="auto"/>
        <w:right w:val="none" w:sz="0" w:space="0" w:color="auto"/>
      </w:divBdr>
    </w:div>
    <w:div w:id="1911621290">
      <w:bodyDiv w:val="1"/>
      <w:marLeft w:val="0"/>
      <w:marRight w:val="0"/>
      <w:marTop w:val="0"/>
      <w:marBottom w:val="0"/>
      <w:divBdr>
        <w:top w:val="none" w:sz="0" w:space="0" w:color="auto"/>
        <w:left w:val="none" w:sz="0" w:space="0" w:color="auto"/>
        <w:bottom w:val="none" w:sz="0" w:space="0" w:color="auto"/>
        <w:right w:val="none" w:sz="0" w:space="0" w:color="auto"/>
      </w:divBdr>
    </w:div>
    <w:div w:id="1918898393">
      <w:bodyDiv w:val="1"/>
      <w:marLeft w:val="0"/>
      <w:marRight w:val="0"/>
      <w:marTop w:val="0"/>
      <w:marBottom w:val="0"/>
      <w:divBdr>
        <w:top w:val="none" w:sz="0" w:space="0" w:color="auto"/>
        <w:left w:val="none" w:sz="0" w:space="0" w:color="auto"/>
        <w:bottom w:val="none" w:sz="0" w:space="0" w:color="auto"/>
        <w:right w:val="none" w:sz="0" w:space="0" w:color="auto"/>
      </w:divBdr>
    </w:div>
    <w:div w:id="1921257617">
      <w:bodyDiv w:val="1"/>
      <w:marLeft w:val="0"/>
      <w:marRight w:val="0"/>
      <w:marTop w:val="0"/>
      <w:marBottom w:val="0"/>
      <w:divBdr>
        <w:top w:val="none" w:sz="0" w:space="0" w:color="auto"/>
        <w:left w:val="none" w:sz="0" w:space="0" w:color="auto"/>
        <w:bottom w:val="none" w:sz="0" w:space="0" w:color="auto"/>
        <w:right w:val="none" w:sz="0" w:space="0" w:color="auto"/>
      </w:divBdr>
    </w:div>
    <w:div w:id="1924218570">
      <w:bodyDiv w:val="1"/>
      <w:marLeft w:val="0"/>
      <w:marRight w:val="0"/>
      <w:marTop w:val="0"/>
      <w:marBottom w:val="0"/>
      <w:divBdr>
        <w:top w:val="none" w:sz="0" w:space="0" w:color="auto"/>
        <w:left w:val="none" w:sz="0" w:space="0" w:color="auto"/>
        <w:bottom w:val="none" w:sz="0" w:space="0" w:color="auto"/>
        <w:right w:val="none" w:sz="0" w:space="0" w:color="auto"/>
      </w:divBdr>
    </w:div>
    <w:div w:id="1926987716">
      <w:bodyDiv w:val="1"/>
      <w:marLeft w:val="0"/>
      <w:marRight w:val="0"/>
      <w:marTop w:val="0"/>
      <w:marBottom w:val="0"/>
      <w:divBdr>
        <w:top w:val="none" w:sz="0" w:space="0" w:color="auto"/>
        <w:left w:val="none" w:sz="0" w:space="0" w:color="auto"/>
        <w:bottom w:val="none" w:sz="0" w:space="0" w:color="auto"/>
        <w:right w:val="none" w:sz="0" w:space="0" w:color="auto"/>
      </w:divBdr>
    </w:div>
    <w:div w:id="1931885735">
      <w:bodyDiv w:val="1"/>
      <w:marLeft w:val="0"/>
      <w:marRight w:val="0"/>
      <w:marTop w:val="0"/>
      <w:marBottom w:val="0"/>
      <w:divBdr>
        <w:top w:val="none" w:sz="0" w:space="0" w:color="auto"/>
        <w:left w:val="none" w:sz="0" w:space="0" w:color="auto"/>
        <w:bottom w:val="none" w:sz="0" w:space="0" w:color="auto"/>
        <w:right w:val="none" w:sz="0" w:space="0" w:color="auto"/>
      </w:divBdr>
    </w:div>
    <w:div w:id="1935285543">
      <w:bodyDiv w:val="1"/>
      <w:marLeft w:val="0"/>
      <w:marRight w:val="0"/>
      <w:marTop w:val="0"/>
      <w:marBottom w:val="0"/>
      <w:divBdr>
        <w:top w:val="none" w:sz="0" w:space="0" w:color="auto"/>
        <w:left w:val="none" w:sz="0" w:space="0" w:color="auto"/>
        <w:bottom w:val="none" w:sz="0" w:space="0" w:color="auto"/>
        <w:right w:val="none" w:sz="0" w:space="0" w:color="auto"/>
      </w:divBdr>
    </w:div>
    <w:div w:id="1939286602">
      <w:bodyDiv w:val="1"/>
      <w:marLeft w:val="0"/>
      <w:marRight w:val="0"/>
      <w:marTop w:val="0"/>
      <w:marBottom w:val="0"/>
      <w:divBdr>
        <w:top w:val="none" w:sz="0" w:space="0" w:color="auto"/>
        <w:left w:val="none" w:sz="0" w:space="0" w:color="auto"/>
        <w:bottom w:val="none" w:sz="0" w:space="0" w:color="auto"/>
        <w:right w:val="none" w:sz="0" w:space="0" w:color="auto"/>
      </w:divBdr>
    </w:div>
    <w:div w:id="1946377864">
      <w:bodyDiv w:val="1"/>
      <w:marLeft w:val="0"/>
      <w:marRight w:val="0"/>
      <w:marTop w:val="0"/>
      <w:marBottom w:val="0"/>
      <w:divBdr>
        <w:top w:val="none" w:sz="0" w:space="0" w:color="auto"/>
        <w:left w:val="none" w:sz="0" w:space="0" w:color="auto"/>
        <w:bottom w:val="none" w:sz="0" w:space="0" w:color="auto"/>
        <w:right w:val="none" w:sz="0" w:space="0" w:color="auto"/>
      </w:divBdr>
    </w:div>
    <w:div w:id="1949239370">
      <w:bodyDiv w:val="1"/>
      <w:marLeft w:val="0"/>
      <w:marRight w:val="0"/>
      <w:marTop w:val="0"/>
      <w:marBottom w:val="0"/>
      <w:divBdr>
        <w:top w:val="none" w:sz="0" w:space="0" w:color="auto"/>
        <w:left w:val="none" w:sz="0" w:space="0" w:color="auto"/>
        <w:bottom w:val="none" w:sz="0" w:space="0" w:color="auto"/>
        <w:right w:val="none" w:sz="0" w:space="0" w:color="auto"/>
      </w:divBdr>
    </w:div>
    <w:div w:id="1949307801">
      <w:bodyDiv w:val="1"/>
      <w:marLeft w:val="0"/>
      <w:marRight w:val="0"/>
      <w:marTop w:val="0"/>
      <w:marBottom w:val="0"/>
      <w:divBdr>
        <w:top w:val="none" w:sz="0" w:space="0" w:color="auto"/>
        <w:left w:val="none" w:sz="0" w:space="0" w:color="auto"/>
        <w:bottom w:val="none" w:sz="0" w:space="0" w:color="auto"/>
        <w:right w:val="none" w:sz="0" w:space="0" w:color="auto"/>
      </w:divBdr>
    </w:div>
    <w:div w:id="1950042397">
      <w:bodyDiv w:val="1"/>
      <w:marLeft w:val="0"/>
      <w:marRight w:val="0"/>
      <w:marTop w:val="0"/>
      <w:marBottom w:val="0"/>
      <w:divBdr>
        <w:top w:val="none" w:sz="0" w:space="0" w:color="auto"/>
        <w:left w:val="none" w:sz="0" w:space="0" w:color="auto"/>
        <w:bottom w:val="none" w:sz="0" w:space="0" w:color="auto"/>
        <w:right w:val="none" w:sz="0" w:space="0" w:color="auto"/>
      </w:divBdr>
    </w:div>
    <w:div w:id="1951468367">
      <w:bodyDiv w:val="1"/>
      <w:marLeft w:val="0"/>
      <w:marRight w:val="0"/>
      <w:marTop w:val="0"/>
      <w:marBottom w:val="0"/>
      <w:divBdr>
        <w:top w:val="none" w:sz="0" w:space="0" w:color="auto"/>
        <w:left w:val="none" w:sz="0" w:space="0" w:color="auto"/>
        <w:bottom w:val="none" w:sz="0" w:space="0" w:color="auto"/>
        <w:right w:val="none" w:sz="0" w:space="0" w:color="auto"/>
      </w:divBdr>
    </w:div>
    <w:div w:id="1952741065">
      <w:bodyDiv w:val="1"/>
      <w:marLeft w:val="0"/>
      <w:marRight w:val="0"/>
      <w:marTop w:val="0"/>
      <w:marBottom w:val="0"/>
      <w:divBdr>
        <w:top w:val="none" w:sz="0" w:space="0" w:color="auto"/>
        <w:left w:val="none" w:sz="0" w:space="0" w:color="auto"/>
        <w:bottom w:val="none" w:sz="0" w:space="0" w:color="auto"/>
        <w:right w:val="none" w:sz="0" w:space="0" w:color="auto"/>
      </w:divBdr>
    </w:div>
    <w:div w:id="1953170850">
      <w:bodyDiv w:val="1"/>
      <w:marLeft w:val="0"/>
      <w:marRight w:val="0"/>
      <w:marTop w:val="0"/>
      <w:marBottom w:val="0"/>
      <w:divBdr>
        <w:top w:val="none" w:sz="0" w:space="0" w:color="auto"/>
        <w:left w:val="none" w:sz="0" w:space="0" w:color="auto"/>
        <w:bottom w:val="none" w:sz="0" w:space="0" w:color="auto"/>
        <w:right w:val="none" w:sz="0" w:space="0" w:color="auto"/>
      </w:divBdr>
    </w:div>
    <w:div w:id="1954360119">
      <w:bodyDiv w:val="1"/>
      <w:marLeft w:val="0"/>
      <w:marRight w:val="0"/>
      <w:marTop w:val="0"/>
      <w:marBottom w:val="0"/>
      <w:divBdr>
        <w:top w:val="none" w:sz="0" w:space="0" w:color="auto"/>
        <w:left w:val="none" w:sz="0" w:space="0" w:color="auto"/>
        <w:bottom w:val="none" w:sz="0" w:space="0" w:color="auto"/>
        <w:right w:val="none" w:sz="0" w:space="0" w:color="auto"/>
      </w:divBdr>
    </w:div>
    <w:div w:id="1961952874">
      <w:bodyDiv w:val="1"/>
      <w:marLeft w:val="0"/>
      <w:marRight w:val="0"/>
      <w:marTop w:val="0"/>
      <w:marBottom w:val="0"/>
      <w:divBdr>
        <w:top w:val="none" w:sz="0" w:space="0" w:color="auto"/>
        <w:left w:val="none" w:sz="0" w:space="0" w:color="auto"/>
        <w:bottom w:val="none" w:sz="0" w:space="0" w:color="auto"/>
        <w:right w:val="none" w:sz="0" w:space="0" w:color="auto"/>
      </w:divBdr>
    </w:div>
    <w:div w:id="1962374651">
      <w:bodyDiv w:val="1"/>
      <w:marLeft w:val="0"/>
      <w:marRight w:val="0"/>
      <w:marTop w:val="0"/>
      <w:marBottom w:val="0"/>
      <w:divBdr>
        <w:top w:val="none" w:sz="0" w:space="0" w:color="auto"/>
        <w:left w:val="none" w:sz="0" w:space="0" w:color="auto"/>
        <w:bottom w:val="none" w:sz="0" w:space="0" w:color="auto"/>
        <w:right w:val="none" w:sz="0" w:space="0" w:color="auto"/>
      </w:divBdr>
    </w:div>
    <w:div w:id="1965842988">
      <w:bodyDiv w:val="1"/>
      <w:marLeft w:val="0"/>
      <w:marRight w:val="0"/>
      <w:marTop w:val="0"/>
      <w:marBottom w:val="0"/>
      <w:divBdr>
        <w:top w:val="none" w:sz="0" w:space="0" w:color="auto"/>
        <w:left w:val="none" w:sz="0" w:space="0" w:color="auto"/>
        <w:bottom w:val="none" w:sz="0" w:space="0" w:color="auto"/>
        <w:right w:val="none" w:sz="0" w:space="0" w:color="auto"/>
      </w:divBdr>
    </w:div>
    <w:div w:id="1968924511">
      <w:bodyDiv w:val="1"/>
      <w:marLeft w:val="0"/>
      <w:marRight w:val="0"/>
      <w:marTop w:val="0"/>
      <w:marBottom w:val="0"/>
      <w:divBdr>
        <w:top w:val="none" w:sz="0" w:space="0" w:color="auto"/>
        <w:left w:val="none" w:sz="0" w:space="0" w:color="auto"/>
        <w:bottom w:val="none" w:sz="0" w:space="0" w:color="auto"/>
        <w:right w:val="none" w:sz="0" w:space="0" w:color="auto"/>
      </w:divBdr>
    </w:div>
    <w:div w:id="1971864008">
      <w:bodyDiv w:val="1"/>
      <w:marLeft w:val="0"/>
      <w:marRight w:val="0"/>
      <w:marTop w:val="0"/>
      <w:marBottom w:val="0"/>
      <w:divBdr>
        <w:top w:val="none" w:sz="0" w:space="0" w:color="auto"/>
        <w:left w:val="none" w:sz="0" w:space="0" w:color="auto"/>
        <w:bottom w:val="none" w:sz="0" w:space="0" w:color="auto"/>
        <w:right w:val="none" w:sz="0" w:space="0" w:color="auto"/>
      </w:divBdr>
    </w:div>
    <w:div w:id="1974363765">
      <w:bodyDiv w:val="1"/>
      <w:marLeft w:val="0"/>
      <w:marRight w:val="0"/>
      <w:marTop w:val="0"/>
      <w:marBottom w:val="0"/>
      <w:divBdr>
        <w:top w:val="none" w:sz="0" w:space="0" w:color="auto"/>
        <w:left w:val="none" w:sz="0" w:space="0" w:color="auto"/>
        <w:bottom w:val="none" w:sz="0" w:space="0" w:color="auto"/>
        <w:right w:val="none" w:sz="0" w:space="0" w:color="auto"/>
      </w:divBdr>
    </w:div>
    <w:div w:id="1976829994">
      <w:bodyDiv w:val="1"/>
      <w:marLeft w:val="0"/>
      <w:marRight w:val="0"/>
      <w:marTop w:val="0"/>
      <w:marBottom w:val="0"/>
      <w:divBdr>
        <w:top w:val="none" w:sz="0" w:space="0" w:color="auto"/>
        <w:left w:val="none" w:sz="0" w:space="0" w:color="auto"/>
        <w:bottom w:val="none" w:sz="0" w:space="0" w:color="auto"/>
        <w:right w:val="none" w:sz="0" w:space="0" w:color="auto"/>
      </w:divBdr>
    </w:div>
    <w:div w:id="1981838420">
      <w:bodyDiv w:val="1"/>
      <w:marLeft w:val="0"/>
      <w:marRight w:val="0"/>
      <w:marTop w:val="0"/>
      <w:marBottom w:val="0"/>
      <w:divBdr>
        <w:top w:val="none" w:sz="0" w:space="0" w:color="auto"/>
        <w:left w:val="none" w:sz="0" w:space="0" w:color="auto"/>
        <w:bottom w:val="none" w:sz="0" w:space="0" w:color="auto"/>
        <w:right w:val="none" w:sz="0" w:space="0" w:color="auto"/>
      </w:divBdr>
    </w:div>
    <w:div w:id="1982419981">
      <w:bodyDiv w:val="1"/>
      <w:marLeft w:val="0"/>
      <w:marRight w:val="0"/>
      <w:marTop w:val="0"/>
      <w:marBottom w:val="0"/>
      <w:divBdr>
        <w:top w:val="none" w:sz="0" w:space="0" w:color="auto"/>
        <w:left w:val="none" w:sz="0" w:space="0" w:color="auto"/>
        <w:bottom w:val="none" w:sz="0" w:space="0" w:color="auto"/>
        <w:right w:val="none" w:sz="0" w:space="0" w:color="auto"/>
      </w:divBdr>
    </w:div>
    <w:div w:id="1983609916">
      <w:bodyDiv w:val="1"/>
      <w:marLeft w:val="0"/>
      <w:marRight w:val="0"/>
      <w:marTop w:val="0"/>
      <w:marBottom w:val="0"/>
      <w:divBdr>
        <w:top w:val="none" w:sz="0" w:space="0" w:color="auto"/>
        <w:left w:val="none" w:sz="0" w:space="0" w:color="auto"/>
        <w:bottom w:val="none" w:sz="0" w:space="0" w:color="auto"/>
        <w:right w:val="none" w:sz="0" w:space="0" w:color="auto"/>
      </w:divBdr>
    </w:div>
    <w:div w:id="1984001229">
      <w:bodyDiv w:val="1"/>
      <w:marLeft w:val="0"/>
      <w:marRight w:val="0"/>
      <w:marTop w:val="0"/>
      <w:marBottom w:val="0"/>
      <w:divBdr>
        <w:top w:val="none" w:sz="0" w:space="0" w:color="auto"/>
        <w:left w:val="none" w:sz="0" w:space="0" w:color="auto"/>
        <w:bottom w:val="none" w:sz="0" w:space="0" w:color="auto"/>
        <w:right w:val="none" w:sz="0" w:space="0" w:color="auto"/>
      </w:divBdr>
    </w:div>
    <w:div w:id="1985892801">
      <w:bodyDiv w:val="1"/>
      <w:marLeft w:val="0"/>
      <w:marRight w:val="0"/>
      <w:marTop w:val="0"/>
      <w:marBottom w:val="0"/>
      <w:divBdr>
        <w:top w:val="none" w:sz="0" w:space="0" w:color="auto"/>
        <w:left w:val="none" w:sz="0" w:space="0" w:color="auto"/>
        <w:bottom w:val="none" w:sz="0" w:space="0" w:color="auto"/>
        <w:right w:val="none" w:sz="0" w:space="0" w:color="auto"/>
      </w:divBdr>
    </w:div>
    <w:div w:id="1988974886">
      <w:bodyDiv w:val="1"/>
      <w:marLeft w:val="0"/>
      <w:marRight w:val="0"/>
      <w:marTop w:val="0"/>
      <w:marBottom w:val="0"/>
      <w:divBdr>
        <w:top w:val="none" w:sz="0" w:space="0" w:color="auto"/>
        <w:left w:val="none" w:sz="0" w:space="0" w:color="auto"/>
        <w:bottom w:val="none" w:sz="0" w:space="0" w:color="auto"/>
        <w:right w:val="none" w:sz="0" w:space="0" w:color="auto"/>
      </w:divBdr>
    </w:div>
    <w:div w:id="1993875595">
      <w:bodyDiv w:val="1"/>
      <w:marLeft w:val="0"/>
      <w:marRight w:val="0"/>
      <w:marTop w:val="0"/>
      <w:marBottom w:val="0"/>
      <w:divBdr>
        <w:top w:val="none" w:sz="0" w:space="0" w:color="auto"/>
        <w:left w:val="none" w:sz="0" w:space="0" w:color="auto"/>
        <w:bottom w:val="none" w:sz="0" w:space="0" w:color="auto"/>
        <w:right w:val="none" w:sz="0" w:space="0" w:color="auto"/>
      </w:divBdr>
    </w:div>
    <w:div w:id="2000770856">
      <w:bodyDiv w:val="1"/>
      <w:marLeft w:val="0"/>
      <w:marRight w:val="0"/>
      <w:marTop w:val="0"/>
      <w:marBottom w:val="0"/>
      <w:divBdr>
        <w:top w:val="none" w:sz="0" w:space="0" w:color="auto"/>
        <w:left w:val="none" w:sz="0" w:space="0" w:color="auto"/>
        <w:bottom w:val="none" w:sz="0" w:space="0" w:color="auto"/>
        <w:right w:val="none" w:sz="0" w:space="0" w:color="auto"/>
      </w:divBdr>
    </w:div>
    <w:div w:id="2004697173">
      <w:bodyDiv w:val="1"/>
      <w:marLeft w:val="0"/>
      <w:marRight w:val="0"/>
      <w:marTop w:val="0"/>
      <w:marBottom w:val="0"/>
      <w:divBdr>
        <w:top w:val="none" w:sz="0" w:space="0" w:color="auto"/>
        <w:left w:val="none" w:sz="0" w:space="0" w:color="auto"/>
        <w:bottom w:val="none" w:sz="0" w:space="0" w:color="auto"/>
        <w:right w:val="none" w:sz="0" w:space="0" w:color="auto"/>
      </w:divBdr>
    </w:div>
    <w:div w:id="2004820194">
      <w:bodyDiv w:val="1"/>
      <w:marLeft w:val="0"/>
      <w:marRight w:val="0"/>
      <w:marTop w:val="0"/>
      <w:marBottom w:val="0"/>
      <w:divBdr>
        <w:top w:val="none" w:sz="0" w:space="0" w:color="auto"/>
        <w:left w:val="none" w:sz="0" w:space="0" w:color="auto"/>
        <w:bottom w:val="none" w:sz="0" w:space="0" w:color="auto"/>
        <w:right w:val="none" w:sz="0" w:space="0" w:color="auto"/>
      </w:divBdr>
    </w:div>
    <w:div w:id="2007904100">
      <w:bodyDiv w:val="1"/>
      <w:marLeft w:val="0"/>
      <w:marRight w:val="0"/>
      <w:marTop w:val="0"/>
      <w:marBottom w:val="0"/>
      <w:divBdr>
        <w:top w:val="none" w:sz="0" w:space="0" w:color="auto"/>
        <w:left w:val="none" w:sz="0" w:space="0" w:color="auto"/>
        <w:bottom w:val="none" w:sz="0" w:space="0" w:color="auto"/>
        <w:right w:val="none" w:sz="0" w:space="0" w:color="auto"/>
      </w:divBdr>
    </w:div>
    <w:div w:id="2014187465">
      <w:bodyDiv w:val="1"/>
      <w:marLeft w:val="0"/>
      <w:marRight w:val="0"/>
      <w:marTop w:val="0"/>
      <w:marBottom w:val="0"/>
      <w:divBdr>
        <w:top w:val="none" w:sz="0" w:space="0" w:color="auto"/>
        <w:left w:val="none" w:sz="0" w:space="0" w:color="auto"/>
        <w:bottom w:val="none" w:sz="0" w:space="0" w:color="auto"/>
        <w:right w:val="none" w:sz="0" w:space="0" w:color="auto"/>
      </w:divBdr>
    </w:div>
    <w:div w:id="2014993796">
      <w:bodyDiv w:val="1"/>
      <w:marLeft w:val="0"/>
      <w:marRight w:val="0"/>
      <w:marTop w:val="0"/>
      <w:marBottom w:val="0"/>
      <w:divBdr>
        <w:top w:val="none" w:sz="0" w:space="0" w:color="auto"/>
        <w:left w:val="none" w:sz="0" w:space="0" w:color="auto"/>
        <w:bottom w:val="none" w:sz="0" w:space="0" w:color="auto"/>
        <w:right w:val="none" w:sz="0" w:space="0" w:color="auto"/>
      </w:divBdr>
    </w:div>
    <w:div w:id="2017799984">
      <w:bodyDiv w:val="1"/>
      <w:marLeft w:val="0"/>
      <w:marRight w:val="0"/>
      <w:marTop w:val="0"/>
      <w:marBottom w:val="0"/>
      <w:divBdr>
        <w:top w:val="none" w:sz="0" w:space="0" w:color="auto"/>
        <w:left w:val="none" w:sz="0" w:space="0" w:color="auto"/>
        <w:bottom w:val="none" w:sz="0" w:space="0" w:color="auto"/>
        <w:right w:val="none" w:sz="0" w:space="0" w:color="auto"/>
      </w:divBdr>
    </w:div>
    <w:div w:id="2020349472">
      <w:bodyDiv w:val="1"/>
      <w:marLeft w:val="0"/>
      <w:marRight w:val="0"/>
      <w:marTop w:val="0"/>
      <w:marBottom w:val="0"/>
      <w:divBdr>
        <w:top w:val="none" w:sz="0" w:space="0" w:color="auto"/>
        <w:left w:val="none" w:sz="0" w:space="0" w:color="auto"/>
        <w:bottom w:val="none" w:sz="0" w:space="0" w:color="auto"/>
        <w:right w:val="none" w:sz="0" w:space="0" w:color="auto"/>
      </w:divBdr>
    </w:div>
    <w:div w:id="2021621244">
      <w:bodyDiv w:val="1"/>
      <w:marLeft w:val="0"/>
      <w:marRight w:val="0"/>
      <w:marTop w:val="0"/>
      <w:marBottom w:val="0"/>
      <w:divBdr>
        <w:top w:val="none" w:sz="0" w:space="0" w:color="auto"/>
        <w:left w:val="none" w:sz="0" w:space="0" w:color="auto"/>
        <w:bottom w:val="none" w:sz="0" w:space="0" w:color="auto"/>
        <w:right w:val="none" w:sz="0" w:space="0" w:color="auto"/>
      </w:divBdr>
    </w:div>
    <w:div w:id="2023238214">
      <w:bodyDiv w:val="1"/>
      <w:marLeft w:val="0"/>
      <w:marRight w:val="0"/>
      <w:marTop w:val="0"/>
      <w:marBottom w:val="0"/>
      <w:divBdr>
        <w:top w:val="none" w:sz="0" w:space="0" w:color="auto"/>
        <w:left w:val="none" w:sz="0" w:space="0" w:color="auto"/>
        <w:bottom w:val="none" w:sz="0" w:space="0" w:color="auto"/>
        <w:right w:val="none" w:sz="0" w:space="0" w:color="auto"/>
      </w:divBdr>
    </w:div>
    <w:div w:id="2024745913">
      <w:bodyDiv w:val="1"/>
      <w:marLeft w:val="0"/>
      <w:marRight w:val="0"/>
      <w:marTop w:val="0"/>
      <w:marBottom w:val="0"/>
      <w:divBdr>
        <w:top w:val="none" w:sz="0" w:space="0" w:color="auto"/>
        <w:left w:val="none" w:sz="0" w:space="0" w:color="auto"/>
        <w:bottom w:val="none" w:sz="0" w:space="0" w:color="auto"/>
        <w:right w:val="none" w:sz="0" w:space="0" w:color="auto"/>
      </w:divBdr>
    </w:div>
    <w:div w:id="2026051901">
      <w:bodyDiv w:val="1"/>
      <w:marLeft w:val="0"/>
      <w:marRight w:val="0"/>
      <w:marTop w:val="0"/>
      <w:marBottom w:val="0"/>
      <w:divBdr>
        <w:top w:val="none" w:sz="0" w:space="0" w:color="auto"/>
        <w:left w:val="none" w:sz="0" w:space="0" w:color="auto"/>
        <w:bottom w:val="none" w:sz="0" w:space="0" w:color="auto"/>
        <w:right w:val="none" w:sz="0" w:space="0" w:color="auto"/>
      </w:divBdr>
    </w:div>
    <w:div w:id="2026200673">
      <w:bodyDiv w:val="1"/>
      <w:marLeft w:val="0"/>
      <w:marRight w:val="0"/>
      <w:marTop w:val="0"/>
      <w:marBottom w:val="0"/>
      <w:divBdr>
        <w:top w:val="none" w:sz="0" w:space="0" w:color="auto"/>
        <w:left w:val="none" w:sz="0" w:space="0" w:color="auto"/>
        <w:bottom w:val="none" w:sz="0" w:space="0" w:color="auto"/>
        <w:right w:val="none" w:sz="0" w:space="0" w:color="auto"/>
      </w:divBdr>
    </w:div>
    <w:div w:id="2026399042">
      <w:bodyDiv w:val="1"/>
      <w:marLeft w:val="0"/>
      <w:marRight w:val="0"/>
      <w:marTop w:val="0"/>
      <w:marBottom w:val="0"/>
      <w:divBdr>
        <w:top w:val="none" w:sz="0" w:space="0" w:color="auto"/>
        <w:left w:val="none" w:sz="0" w:space="0" w:color="auto"/>
        <w:bottom w:val="none" w:sz="0" w:space="0" w:color="auto"/>
        <w:right w:val="none" w:sz="0" w:space="0" w:color="auto"/>
      </w:divBdr>
    </w:div>
    <w:div w:id="2027057885">
      <w:bodyDiv w:val="1"/>
      <w:marLeft w:val="0"/>
      <w:marRight w:val="0"/>
      <w:marTop w:val="0"/>
      <w:marBottom w:val="0"/>
      <w:divBdr>
        <w:top w:val="none" w:sz="0" w:space="0" w:color="auto"/>
        <w:left w:val="none" w:sz="0" w:space="0" w:color="auto"/>
        <w:bottom w:val="none" w:sz="0" w:space="0" w:color="auto"/>
        <w:right w:val="none" w:sz="0" w:space="0" w:color="auto"/>
      </w:divBdr>
    </w:div>
    <w:div w:id="2031448253">
      <w:bodyDiv w:val="1"/>
      <w:marLeft w:val="0"/>
      <w:marRight w:val="0"/>
      <w:marTop w:val="0"/>
      <w:marBottom w:val="0"/>
      <w:divBdr>
        <w:top w:val="none" w:sz="0" w:space="0" w:color="auto"/>
        <w:left w:val="none" w:sz="0" w:space="0" w:color="auto"/>
        <w:bottom w:val="none" w:sz="0" w:space="0" w:color="auto"/>
        <w:right w:val="none" w:sz="0" w:space="0" w:color="auto"/>
      </w:divBdr>
    </w:div>
    <w:div w:id="2040428466">
      <w:bodyDiv w:val="1"/>
      <w:marLeft w:val="0"/>
      <w:marRight w:val="0"/>
      <w:marTop w:val="0"/>
      <w:marBottom w:val="0"/>
      <w:divBdr>
        <w:top w:val="none" w:sz="0" w:space="0" w:color="auto"/>
        <w:left w:val="none" w:sz="0" w:space="0" w:color="auto"/>
        <w:bottom w:val="none" w:sz="0" w:space="0" w:color="auto"/>
        <w:right w:val="none" w:sz="0" w:space="0" w:color="auto"/>
      </w:divBdr>
    </w:div>
    <w:div w:id="2041394690">
      <w:bodyDiv w:val="1"/>
      <w:marLeft w:val="0"/>
      <w:marRight w:val="0"/>
      <w:marTop w:val="0"/>
      <w:marBottom w:val="0"/>
      <w:divBdr>
        <w:top w:val="none" w:sz="0" w:space="0" w:color="auto"/>
        <w:left w:val="none" w:sz="0" w:space="0" w:color="auto"/>
        <w:bottom w:val="none" w:sz="0" w:space="0" w:color="auto"/>
        <w:right w:val="none" w:sz="0" w:space="0" w:color="auto"/>
      </w:divBdr>
    </w:div>
    <w:div w:id="2049573055">
      <w:bodyDiv w:val="1"/>
      <w:marLeft w:val="0"/>
      <w:marRight w:val="0"/>
      <w:marTop w:val="0"/>
      <w:marBottom w:val="0"/>
      <w:divBdr>
        <w:top w:val="none" w:sz="0" w:space="0" w:color="auto"/>
        <w:left w:val="none" w:sz="0" w:space="0" w:color="auto"/>
        <w:bottom w:val="none" w:sz="0" w:space="0" w:color="auto"/>
        <w:right w:val="none" w:sz="0" w:space="0" w:color="auto"/>
      </w:divBdr>
    </w:div>
    <w:div w:id="2051101413">
      <w:bodyDiv w:val="1"/>
      <w:marLeft w:val="0"/>
      <w:marRight w:val="0"/>
      <w:marTop w:val="0"/>
      <w:marBottom w:val="0"/>
      <w:divBdr>
        <w:top w:val="none" w:sz="0" w:space="0" w:color="auto"/>
        <w:left w:val="none" w:sz="0" w:space="0" w:color="auto"/>
        <w:bottom w:val="none" w:sz="0" w:space="0" w:color="auto"/>
        <w:right w:val="none" w:sz="0" w:space="0" w:color="auto"/>
      </w:divBdr>
    </w:div>
    <w:div w:id="2051108062">
      <w:bodyDiv w:val="1"/>
      <w:marLeft w:val="0"/>
      <w:marRight w:val="0"/>
      <w:marTop w:val="0"/>
      <w:marBottom w:val="0"/>
      <w:divBdr>
        <w:top w:val="none" w:sz="0" w:space="0" w:color="auto"/>
        <w:left w:val="none" w:sz="0" w:space="0" w:color="auto"/>
        <w:bottom w:val="none" w:sz="0" w:space="0" w:color="auto"/>
        <w:right w:val="none" w:sz="0" w:space="0" w:color="auto"/>
      </w:divBdr>
    </w:div>
    <w:div w:id="2053770800">
      <w:bodyDiv w:val="1"/>
      <w:marLeft w:val="0"/>
      <w:marRight w:val="0"/>
      <w:marTop w:val="0"/>
      <w:marBottom w:val="0"/>
      <w:divBdr>
        <w:top w:val="none" w:sz="0" w:space="0" w:color="auto"/>
        <w:left w:val="none" w:sz="0" w:space="0" w:color="auto"/>
        <w:bottom w:val="none" w:sz="0" w:space="0" w:color="auto"/>
        <w:right w:val="none" w:sz="0" w:space="0" w:color="auto"/>
      </w:divBdr>
    </w:div>
    <w:div w:id="2059082944">
      <w:bodyDiv w:val="1"/>
      <w:marLeft w:val="0"/>
      <w:marRight w:val="0"/>
      <w:marTop w:val="0"/>
      <w:marBottom w:val="0"/>
      <w:divBdr>
        <w:top w:val="none" w:sz="0" w:space="0" w:color="auto"/>
        <w:left w:val="none" w:sz="0" w:space="0" w:color="auto"/>
        <w:bottom w:val="none" w:sz="0" w:space="0" w:color="auto"/>
        <w:right w:val="none" w:sz="0" w:space="0" w:color="auto"/>
      </w:divBdr>
    </w:div>
    <w:div w:id="2066248270">
      <w:bodyDiv w:val="1"/>
      <w:marLeft w:val="0"/>
      <w:marRight w:val="0"/>
      <w:marTop w:val="0"/>
      <w:marBottom w:val="0"/>
      <w:divBdr>
        <w:top w:val="none" w:sz="0" w:space="0" w:color="auto"/>
        <w:left w:val="none" w:sz="0" w:space="0" w:color="auto"/>
        <w:bottom w:val="none" w:sz="0" w:space="0" w:color="auto"/>
        <w:right w:val="none" w:sz="0" w:space="0" w:color="auto"/>
      </w:divBdr>
    </w:div>
    <w:div w:id="2067101554">
      <w:bodyDiv w:val="1"/>
      <w:marLeft w:val="0"/>
      <w:marRight w:val="0"/>
      <w:marTop w:val="0"/>
      <w:marBottom w:val="0"/>
      <w:divBdr>
        <w:top w:val="none" w:sz="0" w:space="0" w:color="auto"/>
        <w:left w:val="none" w:sz="0" w:space="0" w:color="auto"/>
        <w:bottom w:val="none" w:sz="0" w:space="0" w:color="auto"/>
        <w:right w:val="none" w:sz="0" w:space="0" w:color="auto"/>
      </w:divBdr>
    </w:div>
    <w:div w:id="2067947148">
      <w:bodyDiv w:val="1"/>
      <w:marLeft w:val="0"/>
      <w:marRight w:val="0"/>
      <w:marTop w:val="0"/>
      <w:marBottom w:val="0"/>
      <w:divBdr>
        <w:top w:val="none" w:sz="0" w:space="0" w:color="auto"/>
        <w:left w:val="none" w:sz="0" w:space="0" w:color="auto"/>
        <w:bottom w:val="none" w:sz="0" w:space="0" w:color="auto"/>
        <w:right w:val="none" w:sz="0" w:space="0" w:color="auto"/>
      </w:divBdr>
    </w:div>
    <w:div w:id="2068333435">
      <w:bodyDiv w:val="1"/>
      <w:marLeft w:val="0"/>
      <w:marRight w:val="0"/>
      <w:marTop w:val="0"/>
      <w:marBottom w:val="0"/>
      <w:divBdr>
        <w:top w:val="none" w:sz="0" w:space="0" w:color="auto"/>
        <w:left w:val="none" w:sz="0" w:space="0" w:color="auto"/>
        <w:bottom w:val="none" w:sz="0" w:space="0" w:color="auto"/>
        <w:right w:val="none" w:sz="0" w:space="0" w:color="auto"/>
      </w:divBdr>
    </w:div>
    <w:div w:id="2070614495">
      <w:bodyDiv w:val="1"/>
      <w:marLeft w:val="0"/>
      <w:marRight w:val="0"/>
      <w:marTop w:val="0"/>
      <w:marBottom w:val="0"/>
      <w:divBdr>
        <w:top w:val="none" w:sz="0" w:space="0" w:color="auto"/>
        <w:left w:val="none" w:sz="0" w:space="0" w:color="auto"/>
        <w:bottom w:val="none" w:sz="0" w:space="0" w:color="auto"/>
        <w:right w:val="none" w:sz="0" w:space="0" w:color="auto"/>
      </w:divBdr>
    </w:div>
    <w:div w:id="2075665126">
      <w:bodyDiv w:val="1"/>
      <w:marLeft w:val="0"/>
      <w:marRight w:val="0"/>
      <w:marTop w:val="0"/>
      <w:marBottom w:val="0"/>
      <w:divBdr>
        <w:top w:val="none" w:sz="0" w:space="0" w:color="auto"/>
        <w:left w:val="none" w:sz="0" w:space="0" w:color="auto"/>
        <w:bottom w:val="none" w:sz="0" w:space="0" w:color="auto"/>
        <w:right w:val="none" w:sz="0" w:space="0" w:color="auto"/>
      </w:divBdr>
    </w:div>
    <w:div w:id="2080442497">
      <w:bodyDiv w:val="1"/>
      <w:marLeft w:val="0"/>
      <w:marRight w:val="0"/>
      <w:marTop w:val="0"/>
      <w:marBottom w:val="0"/>
      <w:divBdr>
        <w:top w:val="none" w:sz="0" w:space="0" w:color="auto"/>
        <w:left w:val="none" w:sz="0" w:space="0" w:color="auto"/>
        <w:bottom w:val="none" w:sz="0" w:space="0" w:color="auto"/>
        <w:right w:val="none" w:sz="0" w:space="0" w:color="auto"/>
      </w:divBdr>
    </w:div>
    <w:div w:id="2081097898">
      <w:bodyDiv w:val="1"/>
      <w:marLeft w:val="0"/>
      <w:marRight w:val="0"/>
      <w:marTop w:val="0"/>
      <w:marBottom w:val="0"/>
      <w:divBdr>
        <w:top w:val="none" w:sz="0" w:space="0" w:color="auto"/>
        <w:left w:val="none" w:sz="0" w:space="0" w:color="auto"/>
        <w:bottom w:val="none" w:sz="0" w:space="0" w:color="auto"/>
        <w:right w:val="none" w:sz="0" w:space="0" w:color="auto"/>
      </w:divBdr>
    </w:div>
    <w:div w:id="2084906087">
      <w:bodyDiv w:val="1"/>
      <w:marLeft w:val="0"/>
      <w:marRight w:val="0"/>
      <w:marTop w:val="0"/>
      <w:marBottom w:val="0"/>
      <w:divBdr>
        <w:top w:val="none" w:sz="0" w:space="0" w:color="auto"/>
        <w:left w:val="none" w:sz="0" w:space="0" w:color="auto"/>
        <w:bottom w:val="none" w:sz="0" w:space="0" w:color="auto"/>
        <w:right w:val="none" w:sz="0" w:space="0" w:color="auto"/>
      </w:divBdr>
    </w:div>
    <w:div w:id="2085836893">
      <w:bodyDiv w:val="1"/>
      <w:marLeft w:val="0"/>
      <w:marRight w:val="0"/>
      <w:marTop w:val="0"/>
      <w:marBottom w:val="0"/>
      <w:divBdr>
        <w:top w:val="none" w:sz="0" w:space="0" w:color="auto"/>
        <w:left w:val="none" w:sz="0" w:space="0" w:color="auto"/>
        <w:bottom w:val="none" w:sz="0" w:space="0" w:color="auto"/>
        <w:right w:val="none" w:sz="0" w:space="0" w:color="auto"/>
      </w:divBdr>
    </w:div>
    <w:div w:id="2087721763">
      <w:bodyDiv w:val="1"/>
      <w:marLeft w:val="0"/>
      <w:marRight w:val="0"/>
      <w:marTop w:val="0"/>
      <w:marBottom w:val="0"/>
      <w:divBdr>
        <w:top w:val="none" w:sz="0" w:space="0" w:color="auto"/>
        <w:left w:val="none" w:sz="0" w:space="0" w:color="auto"/>
        <w:bottom w:val="none" w:sz="0" w:space="0" w:color="auto"/>
        <w:right w:val="none" w:sz="0" w:space="0" w:color="auto"/>
      </w:divBdr>
    </w:div>
    <w:div w:id="2093040325">
      <w:bodyDiv w:val="1"/>
      <w:marLeft w:val="0"/>
      <w:marRight w:val="0"/>
      <w:marTop w:val="0"/>
      <w:marBottom w:val="0"/>
      <w:divBdr>
        <w:top w:val="none" w:sz="0" w:space="0" w:color="auto"/>
        <w:left w:val="none" w:sz="0" w:space="0" w:color="auto"/>
        <w:bottom w:val="none" w:sz="0" w:space="0" w:color="auto"/>
        <w:right w:val="none" w:sz="0" w:space="0" w:color="auto"/>
      </w:divBdr>
    </w:div>
    <w:div w:id="2098402091">
      <w:bodyDiv w:val="1"/>
      <w:marLeft w:val="0"/>
      <w:marRight w:val="0"/>
      <w:marTop w:val="0"/>
      <w:marBottom w:val="0"/>
      <w:divBdr>
        <w:top w:val="none" w:sz="0" w:space="0" w:color="auto"/>
        <w:left w:val="none" w:sz="0" w:space="0" w:color="auto"/>
        <w:bottom w:val="none" w:sz="0" w:space="0" w:color="auto"/>
        <w:right w:val="none" w:sz="0" w:space="0" w:color="auto"/>
      </w:divBdr>
    </w:div>
    <w:div w:id="2098864707">
      <w:bodyDiv w:val="1"/>
      <w:marLeft w:val="0"/>
      <w:marRight w:val="0"/>
      <w:marTop w:val="0"/>
      <w:marBottom w:val="0"/>
      <w:divBdr>
        <w:top w:val="none" w:sz="0" w:space="0" w:color="auto"/>
        <w:left w:val="none" w:sz="0" w:space="0" w:color="auto"/>
        <w:bottom w:val="none" w:sz="0" w:space="0" w:color="auto"/>
        <w:right w:val="none" w:sz="0" w:space="0" w:color="auto"/>
      </w:divBdr>
      <w:divsChild>
        <w:div w:id="703290835">
          <w:marLeft w:val="0"/>
          <w:marRight w:val="0"/>
          <w:marTop w:val="0"/>
          <w:marBottom w:val="0"/>
          <w:divBdr>
            <w:top w:val="none" w:sz="0" w:space="0" w:color="auto"/>
            <w:left w:val="none" w:sz="0" w:space="0" w:color="auto"/>
            <w:bottom w:val="none" w:sz="0" w:space="0" w:color="auto"/>
            <w:right w:val="none" w:sz="0" w:space="0" w:color="auto"/>
          </w:divBdr>
        </w:div>
        <w:div w:id="895823796">
          <w:marLeft w:val="0"/>
          <w:marRight w:val="0"/>
          <w:marTop w:val="0"/>
          <w:marBottom w:val="0"/>
          <w:divBdr>
            <w:top w:val="none" w:sz="0" w:space="0" w:color="auto"/>
            <w:left w:val="none" w:sz="0" w:space="0" w:color="auto"/>
            <w:bottom w:val="none" w:sz="0" w:space="0" w:color="auto"/>
            <w:right w:val="none" w:sz="0" w:space="0" w:color="auto"/>
          </w:divBdr>
        </w:div>
      </w:divsChild>
    </w:div>
    <w:div w:id="2104912306">
      <w:bodyDiv w:val="1"/>
      <w:marLeft w:val="0"/>
      <w:marRight w:val="0"/>
      <w:marTop w:val="0"/>
      <w:marBottom w:val="0"/>
      <w:divBdr>
        <w:top w:val="none" w:sz="0" w:space="0" w:color="auto"/>
        <w:left w:val="none" w:sz="0" w:space="0" w:color="auto"/>
        <w:bottom w:val="none" w:sz="0" w:space="0" w:color="auto"/>
        <w:right w:val="none" w:sz="0" w:space="0" w:color="auto"/>
      </w:divBdr>
    </w:div>
    <w:div w:id="2110273164">
      <w:bodyDiv w:val="1"/>
      <w:marLeft w:val="0"/>
      <w:marRight w:val="0"/>
      <w:marTop w:val="0"/>
      <w:marBottom w:val="0"/>
      <w:divBdr>
        <w:top w:val="none" w:sz="0" w:space="0" w:color="auto"/>
        <w:left w:val="none" w:sz="0" w:space="0" w:color="auto"/>
        <w:bottom w:val="none" w:sz="0" w:space="0" w:color="auto"/>
        <w:right w:val="none" w:sz="0" w:space="0" w:color="auto"/>
      </w:divBdr>
    </w:div>
    <w:div w:id="2110421917">
      <w:bodyDiv w:val="1"/>
      <w:marLeft w:val="0"/>
      <w:marRight w:val="0"/>
      <w:marTop w:val="0"/>
      <w:marBottom w:val="0"/>
      <w:divBdr>
        <w:top w:val="none" w:sz="0" w:space="0" w:color="auto"/>
        <w:left w:val="none" w:sz="0" w:space="0" w:color="auto"/>
        <w:bottom w:val="none" w:sz="0" w:space="0" w:color="auto"/>
        <w:right w:val="none" w:sz="0" w:space="0" w:color="auto"/>
      </w:divBdr>
    </w:div>
    <w:div w:id="2111466813">
      <w:bodyDiv w:val="1"/>
      <w:marLeft w:val="0"/>
      <w:marRight w:val="0"/>
      <w:marTop w:val="0"/>
      <w:marBottom w:val="0"/>
      <w:divBdr>
        <w:top w:val="none" w:sz="0" w:space="0" w:color="auto"/>
        <w:left w:val="none" w:sz="0" w:space="0" w:color="auto"/>
        <w:bottom w:val="none" w:sz="0" w:space="0" w:color="auto"/>
        <w:right w:val="none" w:sz="0" w:space="0" w:color="auto"/>
      </w:divBdr>
    </w:div>
    <w:div w:id="2121753202">
      <w:bodyDiv w:val="1"/>
      <w:marLeft w:val="0"/>
      <w:marRight w:val="0"/>
      <w:marTop w:val="0"/>
      <w:marBottom w:val="0"/>
      <w:divBdr>
        <w:top w:val="none" w:sz="0" w:space="0" w:color="auto"/>
        <w:left w:val="none" w:sz="0" w:space="0" w:color="auto"/>
        <w:bottom w:val="none" w:sz="0" w:space="0" w:color="auto"/>
        <w:right w:val="none" w:sz="0" w:space="0" w:color="auto"/>
      </w:divBdr>
    </w:div>
    <w:div w:id="2121869816">
      <w:bodyDiv w:val="1"/>
      <w:marLeft w:val="0"/>
      <w:marRight w:val="0"/>
      <w:marTop w:val="0"/>
      <w:marBottom w:val="0"/>
      <w:divBdr>
        <w:top w:val="none" w:sz="0" w:space="0" w:color="auto"/>
        <w:left w:val="none" w:sz="0" w:space="0" w:color="auto"/>
        <w:bottom w:val="none" w:sz="0" w:space="0" w:color="auto"/>
        <w:right w:val="none" w:sz="0" w:space="0" w:color="auto"/>
      </w:divBdr>
    </w:div>
    <w:div w:id="2124153485">
      <w:bodyDiv w:val="1"/>
      <w:marLeft w:val="0"/>
      <w:marRight w:val="0"/>
      <w:marTop w:val="0"/>
      <w:marBottom w:val="0"/>
      <w:divBdr>
        <w:top w:val="none" w:sz="0" w:space="0" w:color="auto"/>
        <w:left w:val="none" w:sz="0" w:space="0" w:color="auto"/>
        <w:bottom w:val="none" w:sz="0" w:space="0" w:color="auto"/>
        <w:right w:val="none" w:sz="0" w:space="0" w:color="auto"/>
      </w:divBdr>
    </w:div>
    <w:div w:id="2124883254">
      <w:bodyDiv w:val="1"/>
      <w:marLeft w:val="0"/>
      <w:marRight w:val="0"/>
      <w:marTop w:val="0"/>
      <w:marBottom w:val="0"/>
      <w:divBdr>
        <w:top w:val="none" w:sz="0" w:space="0" w:color="auto"/>
        <w:left w:val="none" w:sz="0" w:space="0" w:color="auto"/>
        <w:bottom w:val="none" w:sz="0" w:space="0" w:color="auto"/>
        <w:right w:val="none" w:sz="0" w:space="0" w:color="auto"/>
      </w:divBdr>
    </w:div>
    <w:div w:id="2126608755">
      <w:bodyDiv w:val="1"/>
      <w:marLeft w:val="0"/>
      <w:marRight w:val="0"/>
      <w:marTop w:val="0"/>
      <w:marBottom w:val="0"/>
      <w:divBdr>
        <w:top w:val="none" w:sz="0" w:space="0" w:color="auto"/>
        <w:left w:val="none" w:sz="0" w:space="0" w:color="auto"/>
        <w:bottom w:val="none" w:sz="0" w:space="0" w:color="auto"/>
        <w:right w:val="none" w:sz="0" w:space="0" w:color="auto"/>
      </w:divBdr>
    </w:div>
    <w:div w:id="2128236064">
      <w:bodyDiv w:val="1"/>
      <w:marLeft w:val="0"/>
      <w:marRight w:val="0"/>
      <w:marTop w:val="0"/>
      <w:marBottom w:val="0"/>
      <w:divBdr>
        <w:top w:val="none" w:sz="0" w:space="0" w:color="auto"/>
        <w:left w:val="none" w:sz="0" w:space="0" w:color="auto"/>
        <w:bottom w:val="none" w:sz="0" w:space="0" w:color="auto"/>
        <w:right w:val="none" w:sz="0" w:space="0" w:color="auto"/>
      </w:divBdr>
    </w:div>
    <w:div w:id="2128431741">
      <w:bodyDiv w:val="1"/>
      <w:marLeft w:val="0"/>
      <w:marRight w:val="0"/>
      <w:marTop w:val="0"/>
      <w:marBottom w:val="0"/>
      <w:divBdr>
        <w:top w:val="none" w:sz="0" w:space="0" w:color="auto"/>
        <w:left w:val="none" w:sz="0" w:space="0" w:color="auto"/>
        <w:bottom w:val="none" w:sz="0" w:space="0" w:color="auto"/>
        <w:right w:val="none" w:sz="0" w:space="0" w:color="auto"/>
      </w:divBdr>
    </w:div>
    <w:div w:id="2130276887">
      <w:bodyDiv w:val="1"/>
      <w:marLeft w:val="0"/>
      <w:marRight w:val="0"/>
      <w:marTop w:val="0"/>
      <w:marBottom w:val="0"/>
      <w:divBdr>
        <w:top w:val="none" w:sz="0" w:space="0" w:color="auto"/>
        <w:left w:val="none" w:sz="0" w:space="0" w:color="auto"/>
        <w:bottom w:val="none" w:sz="0" w:space="0" w:color="auto"/>
        <w:right w:val="none" w:sz="0" w:space="0" w:color="auto"/>
      </w:divBdr>
    </w:div>
    <w:div w:id="2137140400">
      <w:bodyDiv w:val="1"/>
      <w:marLeft w:val="0"/>
      <w:marRight w:val="0"/>
      <w:marTop w:val="0"/>
      <w:marBottom w:val="0"/>
      <w:divBdr>
        <w:top w:val="none" w:sz="0" w:space="0" w:color="auto"/>
        <w:left w:val="none" w:sz="0" w:space="0" w:color="auto"/>
        <w:bottom w:val="none" w:sz="0" w:space="0" w:color="auto"/>
        <w:right w:val="none" w:sz="0" w:space="0" w:color="auto"/>
      </w:divBdr>
    </w:div>
    <w:div w:id="2138796606">
      <w:bodyDiv w:val="1"/>
      <w:marLeft w:val="0"/>
      <w:marRight w:val="0"/>
      <w:marTop w:val="0"/>
      <w:marBottom w:val="0"/>
      <w:divBdr>
        <w:top w:val="none" w:sz="0" w:space="0" w:color="auto"/>
        <w:left w:val="none" w:sz="0" w:space="0" w:color="auto"/>
        <w:bottom w:val="none" w:sz="0" w:space="0" w:color="auto"/>
        <w:right w:val="none" w:sz="0" w:space="0" w:color="auto"/>
      </w:divBdr>
    </w:div>
    <w:div w:id="2139031460">
      <w:bodyDiv w:val="1"/>
      <w:marLeft w:val="0"/>
      <w:marRight w:val="0"/>
      <w:marTop w:val="0"/>
      <w:marBottom w:val="0"/>
      <w:divBdr>
        <w:top w:val="none" w:sz="0" w:space="0" w:color="auto"/>
        <w:left w:val="none" w:sz="0" w:space="0" w:color="auto"/>
        <w:bottom w:val="none" w:sz="0" w:space="0" w:color="auto"/>
        <w:right w:val="none" w:sz="0" w:space="0" w:color="auto"/>
      </w:divBdr>
    </w:div>
    <w:div w:id="2139108201">
      <w:bodyDiv w:val="1"/>
      <w:marLeft w:val="0"/>
      <w:marRight w:val="0"/>
      <w:marTop w:val="0"/>
      <w:marBottom w:val="0"/>
      <w:divBdr>
        <w:top w:val="none" w:sz="0" w:space="0" w:color="auto"/>
        <w:left w:val="none" w:sz="0" w:space="0" w:color="auto"/>
        <w:bottom w:val="none" w:sz="0" w:space="0" w:color="auto"/>
        <w:right w:val="none" w:sz="0" w:space="0" w:color="auto"/>
      </w:divBdr>
    </w:div>
    <w:div w:id="2144734547">
      <w:bodyDiv w:val="1"/>
      <w:marLeft w:val="0"/>
      <w:marRight w:val="0"/>
      <w:marTop w:val="0"/>
      <w:marBottom w:val="0"/>
      <w:divBdr>
        <w:top w:val="none" w:sz="0" w:space="0" w:color="auto"/>
        <w:left w:val="none" w:sz="0" w:space="0" w:color="auto"/>
        <w:bottom w:val="none" w:sz="0" w:space="0" w:color="auto"/>
        <w:right w:val="none" w:sz="0" w:space="0" w:color="auto"/>
      </w:divBdr>
    </w:div>
    <w:div w:id="214731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05_&#1053;&#1048;&#1056;%20&#1089;&#1090;&#1091;&#1076;&#1077;&#1085;&#1090;&#1086;&#1074;\&#1057;&#1090;&#1080;&#1074;\&#1064;&#1072;&#1073;&#1083;&#1086;&#1085;%20&#1053;&#1048;&#1056;%20&#1043;&#1054;&#1057;&#1058;%207.32-2017_&#1073;&#1077;&#1079;%20&#1088;&#1077;&#1092;&#1077;&#1088;&#1072;&#1090;&#1072;%20&#1080;%20&#1089;&#1087;&#1080;&#1089;&#1082;&#1072;%20&#1080;&#1089;&#1087;&#1086;&#1083;&#1085;&#1080;&#1090;&#1077;&#1083;&#1077;&#108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_old_GOST-R-7.0.5-2008.xsl_" StyleName="ГОСТ Р 7.0.5-2008 (сортировка по порядку включения)" Version="10"/>
</file>

<file path=customXml/itemProps1.xml><?xml version="1.0" encoding="utf-8"?>
<ds:datastoreItem xmlns:ds="http://schemas.openxmlformats.org/officeDocument/2006/customXml" ds:itemID="{956ADD20-5108-4841-8087-832BEB01E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НИР ГОСТ 7.32-2017_без реферата и списка исполнителей.dotx</Template>
  <TotalTime>196</TotalTime>
  <Pages>92</Pages>
  <Words>23501</Words>
  <Characters>133956</Characters>
  <Application>Microsoft Office Word</Application>
  <DocSecurity>0</DocSecurity>
  <Lines>1116</Lines>
  <Paragraphs>314</Paragraphs>
  <ScaleCrop>false</ScaleCrop>
  <HeadingPairs>
    <vt:vector size="2" baseType="variant">
      <vt:variant>
        <vt:lpstr>Название</vt:lpstr>
      </vt:variant>
      <vt:variant>
        <vt:i4>1</vt:i4>
      </vt:variant>
    </vt:vector>
  </HeadingPairs>
  <TitlesOfParts>
    <vt:vector size="1" baseType="lpstr">
      <vt:lpstr/>
    </vt:vector>
  </TitlesOfParts>
  <Company>Университет ИТМО</Company>
  <LinksUpToDate>false</LinksUpToDate>
  <CharactersWithSpaces>157143</CharactersWithSpaces>
  <SharedDoc>false</SharedDoc>
  <HLinks>
    <vt:vector size="138" baseType="variant">
      <vt:variant>
        <vt:i4>1048626</vt:i4>
      </vt:variant>
      <vt:variant>
        <vt:i4>137</vt:i4>
      </vt:variant>
      <vt:variant>
        <vt:i4>0</vt:i4>
      </vt:variant>
      <vt:variant>
        <vt:i4>5</vt:i4>
      </vt:variant>
      <vt:variant>
        <vt:lpwstr/>
      </vt:variant>
      <vt:variant>
        <vt:lpwstr>_Toc487188960</vt:lpwstr>
      </vt:variant>
      <vt:variant>
        <vt:i4>1245234</vt:i4>
      </vt:variant>
      <vt:variant>
        <vt:i4>131</vt:i4>
      </vt:variant>
      <vt:variant>
        <vt:i4>0</vt:i4>
      </vt:variant>
      <vt:variant>
        <vt:i4>5</vt:i4>
      </vt:variant>
      <vt:variant>
        <vt:lpwstr/>
      </vt:variant>
      <vt:variant>
        <vt:lpwstr>_Toc487188959</vt:lpwstr>
      </vt:variant>
      <vt:variant>
        <vt:i4>1245234</vt:i4>
      </vt:variant>
      <vt:variant>
        <vt:i4>125</vt:i4>
      </vt:variant>
      <vt:variant>
        <vt:i4>0</vt:i4>
      </vt:variant>
      <vt:variant>
        <vt:i4>5</vt:i4>
      </vt:variant>
      <vt:variant>
        <vt:lpwstr/>
      </vt:variant>
      <vt:variant>
        <vt:lpwstr>_Toc487188958</vt:lpwstr>
      </vt:variant>
      <vt:variant>
        <vt:i4>1245234</vt:i4>
      </vt:variant>
      <vt:variant>
        <vt:i4>119</vt:i4>
      </vt:variant>
      <vt:variant>
        <vt:i4>0</vt:i4>
      </vt:variant>
      <vt:variant>
        <vt:i4>5</vt:i4>
      </vt:variant>
      <vt:variant>
        <vt:lpwstr/>
      </vt:variant>
      <vt:variant>
        <vt:lpwstr>_Toc487188957</vt:lpwstr>
      </vt:variant>
      <vt:variant>
        <vt:i4>1245234</vt:i4>
      </vt:variant>
      <vt:variant>
        <vt:i4>113</vt:i4>
      </vt:variant>
      <vt:variant>
        <vt:i4>0</vt:i4>
      </vt:variant>
      <vt:variant>
        <vt:i4>5</vt:i4>
      </vt:variant>
      <vt:variant>
        <vt:lpwstr/>
      </vt:variant>
      <vt:variant>
        <vt:lpwstr>_Toc487188956</vt:lpwstr>
      </vt:variant>
      <vt:variant>
        <vt:i4>1245234</vt:i4>
      </vt:variant>
      <vt:variant>
        <vt:i4>107</vt:i4>
      </vt:variant>
      <vt:variant>
        <vt:i4>0</vt:i4>
      </vt:variant>
      <vt:variant>
        <vt:i4>5</vt:i4>
      </vt:variant>
      <vt:variant>
        <vt:lpwstr/>
      </vt:variant>
      <vt:variant>
        <vt:lpwstr>_Toc487188955</vt:lpwstr>
      </vt:variant>
      <vt:variant>
        <vt:i4>1245234</vt:i4>
      </vt:variant>
      <vt:variant>
        <vt:i4>101</vt:i4>
      </vt:variant>
      <vt:variant>
        <vt:i4>0</vt:i4>
      </vt:variant>
      <vt:variant>
        <vt:i4>5</vt:i4>
      </vt:variant>
      <vt:variant>
        <vt:lpwstr/>
      </vt:variant>
      <vt:variant>
        <vt:lpwstr>_Toc487188954</vt:lpwstr>
      </vt:variant>
      <vt:variant>
        <vt:i4>1114163</vt:i4>
      </vt:variant>
      <vt:variant>
        <vt:i4>92</vt:i4>
      </vt:variant>
      <vt:variant>
        <vt:i4>0</vt:i4>
      </vt:variant>
      <vt:variant>
        <vt:i4>5</vt:i4>
      </vt:variant>
      <vt:variant>
        <vt:lpwstr/>
      </vt:variant>
      <vt:variant>
        <vt:lpwstr>_Toc487127280</vt:lpwstr>
      </vt:variant>
      <vt:variant>
        <vt:i4>1966131</vt:i4>
      </vt:variant>
      <vt:variant>
        <vt:i4>86</vt:i4>
      </vt:variant>
      <vt:variant>
        <vt:i4>0</vt:i4>
      </vt:variant>
      <vt:variant>
        <vt:i4>5</vt:i4>
      </vt:variant>
      <vt:variant>
        <vt:lpwstr/>
      </vt:variant>
      <vt:variant>
        <vt:lpwstr>_Toc487127279</vt:lpwstr>
      </vt:variant>
      <vt:variant>
        <vt:i4>1966131</vt:i4>
      </vt:variant>
      <vt:variant>
        <vt:i4>80</vt:i4>
      </vt:variant>
      <vt:variant>
        <vt:i4>0</vt:i4>
      </vt:variant>
      <vt:variant>
        <vt:i4>5</vt:i4>
      </vt:variant>
      <vt:variant>
        <vt:lpwstr/>
      </vt:variant>
      <vt:variant>
        <vt:lpwstr>_Toc487127278</vt:lpwstr>
      </vt:variant>
      <vt:variant>
        <vt:i4>1966131</vt:i4>
      </vt:variant>
      <vt:variant>
        <vt:i4>74</vt:i4>
      </vt:variant>
      <vt:variant>
        <vt:i4>0</vt:i4>
      </vt:variant>
      <vt:variant>
        <vt:i4>5</vt:i4>
      </vt:variant>
      <vt:variant>
        <vt:lpwstr/>
      </vt:variant>
      <vt:variant>
        <vt:lpwstr>_Toc487127277</vt:lpwstr>
      </vt:variant>
      <vt:variant>
        <vt:i4>1966131</vt:i4>
      </vt:variant>
      <vt:variant>
        <vt:i4>68</vt:i4>
      </vt:variant>
      <vt:variant>
        <vt:i4>0</vt:i4>
      </vt:variant>
      <vt:variant>
        <vt:i4>5</vt:i4>
      </vt:variant>
      <vt:variant>
        <vt:lpwstr/>
      </vt:variant>
      <vt:variant>
        <vt:lpwstr>_Toc487127276</vt:lpwstr>
      </vt:variant>
      <vt:variant>
        <vt:i4>1966131</vt:i4>
      </vt:variant>
      <vt:variant>
        <vt:i4>62</vt:i4>
      </vt:variant>
      <vt:variant>
        <vt:i4>0</vt:i4>
      </vt:variant>
      <vt:variant>
        <vt:i4>5</vt:i4>
      </vt:variant>
      <vt:variant>
        <vt:lpwstr/>
      </vt:variant>
      <vt:variant>
        <vt:lpwstr>_Toc487127275</vt:lpwstr>
      </vt:variant>
      <vt:variant>
        <vt:i4>1966131</vt:i4>
      </vt:variant>
      <vt:variant>
        <vt:i4>56</vt:i4>
      </vt:variant>
      <vt:variant>
        <vt:i4>0</vt:i4>
      </vt:variant>
      <vt:variant>
        <vt:i4>5</vt:i4>
      </vt:variant>
      <vt:variant>
        <vt:lpwstr/>
      </vt:variant>
      <vt:variant>
        <vt:lpwstr>_Toc487127274</vt:lpwstr>
      </vt:variant>
      <vt:variant>
        <vt:i4>1966131</vt:i4>
      </vt:variant>
      <vt:variant>
        <vt:i4>50</vt:i4>
      </vt:variant>
      <vt:variant>
        <vt:i4>0</vt:i4>
      </vt:variant>
      <vt:variant>
        <vt:i4>5</vt:i4>
      </vt:variant>
      <vt:variant>
        <vt:lpwstr/>
      </vt:variant>
      <vt:variant>
        <vt:lpwstr>_Toc487127273</vt:lpwstr>
      </vt:variant>
      <vt:variant>
        <vt:i4>1966131</vt:i4>
      </vt:variant>
      <vt:variant>
        <vt:i4>44</vt:i4>
      </vt:variant>
      <vt:variant>
        <vt:i4>0</vt:i4>
      </vt:variant>
      <vt:variant>
        <vt:i4>5</vt:i4>
      </vt:variant>
      <vt:variant>
        <vt:lpwstr/>
      </vt:variant>
      <vt:variant>
        <vt:lpwstr>_Toc487127272</vt:lpwstr>
      </vt:variant>
      <vt:variant>
        <vt:i4>1966131</vt:i4>
      </vt:variant>
      <vt:variant>
        <vt:i4>38</vt:i4>
      </vt:variant>
      <vt:variant>
        <vt:i4>0</vt:i4>
      </vt:variant>
      <vt:variant>
        <vt:i4>5</vt:i4>
      </vt:variant>
      <vt:variant>
        <vt:lpwstr/>
      </vt:variant>
      <vt:variant>
        <vt:lpwstr>_Toc487127271</vt:lpwstr>
      </vt:variant>
      <vt:variant>
        <vt:i4>1966131</vt:i4>
      </vt:variant>
      <vt:variant>
        <vt:i4>32</vt:i4>
      </vt:variant>
      <vt:variant>
        <vt:i4>0</vt:i4>
      </vt:variant>
      <vt:variant>
        <vt:i4>5</vt:i4>
      </vt:variant>
      <vt:variant>
        <vt:lpwstr/>
      </vt:variant>
      <vt:variant>
        <vt:lpwstr>_Toc487127270</vt:lpwstr>
      </vt:variant>
      <vt:variant>
        <vt:i4>2031667</vt:i4>
      </vt:variant>
      <vt:variant>
        <vt:i4>26</vt:i4>
      </vt:variant>
      <vt:variant>
        <vt:i4>0</vt:i4>
      </vt:variant>
      <vt:variant>
        <vt:i4>5</vt:i4>
      </vt:variant>
      <vt:variant>
        <vt:lpwstr/>
      </vt:variant>
      <vt:variant>
        <vt:lpwstr>_Toc487127269</vt:lpwstr>
      </vt:variant>
      <vt:variant>
        <vt:i4>2031667</vt:i4>
      </vt:variant>
      <vt:variant>
        <vt:i4>20</vt:i4>
      </vt:variant>
      <vt:variant>
        <vt:i4>0</vt:i4>
      </vt:variant>
      <vt:variant>
        <vt:i4>5</vt:i4>
      </vt:variant>
      <vt:variant>
        <vt:lpwstr/>
      </vt:variant>
      <vt:variant>
        <vt:lpwstr>_Toc487127268</vt:lpwstr>
      </vt:variant>
      <vt:variant>
        <vt:i4>2031667</vt:i4>
      </vt:variant>
      <vt:variant>
        <vt:i4>14</vt:i4>
      </vt:variant>
      <vt:variant>
        <vt:i4>0</vt:i4>
      </vt:variant>
      <vt:variant>
        <vt:i4>5</vt:i4>
      </vt:variant>
      <vt:variant>
        <vt:lpwstr/>
      </vt:variant>
      <vt:variant>
        <vt:lpwstr>_Toc487127267</vt:lpwstr>
      </vt:variant>
      <vt:variant>
        <vt:i4>2031667</vt:i4>
      </vt:variant>
      <vt:variant>
        <vt:i4>8</vt:i4>
      </vt:variant>
      <vt:variant>
        <vt:i4>0</vt:i4>
      </vt:variant>
      <vt:variant>
        <vt:i4>5</vt:i4>
      </vt:variant>
      <vt:variant>
        <vt:lpwstr/>
      </vt:variant>
      <vt:variant>
        <vt:lpwstr>_Toc487127266</vt:lpwstr>
      </vt:variant>
      <vt:variant>
        <vt:i4>2031667</vt:i4>
      </vt:variant>
      <vt:variant>
        <vt:i4>2</vt:i4>
      </vt:variant>
      <vt:variant>
        <vt:i4>0</vt:i4>
      </vt:variant>
      <vt:variant>
        <vt:i4>5</vt:i4>
      </vt:variant>
      <vt:variant>
        <vt:lpwstr/>
      </vt:variant>
      <vt:variant>
        <vt:lpwstr>_Toc487127265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dc:creator>
  <cp:keywords/>
  <dc:description/>
  <cp:lastModifiedBy>Штанько Татьяна Викторовна</cp:lastModifiedBy>
  <cp:revision>53</cp:revision>
  <cp:lastPrinted>2017-11-28T18:09:00Z</cp:lastPrinted>
  <dcterms:created xsi:type="dcterms:W3CDTF">2026-05-03T20:25:00Z</dcterms:created>
  <dcterms:modified xsi:type="dcterms:W3CDTF">2026-05-05T12:42:00Z</dcterms:modified>
</cp:coreProperties>
</file>